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p14">
  <w:body>
    <w:p w:rsidR="00230FD0" w:rsidP="00230FD0" w:rsidRDefault="00230FD0" w14:paraId="02D747E2" w14:textId="17ED4820">
      <w:bookmarkStart w:name="_Hlk86262580" w:id="0"/>
    </w:p>
    <w:p w:rsidR="00230FD0" w:rsidP="00230FD0" w:rsidRDefault="00230FD0" w14:paraId="07B19915" w14:textId="77777777">
      <w:pPr>
        <w:pStyle w:val="Cover-title"/>
        <w:outlineLvl w:val="0"/>
      </w:pPr>
      <w:r>
        <w:t>project management plan</w:t>
      </w:r>
    </w:p>
    <w:p w:rsidR="00230FD0" w:rsidP="00230FD0" w:rsidRDefault="00230FD0" w14:paraId="434A681C" w14:textId="77777777">
      <w:pPr>
        <w:pStyle w:val="Cover-title"/>
        <w:outlineLvl w:val="0"/>
      </w:pPr>
      <w:r>
        <w:t>for the</w:t>
      </w:r>
    </w:p>
    <w:p w:rsidR="00230FD0" w:rsidP="00230FD0" w:rsidRDefault="00230FD0" w14:paraId="1888DDD4" w14:textId="77777777">
      <w:pPr>
        <w:pStyle w:val="Cover-title"/>
        <w:outlineLvl w:val="0"/>
      </w:pPr>
      <w:r>
        <w:t>SMART MENU MANAGMENT</w:t>
      </w:r>
    </w:p>
    <w:p w:rsidR="00230FD0" w:rsidP="00230FD0" w:rsidRDefault="00230FD0" w14:paraId="55B2D7D2" w14:textId="77777777">
      <w:pPr>
        <w:pStyle w:val="Cover-title"/>
        <w:outlineLvl w:val="0"/>
      </w:pPr>
      <w:r>
        <w:t>SMM</w:t>
      </w:r>
    </w:p>
    <w:p w:rsidR="00230FD0" w:rsidP="00230FD0" w:rsidRDefault="00230FD0" w14:paraId="490E69E8" w14:textId="77777777">
      <w:pPr>
        <w:pStyle w:val="Cover-title"/>
        <w:outlineLvl w:val="0"/>
      </w:pPr>
      <w:r>
        <w:t>30/10/2021</w:t>
      </w:r>
    </w:p>
    <w:p w:rsidR="00230FD0" w:rsidP="00230FD0" w:rsidRDefault="00230FD0" w14:paraId="4901C239" w14:textId="097F9CB7">
      <w:pPr>
        <w:spacing w:before="240"/>
        <w:jc w:val="center"/>
      </w:pPr>
      <w:r>
        <w:rPr>
          <w:noProof/>
        </w:rPr>
        <w:drawing>
          <wp:anchor distT="0" distB="0" distL="114300" distR="114300" simplePos="0" relativeHeight="251658240" behindDoc="1" locked="0" layoutInCell="1" allowOverlap="1" wp14:anchorId="0A1FF974" wp14:editId="1AC4C328">
            <wp:simplePos x="0" y="0"/>
            <wp:positionH relativeFrom="column">
              <wp:posOffset>977265</wp:posOffset>
            </wp:positionH>
            <wp:positionV relativeFrom="paragraph">
              <wp:posOffset>366395</wp:posOffset>
            </wp:positionV>
            <wp:extent cx="3516630" cy="2192020"/>
            <wp:effectExtent l="0" t="0" r="7620" b="0"/>
            <wp:wrapTopAndBottom/>
            <wp:docPr id="2" name="Picture 2" descr="British University in Egypt (BUE) – The IG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tish University in Egypt (BUE) – The IG Clu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6630" cy="2192020"/>
                    </a:xfrm>
                    <a:prstGeom prst="rect">
                      <a:avLst/>
                    </a:prstGeom>
                    <a:noFill/>
                  </pic:spPr>
                </pic:pic>
              </a:graphicData>
            </a:graphic>
            <wp14:sizeRelH relativeFrom="margin">
              <wp14:pctWidth>0</wp14:pctWidth>
            </wp14:sizeRelH>
            <wp14:sizeRelV relativeFrom="margin">
              <wp14:pctHeight>0</wp14:pctHeight>
            </wp14:sizeRelV>
          </wp:anchor>
        </w:drawing>
      </w:r>
    </w:p>
    <w:p w:rsidR="00230FD0" w:rsidP="00230FD0" w:rsidRDefault="00230FD0" w14:paraId="6384CF7C" w14:textId="77777777">
      <w:pPr>
        <w:spacing w:before="240"/>
        <w:jc w:val="center"/>
      </w:pPr>
    </w:p>
    <w:p w:rsidR="00230FD0" w:rsidP="00230FD0" w:rsidRDefault="00230FD0" w14:paraId="7918AC86" w14:textId="77777777"/>
    <w:p w:rsidR="00230FD0" w:rsidP="00230FD0" w:rsidRDefault="00230FD0" w14:paraId="429F80C6" w14:textId="77777777">
      <w:pPr>
        <w:jc w:val="center"/>
      </w:pPr>
    </w:p>
    <w:p w:rsidRPr="00CF7F10" w:rsidR="00230FD0" w:rsidP="00CF7F10" w:rsidRDefault="00CF7F10" w14:paraId="7C1BFB93" w14:textId="460E3533">
      <w:pPr>
        <w:tabs>
          <w:tab w:val="left" w:pos="438"/>
        </w:tabs>
        <w:jc w:val="both"/>
        <w:rPr>
          <w:b/>
          <w:bCs/>
          <w:sz w:val="28"/>
          <w:szCs w:val="28"/>
          <w:u w:val="single"/>
        </w:rPr>
      </w:pPr>
      <w:r w:rsidRPr="00CF7F10">
        <w:rPr>
          <w:b/>
          <w:bCs/>
          <w:sz w:val="28"/>
          <w:szCs w:val="28"/>
          <w:u w:val="single"/>
        </w:rPr>
        <w:t>Team Members:</w:t>
      </w:r>
    </w:p>
    <w:p w:rsidRPr="00CF7F10" w:rsidR="00230FD0" w:rsidP="00CF7F10" w:rsidRDefault="00230FD0" w14:paraId="09AA4493" w14:textId="77777777">
      <w:pPr>
        <w:jc w:val="both"/>
        <w:rPr>
          <w:sz w:val="26"/>
          <w:szCs w:val="26"/>
        </w:rPr>
      </w:pPr>
      <w:r w:rsidRPr="00CF7F10">
        <w:rPr>
          <w:sz w:val="26"/>
          <w:szCs w:val="26"/>
        </w:rPr>
        <w:t>Team Member 1: Mayar Ashraf 192785</w:t>
      </w:r>
    </w:p>
    <w:p w:rsidRPr="00CF7F10" w:rsidR="00230FD0" w:rsidP="00CF7F10" w:rsidRDefault="00230FD0" w14:paraId="6415649C" w14:textId="77777777">
      <w:pPr>
        <w:jc w:val="both"/>
        <w:rPr>
          <w:sz w:val="26"/>
          <w:szCs w:val="26"/>
        </w:rPr>
      </w:pPr>
      <w:r w:rsidRPr="00CF7F10">
        <w:rPr>
          <w:sz w:val="26"/>
          <w:szCs w:val="26"/>
        </w:rPr>
        <w:t>Team Member 2: Aya Hesham 203022</w:t>
      </w:r>
    </w:p>
    <w:p w:rsidRPr="00CF7F10" w:rsidR="00230FD0" w:rsidP="00CF7F10" w:rsidRDefault="00230FD0" w14:paraId="23C1B121" w14:textId="77777777">
      <w:pPr>
        <w:jc w:val="both"/>
        <w:rPr>
          <w:sz w:val="26"/>
          <w:szCs w:val="26"/>
        </w:rPr>
      </w:pPr>
      <w:r w:rsidRPr="00CF7F10">
        <w:rPr>
          <w:sz w:val="26"/>
          <w:szCs w:val="26"/>
        </w:rPr>
        <w:t>Team Member 3: Salma Mahmoud 202235</w:t>
      </w:r>
    </w:p>
    <w:p w:rsidRPr="00CF7F10" w:rsidR="00230FD0" w:rsidP="00CF7F10" w:rsidRDefault="00230FD0" w14:paraId="58B50D83" w14:textId="77777777">
      <w:pPr>
        <w:jc w:val="both"/>
        <w:rPr>
          <w:sz w:val="26"/>
          <w:szCs w:val="26"/>
        </w:rPr>
      </w:pPr>
      <w:r w:rsidRPr="00CF7F10">
        <w:rPr>
          <w:sz w:val="26"/>
          <w:szCs w:val="26"/>
        </w:rPr>
        <w:t>Team Member 4: Habiba Adel 201696</w:t>
      </w:r>
    </w:p>
    <w:p w:rsidR="00230FD0" w:rsidP="00230FD0" w:rsidRDefault="00230FD0" w14:paraId="34D44237" w14:textId="77777777"/>
    <w:p w:rsidR="00230FD0" w:rsidP="00230FD0" w:rsidRDefault="00230FD0" w14:paraId="4DFD19D6" w14:textId="77777777">
      <w:pPr>
        <w:jc w:val="center"/>
      </w:pPr>
    </w:p>
    <w:p w:rsidR="00230FD0" w:rsidP="00230FD0" w:rsidRDefault="00230FD0" w14:paraId="01D50921" w14:textId="77777777">
      <w:pPr>
        <w:jc w:val="center"/>
      </w:pPr>
    </w:p>
    <w:p w:rsidR="00230FD0" w:rsidP="00230FD0" w:rsidRDefault="00230FD0" w14:paraId="64CBD70E" w14:textId="77777777">
      <w:pPr>
        <w:jc w:val="center"/>
      </w:pPr>
    </w:p>
    <w:p w:rsidR="00230FD0" w:rsidP="00230FD0" w:rsidRDefault="00230FD0" w14:paraId="7B062A66" w14:textId="77777777">
      <w:pPr>
        <w:pStyle w:val="Figuretext-C"/>
      </w:pPr>
    </w:p>
    <w:p w:rsidR="00230FD0" w:rsidP="00230FD0" w:rsidRDefault="00230FD0" w14:paraId="369574A1" w14:textId="77777777">
      <w:pPr>
        <w:jc w:val="center"/>
      </w:pPr>
    </w:p>
    <w:p w:rsidR="00230FD0" w:rsidP="00230FD0" w:rsidRDefault="00230FD0" w14:paraId="1EA81BC8" w14:textId="77777777">
      <w:pPr>
        <w:jc w:val="center"/>
      </w:pPr>
    </w:p>
    <w:p w:rsidRPr="00730F14" w:rsidR="00230FD0" w:rsidP="00230FD0" w:rsidRDefault="00230FD0" w14:paraId="323E9296" w14:textId="427D2469">
      <w:pPr>
        <w:rPr>
          <w:b/>
          <w:bCs/>
          <w:sz w:val="28"/>
          <w:szCs w:val="28"/>
          <w:u w:val="single"/>
        </w:rPr>
      </w:pPr>
      <w:r w:rsidRPr="00730F14">
        <w:rPr>
          <w:sz w:val="28"/>
          <w:szCs w:val="28"/>
        </w:rPr>
        <w:t xml:space="preserve"> </w:t>
      </w:r>
      <w:r w:rsidRPr="00730F14">
        <w:rPr>
          <w:b/>
          <w:bCs/>
          <w:sz w:val="28"/>
          <w:szCs w:val="28"/>
          <w:u w:val="single"/>
        </w:rPr>
        <w:t>Table of Contents</w:t>
      </w:r>
      <w:r w:rsidRPr="00730F14" w:rsidR="00523A70">
        <w:rPr>
          <w:b/>
          <w:bCs/>
          <w:sz w:val="28"/>
          <w:szCs w:val="28"/>
          <w:u w:val="single"/>
        </w:rPr>
        <w:t>:</w:t>
      </w:r>
    </w:p>
    <w:p w:rsidR="00523A70" w:rsidP="00230FD0" w:rsidRDefault="00523A70" w14:paraId="413122C0" w14:textId="77777777">
      <w:pPr>
        <w:rPr>
          <w:sz w:val="36"/>
          <w:szCs w:val="36"/>
        </w:rPr>
      </w:pPr>
    </w:p>
    <w:p w:rsidR="00230FD0" w:rsidP="00230FD0" w:rsidRDefault="00230FD0" w14:paraId="258A508C" w14:textId="0F0A9264">
      <w:pPr>
        <w:pStyle w:val="TOC-headings"/>
        <w:rPr>
          <w:sz w:val="36"/>
          <w:szCs w:val="36"/>
        </w:rPr>
      </w:pPr>
      <w:r w:rsidRPr="00730F14">
        <w:rPr>
          <w:sz w:val="28"/>
          <w:szCs w:val="28"/>
        </w:rPr>
        <w:t>Section</w:t>
      </w:r>
      <w:r>
        <w:tab/>
      </w:r>
      <w:r w:rsidRPr="00730F14">
        <w:rPr>
          <w:sz w:val="28"/>
          <w:szCs w:val="28"/>
        </w:rPr>
        <w:t>Page</w:t>
      </w:r>
    </w:p>
    <w:p w:rsidR="00523A70" w:rsidP="00230FD0" w:rsidRDefault="00523A70" w14:paraId="239EACB2" w14:textId="77777777">
      <w:pPr>
        <w:pStyle w:val="TOC-headings"/>
      </w:pPr>
    </w:p>
    <w:p w:rsidRPr="009B6E2F" w:rsidR="009B6E2F" w:rsidP="009B6E2F" w:rsidRDefault="00230FD0" w14:paraId="24ACC918" w14:textId="67645847">
      <w:pPr>
        <w:pStyle w:val="TOC1"/>
        <w:spacing w:line="360" w:lineRule="auto"/>
        <w:rPr>
          <w:caps w:val="0"/>
          <w:sz w:val="26"/>
          <w:szCs w:val="26"/>
        </w:rPr>
      </w:pPr>
      <w:r w:rsidRPr="009B6E2F">
        <w:rPr>
          <w:caps w:val="0"/>
          <w:sz w:val="26"/>
          <w:szCs w:val="26"/>
        </w:rPr>
        <w:fldChar w:fldCharType="begin"/>
      </w:r>
      <w:r w:rsidRPr="009B6E2F">
        <w:rPr>
          <w:caps w:val="0"/>
          <w:sz w:val="26"/>
          <w:szCs w:val="26"/>
        </w:rPr>
        <w:instrText xml:space="preserve"> TOC \o "1-3" \h \z </w:instrText>
      </w:r>
      <w:r w:rsidRPr="009B6E2F">
        <w:rPr>
          <w:caps w:val="0"/>
          <w:sz w:val="26"/>
          <w:szCs w:val="26"/>
        </w:rPr>
        <w:fldChar w:fldCharType="separate"/>
      </w:r>
      <w:hyperlink w:history="1" w:anchor="_Toc86516474">
        <w:r w:rsidRPr="009B6E2F" w:rsidR="009B6E2F">
          <w:rPr>
            <w:rStyle w:val="Hyperlink"/>
            <w:noProof/>
            <w:sz w:val="26"/>
            <w:szCs w:val="26"/>
          </w:rPr>
          <w:t>SECTION 1.  OVERVIEW</w:t>
        </w:r>
        <w:r w:rsidRPr="009B6E2F" w:rsidR="009B6E2F">
          <w:rPr>
            <w:noProof/>
            <w:webHidden/>
            <w:sz w:val="26"/>
            <w:szCs w:val="26"/>
          </w:rPr>
          <w:tab/>
        </w:r>
        <w:r w:rsidRPr="009B6E2F" w:rsidR="009B6E2F">
          <w:rPr>
            <w:noProof/>
            <w:webHidden/>
            <w:sz w:val="26"/>
            <w:szCs w:val="26"/>
          </w:rPr>
          <w:fldChar w:fldCharType="begin"/>
        </w:r>
        <w:r w:rsidRPr="009B6E2F" w:rsidR="009B6E2F">
          <w:rPr>
            <w:noProof/>
            <w:webHidden/>
            <w:sz w:val="26"/>
            <w:szCs w:val="26"/>
          </w:rPr>
          <w:instrText xml:space="preserve"> PAGEREF _Toc86516474 \h </w:instrText>
        </w:r>
        <w:r w:rsidRPr="009B6E2F" w:rsidR="009B6E2F">
          <w:rPr>
            <w:noProof/>
            <w:webHidden/>
            <w:sz w:val="26"/>
            <w:szCs w:val="26"/>
          </w:rPr>
        </w:r>
        <w:r w:rsidRPr="009B6E2F" w:rsidR="009B6E2F">
          <w:rPr>
            <w:noProof/>
            <w:webHidden/>
            <w:sz w:val="26"/>
            <w:szCs w:val="26"/>
          </w:rPr>
          <w:fldChar w:fldCharType="separate"/>
        </w:r>
        <w:r w:rsidRPr="009B6E2F" w:rsidR="009B6E2F">
          <w:rPr>
            <w:noProof/>
            <w:webHidden/>
            <w:sz w:val="26"/>
            <w:szCs w:val="26"/>
          </w:rPr>
          <w:t>1</w:t>
        </w:r>
        <w:r w:rsidRPr="009B6E2F" w:rsidR="009B6E2F">
          <w:rPr>
            <w:noProof/>
            <w:webHidden/>
            <w:sz w:val="26"/>
            <w:szCs w:val="26"/>
          </w:rPr>
          <w:fldChar w:fldCharType="end"/>
        </w:r>
      </w:hyperlink>
    </w:p>
    <w:p w:rsidRPr="009B6E2F" w:rsidR="009B6E2F" w:rsidP="00B32875" w:rsidRDefault="00F25B2E" w14:paraId="13AB6F65" w14:textId="59B3B061">
      <w:pPr>
        <w:pStyle w:val="TOC2"/>
        <w:spacing w:line="360" w:lineRule="auto"/>
        <w:ind w:left="0"/>
        <w:rPr>
          <w:sz w:val="26"/>
          <w:szCs w:val="26"/>
        </w:rPr>
      </w:pPr>
      <w:hyperlink w:history="1" w:anchor="_Toc86516475">
        <w:r w:rsidRPr="009B6E2F" w:rsidR="009B6E2F">
          <w:rPr>
            <w:rStyle w:val="Hyperlink"/>
            <w:rFonts w:asciiTheme="majorBidi" w:hAnsiTheme="majorBidi" w:cstheme="majorBidi"/>
            <w:noProof/>
            <w:sz w:val="26"/>
            <w:szCs w:val="26"/>
          </w:rPr>
          <w:t>1.1</w:t>
        </w:r>
        <w:r w:rsidR="0027663D">
          <w:rPr>
            <w:sz w:val="26"/>
            <w:szCs w:val="26"/>
          </w:rPr>
          <w:t xml:space="preserve"> </w:t>
        </w:r>
        <w:r w:rsidRPr="009B6E2F" w:rsidR="009B6E2F">
          <w:rPr>
            <w:rStyle w:val="Hyperlink"/>
            <w:rFonts w:asciiTheme="majorBidi" w:hAnsiTheme="majorBidi" w:cstheme="majorBidi"/>
            <w:noProof/>
            <w:sz w:val="26"/>
            <w:szCs w:val="26"/>
          </w:rPr>
          <w:t>Project Summary</w:t>
        </w:r>
        <w:r w:rsidRPr="009B6E2F" w:rsidR="009B6E2F">
          <w:rPr>
            <w:noProof/>
            <w:webHidden/>
            <w:sz w:val="26"/>
            <w:szCs w:val="26"/>
          </w:rPr>
          <w:tab/>
        </w:r>
        <w:r w:rsidRPr="009B6E2F" w:rsidR="009B6E2F">
          <w:rPr>
            <w:noProof/>
            <w:webHidden/>
            <w:sz w:val="26"/>
            <w:szCs w:val="26"/>
          </w:rPr>
          <w:fldChar w:fldCharType="begin"/>
        </w:r>
        <w:r w:rsidRPr="009B6E2F" w:rsidR="009B6E2F">
          <w:rPr>
            <w:noProof/>
            <w:webHidden/>
            <w:sz w:val="26"/>
            <w:szCs w:val="26"/>
          </w:rPr>
          <w:instrText xml:space="preserve"> PAGEREF _Toc86516475 \h </w:instrText>
        </w:r>
        <w:r w:rsidRPr="009B6E2F" w:rsidR="009B6E2F">
          <w:rPr>
            <w:noProof/>
            <w:webHidden/>
            <w:sz w:val="26"/>
            <w:szCs w:val="26"/>
          </w:rPr>
        </w:r>
        <w:r w:rsidRPr="009B6E2F" w:rsidR="009B6E2F">
          <w:rPr>
            <w:noProof/>
            <w:webHidden/>
            <w:sz w:val="26"/>
            <w:szCs w:val="26"/>
          </w:rPr>
          <w:fldChar w:fldCharType="separate"/>
        </w:r>
        <w:r w:rsidRPr="009B6E2F" w:rsidR="009B6E2F">
          <w:rPr>
            <w:noProof/>
            <w:webHidden/>
            <w:sz w:val="26"/>
            <w:szCs w:val="26"/>
          </w:rPr>
          <w:t>1</w:t>
        </w:r>
        <w:r w:rsidRPr="009B6E2F" w:rsidR="009B6E2F">
          <w:rPr>
            <w:noProof/>
            <w:webHidden/>
            <w:sz w:val="26"/>
            <w:szCs w:val="26"/>
          </w:rPr>
          <w:fldChar w:fldCharType="end"/>
        </w:r>
      </w:hyperlink>
    </w:p>
    <w:p w:rsidRPr="009B6E2F" w:rsidR="009B6E2F" w:rsidP="00B32875" w:rsidRDefault="00B32875" w14:paraId="32DD28B8" w14:textId="6A66BDDB">
      <w:pPr>
        <w:pStyle w:val="TOC3"/>
        <w:tabs>
          <w:tab w:val="left" w:pos="1320"/>
        </w:tabs>
        <w:spacing w:line="360" w:lineRule="auto"/>
        <w:ind w:left="0"/>
        <w:rPr>
          <w:sz w:val="26"/>
          <w:szCs w:val="26"/>
        </w:rPr>
      </w:pPr>
      <w:r>
        <w:t xml:space="preserve">    </w:t>
      </w:r>
      <w:hyperlink w:history="1" w:anchor="_Toc86516476">
        <w:r w:rsidRPr="009B6E2F" w:rsidR="009B6E2F">
          <w:rPr>
            <w:rStyle w:val="Hyperlink"/>
            <w:rFonts w:asciiTheme="majorBidi" w:hAnsiTheme="majorBidi" w:cstheme="majorBidi"/>
            <w:noProof/>
            <w:sz w:val="26"/>
            <w:szCs w:val="26"/>
          </w:rPr>
          <w:t>1.1.1</w:t>
        </w:r>
        <w:r w:rsidR="0027663D">
          <w:rPr>
            <w:sz w:val="26"/>
            <w:szCs w:val="26"/>
          </w:rPr>
          <w:t xml:space="preserve"> </w:t>
        </w:r>
        <w:r w:rsidRPr="009B6E2F" w:rsidR="009B6E2F">
          <w:rPr>
            <w:rStyle w:val="Hyperlink"/>
            <w:rFonts w:asciiTheme="majorBidi" w:hAnsiTheme="majorBidi" w:cstheme="majorBidi"/>
            <w:noProof/>
            <w:sz w:val="26"/>
            <w:szCs w:val="26"/>
          </w:rPr>
          <w:t>Purpose, Scope, and Objectives</w:t>
        </w:r>
        <w:r w:rsidRPr="009B6E2F" w:rsidR="009B6E2F">
          <w:rPr>
            <w:noProof/>
            <w:webHidden/>
            <w:sz w:val="26"/>
            <w:szCs w:val="26"/>
          </w:rPr>
          <w:tab/>
        </w:r>
        <w:r w:rsidRPr="009B6E2F" w:rsidR="009B6E2F">
          <w:rPr>
            <w:noProof/>
            <w:webHidden/>
            <w:sz w:val="26"/>
            <w:szCs w:val="26"/>
          </w:rPr>
          <w:fldChar w:fldCharType="begin"/>
        </w:r>
        <w:r w:rsidRPr="009B6E2F" w:rsidR="009B6E2F">
          <w:rPr>
            <w:noProof/>
            <w:webHidden/>
            <w:sz w:val="26"/>
            <w:szCs w:val="26"/>
          </w:rPr>
          <w:instrText xml:space="preserve"> PAGEREF _Toc86516476 \h </w:instrText>
        </w:r>
        <w:r w:rsidRPr="009B6E2F" w:rsidR="009B6E2F">
          <w:rPr>
            <w:noProof/>
            <w:webHidden/>
            <w:sz w:val="26"/>
            <w:szCs w:val="26"/>
          </w:rPr>
        </w:r>
        <w:r w:rsidRPr="009B6E2F" w:rsidR="009B6E2F">
          <w:rPr>
            <w:noProof/>
            <w:webHidden/>
            <w:sz w:val="26"/>
            <w:szCs w:val="26"/>
          </w:rPr>
          <w:fldChar w:fldCharType="separate"/>
        </w:r>
        <w:r w:rsidRPr="009B6E2F" w:rsidR="009B6E2F">
          <w:rPr>
            <w:noProof/>
            <w:webHidden/>
            <w:sz w:val="26"/>
            <w:szCs w:val="26"/>
          </w:rPr>
          <w:t>1</w:t>
        </w:r>
        <w:r w:rsidRPr="009B6E2F" w:rsidR="009B6E2F">
          <w:rPr>
            <w:noProof/>
            <w:webHidden/>
            <w:sz w:val="26"/>
            <w:szCs w:val="26"/>
          </w:rPr>
          <w:fldChar w:fldCharType="end"/>
        </w:r>
      </w:hyperlink>
    </w:p>
    <w:p w:rsidRPr="009B6E2F" w:rsidR="009B6E2F" w:rsidP="00B32875" w:rsidRDefault="00B32875" w14:paraId="696FE911" w14:textId="028E5766">
      <w:pPr>
        <w:pStyle w:val="TOC3"/>
        <w:tabs>
          <w:tab w:val="left" w:pos="1320"/>
        </w:tabs>
        <w:spacing w:line="360" w:lineRule="auto"/>
        <w:ind w:left="0"/>
        <w:rPr>
          <w:sz w:val="26"/>
          <w:szCs w:val="26"/>
        </w:rPr>
      </w:pPr>
      <w:r>
        <w:t xml:space="preserve">    </w:t>
      </w:r>
      <w:hyperlink w:history="1" w:anchor="_Toc86516477">
        <w:r w:rsidRPr="009B6E2F" w:rsidR="009B6E2F">
          <w:rPr>
            <w:rStyle w:val="Hyperlink"/>
            <w:rFonts w:asciiTheme="majorBidi" w:hAnsiTheme="majorBidi" w:cstheme="majorBidi"/>
            <w:noProof/>
            <w:sz w:val="26"/>
            <w:szCs w:val="26"/>
          </w:rPr>
          <w:t>1.1.2</w:t>
        </w:r>
        <w:r w:rsidR="0027663D">
          <w:rPr>
            <w:sz w:val="26"/>
            <w:szCs w:val="26"/>
          </w:rPr>
          <w:t xml:space="preserve"> </w:t>
        </w:r>
        <w:r w:rsidRPr="009B6E2F" w:rsidR="009B6E2F">
          <w:rPr>
            <w:rStyle w:val="Hyperlink"/>
            <w:rFonts w:asciiTheme="majorBidi" w:hAnsiTheme="majorBidi" w:cstheme="majorBidi"/>
            <w:noProof/>
            <w:sz w:val="26"/>
            <w:szCs w:val="26"/>
          </w:rPr>
          <w:t>Assumptions and Constraints</w:t>
        </w:r>
        <w:r w:rsidRPr="009B6E2F" w:rsidR="009B6E2F">
          <w:rPr>
            <w:noProof/>
            <w:webHidden/>
            <w:sz w:val="26"/>
            <w:szCs w:val="26"/>
          </w:rPr>
          <w:tab/>
        </w:r>
        <w:r w:rsidRPr="009B6E2F" w:rsidR="009B6E2F">
          <w:rPr>
            <w:noProof/>
            <w:webHidden/>
            <w:sz w:val="26"/>
            <w:szCs w:val="26"/>
          </w:rPr>
          <w:fldChar w:fldCharType="begin"/>
        </w:r>
        <w:r w:rsidRPr="009B6E2F" w:rsidR="009B6E2F">
          <w:rPr>
            <w:noProof/>
            <w:webHidden/>
            <w:sz w:val="26"/>
            <w:szCs w:val="26"/>
          </w:rPr>
          <w:instrText xml:space="preserve"> PAGEREF _Toc86516477 \h </w:instrText>
        </w:r>
        <w:r w:rsidRPr="009B6E2F" w:rsidR="009B6E2F">
          <w:rPr>
            <w:noProof/>
            <w:webHidden/>
            <w:sz w:val="26"/>
            <w:szCs w:val="26"/>
          </w:rPr>
        </w:r>
        <w:r w:rsidRPr="009B6E2F" w:rsidR="009B6E2F">
          <w:rPr>
            <w:noProof/>
            <w:webHidden/>
            <w:sz w:val="26"/>
            <w:szCs w:val="26"/>
          </w:rPr>
          <w:fldChar w:fldCharType="separate"/>
        </w:r>
        <w:r w:rsidRPr="009B6E2F" w:rsidR="009B6E2F">
          <w:rPr>
            <w:noProof/>
            <w:webHidden/>
            <w:sz w:val="26"/>
            <w:szCs w:val="26"/>
          </w:rPr>
          <w:t>3</w:t>
        </w:r>
        <w:r w:rsidRPr="009B6E2F" w:rsidR="009B6E2F">
          <w:rPr>
            <w:noProof/>
            <w:webHidden/>
            <w:sz w:val="26"/>
            <w:szCs w:val="26"/>
          </w:rPr>
          <w:fldChar w:fldCharType="end"/>
        </w:r>
      </w:hyperlink>
    </w:p>
    <w:p w:rsidRPr="009B6E2F" w:rsidR="009B6E2F" w:rsidP="00B32875" w:rsidRDefault="00B32875" w14:paraId="054D234C" w14:textId="29BB998E">
      <w:pPr>
        <w:pStyle w:val="TOC3"/>
        <w:tabs>
          <w:tab w:val="left" w:pos="1320"/>
        </w:tabs>
        <w:spacing w:line="360" w:lineRule="auto"/>
        <w:ind w:left="0"/>
        <w:rPr>
          <w:sz w:val="26"/>
          <w:szCs w:val="26"/>
        </w:rPr>
      </w:pPr>
      <w:r>
        <w:t xml:space="preserve">    </w:t>
      </w:r>
      <w:hyperlink w:history="1" w:anchor="_Toc86516478">
        <w:r w:rsidRPr="009B6E2F" w:rsidR="009B6E2F">
          <w:rPr>
            <w:rStyle w:val="Hyperlink"/>
            <w:rFonts w:asciiTheme="majorBidi" w:hAnsiTheme="majorBidi" w:cstheme="majorBidi"/>
            <w:noProof/>
            <w:sz w:val="26"/>
            <w:szCs w:val="26"/>
          </w:rPr>
          <w:t>1.1.3</w:t>
        </w:r>
        <w:r w:rsidR="0027663D">
          <w:rPr>
            <w:sz w:val="26"/>
            <w:szCs w:val="26"/>
          </w:rPr>
          <w:t xml:space="preserve"> </w:t>
        </w:r>
        <w:r w:rsidRPr="009B6E2F" w:rsidR="009B6E2F">
          <w:rPr>
            <w:rStyle w:val="Hyperlink"/>
            <w:rFonts w:asciiTheme="majorBidi" w:hAnsiTheme="majorBidi" w:cstheme="majorBidi"/>
            <w:noProof/>
            <w:sz w:val="26"/>
            <w:szCs w:val="26"/>
          </w:rPr>
          <w:t>Project Deliverables</w:t>
        </w:r>
        <w:r w:rsidRPr="009B6E2F" w:rsidR="009B6E2F">
          <w:rPr>
            <w:noProof/>
            <w:webHidden/>
            <w:sz w:val="26"/>
            <w:szCs w:val="26"/>
          </w:rPr>
          <w:tab/>
        </w:r>
        <w:r w:rsidRPr="009B6E2F" w:rsidR="009B6E2F">
          <w:rPr>
            <w:noProof/>
            <w:webHidden/>
            <w:sz w:val="26"/>
            <w:szCs w:val="26"/>
          </w:rPr>
          <w:fldChar w:fldCharType="begin"/>
        </w:r>
        <w:r w:rsidRPr="009B6E2F" w:rsidR="009B6E2F">
          <w:rPr>
            <w:noProof/>
            <w:webHidden/>
            <w:sz w:val="26"/>
            <w:szCs w:val="26"/>
          </w:rPr>
          <w:instrText xml:space="preserve"> PAGEREF _Toc86516478 \h </w:instrText>
        </w:r>
        <w:r w:rsidRPr="009B6E2F" w:rsidR="009B6E2F">
          <w:rPr>
            <w:noProof/>
            <w:webHidden/>
            <w:sz w:val="26"/>
            <w:szCs w:val="26"/>
          </w:rPr>
        </w:r>
        <w:r w:rsidRPr="009B6E2F" w:rsidR="009B6E2F">
          <w:rPr>
            <w:noProof/>
            <w:webHidden/>
            <w:sz w:val="26"/>
            <w:szCs w:val="26"/>
          </w:rPr>
          <w:fldChar w:fldCharType="separate"/>
        </w:r>
        <w:r w:rsidRPr="009B6E2F" w:rsidR="009B6E2F">
          <w:rPr>
            <w:noProof/>
            <w:webHidden/>
            <w:sz w:val="26"/>
            <w:szCs w:val="26"/>
          </w:rPr>
          <w:t>5</w:t>
        </w:r>
        <w:r w:rsidRPr="009B6E2F" w:rsidR="009B6E2F">
          <w:rPr>
            <w:noProof/>
            <w:webHidden/>
            <w:sz w:val="26"/>
            <w:szCs w:val="26"/>
          </w:rPr>
          <w:fldChar w:fldCharType="end"/>
        </w:r>
      </w:hyperlink>
    </w:p>
    <w:p w:rsidR="009B6E2F" w:rsidP="009B6E2F" w:rsidRDefault="00F25B2E" w14:paraId="7B4FC038" w14:textId="6073BF98">
      <w:pPr>
        <w:pStyle w:val="TOC1"/>
        <w:spacing w:line="360" w:lineRule="auto"/>
        <w:rPr>
          <w:noProof/>
          <w:sz w:val="26"/>
          <w:szCs w:val="26"/>
        </w:rPr>
      </w:pPr>
      <w:hyperlink w:history="1" w:anchor="_Toc86516479">
        <w:r w:rsidRPr="009B6E2F" w:rsidR="009B6E2F">
          <w:rPr>
            <w:rStyle w:val="Hyperlink"/>
            <w:rFonts w:asciiTheme="majorBidi" w:hAnsiTheme="majorBidi" w:cstheme="majorBidi"/>
            <w:noProof/>
            <w:sz w:val="26"/>
            <w:szCs w:val="26"/>
          </w:rPr>
          <w:t>SECTION 4. PROJECT ORGANIZATION</w:t>
        </w:r>
        <w:r w:rsidRPr="009B6E2F" w:rsidR="009B6E2F">
          <w:rPr>
            <w:noProof/>
            <w:webHidden/>
            <w:sz w:val="26"/>
            <w:szCs w:val="26"/>
          </w:rPr>
          <w:tab/>
        </w:r>
        <w:r w:rsidRPr="009B6E2F" w:rsidR="009B6E2F">
          <w:rPr>
            <w:noProof/>
            <w:webHidden/>
            <w:sz w:val="26"/>
            <w:szCs w:val="26"/>
          </w:rPr>
          <w:fldChar w:fldCharType="begin"/>
        </w:r>
        <w:r w:rsidRPr="009B6E2F" w:rsidR="009B6E2F">
          <w:rPr>
            <w:noProof/>
            <w:webHidden/>
            <w:sz w:val="26"/>
            <w:szCs w:val="26"/>
          </w:rPr>
          <w:instrText xml:space="preserve"> PAGEREF _Toc86516479 \h </w:instrText>
        </w:r>
        <w:r w:rsidRPr="009B6E2F" w:rsidR="009B6E2F">
          <w:rPr>
            <w:noProof/>
            <w:webHidden/>
            <w:sz w:val="26"/>
            <w:szCs w:val="26"/>
          </w:rPr>
        </w:r>
        <w:r w:rsidRPr="009B6E2F" w:rsidR="009B6E2F">
          <w:rPr>
            <w:noProof/>
            <w:webHidden/>
            <w:sz w:val="26"/>
            <w:szCs w:val="26"/>
          </w:rPr>
          <w:fldChar w:fldCharType="separate"/>
        </w:r>
        <w:r w:rsidRPr="009B6E2F" w:rsidR="009B6E2F">
          <w:rPr>
            <w:noProof/>
            <w:webHidden/>
            <w:sz w:val="26"/>
            <w:szCs w:val="26"/>
          </w:rPr>
          <w:t>6</w:t>
        </w:r>
        <w:r w:rsidRPr="009B6E2F" w:rsidR="009B6E2F">
          <w:rPr>
            <w:noProof/>
            <w:webHidden/>
            <w:sz w:val="26"/>
            <w:szCs w:val="26"/>
          </w:rPr>
          <w:fldChar w:fldCharType="end"/>
        </w:r>
      </w:hyperlink>
    </w:p>
    <w:p w:rsidRPr="00D51203" w:rsidR="00EC1A14" w:rsidP="00EC1A14" w:rsidRDefault="00EC1A14" w14:paraId="04AAA2A1" w14:textId="23EB2BB9">
      <w:pPr>
        <w:pStyle w:val="TOC1"/>
        <w:rPr>
          <w:sz w:val="26"/>
          <w:szCs w:val="26"/>
        </w:rPr>
      </w:pPr>
      <w:r w:rsidRPr="00D51203">
        <w:rPr>
          <w:sz w:val="26"/>
          <w:szCs w:val="26"/>
        </w:rPr>
        <w:t xml:space="preserve">SECION 5. </w:t>
      </w:r>
      <w:hyperlink w:history="1" w:anchor="_Toc257388681" r:id="rId12">
        <w:r w:rsidRPr="00D51203">
          <w:rPr>
            <w:rStyle w:val="Hyperlink"/>
            <w:noProof/>
            <w:sz w:val="26"/>
            <w:szCs w:val="26"/>
          </w:rPr>
          <w:t>MANAGEment PROCESS</w:t>
        </w:r>
        <w:r w:rsidRPr="00D51203">
          <w:rPr>
            <w:rStyle w:val="Hyperlink"/>
            <w:noProof/>
            <w:webHidden/>
            <w:sz w:val="26"/>
            <w:szCs w:val="26"/>
          </w:rPr>
          <w:tab/>
        </w:r>
        <w:r w:rsidRPr="00D51203">
          <w:rPr>
            <w:rStyle w:val="Hyperlink"/>
            <w:noProof/>
            <w:webHidden/>
            <w:sz w:val="26"/>
            <w:szCs w:val="26"/>
          </w:rPr>
          <w:fldChar w:fldCharType="begin"/>
        </w:r>
        <w:r w:rsidRPr="00D51203">
          <w:rPr>
            <w:rStyle w:val="Hyperlink"/>
            <w:noProof/>
            <w:webHidden/>
            <w:sz w:val="26"/>
            <w:szCs w:val="26"/>
          </w:rPr>
          <w:instrText xml:space="preserve"> PAGEREF _Toc257388681 \h </w:instrText>
        </w:r>
        <w:r w:rsidRPr="00D51203">
          <w:rPr>
            <w:rStyle w:val="Hyperlink"/>
            <w:noProof/>
            <w:webHidden/>
            <w:sz w:val="26"/>
            <w:szCs w:val="26"/>
          </w:rPr>
        </w:r>
        <w:r w:rsidRPr="00D51203">
          <w:rPr>
            <w:rStyle w:val="Hyperlink"/>
            <w:noProof/>
            <w:webHidden/>
            <w:sz w:val="26"/>
            <w:szCs w:val="26"/>
          </w:rPr>
          <w:fldChar w:fldCharType="separate"/>
        </w:r>
        <w:r w:rsidRPr="00D51203">
          <w:rPr>
            <w:rStyle w:val="Hyperlink"/>
            <w:noProof/>
            <w:webHidden/>
            <w:sz w:val="26"/>
            <w:szCs w:val="26"/>
          </w:rPr>
          <w:t>7</w:t>
        </w:r>
        <w:r w:rsidRPr="00D51203">
          <w:rPr>
            <w:rStyle w:val="Hyperlink"/>
            <w:noProof/>
            <w:webHidden/>
            <w:sz w:val="26"/>
            <w:szCs w:val="26"/>
          </w:rPr>
          <w:fldChar w:fldCharType="end"/>
        </w:r>
      </w:hyperlink>
    </w:p>
    <w:p w:rsidRPr="00D51203" w:rsidR="00EC1A14" w:rsidP="00B32875" w:rsidRDefault="00F25B2E" w14:paraId="0FF925E9" w14:textId="643D266C">
      <w:pPr>
        <w:pStyle w:val="TOC2"/>
        <w:spacing w:line="360" w:lineRule="auto"/>
        <w:ind w:left="0"/>
        <w:rPr>
          <w:rFonts w:ascii="Calibri" w:hAnsi="Calibri"/>
          <w:noProof/>
          <w:sz w:val="26"/>
          <w:szCs w:val="26"/>
          <w:lang w:val="sv-SE" w:eastAsia="sv-SE"/>
        </w:rPr>
      </w:pPr>
      <w:hyperlink w:history="1" w:anchor="_Toc257388682" r:id="rId13">
        <w:r w:rsidRPr="00D51203" w:rsidR="00EC1A14">
          <w:rPr>
            <w:rStyle w:val="Hyperlink"/>
            <w:noProof/>
            <w:sz w:val="26"/>
            <w:szCs w:val="26"/>
          </w:rPr>
          <w:t>5.1</w:t>
        </w:r>
        <w:r w:rsidR="00FA606B">
          <w:rPr>
            <w:rStyle w:val="Hyperlink"/>
            <w:rFonts w:ascii="Calibri" w:hAnsi="Calibri"/>
            <w:noProof/>
            <w:sz w:val="26"/>
            <w:szCs w:val="26"/>
            <w:lang w:val="sv-SE" w:eastAsia="sv-SE"/>
          </w:rPr>
          <w:t xml:space="preserve"> </w:t>
        </w:r>
        <w:r w:rsidRPr="00D51203" w:rsidR="00EC1A14">
          <w:rPr>
            <w:rStyle w:val="Hyperlink"/>
            <w:noProof/>
            <w:sz w:val="26"/>
            <w:szCs w:val="26"/>
          </w:rPr>
          <w:t>Start-up</w:t>
        </w:r>
        <w:r w:rsidRPr="00D51203" w:rsidR="00EC1A14">
          <w:rPr>
            <w:rStyle w:val="Hyperlink"/>
            <w:noProof/>
            <w:webHidden/>
            <w:sz w:val="26"/>
            <w:szCs w:val="26"/>
          </w:rPr>
          <w:tab/>
        </w:r>
        <w:r w:rsidRPr="00D51203" w:rsidR="00EC1A14">
          <w:rPr>
            <w:rStyle w:val="Hyperlink"/>
            <w:noProof/>
            <w:webHidden/>
            <w:sz w:val="26"/>
            <w:szCs w:val="26"/>
          </w:rPr>
          <w:fldChar w:fldCharType="begin"/>
        </w:r>
        <w:r w:rsidRPr="00D51203" w:rsidR="00EC1A14">
          <w:rPr>
            <w:rStyle w:val="Hyperlink"/>
            <w:noProof/>
            <w:webHidden/>
            <w:sz w:val="26"/>
            <w:szCs w:val="26"/>
          </w:rPr>
          <w:instrText xml:space="preserve"> PAGEREF _Toc257388682 \h </w:instrText>
        </w:r>
        <w:r w:rsidRPr="00D51203" w:rsidR="00EC1A14">
          <w:rPr>
            <w:rStyle w:val="Hyperlink"/>
            <w:noProof/>
            <w:webHidden/>
            <w:sz w:val="26"/>
            <w:szCs w:val="26"/>
          </w:rPr>
        </w:r>
        <w:r w:rsidRPr="00D51203" w:rsidR="00EC1A14">
          <w:rPr>
            <w:rStyle w:val="Hyperlink"/>
            <w:noProof/>
            <w:webHidden/>
            <w:sz w:val="26"/>
            <w:szCs w:val="26"/>
          </w:rPr>
          <w:fldChar w:fldCharType="separate"/>
        </w:r>
        <w:r w:rsidRPr="00D51203" w:rsidR="00EC1A14">
          <w:rPr>
            <w:rStyle w:val="Hyperlink"/>
            <w:noProof/>
            <w:webHidden/>
            <w:sz w:val="26"/>
            <w:szCs w:val="26"/>
          </w:rPr>
          <w:t>7</w:t>
        </w:r>
        <w:r w:rsidRPr="00D51203" w:rsidR="00EC1A14">
          <w:rPr>
            <w:rStyle w:val="Hyperlink"/>
            <w:noProof/>
            <w:webHidden/>
            <w:sz w:val="26"/>
            <w:szCs w:val="26"/>
          </w:rPr>
          <w:fldChar w:fldCharType="end"/>
        </w:r>
      </w:hyperlink>
    </w:p>
    <w:p w:rsidRPr="00D51203" w:rsidR="00EC1A14" w:rsidP="00B32875" w:rsidRDefault="00EC1A14" w14:paraId="41E84C43" w14:textId="4D144002">
      <w:pPr>
        <w:pStyle w:val="TOC3"/>
        <w:tabs>
          <w:tab w:val="left" w:pos="1320"/>
        </w:tabs>
        <w:spacing w:line="360" w:lineRule="auto"/>
        <w:ind w:left="0"/>
        <w:rPr>
          <w:sz w:val="26"/>
          <w:szCs w:val="26"/>
        </w:rPr>
      </w:pPr>
      <w:r w:rsidRPr="00D51203">
        <w:rPr>
          <w:sz w:val="26"/>
          <w:szCs w:val="26"/>
        </w:rPr>
        <w:t xml:space="preserve">    </w:t>
      </w:r>
      <w:hyperlink w:history="1" w:anchor="_Toc257388683" r:id="rId14">
        <w:r w:rsidRPr="00D51203">
          <w:rPr>
            <w:rStyle w:val="Hyperlink"/>
            <w:noProof/>
            <w:sz w:val="26"/>
            <w:szCs w:val="26"/>
          </w:rPr>
          <w:t>5.1.1</w:t>
        </w:r>
        <w:r w:rsidR="00FA606B">
          <w:rPr>
            <w:rStyle w:val="Hyperlink"/>
            <w:rFonts w:ascii="Calibri" w:hAnsi="Calibri"/>
            <w:noProof/>
            <w:sz w:val="26"/>
            <w:szCs w:val="26"/>
            <w:lang w:val="sv-SE" w:eastAsia="sv-SE"/>
          </w:rPr>
          <w:t xml:space="preserve"> </w:t>
        </w:r>
        <w:r w:rsidRPr="00D51203">
          <w:rPr>
            <w:rStyle w:val="Hyperlink"/>
            <w:noProof/>
            <w:sz w:val="26"/>
            <w:szCs w:val="26"/>
          </w:rPr>
          <w:t>Estimation</w:t>
        </w:r>
        <w:r w:rsidRPr="00D51203">
          <w:rPr>
            <w:rStyle w:val="Hyperlink"/>
            <w:noProof/>
            <w:webHidden/>
            <w:sz w:val="26"/>
            <w:szCs w:val="26"/>
          </w:rPr>
          <w:tab/>
        </w:r>
        <w:r w:rsidR="00605029">
          <w:rPr>
            <w:rStyle w:val="Hyperlink"/>
            <w:noProof/>
            <w:webHidden/>
            <w:sz w:val="26"/>
            <w:szCs w:val="26"/>
          </w:rPr>
          <w:t>8</w:t>
        </w:r>
      </w:hyperlink>
    </w:p>
    <w:p w:rsidRPr="00D51203" w:rsidR="00A22010" w:rsidP="00B32875" w:rsidRDefault="00F25B2E" w14:paraId="46FA94A6" w14:textId="190A2D7E">
      <w:pPr>
        <w:pStyle w:val="TOC2"/>
        <w:spacing w:line="360" w:lineRule="auto"/>
        <w:ind w:left="0"/>
        <w:rPr>
          <w:rFonts w:ascii="Calibri" w:hAnsi="Calibri"/>
          <w:noProof/>
          <w:sz w:val="26"/>
          <w:szCs w:val="26"/>
          <w:lang w:val="sv-SE" w:eastAsia="sv-SE"/>
        </w:rPr>
      </w:pPr>
      <w:hyperlink w:history="1" w:anchor="_Toc257388687" r:id="rId15">
        <w:r w:rsidRPr="00D51203" w:rsidR="00A22010">
          <w:rPr>
            <w:rStyle w:val="Hyperlink"/>
            <w:noProof/>
            <w:sz w:val="26"/>
            <w:szCs w:val="26"/>
          </w:rPr>
          <w:t>5.2</w:t>
        </w:r>
        <w:r w:rsidR="00FA606B">
          <w:rPr>
            <w:rStyle w:val="Hyperlink"/>
            <w:rFonts w:ascii="Calibri" w:hAnsi="Calibri"/>
            <w:noProof/>
            <w:sz w:val="26"/>
            <w:szCs w:val="26"/>
            <w:lang w:val="sv-SE" w:eastAsia="sv-SE"/>
          </w:rPr>
          <w:t xml:space="preserve"> </w:t>
        </w:r>
        <w:r w:rsidRPr="00D51203" w:rsidR="00A22010">
          <w:rPr>
            <w:rStyle w:val="Hyperlink"/>
            <w:noProof/>
            <w:sz w:val="26"/>
            <w:szCs w:val="26"/>
          </w:rPr>
          <w:t>Work Planning</w:t>
        </w:r>
        <w:r w:rsidRPr="00D51203" w:rsidR="00A22010">
          <w:rPr>
            <w:rStyle w:val="Hyperlink"/>
            <w:noProof/>
            <w:webHidden/>
            <w:sz w:val="26"/>
            <w:szCs w:val="26"/>
          </w:rPr>
          <w:tab/>
        </w:r>
        <w:r w:rsidR="00605029">
          <w:rPr>
            <w:rStyle w:val="Hyperlink"/>
            <w:noProof/>
            <w:webHidden/>
            <w:sz w:val="26"/>
            <w:szCs w:val="26"/>
          </w:rPr>
          <w:t>25</w:t>
        </w:r>
      </w:hyperlink>
    </w:p>
    <w:p w:rsidR="00A22010" w:rsidP="00B32875" w:rsidRDefault="00D51203" w14:paraId="5356E20E" w14:textId="3AAD78D3">
      <w:pPr>
        <w:pStyle w:val="TOC3"/>
        <w:tabs>
          <w:tab w:val="left" w:pos="1320"/>
        </w:tabs>
        <w:spacing w:line="360" w:lineRule="auto"/>
        <w:ind w:left="0"/>
        <w:rPr>
          <w:rStyle w:val="Hyperlink"/>
          <w:noProof/>
          <w:sz w:val="26"/>
          <w:szCs w:val="26"/>
        </w:rPr>
      </w:pPr>
      <w:r>
        <w:rPr>
          <w:sz w:val="26"/>
          <w:szCs w:val="26"/>
        </w:rPr>
        <w:t xml:space="preserve"> </w:t>
      </w:r>
      <w:r w:rsidR="0078204B">
        <w:rPr>
          <w:sz w:val="26"/>
          <w:szCs w:val="26"/>
        </w:rPr>
        <w:t xml:space="preserve"> </w:t>
      </w:r>
      <w:hyperlink w:history="1" w:anchor="_Toc257388688" r:id="rId16">
        <w:r w:rsidRPr="00D51203" w:rsidR="00A22010">
          <w:rPr>
            <w:rStyle w:val="Hyperlink"/>
            <w:noProof/>
            <w:sz w:val="26"/>
            <w:szCs w:val="26"/>
          </w:rPr>
          <w:t>5.2.1</w:t>
        </w:r>
        <w:r w:rsidR="0078204B">
          <w:rPr>
            <w:rStyle w:val="Hyperlink"/>
            <w:noProof/>
            <w:sz w:val="26"/>
            <w:szCs w:val="26"/>
          </w:rPr>
          <w:t xml:space="preserve"> </w:t>
        </w:r>
        <w:r w:rsidRPr="00D51203" w:rsidR="00A22010">
          <w:rPr>
            <w:rStyle w:val="Hyperlink"/>
            <w:noProof/>
            <w:sz w:val="26"/>
            <w:szCs w:val="26"/>
          </w:rPr>
          <w:t>Work Activities</w:t>
        </w:r>
        <w:r w:rsidRPr="00D51203" w:rsidR="00A22010">
          <w:rPr>
            <w:rStyle w:val="Hyperlink"/>
            <w:noProof/>
            <w:webHidden/>
            <w:sz w:val="26"/>
            <w:szCs w:val="26"/>
          </w:rPr>
          <w:tab/>
        </w:r>
        <w:r w:rsidR="00575C67">
          <w:rPr>
            <w:rStyle w:val="Hyperlink"/>
            <w:noProof/>
            <w:webHidden/>
            <w:sz w:val="26"/>
            <w:szCs w:val="26"/>
          </w:rPr>
          <w:t>25</w:t>
        </w:r>
      </w:hyperlink>
    </w:p>
    <w:p w:rsidRPr="0078204B" w:rsidR="002D3A67" w:rsidP="00B32875" w:rsidRDefault="0078204B" w14:paraId="277EB12B" w14:textId="17C9BD19">
      <w:pPr>
        <w:spacing w:line="360" w:lineRule="auto"/>
        <w:rPr>
          <w:sz w:val="26"/>
          <w:szCs w:val="26"/>
        </w:rPr>
      </w:pPr>
      <w:r>
        <w:rPr>
          <w:sz w:val="26"/>
          <w:szCs w:val="26"/>
        </w:rPr>
        <w:t xml:space="preserve">  </w:t>
      </w:r>
      <w:r w:rsidRPr="0078204B" w:rsidR="002D3A67">
        <w:rPr>
          <w:sz w:val="26"/>
          <w:szCs w:val="26"/>
        </w:rPr>
        <w:t>5.2.2</w:t>
      </w:r>
      <w:r>
        <w:rPr>
          <w:sz w:val="26"/>
          <w:szCs w:val="26"/>
        </w:rPr>
        <w:t xml:space="preserve"> </w:t>
      </w:r>
      <w:r w:rsidRPr="0078204B" w:rsidR="002D3A67">
        <w:rPr>
          <w:sz w:val="26"/>
          <w:szCs w:val="26"/>
        </w:rPr>
        <w:t>Scheduling Requirements</w:t>
      </w:r>
      <w:r w:rsidR="00661085">
        <w:rPr>
          <w:sz w:val="26"/>
          <w:szCs w:val="26"/>
        </w:rPr>
        <w:t xml:space="preserve"> </w:t>
      </w:r>
      <w:r w:rsidRPr="0078204B" w:rsidR="002D3A67">
        <w:rPr>
          <w:sz w:val="26"/>
          <w:szCs w:val="26"/>
        </w:rPr>
        <w:t>……………………………………</w:t>
      </w:r>
      <w:r>
        <w:rPr>
          <w:sz w:val="26"/>
          <w:szCs w:val="26"/>
        </w:rPr>
        <w:t>…………………</w:t>
      </w:r>
      <w:r w:rsidR="00661085">
        <w:rPr>
          <w:sz w:val="26"/>
          <w:szCs w:val="26"/>
        </w:rPr>
        <w:t>………………………</w:t>
      </w:r>
      <w:r w:rsidR="00F25B2E">
        <w:rPr>
          <w:sz w:val="26"/>
          <w:szCs w:val="26"/>
        </w:rPr>
        <w:t>…</w:t>
      </w:r>
      <w:r w:rsidR="00661085">
        <w:rPr>
          <w:sz w:val="26"/>
          <w:szCs w:val="26"/>
        </w:rPr>
        <w:t>.37</w:t>
      </w:r>
    </w:p>
    <w:p w:rsidRPr="00D51203" w:rsidR="00A22010" w:rsidP="00B32875" w:rsidRDefault="0078204B" w14:paraId="45FB41B4" w14:textId="6E932459">
      <w:pPr>
        <w:pStyle w:val="TOC3"/>
        <w:tabs>
          <w:tab w:val="left" w:pos="1320"/>
        </w:tabs>
        <w:spacing w:line="360" w:lineRule="auto"/>
        <w:ind w:left="0"/>
        <w:rPr>
          <w:rFonts w:ascii="Calibri" w:hAnsi="Calibri"/>
          <w:noProof/>
          <w:sz w:val="26"/>
          <w:szCs w:val="26"/>
          <w:lang w:val="sv-SE" w:eastAsia="sv-SE"/>
        </w:rPr>
      </w:pPr>
      <w:r>
        <w:t xml:space="preserve">  </w:t>
      </w:r>
      <w:hyperlink w:history="1" w:anchor="_Toc257388690" r:id="rId17">
        <w:r w:rsidRPr="00D51203" w:rsidR="00A22010">
          <w:rPr>
            <w:rStyle w:val="Hyperlink"/>
            <w:noProof/>
            <w:sz w:val="26"/>
            <w:szCs w:val="26"/>
          </w:rPr>
          <w:t>5.2.3</w:t>
        </w:r>
        <w:r>
          <w:rPr>
            <w:rStyle w:val="Hyperlink"/>
            <w:rFonts w:ascii="Calibri" w:hAnsi="Calibri"/>
            <w:noProof/>
            <w:sz w:val="26"/>
            <w:szCs w:val="26"/>
            <w:lang w:val="sv-SE" w:eastAsia="sv-SE"/>
          </w:rPr>
          <w:t xml:space="preserve"> </w:t>
        </w:r>
        <w:r w:rsidRPr="00D51203" w:rsidR="00A22010">
          <w:rPr>
            <w:rStyle w:val="Hyperlink"/>
            <w:noProof/>
            <w:sz w:val="26"/>
            <w:szCs w:val="26"/>
          </w:rPr>
          <w:t>Resource Allocation</w:t>
        </w:r>
        <w:r w:rsidRPr="00D51203" w:rsidR="00A22010">
          <w:rPr>
            <w:rStyle w:val="Hyperlink"/>
            <w:noProof/>
            <w:webHidden/>
            <w:sz w:val="26"/>
            <w:szCs w:val="26"/>
          </w:rPr>
          <w:tab/>
        </w:r>
        <w:r w:rsidR="00F25B2E">
          <w:rPr>
            <w:rStyle w:val="Hyperlink"/>
            <w:noProof/>
            <w:webHidden/>
            <w:sz w:val="26"/>
            <w:szCs w:val="26"/>
          </w:rPr>
          <w:t>41</w:t>
        </w:r>
      </w:hyperlink>
    </w:p>
    <w:p w:rsidRPr="0078204B" w:rsidR="00A22010" w:rsidP="00B32875" w:rsidRDefault="002D3A67" w14:paraId="30DAD86B" w14:textId="0AD9C4FF">
      <w:pPr>
        <w:spacing w:line="360" w:lineRule="auto"/>
        <w:rPr>
          <w:sz w:val="26"/>
          <w:szCs w:val="26"/>
          <w:lang w:val="sv-SE" w:eastAsia="sv-SE"/>
        </w:rPr>
      </w:pPr>
      <w:r w:rsidRPr="0078204B">
        <w:rPr>
          <w:sz w:val="26"/>
          <w:szCs w:val="26"/>
          <w:lang w:val="sv-SE" w:eastAsia="sv-SE"/>
        </w:rPr>
        <w:t xml:space="preserve">5.4 </w:t>
      </w:r>
      <w:r w:rsidR="0078204B">
        <w:rPr>
          <w:sz w:val="26"/>
          <w:szCs w:val="26"/>
          <w:lang w:val="sv-SE" w:eastAsia="sv-SE"/>
        </w:rPr>
        <w:t xml:space="preserve"> </w:t>
      </w:r>
      <w:r w:rsidRPr="0078204B">
        <w:rPr>
          <w:sz w:val="26"/>
          <w:szCs w:val="26"/>
          <w:lang w:val="sv-SE" w:eastAsia="sv-SE"/>
        </w:rPr>
        <w:t>Risk Managment..................................................................................................</w:t>
      </w:r>
      <w:r w:rsidR="0078204B">
        <w:rPr>
          <w:sz w:val="26"/>
          <w:szCs w:val="26"/>
          <w:lang w:val="sv-SE" w:eastAsia="sv-SE"/>
        </w:rPr>
        <w:t>.....</w:t>
      </w:r>
      <w:r w:rsidR="002B4B13">
        <w:rPr>
          <w:sz w:val="26"/>
          <w:szCs w:val="26"/>
          <w:lang w:val="sv-SE" w:eastAsia="sv-SE"/>
        </w:rPr>
        <w:t xml:space="preserve"> 42</w:t>
      </w:r>
    </w:p>
    <w:p w:rsidRPr="00EC1A14" w:rsidR="00EC1A14" w:rsidP="00EC1A14" w:rsidRDefault="00EC1A14" w14:paraId="5B66C40D" w14:textId="77777777"/>
    <w:p w:rsidRPr="009B6E2F" w:rsidR="009B6E2F" w:rsidP="009B6E2F" w:rsidRDefault="00F25B2E" w14:paraId="3D8E2B97" w14:textId="4686356D">
      <w:pPr>
        <w:pStyle w:val="TOC1"/>
        <w:spacing w:line="360" w:lineRule="auto"/>
        <w:rPr>
          <w:caps w:val="0"/>
          <w:sz w:val="26"/>
          <w:szCs w:val="26"/>
        </w:rPr>
      </w:pPr>
      <w:hyperlink w:history="1" w:anchor="_Toc86516480">
        <w:r w:rsidRPr="009B6E2F" w:rsidR="009B6E2F">
          <w:rPr>
            <w:rStyle w:val="Hyperlink"/>
            <w:noProof/>
            <w:sz w:val="26"/>
            <w:szCs w:val="26"/>
          </w:rPr>
          <w:t>SecTION 6.  TECHNICAL PROCESS</w:t>
        </w:r>
        <w:r w:rsidRPr="009B6E2F" w:rsidR="009B6E2F">
          <w:rPr>
            <w:noProof/>
            <w:webHidden/>
            <w:sz w:val="26"/>
            <w:szCs w:val="26"/>
          </w:rPr>
          <w:tab/>
        </w:r>
        <w:r w:rsidR="00356221">
          <w:rPr>
            <w:noProof/>
            <w:webHidden/>
            <w:sz w:val="26"/>
            <w:szCs w:val="26"/>
          </w:rPr>
          <w:t>26</w:t>
        </w:r>
      </w:hyperlink>
    </w:p>
    <w:p w:rsidRPr="009B6E2F" w:rsidR="009B6E2F" w:rsidP="009B6E2F" w:rsidRDefault="00F25B2E" w14:paraId="122B1474" w14:textId="7844B716">
      <w:pPr>
        <w:pStyle w:val="TOC2"/>
        <w:spacing w:line="360" w:lineRule="auto"/>
        <w:rPr>
          <w:sz w:val="26"/>
          <w:szCs w:val="26"/>
        </w:rPr>
      </w:pPr>
      <w:hyperlink w:history="1" w:anchor="_Toc86516481">
        <w:r w:rsidRPr="009B6E2F" w:rsidR="009B6E2F">
          <w:rPr>
            <w:rStyle w:val="Hyperlink"/>
            <w:noProof/>
            <w:sz w:val="26"/>
            <w:szCs w:val="26"/>
          </w:rPr>
          <w:t>6.2</w:t>
        </w:r>
        <w:r w:rsidR="00FA606B">
          <w:rPr>
            <w:sz w:val="26"/>
            <w:szCs w:val="26"/>
          </w:rPr>
          <w:t xml:space="preserve"> </w:t>
        </w:r>
        <w:r w:rsidRPr="009B6E2F" w:rsidR="009B6E2F">
          <w:rPr>
            <w:rStyle w:val="Hyperlink"/>
            <w:noProof/>
            <w:sz w:val="26"/>
            <w:szCs w:val="26"/>
          </w:rPr>
          <w:t>Methods, Tools and Techniques</w:t>
        </w:r>
        <w:r w:rsidRPr="009B6E2F" w:rsidR="009B6E2F">
          <w:rPr>
            <w:noProof/>
            <w:webHidden/>
            <w:sz w:val="26"/>
            <w:szCs w:val="26"/>
          </w:rPr>
          <w:tab/>
        </w:r>
        <w:r w:rsidRPr="009B6E2F" w:rsidR="009B6E2F">
          <w:rPr>
            <w:noProof/>
            <w:webHidden/>
            <w:sz w:val="26"/>
            <w:szCs w:val="26"/>
          </w:rPr>
          <w:fldChar w:fldCharType="begin"/>
        </w:r>
        <w:r w:rsidRPr="009B6E2F" w:rsidR="009B6E2F">
          <w:rPr>
            <w:noProof/>
            <w:webHidden/>
            <w:sz w:val="26"/>
            <w:szCs w:val="26"/>
          </w:rPr>
          <w:instrText xml:space="preserve"> PAGEREF _Toc86516481 \h </w:instrText>
        </w:r>
        <w:r w:rsidRPr="009B6E2F" w:rsidR="009B6E2F">
          <w:rPr>
            <w:noProof/>
            <w:webHidden/>
            <w:sz w:val="26"/>
            <w:szCs w:val="26"/>
          </w:rPr>
        </w:r>
        <w:r w:rsidRPr="009B6E2F" w:rsidR="009B6E2F">
          <w:rPr>
            <w:noProof/>
            <w:webHidden/>
            <w:sz w:val="26"/>
            <w:szCs w:val="26"/>
          </w:rPr>
          <w:fldChar w:fldCharType="separate"/>
        </w:r>
        <w:r w:rsidRPr="009B6E2F" w:rsidR="009B6E2F">
          <w:rPr>
            <w:noProof/>
            <w:webHidden/>
            <w:sz w:val="26"/>
            <w:szCs w:val="26"/>
          </w:rPr>
          <w:t>9</w:t>
        </w:r>
        <w:r w:rsidRPr="009B6E2F" w:rsidR="009B6E2F">
          <w:rPr>
            <w:noProof/>
            <w:webHidden/>
            <w:sz w:val="26"/>
            <w:szCs w:val="26"/>
          </w:rPr>
          <w:fldChar w:fldCharType="end"/>
        </w:r>
      </w:hyperlink>
    </w:p>
    <w:p w:rsidRPr="009B6E2F" w:rsidR="009B6E2F" w:rsidP="009B6E2F" w:rsidRDefault="00F25B2E" w14:paraId="19BC5C64" w14:textId="0D175DC2">
      <w:pPr>
        <w:pStyle w:val="TOC2"/>
        <w:spacing w:line="360" w:lineRule="auto"/>
        <w:rPr>
          <w:sz w:val="26"/>
          <w:szCs w:val="26"/>
        </w:rPr>
      </w:pPr>
      <w:hyperlink w:history="1" w:anchor="_Toc86516482">
        <w:r w:rsidRPr="009B6E2F" w:rsidR="009B6E2F">
          <w:rPr>
            <w:rStyle w:val="Hyperlink"/>
            <w:noProof/>
            <w:sz w:val="26"/>
            <w:szCs w:val="26"/>
          </w:rPr>
          <w:t>6.3</w:t>
        </w:r>
        <w:r w:rsidR="00FA606B">
          <w:rPr>
            <w:sz w:val="26"/>
            <w:szCs w:val="26"/>
          </w:rPr>
          <w:t xml:space="preserve"> </w:t>
        </w:r>
        <w:r w:rsidRPr="009B6E2F" w:rsidR="009B6E2F">
          <w:rPr>
            <w:rStyle w:val="Hyperlink"/>
            <w:noProof/>
            <w:sz w:val="26"/>
            <w:szCs w:val="26"/>
          </w:rPr>
          <w:t>Project Infrastructure</w:t>
        </w:r>
        <w:r w:rsidRPr="009B6E2F" w:rsidR="009B6E2F">
          <w:rPr>
            <w:noProof/>
            <w:webHidden/>
            <w:sz w:val="26"/>
            <w:szCs w:val="26"/>
          </w:rPr>
          <w:tab/>
        </w:r>
        <w:r w:rsidRPr="009B6E2F" w:rsidR="009B6E2F">
          <w:rPr>
            <w:noProof/>
            <w:webHidden/>
            <w:sz w:val="26"/>
            <w:szCs w:val="26"/>
          </w:rPr>
          <w:fldChar w:fldCharType="begin"/>
        </w:r>
        <w:r w:rsidRPr="009B6E2F" w:rsidR="009B6E2F">
          <w:rPr>
            <w:noProof/>
            <w:webHidden/>
            <w:sz w:val="26"/>
            <w:szCs w:val="26"/>
          </w:rPr>
          <w:instrText xml:space="preserve"> PAGEREF _Toc86516482 \h </w:instrText>
        </w:r>
        <w:r w:rsidRPr="009B6E2F" w:rsidR="009B6E2F">
          <w:rPr>
            <w:noProof/>
            <w:webHidden/>
            <w:sz w:val="26"/>
            <w:szCs w:val="26"/>
          </w:rPr>
        </w:r>
        <w:r w:rsidRPr="009B6E2F" w:rsidR="009B6E2F">
          <w:rPr>
            <w:noProof/>
            <w:webHidden/>
            <w:sz w:val="26"/>
            <w:szCs w:val="26"/>
          </w:rPr>
          <w:fldChar w:fldCharType="separate"/>
        </w:r>
        <w:r w:rsidRPr="009B6E2F" w:rsidR="009B6E2F">
          <w:rPr>
            <w:noProof/>
            <w:webHidden/>
            <w:sz w:val="26"/>
            <w:szCs w:val="26"/>
          </w:rPr>
          <w:t>11</w:t>
        </w:r>
        <w:r w:rsidRPr="009B6E2F" w:rsidR="009B6E2F">
          <w:rPr>
            <w:noProof/>
            <w:webHidden/>
            <w:sz w:val="26"/>
            <w:szCs w:val="26"/>
          </w:rPr>
          <w:fldChar w:fldCharType="end"/>
        </w:r>
      </w:hyperlink>
    </w:p>
    <w:p w:rsidR="00230FD0" w:rsidP="009B6E2F" w:rsidRDefault="00230FD0" w14:paraId="46BAEBDE" w14:textId="6A312F48">
      <w:pPr>
        <w:spacing w:line="360" w:lineRule="auto"/>
      </w:pPr>
      <w:r w:rsidRPr="009B6E2F">
        <w:rPr>
          <w:caps/>
          <w:sz w:val="26"/>
          <w:szCs w:val="26"/>
        </w:rPr>
        <w:fldChar w:fldCharType="end"/>
      </w:r>
    </w:p>
    <w:p w:rsidR="00230FD0" w:rsidP="00230FD0" w:rsidRDefault="00230FD0" w14:paraId="0BF78F40" w14:textId="77777777">
      <w:pPr>
        <w:pStyle w:val="Figuretext-C"/>
      </w:pPr>
    </w:p>
    <w:p w:rsidR="00230FD0" w:rsidP="00230FD0" w:rsidRDefault="00230FD0" w14:paraId="333F376F" w14:textId="77777777">
      <w:pPr>
        <w:jc w:val="center"/>
      </w:pPr>
    </w:p>
    <w:p w:rsidR="00230FD0" w:rsidP="00230FD0" w:rsidRDefault="00230FD0" w14:paraId="1B3E651C" w14:textId="77777777">
      <w:pPr>
        <w:pStyle w:val="Figuretext-L"/>
      </w:pPr>
    </w:p>
    <w:p w:rsidR="00230FD0" w:rsidP="00230FD0" w:rsidRDefault="00230FD0" w14:paraId="43B99719" w14:textId="77777777">
      <w:pPr>
        <w:sectPr w:rsidR="00230FD0">
          <w:headerReference w:type="default" r:id="rId18"/>
          <w:footerReference w:type="even" r:id="rId19"/>
          <w:footerReference w:type="default" r:id="rId20"/>
          <w:pgSz w:w="12240" w:h="15840"/>
          <w:pgMar w:top="1728" w:right="1440" w:bottom="1440" w:left="1440" w:header="720" w:footer="720" w:gutter="0"/>
          <w:pgNumType w:fmt="lowerRoman" w:start="1"/>
          <w:cols w:space="720"/>
        </w:sectPr>
      </w:pPr>
    </w:p>
    <w:p w:rsidR="00230FD0" w:rsidP="002A50DD" w:rsidRDefault="00230FD0" w14:paraId="41E66F33" w14:textId="230BC0AD">
      <w:pPr>
        <w:pStyle w:val="Heading1"/>
        <w:ind w:left="1440" w:firstLine="720"/>
        <w:jc w:val="left"/>
      </w:pPr>
      <w:bookmarkStart w:name="_Toc86516474" w:id="1"/>
      <w:r>
        <w:lastRenderedPageBreak/>
        <w:t>SECTION 1.  OVERVIEW</w:t>
      </w:r>
      <w:bookmarkEnd w:id="1"/>
    </w:p>
    <w:p w:rsidRPr="00F27CD4" w:rsidR="00F27CD4" w:rsidP="00F27CD4" w:rsidRDefault="00F27CD4" w14:paraId="14EB67F8" w14:textId="77777777"/>
    <w:p w:rsidR="00230FD0" w:rsidP="004C1F43" w:rsidRDefault="000D6C29" w14:paraId="4044DE8E" w14:textId="415C4B16">
      <w:pPr>
        <w:pStyle w:val="Heading2"/>
        <w:numPr>
          <w:ilvl w:val="1"/>
          <w:numId w:val="7"/>
        </w:numPr>
        <w:ind w:left="720" w:hanging="360"/>
        <w:rPr>
          <w:rFonts w:asciiTheme="majorBidi" w:hAnsiTheme="majorBidi" w:cstheme="majorBidi"/>
        </w:rPr>
      </w:pPr>
      <w:r w:rsidRPr="0065727A">
        <w:rPr>
          <w:rFonts w:asciiTheme="majorBidi" w:hAnsiTheme="majorBidi" w:cstheme="majorBidi"/>
        </w:rPr>
        <w:t xml:space="preserve">     </w:t>
      </w:r>
      <w:bookmarkStart w:name="_Toc86516475" w:id="2"/>
      <w:r w:rsidRPr="0065727A" w:rsidR="00230FD0">
        <w:rPr>
          <w:rFonts w:asciiTheme="majorBidi" w:hAnsiTheme="majorBidi" w:cstheme="majorBidi"/>
        </w:rPr>
        <w:t>Project Summary</w:t>
      </w:r>
      <w:bookmarkEnd w:id="2"/>
      <w:r w:rsidRPr="0065727A" w:rsidR="00230FD0">
        <w:rPr>
          <w:rFonts w:asciiTheme="majorBidi" w:hAnsiTheme="majorBidi" w:cstheme="majorBidi"/>
        </w:rPr>
        <w:t xml:space="preserve"> </w:t>
      </w:r>
    </w:p>
    <w:p w:rsidRPr="00C47EA5" w:rsidR="00C47EA5" w:rsidP="00C47EA5" w:rsidRDefault="00C47EA5" w14:paraId="0CB9618A" w14:textId="77777777"/>
    <w:p w:rsidRPr="0065727A" w:rsidR="00230FD0" w:rsidP="005D601F" w:rsidRDefault="00230FD0" w14:paraId="2D1ABE0F" w14:textId="77777777">
      <w:pPr>
        <w:spacing w:line="360" w:lineRule="auto"/>
        <w:rPr>
          <w:rFonts w:asciiTheme="majorBidi" w:hAnsiTheme="majorBidi" w:cstheme="majorBidi"/>
          <w:sz w:val="26"/>
          <w:szCs w:val="26"/>
        </w:rPr>
      </w:pPr>
      <w:r w:rsidRPr="0065727A">
        <w:rPr>
          <w:rFonts w:asciiTheme="majorBidi" w:hAnsiTheme="majorBidi" w:cstheme="majorBidi"/>
          <w:sz w:val="26"/>
          <w:szCs w:val="26"/>
        </w:rPr>
        <w:t>The current system is a smart menu ordering system that allows the customer to choose their orders from the menu and then the order is sent automatically to the restaurant and it begins to prepare the order. Furthermore, our system provides the customers to reserve a table with or without order by specifying the time/date of the reservation also the customers have the option to pay by cash or by credit card.</w:t>
      </w:r>
    </w:p>
    <w:p w:rsidRPr="0065727A" w:rsidR="00230FD0" w:rsidP="005D601F" w:rsidRDefault="00230FD0" w14:paraId="75FA226F" w14:textId="77777777">
      <w:pPr>
        <w:rPr>
          <w:rFonts w:asciiTheme="majorBidi" w:hAnsiTheme="majorBidi" w:cstheme="majorBidi"/>
        </w:rPr>
      </w:pPr>
    </w:p>
    <w:p w:rsidR="00230FD0" w:rsidP="004C1F43" w:rsidRDefault="00230FD0" w14:paraId="1807E620" w14:textId="1A6FDF95">
      <w:pPr>
        <w:pStyle w:val="Heading3"/>
        <w:numPr>
          <w:ilvl w:val="2"/>
          <w:numId w:val="7"/>
        </w:numPr>
        <w:ind w:hanging="360"/>
        <w:rPr>
          <w:rFonts w:asciiTheme="majorBidi" w:hAnsiTheme="majorBidi" w:cstheme="majorBidi"/>
          <w:sz w:val="28"/>
          <w:szCs w:val="28"/>
        </w:rPr>
      </w:pPr>
      <w:bookmarkStart w:name="_Toc86516476" w:id="3"/>
      <w:r w:rsidRPr="0065727A">
        <w:rPr>
          <w:rFonts w:asciiTheme="majorBidi" w:hAnsiTheme="majorBidi" w:cstheme="majorBidi"/>
          <w:sz w:val="28"/>
          <w:szCs w:val="28"/>
        </w:rPr>
        <w:t>Purpose, Scope, and Objectives</w:t>
      </w:r>
      <w:bookmarkEnd w:id="3"/>
      <w:r w:rsidRPr="0065727A">
        <w:rPr>
          <w:rFonts w:asciiTheme="majorBidi" w:hAnsiTheme="majorBidi" w:cstheme="majorBidi"/>
          <w:sz w:val="28"/>
          <w:szCs w:val="28"/>
        </w:rPr>
        <w:t xml:space="preserve"> </w:t>
      </w:r>
    </w:p>
    <w:p w:rsidRPr="00573426" w:rsidR="00573426" w:rsidP="00573426" w:rsidRDefault="00573426" w14:paraId="50E1086E" w14:textId="77777777"/>
    <w:p w:rsidRPr="0065727A" w:rsidR="00866630" w:rsidP="00FA4364" w:rsidRDefault="00866630" w14:paraId="73922977" w14:textId="77F5A791">
      <w:pPr>
        <w:jc w:val="both"/>
        <w:rPr>
          <w:rFonts w:asciiTheme="majorBidi" w:hAnsiTheme="majorBidi" w:cstheme="majorBidi"/>
          <w:b/>
          <w:bCs/>
          <w:sz w:val="28"/>
          <w:szCs w:val="28"/>
          <w:u w:val="single"/>
        </w:rPr>
      </w:pPr>
      <w:r w:rsidRPr="0065727A">
        <w:rPr>
          <w:rFonts w:asciiTheme="majorBidi" w:hAnsiTheme="majorBidi" w:cstheme="majorBidi"/>
          <w:b/>
          <w:bCs/>
          <w:sz w:val="28"/>
          <w:szCs w:val="28"/>
          <w:u w:val="single"/>
        </w:rPr>
        <w:t>Purpose:</w:t>
      </w:r>
    </w:p>
    <w:p w:rsidRPr="0065727A" w:rsidR="007F65E1" w:rsidP="005D601F" w:rsidRDefault="007F65E1" w14:paraId="262A64D5" w14:textId="77777777">
      <w:pPr>
        <w:ind w:left="720"/>
        <w:jc w:val="both"/>
        <w:rPr>
          <w:rFonts w:asciiTheme="majorBidi" w:hAnsiTheme="majorBidi" w:cstheme="majorBidi"/>
          <w:b/>
          <w:bCs/>
          <w:sz w:val="28"/>
          <w:szCs w:val="28"/>
          <w:u w:val="single"/>
        </w:rPr>
      </w:pPr>
    </w:p>
    <w:p w:rsidRPr="0065727A" w:rsidR="00866630" w:rsidP="00210816" w:rsidRDefault="006923A4" w14:paraId="16BA5A05" w14:textId="430F8B80">
      <w:pPr>
        <w:spacing w:line="360" w:lineRule="auto"/>
        <w:jc w:val="both"/>
        <w:rPr>
          <w:rFonts w:asciiTheme="majorBidi" w:hAnsiTheme="majorBidi" w:cstheme="majorBidi"/>
          <w:sz w:val="26"/>
          <w:szCs w:val="26"/>
        </w:rPr>
      </w:pPr>
      <w:r w:rsidRPr="0065727A">
        <w:rPr>
          <w:rFonts w:asciiTheme="majorBidi" w:hAnsiTheme="majorBidi" w:cstheme="majorBidi"/>
          <w:sz w:val="26"/>
          <w:szCs w:val="26"/>
        </w:rPr>
        <w:t xml:space="preserve">The purpose of the system is to make the ordering and reservation easier to the </w:t>
      </w:r>
      <w:r w:rsidRPr="0065727A" w:rsidR="006E6664">
        <w:rPr>
          <w:rFonts w:asciiTheme="majorBidi" w:hAnsiTheme="majorBidi" w:cstheme="majorBidi"/>
          <w:sz w:val="26"/>
          <w:szCs w:val="26"/>
        </w:rPr>
        <w:t xml:space="preserve">customer and to also help the customer that are nervous to interact with people feel more comfortable and eat delicious food with no worries. Additionally, the system will help the customer to review and rate each dish and staff with no </w:t>
      </w:r>
      <w:r w:rsidRPr="0065727A" w:rsidR="00B00B54">
        <w:rPr>
          <w:rFonts w:asciiTheme="majorBidi" w:hAnsiTheme="majorBidi" w:cstheme="majorBidi"/>
          <w:sz w:val="26"/>
          <w:szCs w:val="26"/>
        </w:rPr>
        <w:t xml:space="preserve">embarrassment, and these reviews and rates will help the staff to improve and the chefs take in consideration those rates to improve the dishes </w:t>
      </w:r>
      <w:r w:rsidRPr="0065727A" w:rsidR="007F65E1">
        <w:rPr>
          <w:rFonts w:asciiTheme="majorBidi" w:hAnsiTheme="majorBidi" w:cstheme="majorBidi"/>
          <w:sz w:val="26"/>
          <w:szCs w:val="26"/>
        </w:rPr>
        <w:t>with customer preferences.</w:t>
      </w:r>
    </w:p>
    <w:p w:rsidRPr="0065727A" w:rsidR="007F65E1" w:rsidP="005D601F" w:rsidRDefault="007F65E1" w14:paraId="466790EE" w14:textId="77777777">
      <w:pPr>
        <w:ind w:left="720"/>
        <w:jc w:val="both"/>
        <w:rPr>
          <w:rFonts w:asciiTheme="majorBidi" w:hAnsiTheme="majorBidi" w:cstheme="majorBidi"/>
          <w:sz w:val="26"/>
          <w:szCs w:val="26"/>
        </w:rPr>
      </w:pPr>
    </w:p>
    <w:p w:rsidR="00866630" w:rsidP="00FA4364" w:rsidRDefault="00866630" w14:paraId="35BED3AE" w14:textId="35AED394">
      <w:pPr>
        <w:jc w:val="both"/>
        <w:rPr>
          <w:rFonts w:asciiTheme="majorBidi" w:hAnsiTheme="majorBidi" w:cstheme="majorBidi"/>
          <w:b/>
          <w:bCs/>
          <w:sz w:val="28"/>
          <w:szCs w:val="28"/>
          <w:u w:val="single"/>
        </w:rPr>
      </w:pPr>
      <w:r w:rsidRPr="0065727A">
        <w:rPr>
          <w:rFonts w:asciiTheme="majorBidi" w:hAnsiTheme="majorBidi" w:cstheme="majorBidi"/>
          <w:b/>
          <w:bCs/>
          <w:sz w:val="28"/>
          <w:szCs w:val="28"/>
          <w:u w:val="single"/>
        </w:rPr>
        <w:t>Scope:</w:t>
      </w:r>
    </w:p>
    <w:p w:rsidRPr="0065727A" w:rsidR="004A0970" w:rsidP="005D601F" w:rsidRDefault="004A0970" w14:paraId="0EF7B6C6" w14:textId="77777777">
      <w:pPr>
        <w:ind w:firstLine="720"/>
        <w:jc w:val="both"/>
        <w:rPr>
          <w:rFonts w:asciiTheme="majorBidi" w:hAnsiTheme="majorBidi" w:cstheme="majorBidi"/>
          <w:b/>
          <w:bCs/>
          <w:sz w:val="28"/>
          <w:szCs w:val="28"/>
          <w:u w:val="single"/>
        </w:rPr>
      </w:pPr>
    </w:p>
    <w:p w:rsidRPr="0065727A" w:rsidR="00866630" w:rsidP="00210816" w:rsidRDefault="00E91F2A" w14:paraId="72F2AF64" w14:textId="0A77699A">
      <w:pPr>
        <w:spacing w:line="360" w:lineRule="auto"/>
        <w:jc w:val="both"/>
        <w:rPr>
          <w:rFonts w:asciiTheme="majorBidi" w:hAnsiTheme="majorBidi" w:cstheme="majorBidi"/>
          <w:sz w:val="26"/>
          <w:szCs w:val="26"/>
        </w:rPr>
      </w:pPr>
      <w:r w:rsidRPr="0065727A">
        <w:rPr>
          <w:rFonts w:asciiTheme="majorBidi" w:hAnsiTheme="majorBidi" w:cstheme="majorBidi"/>
          <w:sz w:val="26"/>
          <w:szCs w:val="26"/>
        </w:rPr>
        <w:t>Our smart menu gives detailed description on each dis</w:t>
      </w:r>
      <w:r w:rsidRPr="0065727A" w:rsidR="00707EA3">
        <w:rPr>
          <w:rFonts w:asciiTheme="majorBidi" w:hAnsiTheme="majorBidi" w:cstheme="majorBidi"/>
          <w:sz w:val="26"/>
          <w:szCs w:val="26"/>
        </w:rPr>
        <w:t>h</w:t>
      </w:r>
      <w:r w:rsidRPr="0065727A">
        <w:rPr>
          <w:rFonts w:asciiTheme="majorBidi" w:hAnsiTheme="majorBidi" w:cstheme="majorBidi"/>
          <w:sz w:val="26"/>
          <w:szCs w:val="26"/>
        </w:rPr>
        <w:t xml:space="preserve"> to help the customer know the ingredients</w:t>
      </w:r>
      <w:r w:rsidRPr="0065727A" w:rsidR="00707EA3">
        <w:rPr>
          <w:rFonts w:asciiTheme="majorBidi" w:hAnsiTheme="majorBidi" w:cstheme="majorBidi"/>
          <w:sz w:val="26"/>
          <w:szCs w:val="26"/>
        </w:rPr>
        <w:t xml:space="preserve"> added in case of any allergies. In addition</w:t>
      </w:r>
      <w:r w:rsidRPr="0065727A" w:rsidR="00DD3D9B">
        <w:rPr>
          <w:rFonts w:asciiTheme="majorBidi" w:hAnsiTheme="majorBidi" w:cstheme="majorBidi"/>
          <w:sz w:val="26"/>
          <w:szCs w:val="26"/>
        </w:rPr>
        <w:t>,</w:t>
      </w:r>
      <w:r w:rsidRPr="0065727A" w:rsidR="00707EA3">
        <w:rPr>
          <w:rFonts w:asciiTheme="majorBidi" w:hAnsiTheme="majorBidi" w:cstheme="majorBidi"/>
          <w:sz w:val="26"/>
          <w:szCs w:val="26"/>
        </w:rPr>
        <w:t xml:space="preserve"> the customer can search by ingredients, certain price, and category to help them browse faster through the menu. Our </w:t>
      </w:r>
      <w:r w:rsidR="00952D5B">
        <w:rPr>
          <w:rFonts w:asciiTheme="majorBidi" w:hAnsiTheme="majorBidi" w:cstheme="majorBidi"/>
          <w:sz w:val="26"/>
          <w:szCs w:val="26"/>
        </w:rPr>
        <w:t>stakeholders</w:t>
      </w:r>
      <w:r w:rsidRPr="0065727A" w:rsidR="00707EA3">
        <w:rPr>
          <w:rFonts w:asciiTheme="majorBidi" w:hAnsiTheme="majorBidi" w:cstheme="majorBidi"/>
          <w:sz w:val="26"/>
          <w:szCs w:val="26"/>
        </w:rPr>
        <w:t xml:space="preserve"> are manager, receptionist, customer, cleaner, waiter, and head chief.</w:t>
      </w:r>
      <w:r w:rsidRPr="0065727A" w:rsidR="00DD3D9B">
        <w:rPr>
          <w:rFonts w:asciiTheme="majorBidi" w:hAnsiTheme="majorBidi" w:cstheme="majorBidi"/>
          <w:sz w:val="26"/>
          <w:szCs w:val="26"/>
        </w:rPr>
        <w:t xml:space="preserve"> </w:t>
      </w:r>
    </w:p>
    <w:p w:rsidR="00320FE2" w:rsidP="005C3B34" w:rsidRDefault="00320FE2" w14:paraId="25E93ECC" w14:textId="5840CD47">
      <w:pPr>
        <w:spacing w:line="360" w:lineRule="auto"/>
        <w:jc w:val="both"/>
        <w:rPr>
          <w:rFonts w:asciiTheme="majorBidi" w:hAnsiTheme="majorBidi" w:cstheme="majorBidi"/>
          <w:sz w:val="26"/>
          <w:szCs w:val="26"/>
        </w:rPr>
      </w:pPr>
    </w:p>
    <w:p w:rsidRPr="0065727A" w:rsidR="00440F0B" w:rsidP="005C3B34" w:rsidRDefault="00440F0B" w14:paraId="4910144E" w14:textId="77777777">
      <w:pPr>
        <w:spacing w:line="360" w:lineRule="auto"/>
        <w:jc w:val="both"/>
        <w:rPr>
          <w:rFonts w:asciiTheme="majorBidi" w:hAnsiTheme="majorBidi" w:cstheme="majorBidi"/>
          <w:sz w:val="26"/>
          <w:szCs w:val="26"/>
        </w:rPr>
      </w:pPr>
    </w:p>
    <w:p w:rsidRPr="0065727A" w:rsidR="00230FD0" w:rsidP="005D601F" w:rsidRDefault="00230FD0" w14:paraId="5904D08F" w14:textId="18B486C5">
      <w:pPr>
        <w:pStyle w:val="ListParagraph"/>
        <w:spacing w:line="360" w:lineRule="auto"/>
        <w:jc w:val="both"/>
        <w:rPr>
          <w:rFonts w:asciiTheme="majorBidi" w:hAnsiTheme="majorBidi" w:cstheme="majorBidi"/>
          <w:sz w:val="26"/>
          <w:szCs w:val="26"/>
        </w:rPr>
      </w:pPr>
      <w:r w:rsidRPr="0065727A">
        <w:rPr>
          <w:rFonts w:asciiTheme="majorBidi" w:hAnsiTheme="majorBidi" w:cstheme="majorBidi"/>
          <w:sz w:val="26"/>
          <w:szCs w:val="26"/>
        </w:rPr>
        <w:t xml:space="preserve">- </w:t>
      </w:r>
      <w:r w:rsidRPr="00990CAA">
        <w:rPr>
          <w:rFonts w:asciiTheme="majorBidi" w:hAnsiTheme="majorBidi" w:cstheme="majorBidi"/>
          <w:sz w:val="26"/>
          <w:szCs w:val="26"/>
          <w:u w:val="single"/>
        </w:rPr>
        <w:t>Manager</w:t>
      </w:r>
      <w:r w:rsidRPr="00990CAA" w:rsidR="00DD3D9B">
        <w:rPr>
          <w:rFonts w:asciiTheme="majorBidi" w:hAnsiTheme="majorBidi" w:cstheme="majorBidi"/>
          <w:sz w:val="26"/>
          <w:szCs w:val="26"/>
          <w:u w:val="single"/>
        </w:rPr>
        <w:t>:</w:t>
      </w:r>
      <w:r w:rsidRPr="0065727A" w:rsidR="00DD3D9B">
        <w:rPr>
          <w:rFonts w:asciiTheme="majorBidi" w:hAnsiTheme="majorBidi" w:cstheme="majorBidi"/>
          <w:sz w:val="26"/>
          <w:szCs w:val="26"/>
        </w:rPr>
        <w:t xml:space="preserve"> </w:t>
      </w:r>
      <w:r w:rsidRPr="0065727A">
        <w:rPr>
          <w:rFonts w:asciiTheme="majorBidi" w:hAnsiTheme="majorBidi" w:cstheme="majorBidi"/>
          <w:sz w:val="26"/>
          <w:szCs w:val="26"/>
        </w:rPr>
        <w:t>evaluates dishes rate and service rate.</w:t>
      </w:r>
    </w:p>
    <w:p w:rsidRPr="0065727A" w:rsidR="00230FD0" w:rsidP="005D601F" w:rsidRDefault="00230FD0" w14:paraId="28C1F59D" w14:textId="6310DB28">
      <w:pPr>
        <w:pStyle w:val="ListParagraph"/>
        <w:spacing w:line="360" w:lineRule="auto"/>
        <w:jc w:val="both"/>
        <w:rPr>
          <w:rFonts w:asciiTheme="majorBidi" w:hAnsiTheme="majorBidi" w:cstheme="majorBidi"/>
          <w:sz w:val="26"/>
          <w:szCs w:val="26"/>
        </w:rPr>
      </w:pPr>
      <w:r w:rsidRPr="0065727A">
        <w:rPr>
          <w:rFonts w:asciiTheme="majorBidi" w:hAnsiTheme="majorBidi" w:cstheme="majorBidi"/>
          <w:sz w:val="26"/>
          <w:szCs w:val="26"/>
        </w:rPr>
        <w:t xml:space="preserve">- </w:t>
      </w:r>
      <w:r w:rsidRPr="00990CAA">
        <w:rPr>
          <w:rFonts w:asciiTheme="majorBidi" w:hAnsiTheme="majorBidi" w:cstheme="majorBidi"/>
          <w:sz w:val="26"/>
          <w:szCs w:val="26"/>
          <w:u w:val="single"/>
        </w:rPr>
        <w:t>Receptionist</w:t>
      </w:r>
      <w:r w:rsidRPr="00990CAA" w:rsidR="00DD3D9B">
        <w:rPr>
          <w:rFonts w:asciiTheme="majorBidi" w:hAnsiTheme="majorBidi" w:cstheme="majorBidi"/>
          <w:sz w:val="26"/>
          <w:szCs w:val="26"/>
          <w:u w:val="single"/>
        </w:rPr>
        <w:t>:</w:t>
      </w:r>
      <w:r w:rsidRPr="0065727A">
        <w:rPr>
          <w:rFonts w:asciiTheme="majorBidi" w:hAnsiTheme="majorBidi" w:cstheme="majorBidi"/>
          <w:sz w:val="26"/>
          <w:szCs w:val="26"/>
        </w:rPr>
        <w:t xml:space="preserve"> send confirmation messages for reservation.</w:t>
      </w:r>
    </w:p>
    <w:p w:rsidRPr="0065727A" w:rsidR="00230FD0" w:rsidP="005D601F" w:rsidRDefault="00230FD0" w14:paraId="33F85596" w14:textId="4FA9BD6A">
      <w:pPr>
        <w:pStyle w:val="ListParagraph"/>
        <w:spacing w:line="360" w:lineRule="auto"/>
        <w:rPr>
          <w:rFonts w:asciiTheme="majorBidi" w:hAnsiTheme="majorBidi" w:cstheme="majorBidi"/>
          <w:sz w:val="26"/>
          <w:szCs w:val="26"/>
        </w:rPr>
      </w:pPr>
      <w:r w:rsidRPr="0065727A">
        <w:rPr>
          <w:rFonts w:asciiTheme="majorBidi" w:hAnsiTheme="majorBidi" w:cstheme="majorBidi"/>
          <w:sz w:val="26"/>
          <w:szCs w:val="26"/>
        </w:rPr>
        <w:lastRenderedPageBreak/>
        <w:t xml:space="preserve">- </w:t>
      </w:r>
      <w:r w:rsidRPr="00990CAA">
        <w:rPr>
          <w:rFonts w:asciiTheme="majorBidi" w:hAnsiTheme="majorBidi" w:cstheme="majorBidi"/>
          <w:sz w:val="26"/>
          <w:szCs w:val="26"/>
          <w:u w:val="single"/>
        </w:rPr>
        <w:t>Customer</w:t>
      </w:r>
      <w:r w:rsidRPr="0065727A" w:rsidR="00DD3D9B">
        <w:rPr>
          <w:rFonts w:asciiTheme="majorBidi" w:hAnsiTheme="majorBidi" w:cstheme="majorBidi"/>
          <w:sz w:val="26"/>
          <w:szCs w:val="26"/>
        </w:rPr>
        <w:t xml:space="preserve">: </w:t>
      </w:r>
      <w:r w:rsidRPr="0065727A">
        <w:rPr>
          <w:rFonts w:asciiTheme="majorBidi" w:hAnsiTheme="majorBidi" w:cstheme="majorBidi"/>
          <w:sz w:val="26"/>
          <w:szCs w:val="26"/>
        </w:rPr>
        <w:t>orders meal, rates each dish and service, and reserve a table.</w:t>
      </w:r>
    </w:p>
    <w:p w:rsidRPr="0065727A" w:rsidR="00230FD0" w:rsidP="005D601F" w:rsidRDefault="00230FD0" w14:paraId="58F83541" w14:textId="3DD46BDE">
      <w:pPr>
        <w:pStyle w:val="ListParagraph"/>
        <w:spacing w:line="360" w:lineRule="auto"/>
        <w:rPr>
          <w:rFonts w:asciiTheme="majorBidi" w:hAnsiTheme="majorBidi" w:cstheme="majorBidi"/>
          <w:sz w:val="26"/>
          <w:szCs w:val="26"/>
        </w:rPr>
      </w:pPr>
      <w:r w:rsidRPr="0065727A">
        <w:rPr>
          <w:rFonts w:asciiTheme="majorBidi" w:hAnsiTheme="majorBidi" w:cstheme="majorBidi"/>
          <w:sz w:val="26"/>
          <w:szCs w:val="26"/>
        </w:rPr>
        <w:t xml:space="preserve">- </w:t>
      </w:r>
      <w:r w:rsidRPr="00990CAA">
        <w:rPr>
          <w:rFonts w:asciiTheme="majorBidi" w:hAnsiTheme="majorBidi" w:cstheme="majorBidi"/>
          <w:sz w:val="26"/>
          <w:szCs w:val="26"/>
          <w:u w:val="single"/>
        </w:rPr>
        <w:t>Cleaner</w:t>
      </w:r>
      <w:r w:rsidRPr="0065727A" w:rsidR="00DD3D9B">
        <w:rPr>
          <w:rFonts w:asciiTheme="majorBidi" w:hAnsiTheme="majorBidi" w:cstheme="majorBidi"/>
          <w:sz w:val="26"/>
          <w:szCs w:val="26"/>
        </w:rPr>
        <w:t>:</w:t>
      </w:r>
      <w:r w:rsidRPr="0065727A">
        <w:rPr>
          <w:rFonts w:asciiTheme="majorBidi" w:hAnsiTheme="majorBidi" w:cstheme="majorBidi"/>
          <w:sz w:val="26"/>
          <w:szCs w:val="26"/>
        </w:rPr>
        <w:t xml:space="preserve"> receive messages from customer to clean the table.</w:t>
      </w:r>
    </w:p>
    <w:p w:rsidRPr="0065727A" w:rsidR="00230FD0" w:rsidP="005D601F" w:rsidRDefault="00230FD0" w14:paraId="451FEFAE" w14:textId="4DCAFFFB">
      <w:pPr>
        <w:pStyle w:val="ListParagraph"/>
        <w:spacing w:line="360" w:lineRule="auto"/>
        <w:rPr>
          <w:rFonts w:asciiTheme="majorBidi" w:hAnsiTheme="majorBidi" w:cstheme="majorBidi"/>
          <w:sz w:val="26"/>
          <w:szCs w:val="26"/>
        </w:rPr>
      </w:pPr>
      <w:r w:rsidRPr="0065727A">
        <w:rPr>
          <w:rFonts w:asciiTheme="majorBidi" w:hAnsiTheme="majorBidi" w:cstheme="majorBidi"/>
          <w:sz w:val="26"/>
          <w:szCs w:val="26"/>
        </w:rPr>
        <w:t xml:space="preserve">- </w:t>
      </w:r>
      <w:r w:rsidRPr="00990CAA">
        <w:rPr>
          <w:rFonts w:asciiTheme="majorBidi" w:hAnsiTheme="majorBidi" w:cstheme="majorBidi"/>
          <w:sz w:val="26"/>
          <w:szCs w:val="26"/>
          <w:u w:val="single"/>
        </w:rPr>
        <w:t>Waiter</w:t>
      </w:r>
      <w:r w:rsidRPr="0065727A" w:rsidR="00DD3D9B">
        <w:rPr>
          <w:rFonts w:asciiTheme="majorBidi" w:hAnsiTheme="majorBidi" w:cstheme="majorBidi"/>
          <w:sz w:val="26"/>
          <w:szCs w:val="26"/>
        </w:rPr>
        <w:t xml:space="preserve">: </w:t>
      </w:r>
      <w:r w:rsidRPr="0065727A">
        <w:rPr>
          <w:rFonts w:asciiTheme="majorBidi" w:hAnsiTheme="majorBidi" w:cstheme="majorBidi"/>
          <w:sz w:val="26"/>
          <w:szCs w:val="26"/>
        </w:rPr>
        <w:t>sends confirmation messages for the order.</w:t>
      </w:r>
    </w:p>
    <w:p w:rsidR="004424BD" w:rsidP="005D601F" w:rsidRDefault="00230FD0" w14:paraId="439D7497" w14:textId="1C9539A7">
      <w:pPr>
        <w:pStyle w:val="ListParagraph"/>
        <w:spacing w:line="360" w:lineRule="auto"/>
        <w:rPr>
          <w:rFonts w:asciiTheme="majorBidi" w:hAnsiTheme="majorBidi" w:cstheme="majorBidi"/>
          <w:sz w:val="26"/>
          <w:szCs w:val="26"/>
        </w:rPr>
      </w:pPr>
      <w:r w:rsidRPr="0065727A">
        <w:rPr>
          <w:rFonts w:asciiTheme="majorBidi" w:hAnsiTheme="majorBidi" w:cstheme="majorBidi"/>
          <w:sz w:val="26"/>
          <w:szCs w:val="26"/>
        </w:rPr>
        <w:t xml:space="preserve">- </w:t>
      </w:r>
      <w:r w:rsidRPr="00990CAA">
        <w:rPr>
          <w:rFonts w:asciiTheme="majorBidi" w:hAnsiTheme="majorBidi" w:cstheme="majorBidi"/>
          <w:sz w:val="26"/>
          <w:szCs w:val="26"/>
          <w:u w:val="single"/>
        </w:rPr>
        <w:t>Head chief</w:t>
      </w:r>
      <w:r w:rsidRPr="0065727A" w:rsidR="00DD3D9B">
        <w:rPr>
          <w:rFonts w:asciiTheme="majorBidi" w:hAnsiTheme="majorBidi" w:cstheme="majorBidi"/>
          <w:sz w:val="26"/>
          <w:szCs w:val="26"/>
        </w:rPr>
        <w:t>:</w:t>
      </w:r>
      <w:r w:rsidRPr="0065727A">
        <w:rPr>
          <w:rFonts w:asciiTheme="majorBidi" w:hAnsiTheme="majorBidi" w:cstheme="majorBidi"/>
          <w:sz w:val="26"/>
          <w:szCs w:val="26"/>
        </w:rPr>
        <w:t xml:space="preserve"> receives the customer’s order to start preparing.</w:t>
      </w:r>
    </w:p>
    <w:p w:rsidRPr="0065727A" w:rsidR="00E4433F" w:rsidP="005D601F" w:rsidRDefault="00E4433F" w14:paraId="23D1761D" w14:textId="77777777">
      <w:pPr>
        <w:pStyle w:val="ListParagraph"/>
        <w:spacing w:line="360" w:lineRule="auto"/>
        <w:rPr>
          <w:rFonts w:asciiTheme="majorBidi" w:hAnsiTheme="majorBidi" w:cstheme="majorBidi"/>
          <w:sz w:val="28"/>
          <w:szCs w:val="28"/>
        </w:rPr>
      </w:pPr>
    </w:p>
    <w:p w:rsidRPr="0065727A" w:rsidR="004424BD" w:rsidP="005D601F" w:rsidRDefault="004424BD" w14:paraId="796BD33B" w14:textId="72C06409">
      <w:pPr>
        <w:rPr>
          <w:rFonts w:asciiTheme="majorBidi" w:hAnsiTheme="majorBidi" w:cstheme="majorBidi"/>
          <w:sz w:val="28"/>
          <w:szCs w:val="28"/>
          <w:u w:val="single"/>
        </w:rPr>
      </w:pPr>
      <w:r w:rsidRPr="0065727A">
        <w:rPr>
          <w:rFonts w:asciiTheme="majorBidi" w:hAnsiTheme="majorBidi" w:cstheme="majorBidi"/>
          <w:sz w:val="28"/>
          <w:szCs w:val="28"/>
          <w:u w:val="single"/>
        </w:rPr>
        <w:t>System Functionality:</w:t>
      </w:r>
    </w:p>
    <w:p w:rsidRPr="0065727A" w:rsidR="006923A4" w:rsidP="005D601F" w:rsidRDefault="006923A4" w14:paraId="57517A39" w14:textId="6BCAB665">
      <w:pPr>
        <w:rPr>
          <w:rFonts w:asciiTheme="majorBidi" w:hAnsiTheme="majorBidi" w:cstheme="majorBidi"/>
          <w:sz w:val="28"/>
          <w:szCs w:val="28"/>
        </w:rPr>
      </w:pPr>
    </w:p>
    <w:p w:rsidRPr="0065727A" w:rsidR="006923A4" w:rsidP="004C1F43" w:rsidRDefault="006923A4" w14:paraId="32AA6904" w14:textId="77777777">
      <w:pPr>
        <w:pStyle w:val="ListParagraph"/>
        <w:numPr>
          <w:ilvl w:val="0"/>
          <w:numId w:val="12"/>
        </w:numPr>
        <w:spacing w:after="160" w:line="259" w:lineRule="auto"/>
        <w:rPr>
          <w:rFonts w:asciiTheme="majorBidi" w:hAnsiTheme="majorBidi" w:cstheme="majorBidi"/>
          <w:sz w:val="26"/>
          <w:szCs w:val="26"/>
          <w:u w:val="single"/>
        </w:rPr>
      </w:pPr>
      <w:r w:rsidRPr="0065727A">
        <w:rPr>
          <w:rFonts w:asciiTheme="majorBidi" w:hAnsiTheme="majorBidi" w:cstheme="majorBidi"/>
          <w:sz w:val="26"/>
          <w:szCs w:val="26"/>
          <w:u w:val="single"/>
        </w:rPr>
        <w:t xml:space="preserve">Login/Sign up: </w:t>
      </w:r>
      <w:r w:rsidRPr="0065727A">
        <w:rPr>
          <w:rFonts w:asciiTheme="majorBidi" w:hAnsiTheme="majorBidi" w:cstheme="majorBidi"/>
          <w:sz w:val="26"/>
          <w:szCs w:val="26"/>
        </w:rPr>
        <w:t xml:space="preserve">the system requires from the customer to login and signup by phone number. </w:t>
      </w:r>
    </w:p>
    <w:p w:rsidRPr="0065727A" w:rsidR="006923A4" w:rsidP="004C1F43" w:rsidRDefault="006923A4" w14:paraId="4E8B8BEE" w14:textId="77777777">
      <w:pPr>
        <w:pStyle w:val="ListParagraph"/>
        <w:numPr>
          <w:ilvl w:val="0"/>
          <w:numId w:val="12"/>
        </w:numPr>
        <w:spacing w:after="160" w:line="259" w:lineRule="auto"/>
        <w:rPr>
          <w:rFonts w:asciiTheme="majorBidi" w:hAnsiTheme="majorBidi" w:cstheme="majorBidi"/>
          <w:sz w:val="26"/>
          <w:szCs w:val="26"/>
          <w:u w:val="single"/>
        </w:rPr>
      </w:pPr>
      <w:r w:rsidRPr="0065727A">
        <w:rPr>
          <w:rFonts w:asciiTheme="majorBidi" w:hAnsiTheme="majorBidi" w:cstheme="majorBidi"/>
          <w:sz w:val="26"/>
          <w:szCs w:val="26"/>
          <w:u w:val="single"/>
        </w:rPr>
        <w:t>Orders a meal:</w:t>
      </w:r>
      <w:r w:rsidRPr="0065727A">
        <w:rPr>
          <w:rFonts w:asciiTheme="majorBidi" w:hAnsiTheme="majorBidi" w:cstheme="majorBidi"/>
          <w:sz w:val="26"/>
          <w:szCs w:val="26"/>
        </w:rPr>
        <w:t xml:space="preserve"> the system must give access to the customer to order a meal from any list.</w:t>
      </w:r>
    </w:p>
    <w:p w:rsidRPr="0065727A" w:rsidR="006923A4" w:rsidP="004C1F43" w:rsidRDefault="006923A4" w14:paraId="5A83FC41" w14:textId="77777777">
      <w:pPr>
        <w:pStyle w:val="ListParagraph"/>
        <w:numPr>
          <w:ilvl w:val="0"/>
          <w:numId w:val="12"/>
        </w:numPr>
        <w:spacing w:after="160" w:line="259" w:lineRule="auto"/>
        <w:rPr>
          <w:rFonts w:asciiTheme="majorBidi" w:hAnsiTheme="majorBidi" w:cstheme="majorBidi"/>
          <w:sz w:val="26"/>
          <w:szCs w:val="26"/>
          <w:u w:val="single"/>
        </w:rPr>
      </w:pPr>
      <w:r w:rsidRPr="0065727A">
        <w:rPr>
          <w:rFonts w:asciiTheme="majorBidi" w:hAnsiTheme="majorBidi" w:cstheme="majorBidi"/>
          <w:sz w:val="26"/>
          <w:szCs w:val="26"/>
          <w:u w:val="single"/>
        </w:rPr>
        <w:t>Reserve a table:</w:t>
      </w:r>
      <w:r w:rsidRPr="0065727A">
        <w:rPr>
          <w:rFonts w:asciiTheme="majorBidi" w:hAnsiTheme="majorBidi" w:cstheme="majorBidi"/>
          <w:sz w:val="26"/>
          <w:szCs w:val="26"/>
        </w:rPr>
        <w:t xml:space="preserve"> the system gives access to the customer to reserve a table before arriving to the restaurant and must choose number of people and time slot, and can also choose to order a meal before arriving or not.</w:t>
      </w:r>
    </w:p>
    <w:p w:rsidRPr="0065727A" w:rsidR="006923A4" w:rsidP="005D601F" w:rsidRDefault="006923A4" w14:paraId="14713ECE" w14:textId="77777777">
      <w:pPr>
        <w:pStyle w:val="ListParagraph"/>
        <w:rPr>
          <w:rFonts w:asciiTheme="majorBidi" w:hAnsiTheme="majorBidi" w:cstheme="majorBidi"/>
          <w:sz w:val="26"/>
          <w:szCs w:val="26"/>
          <w:u w:val="single"/>
        </w:rPr>
      </w:pPr>
    </w:p>
    <w:p w:rsidRPr="0065727A" w:rsidR="006923A4" w:rsidP="004C1F43" w:rsidRDefault="006923A4" w14:paraId="57831B9B" w14:textId="77777777">
      <w:pPr>
        <w:pStyle w:val="ListParagraph"/>
        <w:numPr>
          <w:ilvl w:val="0"/>
          <w:numId w:val="12"/>
        </w:numPr>
        <w:spacing w:after="160" w:line="259" w:lineRule="auto"/>
        <w:rPr>
          <w:rFonts w:asciiTheme="majorBidi" w:hAnsiTheme="majorBidi" w:cstheme="majorBidi"/>
          <w:sz w:val="26"/>
          <w:szCs w:val="26"/>
        </w:rPr>
      </w:pPr>
      <w:r w:rsidRPr="0065727A">
        <w:rPr>
          <w:rFonts w:asciiTheme="majorBidi" w:hAnsiTheme="majorBidi" w:cstheme="majorBidi"/>
          <w:sz w:val="26"/>
          <w:szCs w:val="26"/>
          <w:u w:val="single"/>
        </w:rPr>
        <w:t>Categorize list:</w:t>
      </w:r>
      <w:r w:rsidRPr="0065727A">
        <w:rPr>
          <w:rFonts w:asciiTheme="majorBidi" w:hAnsiTheme="majorBidi" w:cstheme="majorBidi"/>
          <w:sz w:val="26"/>
          <w:szCs w:val="26"/>
        </w:rPr>
        <w:t xml:space="preserve">  the system must categorize each dish to different list.</w:t>
      </w:r>
    </w:p>
    <w:p w:rsidRPr="0065727A" w:rsidR="006923A4" w:rsidP="005D601F" w:rsidRDefault="006923A4" w14:paraId="5BC7010B" w14:textId="77777777">
      <w:pPr>
        <w:pStyle w:val="ListParagraph"/>
        <w:rPr>
          <w:rFonts w:asciiTheme="majorBidi" w:hAnsiTheme="majorBidi" w:cstheme="majorBidi"/>
          <w:sz w:val="26"/>
          <w:szCs w:val="26"/>
        </w:rPr>
      </w:pPr>
    </w:p>
    <w:p w:rsidRPr="0065727A" w:rsidR="006923A4" w:rsidP="004C1F43" w:rsidRDefault="006923A4" w14:paraId="7C7FE6DF" w14:textId="77777777">
      <w:pPr>
        <w:pStyle w:val="ListParagraph"/>
        <w:numPr>
          <w:ilvl w:val="0"/>
          <w:numId w:val="12"/>
        </w:numPr>
        <w:spacing w:after="160" w:line="259" w:lineRule="auto"/>
        <w:rPr>
          <w:rFonts w:asciiTheme="majorBidi" w:hAnsiTheme="majorBidi" w:cstheme="majorBidi"/>
          <w:sz w:val="26"/>
          <w:szCs w:val="26"/>
        </w:rPr>
      </w:pPr>
      <w:r w:rsidRPr="0065727A">
        <w:rPr>
          <w:rFonts w:asciiTheme="majorBidi" w:hAnsiTheme="majorBidi" w:cstheme="majorBidi"/>
          <w:sz w:val="26"/>
          <w:szCs w:val="26"/>
          <w:u w:val="single"/>
        </w:rPr>
        <w:t>Search dishes:</w:t>
      </w:r>
      <w:r w:rsidRPr="0065727A">
        <w:rPr>
          <w:rFonts w:asciiTheme="majorBidi" w:hAnsiTheme="majorBidi" w:cstheme="majorBidi"/>
          <w:sz w:val="26"/>
          <w:szCs w:val="26"/>
        </w:rPr>
        <w:t xml:space="preserve"> the system should have search by category, certain ingredients, price.</w:t>
      </w:r>
    </w:p>
    <w:p w:rsidRPr="0065727A" w:rsidR="006923A4" w:rsidP="005D601F" w:rsidRDefault="006923A4" w14:paraId="51C8FE15" w14:textId="77777777">
      <w:pPr>
        <w:pStyle w:val="ListParagraph"/>
        <w:rPr>
          <w:rFonts w:asciiTheme="majorBidi" w:hAnsiTheme="majorBidi" w:cstheme="majorBidi"/>
          <w:sz w:val="26"/>
          <w:szCs w:val="26"/>
        </w:rPr>
      </w:pPr>
    </w:p>
    <w:p w:rsidRPr="0065727A" w:rsidR="006923A4" w:rsidP="004C1F43" w:rsidRDefault="006923A4" w14:paraId="26C85C3F" w14:textId="77777777">
      <w:pPr>
        <w:pStyle w:val="ListParagraph"/>
        <w:numPr>
          <w:ilvl w:val="0"/>
          <w:numId w:val="12"/>
        </w:numPr>
        <w:spacing w:after="160" w:line="259" w:lineRule="auto"/>
        <w:rPr>
          <w:rFonts w:asciiTheme="majorBidi" w:hAnsiTheme="majorBidi" w:cstheme="majorBidi"/>
          <w:sz w:val="26"/>
          <w:szCs w:val="26"/>
        </w:rPr>
      </w:pPr>
      <w:r w:rsidRPr="0065727A">
        <w:rPr>
          <w:rFonts w:asciiTheme="majorBidi" w:hAnsiTheme="majorBidi" w:cstheme="majorBidi"/>
          <w:sz w:val="26"/>
          <w:szCs w:val="26"/>
          <w:u w:val="single"/>
        </w:rPr>
        <w:t>Display receipt:</w:t>
      </w:r>
      <w:r w:rsidRPr="0065727A">
        <w:rPr>
          <w:rFonts w:asciiTheme="majorBidi" w:hAnsiTheme="majorBidi" w:cstheme="majorBidi"/>
          <w:sz w:val="26"/>
          <w:szCs w:val="26"/>
        </w:rPr>
        <w:t xml:space="preserve"> the system must display the receipt including taxes.</w:t>
      </w:r>
    </w:p>
    <w:p w:rsidRPr="0065727A" w:rsidR="006923A4" w:rsidP="005D601F" w:rsidRDefault="006923A4" w14:paraId="6F87B6F3" w14:textId="77777777">
      <w:pPr>
        <w:pStyle w:val="ListParagraph"/>
        <w:rPr>
          <w:rFonts w:asciiTheme="majorBidi" w:hAnsiTheme="majorBidi" w:cstheme="majorBidi"/>
          <w:sz w:val="26"/>
          <w:szCs w:val="26"/>
        </w:rPr>
      </w:pPr>
    </w:p>
    <w:p w:rsidRPr="0065727A" w:rsidR="006923A4" w:rsidP="004C1F43" w:rsidRDefault="006923A4" w14:paraId="44826EDB" w14:textId="77777777">
      <w:pPr>
        <w:pStyle w:val="ListParagraph"/>
        <w:numPr>
          <w:ilvl w:val="0"/>
          <w:numId w:val="12"/>
        </w:numPr>
        <w:spacing w:after="160" w:line="259" w:lineRule="auto"/>
        <w:rPr>
          <w:rFonts w:asciiTheme="majorBidi" w:hAnsiTheme="majorBidi" w:cstheme="majorBidi"/>
          <w:sz w:val="26"/>
          <w:szCs w:val="26"/>
          <w:u w:val="single"/>
        </w:rPr>
      </w:pPr>
      <w:r w:rsidRPr="0065727A">
        <w:rPr>
          <w:rFonts w:asciiTheme="majorBidi" w:hAnsiTheme="majorBidi" w:cstheme="majorBidi"/>
          <w:sz w:val="26"/>
          <w:szCs w:val="26"/>
          <w:u w:val="single"/>
        </w:rPr>
        <w:t xml:space="preserve">Display price: </w:t>
      </w:r>
      <w:r w:rsidRPr="0065727A">
        <w:rPr>
          <w:rFonts w:asciiTheme="majorBidi" w:hAnsiTheme="majorBidi" w:cstheme="majorBidi"/>
          <w:sz w:val="26"/>
          <w:szCs w:val="26"/>
        </w:rPr>
        <w:t>the system must show the price on each dish.</w:t>
      </w:r>
    </w:p>
    <w:p w:rsidRPr="0065727A" w:rsidR="006923A4" w:rsidP="005D601F" w:rsidRDefault="006923A4" w14:paraId="5AE394A9" w14:textId="77777777">
      <w:pPr>
        <w:pStyle w:val="ListParagraph"/>
        <w:rPr>
          <w:rFonts w:asciiTheme="majorBidi" w:hAnsiTheme="majorBidi" w:cstheme="majorBidi"/>
          <w:sz w:val="26"/>
          <w:szCs w:val="26"/>
          <w:u w:val="single"/>
        </w:rPr>
      </w:pPr>
    </w:p>
    <w:p w:rsidRPr="0065727A" w:rsidR="006923A4" w:rsidP="004C1F43" w:rsidRDefault="006923A4" w14:paraId="67CAEDB6" w14:textId="77777777">
      <w:pPr>
        <w:pStyle w:val="ListParagraph"/>
        <w:numPr>
          <w:ilvl w:val="0"/>
          <w:numId w:val="12"/>
        </w:numPr>
        <w:spacing w:after="160" w:line="259" w:lineRule="auto"/>
        <w:rPr>
          <w:rFonts w:asciiTheme="majorBidi" w:hAnsiTheme="majorBidi" w:cstheme="majorBidi"/>
          <w:sz w:val="26"/>
          <w:szCs w:val="26"/>
          <w:u w:val="single"/>
        </w:rPr>
      </w:pPr>
      <w:r w:rsidRPr="0065727A">
        <w:rPr>
          <w:rFonts w:asciiTheme="majorBidi" w:hAnsiTheme="majorBidi" w:cstheme="majorBidi"/>
          <w:sz w:val="26"/>
          <w:szCs w:val="26"/>
          <w:u w:val="single"/>
        </w:rPr>
        <w:t xml:space="preserve">Display Time: </w:t>
      </w:r>
      <w:r w:rsidRPr="0065727A">
        <w:rPr>
          <w:rFonts w:asciiTheme="majorBidi" w:hAnsiTheme="majorBidi" w:cstheme="majorBidi"/>
          <w:sz w:val="26"/>
          <w:szCs w:val="26"/>
        </w:rPr>
        <w:t>the system should give access to the staff to view the time remaining to complete the required order after the customer checks out.</w:t>
      </w:r>
    </w:p>
    <w:p w:rsidRPr="0065727A" w:rsidR="006923A4" w:rsidP="005D601F" w:rsidRDefault="006923A4" w14:paraId="6F0E428B" w14:textId="77777777">
      <w:pPr>
        <w:pStyle w:val="ListParagraph"/>
        <w:rPr>
          <w:rFonts w:asciiTheme="majorBidi" w:hAnsiTheme="majorBidi" w:cstheme="majorBidi"/>
          <w:sz w:val="26"/>
          <w:szCs w:val="26"/>
        </w:rPr>
      </w:pPr>
    </w:p>
    <w:p w:rsidRPr="0065727A" w:rsidR="006923A4" w:rsidP="004C1F43" w:rsidRDefault="006923A4" w14:paraId="32109A15" w14:textId="10D295CC">
      <w:pPr>
        <w:pStyle w:val="ListParagraph"/>
        <w:numPr>
          <w:ilvl w:val="0"/>
          <w:numId w:val="12"/>
        </w:numPr>
        <w:spacing w:after="160" w:line="259" w:lineRule="auto"/>
        <w:rPr>
          <w:rFonts w:asciiTheme="majorBidi" w:hAnsiTheme="majorBidi" w:cstheme="majorBidi"/>
          <w:sz w:val="26"/>
          <w:szCs w:val="26"/>
        </w:rPr>
      </w:pPr>
      <w:r w:rsidRPr="0065727A">
        <w:rPr>
          <w:rFonts w:asciiTheme="majorBidi" w:hAnsiTheme="majorBidi" w:cstheme="majorBidi"/>
          <w:sz w:val="26"/>
          <w:szCs w:val="26"/>
          <w:u w:val="single"/>
        </w:rPr>
        <w:t>Rate food:</w:t>
      </w:r>
      <w:r w:rsidRPr="0065727A">
        <w:rPr>
          <w:rFonts w:asciiTheme="majorBidi" w:hAnsiTheme="majorBidi" w:cstheme="majorBidi"/>
          <w:sz w:val="26"/>
          <w:szCs w:val="26"/>
        </w:rPr>
        <w:t xml:space="preserve"> The system must have a rating poll for every dish and reviews should be seen on every dish.</w:t>
      </w:r>
    </w:p>
    <w:p w:rsidRPr="0065727A" w:rsidR="004424BD" w:rsidP="005D601F" w:rsidRDefault="004424BD" w14:paraId="3FCA4AA5" w14:textId="77777777">
      <w:pPr>
        <w:pStyle w:val="ListParagraph"/>
        <w:rPr>
          <w:rFonts w:asciiTheme="majorBidi" w:hAnsiTheme="majorBidi" w:cstheme="majorBidi"/>
          <w:sz w:val="26"/>
          <w:szCs w:val="26"/>
        </w:rPr>
      </w:pPr>
    </w:p>
    <w:p w:rsidRPr="0065727A" w:rsidR="004424BD" w:rsidP="00AF4BFA" w:rsidRDefault="004424BD" w14:paraId="79C96F93" w14:textId="77777777">
      <w:pPr>
        <w:pStyle w:val="ListParagraph"/>
        <w:tabs>
          <w:tab w:val="left" w:pos="720"/>
        </w:tabs>
        <w:spacing w:after="160" w:line="259" w:lineRule="auto"/>
        <w:rPr>
          <w:rFonts w:asciiTheme="majorBidi" w:hAnsiTheme="majorBidi" w:cstheme="majorBidi"/>
          <w:sz w:val="26"/>
          <w:szCs w:val="26"/>
        </w:rPr>
      </w:pPr>
    </w:p>
    <w:p w:rsidRPr="0065727A" w:rsidR="006923A4" w:rsidP="004C1F43" w:rsidRDefault="006923A4" w14:paraId="41F3E4E1" w14:textId="77777777">
      <w:pPr>
        <w:pStyle w:val="ListParagraph"/>
        <w:numPr>
          <w:ilvl w:val="0"/>
          <w:numId w:val="12"/>
        </w:numPr>
        <w:spacing w:after="160" w:line="259" w:lineRule="auto"/>
        <w:rPr>
          <w:rFonts w:asciiTheme="majorBidi" w:hAnsiTheme="majorBidi" w:cstheme="majorBidi"/>
          <w:sz w:val="26"/>
          <w:szCs w:val="26"/>
        </w:rPr>
      </w:pPr>
      <w:r w:rsidRPr="0065727A">
        <w:rPr>
          <w:rFonts w:asciiTheme="majorBidi" w:hAnsiTheme="majorBidi" w:cstheme="majorBidi"/>
          <w:sz w:val="26"/>
          <w:szCs w:val="26"/>
          <w:u w:val="single"/>
        </w:rPr>
        <w:t>Rate service:</w:t>
      </w:r>
      <w:r w:rsidRPr="0065727A">
        <w:rPr>
          <w:rFonts w:asciiTheme="majorBidi" w:hAnsiTheme="majorBidi" w:cstheme="majorBidi"/>
          <w:sz w:val="26"/>
          <w:szCs w:val="26"/>
        </w:rPr>
        <w:t xml:space="preserve"> the system must give access to the customer to the rate the service.</w:t>
      </w:r>
    </w:p>
    <w:p w:rsidRPr="0065727A" w:rsidR="006923A4" w:rsidP="005D601F" w:rsidRDefault="006923A4" w14:paraId="44A06FFE" w14:textId="77777777">
      <w:pPr>
        <w:pStyle w:val="ListParagraph"/>
        <w:rPr>
          <w:rFonts w:asciiTheme="majorBidi" w:hAnsiTheme="majorBidi" w:cstheme="majorBidi"/>
          <w:sz w:val="26"/>
          <w:szCs w:val="26"/>
        </w:rPr>
      </w:pPr>
    </w:p>
    <w:p w:rsidRPr="0065727A" w:rsidR="006923A4" w:rsidP="004C1F43" w:rsidRDefault="006923A4" w14:paraId="59F53E76" w14:textId="77777777">
      <w:pPr>
        <w:pStyle w:val="ListParagraph"/>
        <w:numPr>
          <w:ilvl w:val="0"/>
          <w:numId w:val="12"/>
        </w:numPr>
        <w:spacing w:after="160" w:line="259" w:lineRule="auto"/>
        <w:rPr>
          <w:rFonts w:asciiTheme="majorBidi" w:hAnsiTheme="majorBidi" w:cstheme="majorBidi"/>
          <w:sz w:val="26"/>
          <w:szCs w:val="26"/>
        </w:rPr>
      </w:pPr>
      <w:r w:rsidRPr="0065727A">
        <w:rPr>
          <w:rFonts w:asciiTheme="majorBidi" w:hAnsiTheme="majorBidi" w:cstheme="majorBidi"/>
          <w:sz w:val="26"/>
          <w:szCs w:val="26"/>
          <w:u w:val="single"/>
        </w:rPr>
        <w:t>Edit order:</w:t>
      </w:r>
      <w:r w:rsidRPr="0065727A">
        <w:rPr>
          <w:rFonts w:asciiTheme="majorBidi" w:hAnsiTheme="majorBidi" w:cstheme="majorBidi"/>
          <w:sz w:val="26"/>
          <w:szCs w:val="26"/>
        </w:rPr>
        <w:t xml:space="preserve"> the system should give access to the customer to edit his or her order.</w:t>
      </w:r>
    </w:p>
    <w:p w:rsidRPr="0065727A" w:rsidR="006923A4" w:rsidP="005D601F" w:rsidRDefault="006923A4" w14:paraId="306A10E1" w14:textId="77777777">
      <w:pPr>
        <w:pStyle w:val="ListParagraph"/>
        <w:rPr>
          <w:rFonts w:asciiTheme="majorBidi" w:hAnsiTheme="majorBidi" w:cstheme="majorBidi"/>
          <w:sz w:val="26"/>
          <w:szCs w:val="26"/>
        </w:rPr>
      </w:pPr>
    </w:p>
    <w:p w:rsidRPr="0065727A" w:rsidR="006923A4" w:rsidP="004C1F43" w:rsidRDefault="006923A4" w14:paraId="701663AC" w14:textId="77777777">
      <w:pPr>
        <w:pStyle w:val="ListParagraph"/>
        <w:numPr>
          <w:ilvl w:val="0"/>
          <w:numId w:val="12"/>
        </w:numPr>
        <w:spacing w:after="160" w:line="259" w:lineRule="auto"/>
        <w:rPr>
          <w:rFonts w:asciiTheme="majorBidi" w:hAnsiTheme="majorBidi" w:cstheme="majorBidi"/>
          <w:sz w:val="26"/>
          <w:szCs w:val="26"/>
        </w:rPr>
      </w:pPr>
      <w:r w:rsidRPr="0065727A">
        <w:rPr>
          <w:rFonts w:asciiTheme="majorBidi" w:hAnsiTheme="majorBidi" w:cstheme="majorBidi"/>
          <w:sz w:val="26"/>
          <w:szCs w:val="26"/>
          <w:u w:val="single"/>
        </w:rPr>
        <w:t>Hide dishes:</w:t>
      </w:r>
      <w:r w:rsidRPr="0065727A">
        <w:rPr>
          <w:rFonts w:asciiTheme="majorBidi" w:hAnsiTheme="majorBidi" w:cstheme="majorBidi"/>
          <w:sz w:val="26"/>
          <w:szCs w:val="26"/>
        </w:rPr>
        <w:t xml:space="preserve"> the system should give access to the staff to hide unavailable dishes.</w:t>
      </w:r>
    </w:p>
    <w:p w:rsidRPr="0065727A" w:rsidR="006923A4" w:rsidP="005D601F" w:rsidRDefault="006923A4" w14:paraId="25FAB8D1" w14:textId="77777777">
      <w:pPr>
        <w:pStyle w:val="ListParagraph"/>
        <w:rPr>
          <w:rFonts w:asciiTheme="majorBidi" w:hAnsiTheme="majorBidi" w:cstheme="majorBidi"/>
          <w:sz w:val="26"/>
          <w:szCs w:val="26"/>
        </w:rPr>
      </w:pPr>
    </w:p>
    <w:p w:rsidRPr="00974B57" w:rsidR="00CD6A7D" w:rsidP="004C1F43" w:rsidRDefault="006923A4" w14:paraId="413AA219" w14:textId="5501EABC">
      <w:pPr>
        <w:pStyle w:val="ListParagraph"/>
        <w:numPr>
          <w:ilvl w:val="0"/>
          <w:numId w:val="12"/>
        </w:numPr>
        <w:spacing w:after="160" w:line="259" w:lineRule="auto"/>
        <w:rPr>
          <w:rFonts w:asciiTheme="majorBidi" w:hAnsiTheme="majorBidi" w:cstheme="majorBidi"/>
          <w:u w:val="single"/>
        </w:rPr>
      </w:pPr>
      <w:r w:rsidRPr="0065727A">
        <w:rPr>
          <w:rFonts w:asciiTheme="majorBidi" w:hAnsiTheme="majorBidi" w:cstheme="majorBidi"/>
          <w:sz w:val="26"/>
          <w:szCs w:val="26"/>
          <w:u w:val="single"/>
        </w:rPr>
        <w:lastRenderedPageBreak/>
        <w:t>Receive order:</w:t>
      </w:r>
      <w:r w:rsidRPr="0065727A">
        <w:rPr>
          <w:rFonts w:asciiTheme="majorBidi" w:hAnsiTheme="majorBidi" w:cstheme="majorBidi"/>
          <w:sz w:val="26"/>
          <w:szCs w:val="26"/>
        </w:rPr>
        <w:t xml:space="preserve">  the system must send the orders to the staff to start preparing the order.</w:t>
      </w:r>
      <w:r w:rsidRPr="0065727A">
        <w:rPr>
          <w:rFonts w:asciiTheme="majorBidi" w:hAnsiTheme="majorBidi" w:cstheme="majorBidi"/>
          <w:sz w:val="26"/>
          <w:szCs w:val="26"/>
          <w:u w:val="single"/>
        </w:rPr>
        <w:t xml:space="preserve"> </w:t>
      </w:r>
    </w:p>
    <w:p w:rsidRPr="00974B57" w:rsidR="00974B57" w:rsidP="00974B57" w:rsidRDefault="00974B57" w14:paraId="459709C9" w14:textId="77777777">
      <w:pPr>
        <w:spacing w:after="160" w:line="259" w:lineRule="auto"/>
        <w:rPr>
          <w:rFonts w:asciiTheme="majorBidi" w:hAnsiTheme="majorBidi" w:cstheme="majorBidi"/>
          <w:u w:val="single"/>
        </w:rPr>
      </w:pPr>
    </w:p>
    <w:p w:rsidR="00BE0400" w:rsidP="00BE0400" w:rsidRDefault="00621D83" w14:paraId="41E303AC" w14:textId="77777777">
      <w:pPr>
        <w:rPr>
          <w:rFonts w:asciiTheme="majorBidi" w:hAnsiTheme="majorBidi" w:cstheme="majorBidi"/>
          <w:b/>
          <w:bCs/>
          <w:sz w:val="28"/>
          <w:szCs w:val="28"/>
          <w:u w:val="single"/>
        </w:rPr>
      </w:pPr>
      <w:r w:rsidRPr="0065727A">
        <w:rPr>
          <w:rFonts w:asciiTheme="majorBidi" w:hAnsiTheme="majorBidi" w:cstheme="majorBidi"/>
          <w:b/>
          <w:bCs/>
          <w:sz w:val="28"/>
          <w:szCs w:val="28"/>
          <w:u w:val="single"/>
        </w:rPr>
        <w:t>Objectives:</w:t>
      </w:r>
    </w:p>
    <w:p w:rsidRPr="009C2849" w:rsidR="00230FD0" w:rsidP="004C1F43" w:rsidRDefault="00230FD0" w14:paraId="66EC34CC" w14:textId="02E70D33">
      <w:pPr>
        <w:pStyle w:val="ListParagraph"/>
        <w:numPr>
          <w:ilvl w:val="1"/>
          <w:numId w:val="12"/>
        </w:numPr>
        <w:tabs>
          <w:tab w:val="left" w:pos="720"/>
        </w:tabs>
        <w:spacing w:line="360" w:lineRule="auto"/>
        <w:ind w:left="720"/>
        <w:jc w:val="both"/>
        <w:rPr>
          <w:rFonts w:asciiTheme="majorBidi" w:hAnsiTheme="majorBidi" w:cstheme="majorBidi"/>
          <w:b/>
          <w:bCs/>
          <w:sz w:val="26"/>
          <w:szCs w:val="26"/>
          <w:u w:val="single"/>
        </w:rPr>
      </w:pPr>
      <w:r w:rsidRPr="009C2849">
        <w:rPr>
          <w:rFonts w:asciiTheme="majorBidi" w:hAnsiTheme="majorBidi" w:cstheme="majorBidi"/>
          <w:sz w:val="26"/>
          <w:szCs w:val="26"/>
        </w:rPr>
        <w:t xml:space="preserve">The customer will save time to reserve and to order, </w:t>
      </w:r>
    </w:p>
    <w:p w:rsidRPr="009C2849" w:rsidR="00230FD0" w:rsidP="004C1F43" w:rsidRDefault="00230FD0" w14:paraId="0EB25DAA" w14:textId="5ED24B53">
      <w:pPr>
        <w:pStyle w:val="ListParagraph"/>
        <w:numPr>
          <w:ilvl w:val="1"/>
          <w:numId w:val="12"/>
        </w:numPr>
        <w:tabs>
          <w:tab w:val="left" w:pos="720"/>
        </w:tabs>
        <w:spacing w:line="360" w:lineRule="auto"/>
        <w:ind w:left="720"/>
        <w:jc w:val="both"/>
        <w:rPr>
          <w:rFonts w:asciiTheme="majorBidi" w:hAnsiTheme="majorBidi" w:cstheme="majorBidi"/>
          <w:sz w:val="26"/>
          <w:szCs w:val="26"/>
        </w:rPr>
      </w:pPr>
      <w:r w:rsidRPr="009C2849">
        <w:rPr>
          <w:rFonts w:asciiTheme="majorBidi" w:hAnsiTheme="majorBidi" w:cstheme="majorBidi"/>
          <w:sz w:val="26"/>
          <w:szCs w:val="26"/>
        </w:rPr>
        <w:t>In addition, the customer will save time to pay since paying with credit/debit</w:t>
      </w:r>
      <w:r w:rsidRPr="009C2849" w:rsidR="004274D3">
        <w:rPr>
          <w:rFonts w:asciiTheme="majorBidi" w:hAnsiTheme="majorBidi" w:cstheme="majorBidi"/>
          <w:sz w:val="26"/>
          <w:szCs w:val="26"/>
        </w:rPr>
        <w:t xml:space="preserve"> </w:t>
      </w:r>
      <w:r w:rsidRPr="009C2849">
        <w:rPr>
          <w:rFonts w:asciiTheme="majorBidi" w:hAnsiTheme="majorBidi" w:cstheme="majorBidi"/>
          <w:sz w:val="26"/>
          <w:szCs w:val="26"/>
        </w:rPr>
        <w:t>card is available.</w:t>
      </w:r>
    </w:p>
    <w:p w:rsidRPr="009C2849" w:rsidR="00230FD0" w:rsidP="004C1F43" w:rsidRDefault="00230FD0" w14:paraId="6BBFF748" w14:textId="6C36E898">
      <w:pPr>
        <w:pStyle w:val="ListParagraph"/>
        <w:numPr>
          <w:ilvl w:val="1"/>
          <w:numId w:val="12"/>
        </w:numPr>
        <w:tabs>
          <w:tab w:val="left" w:pos="720"/>
        </w:tabs>
        <w:spacing w:line="360" w:lineRule="auto"/>
        <w:ind w:left="720"/>
        <w:jc w:val="both"/>
        <w:rPr>
          <w:rFonts w:asciiTheme="majorBidi" w:hAnsiTheme="majorBidi" w:cstheme="majorBidi"/>
          <w:sz w:val="26"/>
          <w:szCs w:val="26"/>
        </w:rPr>
      </w:pPr>
      <w:r w:rsidRPr="009C2849">
        <w:rPr>
          <w:rFonts w:asciiTheme="majorBidi" w:hAnsiTheme="majorBidi" w:cstheme="majorBidi"/>
          <w:sz w:val="26"/>
          <w:szCs w:val="26"/>
        </w:rPr>
        <w:t>Regarding the pandemic</w:t>
      </w:r>
      <w:r w:rsidRPr="009C2849" w:rsidR="00621D83">
        <w:rPr>
          <w:rFonts w:asciiTheme="majorBidi" w:hAnsiTheme="majorBidi" w:cstheme="majorBidi"/>
          <w:sz w:val="26"/>
          <w:szCs w:val="26"/>
        </w:rPr>
        <w:t>,</w:t>
      </w:r>
      <w:r w:rsidRPr="009C2849">
        <w:rPr>
          <w:rFonts w:asciiTheme="majorBidi" w:hAnsiTheme="majorBidi" w:cstheme="majorBidi"/>
          <w:sz w:val="26"/>
          <w:szCs w:val="26"/>
        </w:rPr>
        <w:t xml:space="preserve"> social distancing is required and the system will help in considering these COVID regulations</w:t>
      </w:r>
      <w:r w:rsidR="00E34941">
        <w:rPr>
          <w:rFonts w:asciiTheme="majorBidi" w:hAnsiTheme="majorBidi" w:cstheme="majorBidi"/>
          <w:sz w:val="26"/>
          <w:szCs w:val="26"/>
        </w:rPr>
        <w:t xml:space="preserve"> as much as possible</w:t>
      </w:r>
      <w:r w:rsidRPr="009C2849">
        <w:rPr>
          <w:rFonts w:asciiTheme="majorBidi" w:hAnsiTheme="majorBidi" w:cstheme="majorBidi"/>
          <w:sz w:val="26"/>
          <w:szCs w:val="26"/>
        </w:rPr>
        <w:t>.</w:t>
      </w:r>
    </w:p>
    <w:p w:rsidRPr="009C2849" w:rsidR="007F7B22" w:rsidP="004C1F43" w:rsidRDefault="00230FD0" w14:paraId="1E5710A9" w14:textId="4219D5F0">
      <w:pPr>
        <w:pStyle w:val="ListParagraph"/>
        <w:numPr>
          <w:ilvl w:val="1"/>
          <w:numId w:val="12"/>
        </w:numPr>
        <w:tabs>
          <w:tab w:val="left" w:pos="720"/>
        </w:tabs>
        <w:spacing w:line="360" w:lineRule="auto"/>
        <w:ind w:left="720"/>
        <w:jc w:val="both"/>
        <w:rPr>
          <w:rFonts w:asciiTheme="majorBidi" w:hAnsiTheme="majorBidi" w:cstheme="majorBidi"/>
          <w:sz w:val="26"/>
          <w:szCs w:val="26"/>
        </w:rPr>
      </w:pPr>
      <w:r w:rsidRPr="009C2849">
        <w:rPr>
          <w:rFonts w:asciiTheme="majorBidi" w:hAnsiTheme="majorBidi" w:cstheme="majorBidi"/>
          <w:sz w:val="26"/>
          <w:szCs w:val="26"/>
        </w:rPr>
        <w:t>Since our system is a website, we reduce paper use which will save the environment.</w:t>
      </w:r>
    </w:p>
    <w:p w:rsidRPr="0065727A" w:rsidR="007F7B22" w:rsidP="005D601F" w:rsidRDefault="007F7B22" w14:paraId="2AA435DB" w14:textId="77777777">
      <w:pPr>
        <w:rPr>
          <w:rFonts w:asciiTheme="majorBidi" w:hAnsiTheme="majorBidi" w:cstheme="majorBidi"/>
        </w:rPr>
      </w:pPr>
    </w:p>
    <w:p w:rsidRPr="0065727A" w:rsidR="00230FD0" w:rsidP="004C1F43" w:rsidRDefault="00230FD0" w14:paraId="5AEC4D9C" w14:textId="0BC563BA">
      <w:pPr>
        <w:pStyle w:val="Heading3"/>
        <w:numPr>
          <w:ilvl w:val="2"/>
          <w:numId w:val="7"/>
        </w:numPr>
        <w:rPr>
          <w:rFonts w:asciiTheme="majorBidi" w:hAnsiTheme="majorBidi" w:cstheme="majorBidi"/>
          <w:sz w:val="28"/>
          <w:szCs w:val="28"/>
        </w:rPr>
      </w:pPr>
      <w:bookmarkStart w:name="_Toc86516477" w:id="4"/>
      <w:r w:rsidRPr="0065727A">
        <w:rPr>
          <w:rFonts w:asciiTheme="majorBidi" w:hAnsiTheme="majorBidi" w:cstheme="majorBidi"/>
          <w:sz w:val="28"/>
          <w:szCs w:val="28"/>
        </w:rPr>
        <w:t>Assumptions and Constraints</w:t>
      </w:r>
      <w:bookmarkEnd w:id="4"/>
      <w:r w:rsidRPr="0065727A">
        <w:rPr>
          <w:rFonts w:asciiTheme="majorBidi" w:hAnsiTheme="majorBidi" w:cstheme="majorBidi"/>
          <w:sz w:val="28"/>
          <w:szCs w:val="28"/>
        </w:rPr>
        <w:t xml:space="preserve"> </w:t>
      </w:r>
    </w:p>
    <w:p w:rsidRPr="0065727A" w:rsidR="00277F02" w:rsidP="005D601F" w:rsidRDefault="00277F02" w14:paraId="2E8F7EF5" w14:textId="5206532C">
      <w:pPr>
        <w:rPr>
          <w:rFonts w:asciiTheme="majorBidi" w:hAnsiTheme="majorBidi" w:cstheme="majorBidi"/>
        </w:rPr>
      </w:pPr>
    </w:p>
    <w:p w:rsidRPr="0065727A" w:rsidR="00277F02" w:rsidP="005D601F" w:rsidRDefault="00277F02" w14:paraId="57B1947A" w14:textId="532A5BFB">
      <w:pPr>
        <w:rPr>
          <w:rFonts w:asciiTheme="majorBidi" w:hAnsiTheme="majorBidi" w:cstheme="majorBidi"/>
          <w:b/>
          <w:bCs/>
          <w:sz w:val="28"/>
          <w:szCs w:val="28"/>
          <w:u w:val="single"/>
        </w:rPr>
      </w:pPr>
      <w:r w:rsidRPr="0065727A">
        <w:rPr>
          <w:rFonts w:asciiTheme="majorBidi" w:hAnsiTheme="majorBidi" w:cstheme="majorBidi"/>
          <w:b/>
          <w:bCs/>
          <w:sz w:val="28"/>
          <w:szCs w:val="28"/>
          <w:u w:val="single"/>
        </w:rPr>
        <w:t>Assumptions:</w:t>
      </w:r>
    </w:p>
    <w:p w:rsidRPr="0065727A" w:rsidR="00277F02" w:rsidP="005D601F" w:rsidRDefault="0089769A" w14:paraId="1B179310" w14:textId="7FBB0F75">
      <w:pPr>
        <w:spacing w:line="360" w:lineRule="auto"/>
        <w:rPr>
          <w:rFonts w:asciiTheme="majorBidi" w:hAnsiTheme="majorBidi" w:cstheme="majorBidi"/>
          <w:sz w:val="28"/>
          <w:szCs w:val="28"/>
          <w:u w:val="single"/>
        </w:rPr>
      </w:pPr>
      <w:r w:rsidRPr="0065727A">
        <w:rPr>
          <w:rFonts w:asciiTheme="majorBidi" w:hAnsiTheme="majorBidi" w:cstheme="majorBidi"/>
          <w:sz w:val="28"/>
          <w:szCs w:val="28"/>
          <w:u w:val="single"/>
        </w:rPr>
        <w:t>System assumptions:</w:t>
      </w:r>
    </w:p>
    <w:p w:rsidRPr="0065727A" w:rsidR="00294363" w:rsidP="004C1F43" w:rsidRDefault="00294363" w14:paraId="464D0094" w14:textId="6C03CD88">
      <w:pPr>
        <w:pStyle w:val="ListParagraph"/>
        <w:numPr>
          <w:ilvl w:val="0"/>
          <w:numId w:val="11"/>
        </w:numPr>
        <w:spacing w:line="360" w:lineRule="auto"/>
        <w:rPr>
          <w:rFonts w:asciiTheme="majorBidi" w:hAnsiTheme="majorBidi" w:cstheme="majorBidi"/>
          <w:sz w:val="26"/>
          <w:szCs w:val="26"/>
          <w:u w:val="single"/>
        </w:rPr>
      </w:pPr>
      <w:r w:rsidRPr="0065727A">
        <w:rPr>
          <w:rFonts w:asciiTheme="majorBidi" w:hAnsiTheme="majorBidi" w:cstheme="majorBidi"/>
          <w:sz w:val="26"/>
          <w:szCs w:val="26"/>
        </w:rPr>
        <w:t>User have cellular data.</w:t>
      </w:r>
    </w:p>
    <w:p w:rsidRPr="0065727A" w:rsidR="00325B5D" w:rsidP="004C1F43" w:rsidRDefault="00325B5D" w14:paraId="33FD8461" w14:textId="26F9D526">
      <w:pPr>
        <w:pStyle w:val="ListParagraph"/>
        <w:numPr>
          <w:ilvl w:val="0"/>
          <w:numId w:val="11"/>
        </w:numPr>
        <w:spacing w:line="360" w:lineRule="auto"/>
        <w:rPr>
          <w:rFonts w:asciiTheme="majorBidi" w:hAnsiTheme="majorBidi" w:cstheme="majorBidi"/>
          <w:sz w:val="26"/>
          <w:szCs w:val="26"/>
          <w:u w:val="single"/>
        </w:rPr>
      </w:pPr>
      <w:r w:rsidRPr="0065727A">
        <w:rPr>
          <w:rFonts w:asciiTheme="majorBidi" w:hAnsiTheme="majorBidi" w:cstheme="majorBidi"/>
          <w:sz w:val="26"/>
          <w:szCs w:val="26"/>
        </w:rPr>
        <w:t xml:space="preserve">User </w:t>
      </w:r>
      <w:r w:rsidRPr="0065727A" w:rsidR="00E974DB">
        <w:rPr>
          <w:rFonts w:asciiTheme="majorBidi" w:hAnsiTheme="majorBidi" w:cstheme="majorBidi"/>
          <w:sz w:val="26"/>
          <w:szCs w:val="26"/>
        </w:rPr>
        <w:t>know how to</w:t>
      </w:r>
      <w:r w:rsidRPr="0065727A">
        <w:rPr>
          <w:rFonts w:asciiTheme="majorBidi" w:hAnsiTheme="majorBidi" w:cstheme="majorBidi"/>
          <w:sz w:val="26"/>
          <w:szCs w:val="26"/>
        </w:rPr>
        <w:t xml:space="preserve"> scan the QR code.</w:t>
      </w:r>
    </w:p>
    <w:p w:rsidRPr="0065727A" w:rsidR="00325B5D" w:rsidP="004C1F43" w:rsidRDefault="00325B5D" w14:paraId="201534EB" w14:textId="45E08FC2">
      <w:pPr>
        <w:pStyle w:val="ListParagraph"/>
        <w:numPr>
          <w:ilvl w:val="0"/>
          <w:numId w:val="11"/>
        </w:numPr>
        <w:spacing w:line="360" w:lineRule="auto"/>
        <w:rPr>
          <w:rFonts w:asciiTheme="majorBidi" w:hAnsiTheme="majorBidi" w:cstheme="majorBidi"/>
          <w:sz w:val="26"/>
          <w:szCs w:val="26"/>
          <w:u w:val="single"/>
        </w:rPr>
      </w:pPr>
      <w:r w:rsidRPr="0065727A">
        <w:rPr>
          <w:rFonts w:asciiTheme="majorBidi" w:hAnsiTheme="majorBidi" w:cstheme="majorBidi"/>
          <w:sz w:val="26"/>
          <w:szCs w:val="26"/>
        </w:rPr>
        <w:t>User can read English or Arabic.</w:t>
      </w:r>
    </w:p>
    <w:p w:rsidRPr="0065727A" w:rsidR="00325B5D" w:rsidP="004C1F43" w:rsidRDefault="00325B5D" w14:paraId="30458300" w14:textId="1385CE38">
      <w:pPr>
        <w:pStyle w:val="ListParagraph"/>
        <w:numPr>
          <w:ilvl w:val="0"/>
          <w:numId w:val="11"/>
        </w:numPr>
        <w:spacing w:line="360" w:lineRule="auto"/>
        <w:rPr>
          <w:rFonts w:asciiTheme="majorBidi" w:hAnsiTheme="majorBidi" w:cstheme="majorBidi"/>
          <w:sz w:val="26"/>
          <w:szCs w:val="26"/>
          <w:u w:val="single"/>
        </w:rPr>
      </w:pPr>
      <w:r w:rsidRPr="0065727A">
        <w:rPr>
          <w:rFonts w:asciiTheme="majorBidi" w:hAnsiTheme="majorBidi" w:cstheme="majorBidi"/>
          <w:sz w:val="26"/>
          <w:szCs w:val="26"/>
        </w:rPr>
        <w:t xml:space="preserve">User </w:t>
      </w:r>
      <w:r w:rsidRPr="0065727A" w:rsidR="00E974DB">
        <w:rPr>
          <w:rFonts w:asciiTheme="majorBidi" w:hAnsiTheme="majorBidi" w:cstheme="majorBidi"/>
          <w:sz w:val="26"/>
          <w:szCs w:val="26"/>
        </w:rPr>
        <w:t>have a working phone number to log in/sign up.</w:t>
      </w:r>
    </w:p>
    <w:p w:rsidRPr="0065727A" w:rsidR="00C75244" w:rsidP="004C1F43" w:rsidRDefault="00C75244" w14:paraId="654B3704" w14:textId="77777777">
      <w:pPr>
        <w:pStyle w:val="ListParagraph"/>
        <w:numPr>
          <w:ilvl w:val="0"/>
          <w:numId w:val="11"/>
        </w:numPr>
        <w:spacing w:line="360" w:lineRule="auto"/>
        <w:rPr>
          <w:rFonts w:asciiTheme="majorBidi" w:hAnsiTheme="majorBidi" w:cstheme="majorBidi"/>
          <w:sz w:val="26"/>
          <w:szCs w:val="26"/>
          <w:u w:val="single"/>
        </w:rPr>
      </w:pPr>
      <w:r w:rsidRPr="0065727A">
        <w:rPr>
          <w:rFonts w:asciiTheme="majorBidi" w:hAnsiTheme="majorBidi" w:cstheme="majorBidi"/>
          <w:sz w:val="26"/>
          <w:szCs w:val="26"/>
        </w:rPr>
        <w:t>The system will be available for 12 hours a day.</w:t>
      </w:r>
    </w:p>
    <w:p w:rsidRPr="0065727A" w:rsidR="00C75244" w:rsidP="004C1F43" w:rsidRDefault="00C75244" w14:paraId="118A945C" w14:textId="77777777">
      <w:pPr>
        <w:pStyle w:val="ListParagraph"/>
        <w:numPr>
          <w:ilvl w:val="0"/>
          <w:numId w:val="11"/>
        </w:numPr>
        <w:spacing w:line="360" w:lineRule="auto"/>
        <w:rPr>
          <w:rFonts w:asciiTheme="majorBidi" w:hAnsiTheme="majorBidi" w:cstheme="majorBidi"/>
          <w:sz w:val="26"/>
          <w:szCs w:val="26"/>
          <w:u w:val="single"/>
        </w:rPr>
      </w:pPr>
      <w:r w:rsidRPr="0065727A">
        <w:rPr>
          <w:rFonts w:asciiTheme="majorBidi" w:hAnsiTheme="majorBidi" w:cstheme="majorBidi"/>
          <w:sz w:val="26"/>
          <w:szCs w:val="26"/>
        </w:rPr>
        <w:t>The system supports 500 user per hour.</w:t>
      </w:r>
    </w:p>
    <w:p w:rsidRPr="00E60ED3" w:rsidR="00C75244" w:rsidP="004C1F43" w:rsidRDefault="00C75244" w14:paraId="0C6A4339" w14:textId="77777777">
      <w:pPr>
        <w:pStyle w:val="ListParagraph"/>
        <w:numPr>
          <w:ilvl w:val="0"/>
          <w:numId w:val="11"/>
        </w:numPr>
        <w:spacing w:line="360" w:lineRule="auto"/>
        <w:rPr>
          <w:rFonts w:asciiTheme="majorBidi" w:hAnsiTheme="majorBidi" w:cstheme="majorBidi"/>
          <w:sz w:val="26"/>
          <w:szCs w:val="26"/>
          <w:u w:val="single"/>
        </w:rPr>
      </w:pPr>
      <w:r w:rsidRPr="0065727A">
        <w:rPr>
          <w:rFonts w:asciiTheme="majorBidi" w:hAnsiTheme="majorBidi" w:cstheme="majorBidi"/>
          <w:sz w:val="26"/>
          <w:szCs w:val="26"/>
        </w:rPr>
        <w:t xml:space="preserve">The system can provide </w:t>
      </w:r>
      <w:r>
        <w:rPr>
          <w:rFonts w:asciiTheme="majorBidi" w:hAnsiTheme="majorBidi" w:cstheme="majorBidi"/>
          <w:sz w:val="26"/>
          <w:szCs w:val="26"/>
        </w:rPr>
        <w:t xml:space="preserve">3 </w:t>
      </w:r>
      <w:r w:rsidRPr="0065727A">
        <w:rPr>
          <w:rFonts w:asciiTheme="majorBidi" w:hAnsiTheme="majorBidi" w:cstheme="majorBidi"/>
          <w:sz w:val="26"/>
          <w:szCs w:val="26"/>
        </w:rPr>
        <w:t>seconds or less response time to display the menu.</w:t>
      </w:r>
    </w:p>
    <w:p w:rsidRPr="0065727A" w:rsidR="00C75244" w:rsidP="004C1F43" w:rsidRDefault="00C75244" w14:paraId="63A1A537" w14:textId="77777777">
      <w:pPr>
        <w:pStyle w:val="ListParagraph"/>
        <w:numPr>
          <w:ilvl w:val="0"/>
          <w:numId w:val="11"/>
        </w:numPr>
        <w:spacing w:line="360" w:lineRule="auto"/>
        <w:rPr>
          <w:rFonts w:asciiTheme="majorBidi" w:hAnsiTheme="majorBidi" w:cstheme="majorBidi"/>
          <w:sz w:val="26"/>
          <w:szCs w:val="26"/>
          <w:u w:val="single"/>
        </w:rPr>
      </w:pPr>
      <w:r>
        <w:rPr>
          <w:rFonts w:asciiTheme="majorBidi" w:hAnsiTheme="majorBidi" w:cstheme="majorBidi"/>
          <w:sz w:val="26"/>
          <w:szCs w:val="26"/>
        </w:rPr>
        <w:t>T</w:t>
      </w:r>
      <w:r w:rsidRPr="0065727A">
        <w:rPr>
          <w:rFonts w:asciiTheme="majorBidi" w:hAnsiTheme="majorBidi" w:cstheme="majorBidi"/>
          <w:sz w:val="26"/>
          <w:szCs w:val="26"/>
        </w:rPr>
        <w:t>he manager must hide the dishes that are unavailable to avoid confusion.</w:t>
      </w:r>
    </w:p>
    <w:p w:rsidR="001F2016" w:rsidP="005D601F" w:rsidRDefault="001F2016" w14:paraId="0F4504C0" w14:textId="78E8280D">
      <w:pPr>
        <w:pStyle w:val="ListParagraph"/>
        <w:spacing w:line="360" w:lineRule="auto"/>
        <w:rPr>
          <w:rFonts w:asciiTheme="majorBidi" w:hAnsiTheme="majorBidi" w:cstheme="majorBidi"/>
          <w:sz w:val="28"/>
          <w:szCs w:val="28"/>
          <w:u w:val="single"/>
        </w:rPr>
      </w:pPr>
    </w:p>
    <w:p w:rsidR="00537ABA" w:rsidP="005D601F" w:rsidRDefault="00537ABA" w14:paraId="7D557BF8" w14:textId="5381E608">
      <w:pPr>
        <w:pStyle w:val="ListParagraph"/>
        <w:spacing w:line="360" w:lineRule="auto"/>
        <w:rPr>
          <w:rFonts w:asciiTheme="majorBidi" w:hAnsiTheme="majorBidi" w:cstheme="majorBidi"/>
          <w:sz w:val="28"/>
          <w:szCs w:val="28"/>
          <w:u w:val="single"/>
        </w:rPr>
      </w:pPr>
    </w:p>
    <w:p w:rsidR="00537ABA" w:rsidP="005D601F" w:rsidRDefault="00537ABA" w14:paraId="3962B45F" w14:textId="5019E9BB">
      <w:pPr>
        <w:pStyle w:val="ListParagraph"/>
        <w:spacing w:line="360" w:lineRule="auto"/>
        <w:rPr>
          <w:rFonts w:asciiTheme="majorBidi" w:hAnsiTheme="majorBidi" w:cstheme="majorBidi"/>
          <w:sz w:val="28"/>
          <w:szCs w:val="28"/>
          <w:u w:val="single"/>
        </w:rPr>
      </w:pPr>
    </w:p>
    <w:p w:rsidRPr="0065727A" w:rsidR="005976A8" w:rsidP="005D601F" w:rsidRDefault="005976A8" w14:paraId="0D287B56" w14:textId="77777777">
      <w:pPr>
        <w:pStyle w:val="ListParagraph"/>
        <w:spacing w:line="360" w:lineRule="auto"/>
        <w:rPr>
          <w:rFonts w:asciiTheme="majorBidi" w:hAnsiTheme="majorBidi" w:cstheme="majorBidi"/>
          <w:sz w:val="28"/>
          <w:szCs w:val="28"/>
          <w:u w:val="single"/>
        </w:rPr>
      </w:pPr>
    </w:p>
    <w:p w:rsidRPr="0065727A" w:rsidR="00277F02" w:rsidP="005D601F" w:rsidRDefault="0089769A" w14:paraId="783E2CB4" w14:textId="23BAC2F0">
      <w:pPr>
        <w:spacing w:line="360" w:lineRule="auto"/>
        <w:rPr>
          <w:rFonts w:asciiTheme="majorBidi" w:hAnsiTheme="majorBidi" w:cstheme="majorBidi"/>
          <w:sz w:val="28"/>
          <w:szCs w:val="28"/>
          <w:u w:val="single"/>
        </w:rPr>
      </w:pPr>
      <w:r w:rsidRPr="0065727A">
        <w:rPr>
          <w:rFonts w:asciiTheme="majorBidi" w:hAnsiTheme="majorBidi" w:cstheme="majorBidi"/>
          <w:sz w:val="28"/>
          <w:szCs w:val="28"/>
          <w:u w:val="single"/>
        </w:rPr>
        <w:t>Managerial assumptions:</w:t>
      </w:r>
    </w:p>
    <w:p w:rsidR="000D6C29" w:rsidP="004C1F43" w:rsidRDefault="00B00E74" w14:paraId="043813CC" w14:textId="18EC1874">
      <w:pPr>
        <w:pStyle w:val="ListParagraph"/>
        <w:numPr>
          <w:ilvl w:val="0"/>
          <w:numId w:val="11"/>
        </w:numPr>
        <w:spacing w:line="360" w:lineRule="auto"/>
        <w:rPr>
          <w:rFonts w:asciiTheme="majorBidi" w:hAnsiTheme="majorBidi" w:cstheme="majorBidi"/>
          <w:sz w:val="26"/>
          <w:szCs w:val="26"/>
        </w:rPr>
      </w:pPr>
      <w:r w:rsidRPr="00B00E74">
        <w:rPr>
          <w:rFonts w:asciiTheme="majorBidi" w:hAnsiTheme="majorBidi" w:cstheme="majorBidi"/>
          <w:sz w:val="26"/>
          <w:szCs w:val="26"/>
        </w:rPr>
        <w:t xml:space="preserve">The </w:t>
      </w:r>
      <w:r w:rsidR="00A55692">
        <w:rPr>
          <w:rFonts w:asciiTheme="majorBidi" w:hAnsiTheme="majorBidi" w:cstheme="majorBidi"/>
          <w:sz w:val="26"/>
          <w:szCs w:val="26"/>
        </w:rPr>
        <w:t>team</w:t>
      </w:r>
      <w:r w:rsidR="00C3100F">
        <w:rPr>
          <w:rFonts w:asciiTheme="majorBidi" w:hAnsiTheme="majorBidi" w:cstheme="majorBidi"/>
          <w:sz w:val="26"/>
          <w:szCs w:val="26"/>
        </w:rPr>
        <w:t xml:space="preserve"> can</w:t>
      </w:r>
      <w:r w:rsidR="00A55692">
        <w:rPr>
          <w:rFonts w:asciiTheme="majorBidi" w:hAnsiTheme="majorBidi" w:cstheme="majorBidi"/>
          <w:sz w:val="26"/>
          <w:szCs w:val="26"/>
        </w:rPr>
        <w:t xml:space="preserve"> </w:t>
      </w:r>
      <w:r w:rsidR="00C3100F">
        <w:rPr>
          <w:rFonts w:asciiTheme="majorBidi" w:hAnsiTheme="majorBidi" w:cstheme="majorBidi"/>
          <w:sz w:val="26"/>
          <w:szCs w:val="26"/>
        </w:rPr>
        <w:t xml:space="preserve">involve the client if he/she needs to </w:t>
      </w:r>
      <w:r w:rsidR="00A55692">
        <w:rPr>
          <w:rFonts w:asciiTheme="majorBidi" w:hAnsiTheme="majorBidi" w:cstheme="majorBidi"/>
          <w:sz w:val="26"/>
          <w:szCs w:val="26"/>
        </w:rPr>
        <w:t>or</w:t>
      </w:r>
      <w:r w:rsidR="00C3100F">
        <w:rPr>
          <w:rFonts w:asciiTheme="majorBidi" w:hAnsiTheme="majorBidi" w:cstheme="majorBidi"/>
          <w:sz w:val="26"/>
          <w:szCs w:val="26"/>
        </w:rPr>
        <w:t xml:space="preserve"> understands in a certain phase</w:t>
      </w:r>
      <w:r w:rsidR="00A55692">
        <w:rPr>
          <w:rFonts w:asciiTheme="majorBidi" w:hAnsiTheme="majorBidi" w:cstheme="majorBidi"/>
          <w:sz w:val="26"/>
          <w:szCs w:val="26"/>
        </w:rPr>
        <w:t xml:space="preserve"> in the system</w:t>
      </w:r>
      <w:r w:rsidR="00C3100F">
        <w:rPr>
          <w:rFonts w:asciiTheme="majorBidi" w:hAnsiTheme="majorBidi" w:cstheme="majorBidi"/>
          <w:sz w:val="26"/>
          <w:szCs w:val="26"/>
        </w:rPr>
        <w:t>.</w:t>
      </w:r>
    </w:p>
    <w:p w:rsidR="00C3100F" w:rsidP="004C1F43" w:rsidRDefault="00A55692" w14:paraId="051DAB15" w14:textId="468CEEC7">
      <w:pPr>
        <w:pStyle w:val="ListParagraph"/>
        <w:numPr>
          <w:ilvl w:val="0"/>
          <w:numId w:val="11"/>
        </w:numPr>
        <w:spacing w:line="360" w:lineRule="auto"/>
        <w:rPr>
          <w:rFonts w:asciiTheme="majorBidi" w:hAnsiTheme="majorBidi" w:cstheme="majorBidi"/>
          <w:sz w:val="26"/>
          <w:szCs w:val="26"/>
        </w:rPr>
      </w:pPr>
      <w:r>
        <w:rPr>
          <w:rFonts w:asciiTheme="majorBidi" w:hAnsiTheme="majorBidi" w:cstheme="majorBidi"/>
          <w:sz w:val="26"/>
          <w:szCs w:val="26"/>
        </w:rPr>
        <w:lastRenderedPageBreak/>
        <w:t>The system can have some changes regarding any phase to work properly.</w:t>
      </w:r>
    </w:p>
    <w:p w:rsidR="00C028F9" w:rsidP="004C1F43" w:rsidRDefault="002A2B72" w14:paraId="689A4F34" w14:textId="1939EFE7">
      <w:pPr>
        <w:pStyle w:val="ListParagraph"/>
        <w:numPr>
          <w:ilvl w:val="0"/>
          <w:numId w:val="11"/>
        </w:numPr>
        <w:spacing w:line="360" w:lineRule="auto"/>
        <w:rPr>
          <w:rFonts w:asciiTheme="majorBidi" w:hAnsiTheme="majorBidi" w:cstheme="majorBidi"/>
          <w:sz w:val="26"/>
          <w:szCs w:val="26"/>
        </w:rPr>
      </w:pPr>
      <w:r>
        <w:rPr>
          <w:rFonts w:asciiTheme="majorBidi" w:hAnsiTheme="majorBidi" w:cstheme="majorBidi"/>
          <w:sz w:val="26"/>
          <w:szCs w:val="26"/>
        </w:rPr>
        <w:t xml:space="preserve">The system </w:t>
      </w:r>
      <w:r w:rsidR="00555969">
        <w:rPr>
          <w:rFonts w:asciiTheme="majorBidi" w:hAnsiTheme="majorBidi" w:cstheme="majorBidi"/>
          <w:sz w:val="26"/>
          <w:szCs w:val="26"/>
        </w:rPr>
        <w:t>can have additional techniques</w:t>
      </w:r>
      <w:r w:rsidR="0080705E">
        <w:rPr>
          <w:rFonts w:asciiTheme="majorBidi" w:hAnsiTheme="majorBidi" w:cstheme="majorBidi"/>
          <w:sz w:val="26"/>
          <w:szCs w:val="26"/>
        </w:rPr>
        <w:t xml:space="preserve"> if neede</w:t>
      </w:r>
      <w:r w:rsidR="00EF6725">
        <w:rPr>
          <w:rFonts w:asciiTheme="majorBidi" w:hAnsiTheme="majorBidi" w:cstheme="majorBidi"/>
          <w:sz w:val="26"/>
          <w:szCs w:val="26"/>
        </w:rPr>
        <w:t>d</w:t>
      </w:r>
      <w:r w:rsidR="00B929E8">
        <w:rPr>
          <w:rFonts w:asciiTheme="majorBidi" w:hAnsiTheme="majorBidi" w:cstheme="majorBidi"/>
          <w:sz w:val="26"/>
          <w:szCs w:val="26"/>
        </w:rPr>
        <w:t>.</w:t>
      </w:r>
    </w:p>
    <w:p w:rsidRPr="00DE0241" w:rsidR="00DE0241" w:rsidP="004C1F43" w:rsidRDefault="005374A8" w14:paraId="5EB52CA3" w14:textId="2A44F3E6">
      <w:pPr>
        <w:pStyle w:val="ListParagraph"/>
        <w:numPr>
          <w:ilvl w:val="0"/>
          <w:numId w:val="11"/>
        </w:numPr>
        <w:spacing w:line="360" w:lineRule="auto"/>
        <w:rPr>
          <w:rFonts w:asciiTheme="majorBidi" w:hAnsiTheme="majorBidi" w:cstheme="majorBidi"/>
          <w:sz w:val="26"/>
          <w:szCs w:val="26"/>
        </w:rPr>
      </w:pPr>
      <w:r>
        <w:rPr>
          <w:rFonts w:asciiTheme="majorBidi" w:hAnsiTheme="majorBidi" w:cstheme="majorBidi"/>
          <w:sz w:val="26"/>
          <w:szCs w:val="26"/>
        </w:rPr>
        <w:t xml:space="preserve">Office hours can be changed </w:t>
      </w:r>
      <w:r w:rsidR="00637F85">
        <w:rPr>
          <w:rFonts w:asciiTheme="majorBidi" w:hAnsiTheme="majorBidi" w:cstheme="majorBidi"/>
          <w:sz w:val="26"/>
          <w:szCs w:val="26"/>
        </w:rPr>
        <w:t>in case</w:t>
      </w:r>
      <w:r>
        <w:rPr>
          <w:rFonts w:asciiTheme="majorBidi" w:hAnsiTheme="majorBidi" w:cstheme="majorBidi"/>
          <w:sz w:val="26"/>
          <w:szCs w:val="26"/>
        </w:rPr>
        <w:t xml:space="preserve"> of system overload.</w:t>
      </w:r>
    </w:p>
    <w:p w:rsidRPr="00B929E8" w:rsidR="00DE0241" w:rsidP="004C1F43" w:rsidRDefault="00380D4D" w14:paraId="3FF38B27" w14:textId="3687DF8A">
      <w:pPr>
        <w:pStyle w:val="ListParagraph"/>
        <w:numPr>
          <w:ilvl w:val="0"/>
          <w:numId w:val="11"/>
        </w:numPr>
        <w:spacing w:line="360" w:lineRule="auto"/>
        <w:rPr>
          <w:rFonts w:asciiTheme="majorBidi" w:hAnsiTheme="majorBidi" w:cstheme="majorBidi"/>
          <w:sz w:val="26"/>
          <w:szCs w:val="26"/>
        </w:rPr>
      </w:pPr>
      <w:r>
        <w:rPr>
          <w:rFonts w:asciiTheme="majorBidi" w:hAnsiTheme="majorBidi" w:cstheme="majorBidi"/>
          <w:sz w:val="26"/>
          <w:szCs w:val="26"/>
        </w:rPr>
        <w:t>Certain training can be added if the clients want a technique that the staff lack.</w:t>
      </w:r>
    </w:p>
    <w:p w:rsidRPr="0065727A" w:rsidR="00230FD0" w:rsidP="005D601F" w:rsidRDefault="00230FD0" w14:paraId="366A40D9" w14:textId="6DF4A0A2">
      <w:pPr>
        <w:tabs>
          <w:tab w:val="left" w:pos="-720"/>
        </w:tabs>
        <w:suppressAutoHyphens/>
        <w:spacing w:line="360" w:lineRule="auto"/>
        <w:rPr>
          <w:rFonts w:asciiTheme="majorBidi" w:hAnsiTheme="majorBidi" w:cstheme="majorBidi"/>
          <w:b/>
          <w:bCs/>
          <w:sz w:val="28"/>
          <w:szCs w:val="28"/>
          <w:u w:val="single"/>
        </w:rPr>
      </w:pPr>
      <w:r w:rsidRPr="0065727A">
        <w:rPr>
          <w:rFonts w:asciiTheme="majorBidi" w:hAnsiTheme="majorBidi" w:cstheme="majorBidi"/>
          <w:b/>
          <w:bCs/>
          <w:sz w:val="28"/>
          <w:szCs w:val="28"/>
          <w:u w:val="single"/>
        </w:rPr>
        <w:t>Constraints:</w:t>
      </w:r>
    </w:p>
    <w:p w:rsidRPr="0065727A" w:rsidR="0089769A" w:rsidP="005D601F" w:rsidRDefault="0089769A" w14:paraId="5CC363FB" w14:textId="6E12642D">
      <w:pPr>
        <w:tabs>
          <w:tab w:val="left" w:pos="-720"/>
        </w:tabs>
        <w:suppressAutoHyphens/>
        <w:spacing w:line="360" w:lineRule="auto"/>
        <w:rPr>
          <w:rFonts w:asciiTheme="majorBidi" w:hAnsiTheme="majorBidi" w:cstheme="majorBidi"/>
          <w:sz w:val="28"/>
          <w:szCs w:val="28"/>
          <w:u w:val="single"/>
        </w:rPr>
      </w:pPr>
      <w:r w:rsidRPr="0065727A">
        <w:rPr>
          <w:rFonts w:asciiTheme="majorBidi" w:hAnsiTheme="majorBidi" w:cstheme="majorBidi"/>
          <w:sz w:val="28"/>
          <w:szCs w:val="28"/>
          <w:u w:val="single"/>
        </w:rPr>
        <w:t>System constraints:</w:t>
      </w:r>
    </w:p>
    <w:p w:rsidRPr="0065727A" w:rsidR="0089769A" w:rsidP="004B1FB8" w:rsidRDefault="0089769A" w14:paraId="7B92BF4B" w14:textId="7C86B094">
      <w:pPr>
        <w:tabs>
          <w:tab w:val="left" w:pos="-720"/>
        </w:tabs>
        <w:suppressAutoHyphens/>
        <w:spacing w:line="360" w:lineRule="auto"/>
        <w:ind w:firstLine="360"/>
        <w:rPr>
          <w:rFonts w:asciiTheme="majorBidi" w:hAnsiTheme="majorBidi" w:cstheme="majorBidi"/>
          <w:sz w:val="26"/>
          <w:szCs w:val="26"/>
        </w:rPr>
      </w:pPr>
      <w:r w:rsidRPr="0065727A">
        <w:rPr>
          <w:rFonts w:asciiTheme="majorBidi" w:hAnsiTheme="majorBidi" w:cstheme="majorBidi"/>
          <w:sz w:val="26"/>
          <w:szCs w:val="26"/>
        </w:rPr>
        <w:t xml:space="preserve">- </w:t>
      </w:r>
      <w:r w:rsidR="008807AC">
        <w:rPr>
          <w:rFonts w:asciiTheme="majorBidi" w:hAnsiTheme="majorBidi" w:cstheme="majorBidi"/>
          <w:sz w:val="26"/>
          <w:szCs w:val="26"/>
        </w:rPr>
        <w:t xml:space="preserve">   </w:t>
      </w:r>
      <w:r w:rsidRPr="0065727A">
        <w:rPr>
          <w:rFonts w:asciiTheme="majorBidi" w:hAnsiTheme="majorBidi" w:cstheme="majorBidi"/>
          <w:sz w:val="26"/>
          <w:szCs w:val="26"/>
        </w:rPr>
        <w:t>The user should login/sign up by his/her phone number.</w:t>
      </w:r>
    </w:p>
    <w:p w:rsidRPr="0065727A" w:rsidR="0089769A" w:rsidP="004B1FB8" w:rsidRDefault="0089769A" w14:paraId="47C1A46B" w14:textId="62633E89">
      <w:pPr>
        <w:tabs>
          <w:tab w:val="left" w:pos="-720"/>
        </w:tabs>
        <w:suppressAutoHyphens/>
        <w:spacing w:line="360" w:lineRule="auto"/>
        <w:ind w:firstLine="360"/>
        <w:rPr>
          <w:rFonts w:asciiTheme="majorBidi" w:hAnsiTheme="majorBidi" w:cstheme="majorBidi"/>
          <w:sz w:val="26"/>
          <w:szCs w:val="26"/>
        </w:rPr>
      </w:pPr>
      <w:r w:rsidRPr="0065727A">
        <w:rPr>
          <w:rFonts w:asciiTheme="majorBidi" w:hAnsiTheme="majorBidi" w:cstheme="majorBidi"/>
          <w:sz w:val="26"/>
          <w:szCs w:val="26"/>
        </w:rPr>
        <w:t xml:space="preserve">- </w:t>
      </w:r>
      <w:r w:rsidR="008807AC">
        <w:rPr>
          <w:rFonts w:asciiTheme="majorBidi" w:hAnsiTheme="majorBidi" w:cstheme="majorBidi"/>
          <w:sz w:val="26"/>
          <w:szCs w:val="26"/>
        </w:rPr>
        <w:t xml:space="preserve">   </w:t>
      </w:r>
      <w:r w:rsidRPr="0065727A">
        <w:rPr>
          <w:rFonts w:asciiTheme="majorBidi" w:hAnsiTheme="majorBidi" w:cstheme="majorBidi"/>
          <w:sz w:val="26"/>
          <w:szCs w:val="26"/>
        </w:rPr>
        <w:t>The user should receive a code to confirm his/her phone number to view the menu.</w:t>
      </w:r>
    </w:p>
    <w:p w:rsidRPr="0065727A" w:rsidR="0089769A" w:rsidP="004B1FB8" w:rsidRDefault="0089769A" w14:paraId="6ACD8698" w14:textId="3A42AB15">
      <w:pPr>
        <w:tabs>
          <w:tab w:val="left" w:pos="-720"/>
        </w:tabs>
        <w:suppressAutoHyphens/>
        <w:spacing w:line="360" w:lineRule="auto"/>
        <w:ind w:firstLine="360"/>
        <w:rPr>
          <w:rFonts w:asciiTheme="majorBidi" w:hAnsiTheme="majorBidi" w:cstheme="majorBidi"/>
          <w:sz w:val="26"/>
          <w:szCs w:val="26"/>
        </w:rPr>
      </w:pPr>
      <w:r w:rsidRPr="0065727A">
        <w:rPr>
          <w:rFonts w:asciiTheme="majorBidi" w:hAnsiTheme="majorBidi" w:cstheme="majorBidi"/>
          <w:sz w:val="26"/>
          <w:szCs w:val="26"/>
        </w:rPr>
        <w:t xml:space="preserve">- </w:t>
      </w:r>
      <w:r w:rsidR="008807AC">
        <w:rPr>
          <w:rFonts w:asciiTheme="majorBidi" w:hAnsiTheme="majorBidi" w:cstheme="majorBidi"/>
          <w:sz w:val="26"/>
          <w:szCs w:val="26"/>
        </w:rPr>
        <w:t xml:space="preserve">    </w:t>
      </w:r>
      <w:r w:rsidRPr="0065727A">
        <w:rPr>
          <w:rFonts w:asciiTheme="majorBidi" w:hAnsiTheme="majorBidi" w:cstheme="majorBidi"/>
          <w:sz w:val="26"/>
          <w:szCs w:val="26"/>
        </w:rPr>
        <w:t>The system must view the time remaining to the customer for each order.</w:t>
      </w:r>
    </w:p>
    <w:p w:rsidR="00980063" w:rsidP="00AB365E" w:rsidRDefault="0089769A" w14:paraId="74BD0ACB" w14:textId="5FDF434A">
      <w:pPr>
        <w:tabs>
          <w:tab w:val="left" w:pos="-720"/>
        </w:tabs>
        <w:suppressAutoHyphens/>
        <w:spacing w:line="360" w:lineRule="auto"/>
        <w:ind w:firstLine="360"/>
        <w:rPr>
          <w:rFonts w:asciiTheme="majorBidi" w:hAnsiTheme="majorBidi" w:cstheme="majorBidi"/>
          <w:sz w:val="26"/>
          <w:szCs w:val="26"/>
        </w:rPr>
      </w:pPr>
      <w:r w:rsidRPr="0065727A">
        <w:rPr>
          <w:rFonts w:asciiTheme="majorBidi" w:hAnsiTheme="majorBidi" w:cstheme="majorBidi"/>
          <w:sz w:val="26"/>
          <w:szCs w:val="26"/>
        </w:rPr>
        <w:t xml:space="preserve">- </w:t>
      </w:r>
      <w:r w:rsidR="008807AC">
        <w:rPr>
          <w:rFonts w:asciiTheme="majorBidi" w:hAnsiTheme="majorBidi" w:cstheme="majorBidi"/>
          <w:sz w:val="26"/>
          <w:szCs w:val="26"/>
        </w:rPr>
        <w:t xml:space="preserve">    </w:t>
      </w:r>
      <w:r w:rsidRPr="0065727A">
        <w:rPr>
          <w:rFonts w:asciiTheme="majorBidi" w:hAnsiTheme="majorBidi" w:cstheme="majorBidi"/>
          <w:sz w:val="26"/>
          <w:szCs w:val="26"/>
        </w:rPr>
        <w:t>The customer must rate the dishes and the service.</w:t>
      </w:r>
    </w:p>
    <w:p w:rsidRPr="0065727A" w:rsidR="00C75244" w:rsidP="004C1F43" w:rsidRDefault="00C75244" w14:paraId="19E0EB36" w14:textId="77777777">
      <w:pPr>
        <w:pStyle w:val="ListParagraph"/>
        <w:numPr>
          <w:ilvl w:val="0"/>
          <w:numId w:val="10"/>
        </w:numPr>
        <w:tabs>
          <w:tab w:val="left" w:pos="-720"/>
        </w:tabs>
        <w:suppressAutoHyphens/>
        <w:spacing w:line="360" w:lineRule="auto"/>
        <w:rPr>
          <w:rFonts w:asciiTheme="majorBidi" w:hAnsiTheme="majorBidi" w:cstheme="majorBidi"/>
          <w:sz w:val="26"/>
          <w:szCs w:val="26"/>
        </w:rPr>
      </w:pPr>
      <w:r w:rsidRPr="0065727A">
        <w:rPr>
          <w:rFonts w:asciiTheme="majorBidi" w:hAnsiTheme="majorBidi" w:cstheme="majorBidi"/>
          <w:sz w:val="26"/>
          <w:szCs w:val="26"/>
        </w:rPr>
        <w:t>The system should secure private information regarding the payment process by visa/debit card.</w:t>
      </w:r>
    </w:p>
    <w:p w:rsidRPr="008807AC" w:rsidR="00C75244" w:rsidP="004C1F43" w:rsidRDefault="00C75244" w14:paraId="4DC52387" w14:textId="27E0D6CD">
      <w:pPr>
        <w:pStyle w:val="ListParagraph"/>
        <w:numPr>
          <w:ilvl w:val="0"/>
          <w:numId w:val="10"/>
        </w:numPr>
        <w:tabs>
          <w:tab w:val="left" w:pos="-720"/>
        </w:tabs>
        <w:suppressAutoHyphens/>
        <w:spacing w:line="360" w:lineRule="auto"/>
        <w:rPr>
          <w:rFonts w:asciiTheme="majorBidi" w:hAnsiTheme="majorBidi" w:cstheme="majorBidi"/>
          <w:sz w:val="26"/>
          <w:szCs w:val="26"/>
        </w:rPr>
      </w:pPr>
      <w:r w:rsidRPr="0065727A">
        <w:rPr>
          <w:rFonts w:asciiTheme="majorBidi" w:hAnsiTheme="majorBidi" w:cstheme="majorBidi"/>
          <w:sz w:val="26"/>
          <w:szCs w:val="26"/>
        </w:rPr>
        <w:t>The system should have error rate of users submitting wrong payment details must not exceed 12 percent.</w:t>
      </w:r>
    </w:p>
    <w:p w:rsidRPr="0065727A" w:rsidR="0089769A" w:rsidP="005D601F" w:rsidRDefault="0089769A" w14:paraId="529A1133" w14:textId="77777777">
      <w:pPr>
        <w:tabs>
          <w:tab w:val="left" w:pos="-720"/>
        </w:tabs>
        <w:suppressAutoHyphens/>
        <w:spacing w:line="360" w:lineRule="auto"/>
        <w:rPr>
          <w:rFonts w:asciiTheme="majorBidi" w:hAnsiTheme="majorBidi" w:cstheme="majorBidi"/>
          <w:sz w:val="28"/>
          <w:szCs w:val="28"/>
          <w:u w:val="single"/>
        </w:rPr>
      </w:pPr>
    </w:p>
    <w:p w:rsidRPr="0065727A" w:rsidR="0089769A" w:rsidP="005D601F" w:rsidRDefault="0089769A" w14:paraId="40E683A2" w14:textId="65873332">
      <w:pPr>
        <w:tabs>
          <w:tab w:val="left" w:pos="-720"/>
        </w:tabs>
        <w:suppressAutoHyphens/>
        <w:spacing w:line="360" w:lineRule="auto"/>
        <w:rPr>
          <w:rFonts w:asciiTheme="majorBidi" w:hAnsiTheme="majorBidi" w:cstheme="majorBidi"/>
          <w:sz w:val="28"/>
          <w:szCs w:val="28"/>
          <w:u w:val="single"/>
        </w:rPr>
      </w:pPr>
      <w:r w:rsidRPr="0065727A">
        <w:rPr>
          <w:rFonts w:asciiTheme="majorBidi" w:hAnsiTheme="majorBidi" w:cstheme="majorBidi"/>
          <w:sz w:val="28"/>
          <w:szCs w:val="28"/>
          <w:u w:val="single"/>
        </w:rPr>
        <w:t>Managerial constraints:</w:t>
      </w:r>
    </w:p>
    <w:p w:rsidRPr="00C306DB" w:rsidR="007F7B22" w:rsidP="004C1F43" w:rsidRDefault="008807AC" w14:paraId="41E0B88B" w14:textId="6138DB10">
      <w:pPr>
        <w:pStyle w:val="ListParagraph"/>
        <w:numPr>
          <w:ilvl w:val="0"/>
          <w:numId w:val="10"/>
        </w:numPr>
        <w:tabs>
          <w:tab w:val="left" w:pos="-720"/>
        </w:tabs>
        <w:suppressAutoHyphens/>
        <w:spacing w:line="360" w:lineRule="auto"/>
        <w:rPr>
          <w:rFonts w:asciiTheme="majorBidi" w:hAnsiTheme="majorBidi" w:cstheme="majorBidi"/>
          <w:sz w:val="26"/>
          <w:szCs w:val="26"/>
        </w:rPr>
      </w:pPr>
      <w:r w:rsidRPr="00C306DB">
        <w:rPr>
          <w:rFonts w:asciiTheme="majorBidi" w:hAnsiTheme="majorBidi" w:cstheme="majorBidi"/>
          <w:sz w:val="26"/>
          <w:szCs w:val="26"/>
        </w:rPr>
        <w:t>The system must be submitted at 30/12/2021</w:t>
      </w:r>
      <w:r w:rsidRPr="00C306DB" w:rsidR="00CD12E0">
        <w:rPr>
          <w:rFonts w:asciiTheme="majorBidi" w:hAnsiTheme="majorBidi" w:cstheme="majorBidi"/>
          <w:sz w:val="26"/>
          <w:szCs w:val="26"/>
        </w:rPr>
        <w:t>.</w:t>
      </w:r>
    </w:p>
    <w:p w:rsidRPr="00C306DB" w:rsidR="008807AC" w:rsidP="004C1F43" w:rsidRDefault="008807AC" w14:paraId="3046ECEF" w14:textId="5D38E487">
      <w:pPr>
        <w:pStyle w:val="ListParagraph"/>
        <w:numPr>
          <w:ilvl w:val="0"/>
          <w:numId w:val="10"/>
        </w:numPr>
        <w:tabs>
          <w:tab w:val="left" w:pos="-720"/>
        </w:tabs>
        <w:suppressAutoHyphens/>
        <w:spacing w:line="360" w:lineRule="auto"/>
        <w:rPr>
          <w:rFonts w:asciiTheme="majorBidi" w:hAnsiTheme="majorBidi" w:cstheme="majorBidi"/>
          <w:sz w:val="26"/>
          <w:szCs w:val="26"/>
        </w:rPr>
      </w:pPr>
      <w:r w:rsidRPr="00C306DB">
        <w:rPr>
          <w:rFonts w:asciiTheme="majorBidi" w:hAnsiTheme="majorBidi" w:cstheme="majorBidi"/>
          <w:sz w:val="26"/>
          <w:szCs w:val="26"/>
        </w:rPr>
        <w:t xml:space="preserve">The system must not exceed the </w:t>
      </w:r>
      <w:r w:rsidRPr="00C306DB" w:rsidR="00CD12E0">
        <w:rPr>
          <w:rFonts w:asciiTheme="majorBidi" w:hAnsiTheme="majorBidi" w:cstheme="majorBidi"/>
          <w:sz w:val="26"/>
          <w:szCs w:val="26"/>
        </w:rPr>
        <w:t>$4000 budget.</w:t>
      </w:r>
    </w:p>
    <w:p w:rsidRPr="00C306DB" w:rsidR="00CD12E0" w:rsidP="004C1F43" w:rsidRDefault="00CD12E0" w14:paraId="6AA40893" w14:textId="53F66711">
      <w:pPr>
        <w:pStyle w:val="ListParagraph"/>
        <w:numPr>
          <w:ilvl w:val="0"/>
          <w:numId w:val="10"/>
        </w:numPr>
        <w:tabs>
          <w:tab w:val="left" w:pos="-720"/>
        </w:tabs>
        <w:suppressAutoHyphens/>
        <w:spacing w:line="360" w:lineRule="auto"/>
        <w:rPr>
          <w:rFonts w:asciiTheme="majorBidi" w:hAnsiTheme="majorBidi" w:cstheme="majorBidi"/>
          <w:sz w:val="26"/>
          <w:szCs w:val="26"/>
        </w:rPr>
      </w:pPr>
      <w:r w:rsidRPr="00C306DB">
        <w:rPr>
          <w:rFonts w:asciiTheme="majorBidi" w:hAnsiTheme="majorBidi" w:cstheme="majorBidi"/>
          <w:sz w:val="26"/>
          <w:szCs w:val="26"/>
        </w:rPr>
        <w:t>The system must be done on the suggested tools only.</w:t>
      </w:r>
    </w:p>
    <w:p w:rsidR="00CD12E0" w:rsidP="004C1F43" w:rsidRDefault="00CD12E0" w14:paraId="2EDCE16D" w14:textId="05848E5B">
      <w:pPr>
        <w:pStyle w:val="ListParagraph"/>
        <w:numPr>
          <w:ilvl w:val="0"/>
          <w:numId w:val="10"/>
        </w:numPr>
        <w:tabs>
          <w:tab w:val="left" w:pos="-720"/>
        </w:tabs>
        <w:suppressAutoHyphens/>
        <w:spacing w:line="360" w:lineRule="auto"/>
        <w:rPr>
          <w:rFonts w:asciiTheme="majorBidi" w:hAnsiTheme="majorBidi" w:cstheme="majorBidi"/>
          <w:sz w:val="26"/>
          <w:szCs w:val="26"/>
        </w:rPr>
      </w:pPr>
      <w:r w:rsidRPr="00C306DB">
        <w:rPr>
          <w:rFonts w:asciiTheme="majorBidi" w:hAnsiTheme="majorBidi" w:cstheme="majorBidi"/>
          <w:sz w:val="26"/>
          <w:szCs w:val="26"/>
        </w:rPr>
        <w:t xml:space="preserve">The system must have </w:t>
      </w:r>
      <w:r w:rsidRPr="00C306DB" w:rsidR="00551F22">
        <w:rPr>
          <w:rFonts w:asciiTheme="majorBidi" w:hAnsiTheme="majorBidi" w:cstheme="majorBidi"/>
          <w:sz w:val="26"/>
          <w:szCs w:val="26"/>
        </w:rPr>
        <w:t>a weekly report submitted from the team.</w:t>
      </w:r>
    </w:p>
    <w:p w:rsidR="00A55692" w:rsidP="004C1F43" w:rsidRDefault="00DC0655" w14:paraId="21137D4C" w14:textId="459903A2">
      <w:pPr>
        <w:pStyle w:val="ListParagraph"/>
        <w:numPr>
          <w:ilvl w:val="0"/>
          <w:numId w:val="10"/>
        </w:numPr>
        <w:tabs>
          <w:tab w:val="left" w:pos="-720"/>
        </w:tabs>
        <w:suppressAutoHyphens/>
        <w:spacing w:line="360" w:lineRule="auto"/>
        <w:rPr>
          <w:rFonts w:asciiTheme="majorBidi" w:hAnsiTheme="majorBidi" w:cstheme="majorBidi"/>
          <w:sz w:val="26"/>
          <w:szCs w:val="26"/>
        </w:rPr>
      </w:pPr>
      <w:r>
        <w:rPr>
          <w:rFonts w:asciiTheme="majorBidi" w:hAnsiTheme="majorBidi" w:cstheme="majorBidi"/>
          <w:sz w:val="26"/>
          <w:szCs w:val="26"/>
        </w:rPr>
        <w:t>The system must be connected to a banking system for visa/debit card.</w:t>
      </w:r>
    </w:p>
    <w:p w:rsidRPr="00154CB5" w:rsidR="007F7B22" w:rsidP="004C1F43" w:rsidRDefault="00A55692" w14:paraId="5E1C524D" w14:textId="600325B7">
      <w:pPr>
        <w:pStyle w:val="ListParagraph"/>
        <w:numPr>
          <w:ilvl w:val="0"/>
          <w:numId w:val="10"/>
        </w:numPr>
        <w:tabs>
          <w:tab w:val="left" w:pos="-720"/>
        </w:tabs>
        <w:suppressAutoHyphens/>
        <w:spacing w:line="360" w:lineRule="auto"/>
        <w:rPr>
          <w:rFonts w:asciiTheme="majorBidi" w:hAnsiTheme="majorBidi" w:cstheme="majorBidi"/>
          <w:sz w:val="26"/>
          <w:szCs w:val="26"/>
        </w:rPr>
      </w:pPr>
      <w:r>
        <w:rPr>
          <w:rFonts w:asciiTheme="majorBidi" w:hAnsiTheme="majorBidi" w:cstheme="majorBidi"/>
          <w:sz w:val="26"/>
          <w:szCs w:val="26"/>
        </w:rPr>
        <w:t xml:space="preserve">Any </w:t>
      </w:r>
      <w:r w:rsidR="005D2D58">
        <w:rPr>
          <w:rFonts w:asciiTheme="majorBidi" w:hAnsiTheme="majorBidi" w:cstheme="majorBidi"/>
          <w:sz w:val="26"/>
          <w:szCs w:val="26"/>
        </w:rPr>
        <w:t>required change the developer suggests the client must know before working on it.</w:t>
      </w:r>
    </w:p>
    <w:p w:rsidRPr="0065727A" w:rsidR="0007525A" w:rsidP="005D601F" w:rsidRDefault="0007525A" w14:paraId="3D199063" w14:textId="77777777">
      <w:pPr>
        <w:tabs>
          <w:tab w:val="left" w:pos="-720"/>
        </w:tabs>
        <w:suppressAutoHyphens/>
        <w:rPr>
          <w:rFonts w:asciiTheme="majorBidi" w:hAnsiTheme="majorBidi" w:cstheme="majorBidi"/>
        </w:rPr>
      </w:pPr>
    </w:p>
    <w:p w:rsidRPr="0065727A" w:rsidR="00230FD0" w:rsidP="005D601F" w:rsidRDefault="00230FD0" w14:paraId="769D5296" w14:textId="77777777">
      <w:pPr>
        <w:pStyle w:val="Heading3"/>
        <w:rPr>
          <w:rFonts w:asciiTheme="majorBidi" w:hAnsiTheme="majorBidi" w:cstheme="majorBidi"/>
          <w:sz w:val="28"/>
          <w:szCs w:val="28"/>
        </w:rPr>
      </w:pPr>
      <w:bookmarkStart w:name="_Toc86516478" w:id="5"/>
      <w:r w:rsidRPr="0065727A">
        <w:rPr>
          <w:rFonts w:asciiTheme="majorBidi" w:hAnsiTheme="majorBidi" w:cstheme="majorBidi"/>
          <w:sz w:val="28"/>
          <w:szCs w:val="28"/>
        </w:rPr>
        <w:t>1.1.3</w:t>
      </w:r>
      <w:r w:rsidRPr="0065727A">
        <w:rPr>
          <w:rFonts w:asciiTheme="majorBidi" w:hAnsiTheme="majorBidi" w:cstheme="majorBidi"/>
          <w:sz w:val="28"/>
          <w:szCs w:val="28"/>
        </w:rPr>
        <w:tab/>
      </w:r>
      <w:r w:rsidRPr="0065727A">
        <w:rPr>
          <w:rFonts w:asciiTheme="majorBidi" w:hAnsiTheme="majorBidi" w:cstheme="majorBidi"/>
          <w:sz w:val="28"/>
          <w:szCs w:val="28"/>
        </w:rPr>
        <w:t>Project Deliverables</w:t>
      </w:r>
      <w:bookmarkEnd w:id="5"/>
    </w:p>
    <w:p w:rsidRPr="0065727A" w:rsidR="00230FD0" w:rsidP="005D601F" w:rsidRDefault="00230FD0" w14:paraId="1BDD12E1" w14:textId="77777777">
      <w:pPr>
        <w:rPr>
          <w:rFonts w:asciiTheme="majorBidi" w:hAnsiTheme="majorBidi" w:cstheme="majorBidi"/>
          <w:b/>
        </w:rPr>
      </w:pPr>
    </w:p>
    <w:p w:rsidRPr="0065727A" w:rsidR="00CC519B" w:rsidP="005D601F" w:rsidRDefault="00CC519B" w14:paraId="66577221" w14:textId="77777777">
      <w:pPr>
        <w:rPr>
          <w:rFonts w:asciiTheme="majorBidi" w:hAnsiTheme="majorBidi" w:cstheme="majorBidi"/>
          <w:b/>
        </w:rPr>
      </w:pPr>
    </w:p>
    <w:p w:rsidRPr="0065727A" w:rsidR="00CC519B" w:rsidP="005D601F" w:rsidRDefault="00325F6B" w14:paraId="75AEC8E6" w14:textId="7BFCFC69">
      <w:pPr>
        <w:spacing w:line="360" w:lineRule="auto"/>
        <w:rPr>
          <w:rFonts w:asciiTheme="majorBidi" w:hAnsiTheme="majorBidi" w:cstheme="majorBidi"/>
          <w:b/>
          <w:sz w:val="24"/>
          <w:szCs w:val="24"/>
        </w:rPr>
      </w:pPr>
      <w:r w:rsidRPr="0065727A">
        <w:rPr>
          <w:rFonts w:asciiTheme="majorBidi" w:hAnsiTheme="majorBidi" w:cstheme="majorBidi"/>
          <w:b/>
          <w:sz w:val="26"/>
          <w:szCs w:val="26"/>
          <w:u w:val="single"/>
        </w:rPr>
        <w:t>Phase 1:</w:t>
      </w:r>
      <w:r w:rsidRPr="0065727A" w:rsidR="00955330">
        <w:rPr>
          <w:rFonts w:asciiTheme="majorBidi" w:hAnsiTheme="majorBidi" w:cstheme="majorBidi"/>
          <w:bCs/>
          <w:sz w:val="28"/>
          <w:szCs w:val="28"/>
        </w:rPr>
        <w:t xml:space="preserve"> </w:t>
      </w:r>
      <w:r w:rsidRPr="0065727A">
        <w:rPr>
          <w:rFonts w:asciiTheme="majorBidi" w:hAnsiTheme="majorBidi" w:cstheme="majorBidi"/>
          <w:b/>
        </w:rPr>
        <w:t xml:space="preserve"> </w:t>
      </w:r>
      <w:r w:rsidRPr="0065727A">
        <w:rPr>
          <w:rFonts w:asciiTheme="majorBidi" w:hAnsiTheme="majorBidi" w:cstheme="majorBidi"/>
          <w:bCs/>
          <w:sz w:val="24"/>
          <w:szCs w:val="24"/>
        </w:rPr>
        <w:t>project proposal (30/10/2021)</w:t>
      </w:r>
    </w:p>
    <w:p w:rsidRPr="0065727A" w:rsidR="00325F6B" w:rsidP="005D601F" w:rsidRDefault="00325F6B" w14:paraId="2BAAED31" w14:textId="77777777">
      <w:pPr>
        <w:spacing w:line="360" w:lineRule="auto"/>
        <w:rPr>
          <w:rFonts w:asciiTheme="majorBidi" w:hAnsiTheme="majorBidi" w:cstheme="majorBidi"/>
          <w:b/>
        </w:rPr>
      </w:pPr>
    </w:p>
    <w:p w:rsidRPr="0065727A" w:rsidR="00A44568" w:rsidP="005D601F" w:rsidRDefault="00325F6B" w14:paraId="7DC49015" w14:textId="07EB90C2">
      <w:pPr>
        <w:spacing w:line="360" w:lineRule="auto"/>
        <w:rPr>
          <w:rFonts w:asciiTheme="majorBidi" w:hAnsiTheme="majorBidi" w:cstheme="majorBidi"/>
          <w:b/>
        </w:rPr>
      </w:pPr>
      <w:r w:rsidRPr="0065727A">
        <w:rPr>
          <w:rFonts w:asciiTheme="majorBidi" w:hAnsiTheme="majorBidi" w:cstheme="majorBidi"/>
          <w:b/>
          <w:sz w:val="26"/>
          <w:szCs w:val="26"/>
          <w:u w:val="single"/>
        </w:rPr>
        <w:t>Phase 2</w:t>
      </w:r>
      <w:proofErr w:type="gramStart"/>
      <w:r w:rsidRPr="0065727A">
        <w:rPr>
          <w:rFonts w:asciiTheme="majorBidi" w:hAnsiTheme="majorBidi" w:cstheme="majorBidi"/>
          <w:b/>
          <w:sz w:val="26"/>
          <w:szCs w:val="26"/>
          <w:u w:val="single"/>
        </w:rPr>
        <w:t>:</w:t>
      </w:r>
      <w:r w:rsidRPr="0065727A">
        <w:rPr>
          <w:rFonts w:asciiTheme="majorBidi" w:hAnsiTheme="majorBidi" w:cstheme="majorBidi"/>
          <w:b/>
        </w:rPr>
        <w:t xml:space="preserve"> </w:t>
      </w:r>
      <w:r w:rsidRPr="0065727A" w:rsidR="00955330">
        <w:rPr>
          <w:rFonts w:asciiTheme="majorBidi" w:hAnsiTheme="majorBidi" w:cstheme="majorBidi"/>
          <w:b/>
        </w:rPr>
        <w:t xml:space="preserve"> </w:t>
      </w:r>
      <w:r w:rsidRPr="0065727A">
        <w:rPr>
          <w:rFonts w:asciiTheme="majorBidi" w:hAnsiTheme="majorBidi" w:cstheme="majorBidi"/>
          <w:bCs/>
          <w:sz w:val="24"/>
          <w:szCs w:val="24"/>
        </w:rPr>
        <w:t>(</w:t>
      </w:r>
      <w:proofErr w:type="gramEnd"/>
      <w:r w:rsidRPr="0065727A">
        <w:rPr>
          <w:rFonts w:asciiTheme="majorBidi" w:hAnsiTheme="majorBidi" w:cstheme="majorBidi"/>
          <w:bCs/>
          <w:sz w:val="24"/>
          <w:szCs w:val="24"/>
        </w:rPr>
        <w:t>1/1</w:t>
      </w:r>
      <w:r w:rsidRPr="0065727A" w:rsidR="00A44568">
        <w:rPr>
          <w:rFonts w:asciiTheme="majorBidi" w:hAnsiTheme="majorBidi" w:cstheme="majorBidi"/>
          <w:bCs/>
          <w:sz w:val="24"/>
          <w:szCs w:val="24"/>
        </w:rPr>
        <w:t>1</w:t>
      </w:r>
      <w:r w:rsidRPr="0065727A">
        <w:rPr>
          <w:rFonts w:asciiTheme="majorBidi" w:hAnsiTheme="majorBidi" w:cstheme="majorBidi"/>
          <w:bCs/>
          <w:sz w:val="24"/>
          <w:szCs w:val="24"/>
        </w:rPr>
        <w:t>/202</w:t>
      </w:r>
      <w:r w:rsidRPr="0065727A" w:rsidR="00A44568">
        <w:rPr>
          <w:rFonts w:asciiTheme="majorBidi" w:hAnsiTheme="majorBidi" w:cstheme="majorBidi"/>
          <w:bCs/>
          <w:sz w:val="24"/>
          <w:szCs w:val="24"/>
        </w:rPr>
        <w:t xml:space="preserve">1 – </w:t>
      </w:r>
      <w:r w:rsidRPr="0065727A" w:rsidR="007F7B22">
        <w:rPr>
          <w:rFonts w:asciiTheme="majorBidi" w:hAnsiTheme="majorBidi" w:cstheme="majorBidi"/>
          <w:bCs/>
          <w:sz w:val="24"/>
          <w:szCs w:val="24"/>
        </w:rPr>
        <w:t>25</w:t>
      </w:r>
      <w:r w:rsidRPr="0065727A" w:rsidR="00A44568">
        <w:rPr>
          <w:rFonts w:asciiTheme="majorBidi" w:hAnsiTheme="majorBidi" w:cstheme="majorBidi"/>
          <w:bCs/>
          <w:sz w:val="24"/>
          <w:szCs w:val="24"/>
        </w:rPr>
        <w:t>/11/2021)</w:t>
      </w:r>
    </w:p>
    <w:p w:rsidRPr="0065727A" w:rsidR="00A44568" w:rsidP="004C1F43" w:rsidRDefault="00A44568" w14:paraId="0FAC6207" w14:textId="51CE00D1">
      <w:pPr>
        <w:pStyle w:val="ListParagraph"/>
        <w:numPr>
          <w:ilvl w:val="0"/>
          <w:numId w:val="9"/>
        </w:numPr>
        <w:spacing w:line="360" w:lineRule="auto"/>
        <w:rPr>
          <w:rFonts w:asciiTheme="majorBidi" w:hAnsiTheme="majorBidi" w:cstheme="majorBidi"/>
          <w:b/>
          <w:sz w:val="26"/>
          <w:szCs w:val="26"/>
        </w:rPr>
      </w:pPr>
      <w:r w:rsidRPr="0065727A">
        <w:rPr>
          <w:rFonts w:asciiTheme="majorBidi" w:hAnsiTheme="majorBidi" w:cstheme="majorBidi"/>
          <w:b/>
          <w:sz w:val="26"/>
          <w:szCs w:val="26"/>
          <w:u w:val="single"/>
        </w:rPr>
        <w:lastRenderedPageBreak/>
        <w:t xml:space="preserve">Analysis </w:t>
      </w:r>
      <w:r w:rsidRPr="0065727A" w:rsidR="0069423C">
        <w:rPr>
          <w:rFonts w:asciiTheme="majorBidi" w:hAnsiTheme="majorBidi" w:cstheme="majorBidi"/>
          <w:b/>
          <w:sz w:val="26"/>
          <w:szCs w:val="26"/>
          <w:u w:val="single"/>
        </w:rPr>
        <w:t>P</w:t>
      </w:r>
      <w:r w:rsidRPr="0065727A">
        <w:rPr>
          <w:rFonts w:asciiTheme="majorBidi" w:hAnsiTheme="majorBidi" w:cstheme="majorBidi"/>
          <w:b/>
          <w:sz w:val="26"/>
          <w:szCs w:val="26"/>
          <w:u w:val="single"/>
        </w:rPr>
        <w:t>hase:</w:t>
      </w:r>
    </w:p>
    <w:p w:rsidRPr="0065727A" w:rsidR="00C208AB" w:rsidP="004C1F43" w:rsidRDefault="000857F1" w14:paraId="0E6FCC0E" w14:textId="28A77B6A">
      <w:pPr>
        <w:pStyle w:val="ListParagraph"/>
        <w:numPr>
          <w:ilvl w:val="0"/>
          <w:numId w:val="8"/>
        </w:numPr>
        <w:spacing w:line="360" w:lineRule="auto"/>
        <w:rPr>
          <w:rFonts w:asciiTheme="majorBidi" w:hAnsiTheme="majorBidi" w:cstheme="majorBidi"/>
          <w:bCs/>
          <w:sz w:val="24"/>
          <w:szCs w:val="24"/>
        </w:rPr>
      </w:pPr>
      <w:r>
        <w:rPr>
          <w:rFonts w:asciiTheme="majorBidi" w:hAnsiTheme="majorBidi" w:cstheme="majorBidi"/>
          <w:bCs/>
          <w:sz w:val="24"/>
          <w:szCs w:val="24"/>
        </w:rPr>
        <w:t>Requirement Gathering</w:t>
      </w:r>
      <w:r w:rsidRPr="0065727A" w:rsidR="00A44568">
        <w:rPr>
          <w:rFonts w:asciiTheme="majorBidi" w:hAnsiTheme="majorBidi" w:cstheme="majorBidi"/>
          <w:bCs/>
          <w:sz w:val="24"/>
          <w:szCs w:val="24"/>
        </w:rPr>
        <w:t xml:space="preserve">:  </w:t>
      </w:r>
      <w:r w:rsidRPr="0065727A" w:rsidR="00C208AB">
        <w:rPr>
          <w:rFonts w:asciiTheme="majorBidi" w:hAnsiTheme="majorBidi" w:cstheme="majorBidi"/>
          <w:bCs/>
          <w:sz w:val="24"/>
          <w:szCs w:val="24"/>
        </w:rPr>
        <w:t xml:space="preserve"> 1/11/2021</w:t>
      </w:r>
    </w:p>
    <w:p w:rsidRPr="0065727A" w:rsidR="00C208AB" w:rsidP="004C1F43" w:rsidRDefault="000857F1" w14:paraId="326EACFC" w14:textId="37E9D04D">
      <w:pPr>
        <w:pStyle w:val="ListParagraph"/>
        <w:numPr>
          <w:ilvl w:val="0"/>
          <w:numId w:val="8"/>
        </w:numPr>
        <w:spacing w:line="360" w:lineRule="auto"/>
        <w:rPr>
          <w:rFonts w:asciiTheme="majorBidi" w:hAnsiTheme="majorBidi" w:cstheme="majorBidi"/>
          <w:bCs/>
          <w:sz w:val="24"/>
          <w:szCs w:val="24"/>
        </w:rPr>
      </w:pPr>
      <w:r>
        <w:rPr>
          <w:rFonts w:asciiTheme="majorBidi" w:hAnsiTheme="majorBidi" w:cstheme="majorBidi"/>
          <w:bCs/>
          <w:sz w:val="24"/>
          <w:szCs w:val="24"/>
        </w:rPr>
        <w:t>Requirements Analysis</w:t>
      </w:r>
      <w:r w:rsidRPr="0065727A" w:rsidR="00C208AB">
        <w:rPr>
          <w:rFonts w:asciiTheme="majorBidi" w:hAnsiTheme="majorBidi" w:cstheme="majorBidi"/>
          <w:bCs/>
          <w:sz w:val="24"/>
          <w:szCs w:val="24"/>
        </w:rPr>
        <w:t>: 4/11/2021</w:t>
      </w:r>
    </w:p>
    <w:p w:rsidR="0069423C" w:rsidP="004C1F43" w:rsidRDefault="000857F1" w14:paraId="08E26A28" w14:textId="0E5DA13C">
      <w:pPr>
        <w:pStyle w:val="ListParagraph"/>
        <w:numPr>
          <w:ilvl w:val="0"/>
          <w:numId w:val="8"/>
        </w:numPr>
        <w:spacing w:line="360" w:lineRule="auto"/>
        <w:rPr>
          <w:rFonts w:asciiTheme="majorBidi" w:hAnsiTheme="majorBidi" w:cstheme="majorBidi"/>
          <w:bCs/>
          <w:sz w:val="24"/>
          <w:szCs w:val="24"/>
        </w:rPr>
      </w:pPr>
      <w:r>
        <w:rPr>
          <w:rFonts w:asciiTheme="majorBidi" w:hAnsiTheme="majorBidi" w:cstheme="majorBidi"/>
          <w:bCs/>
          <w:sz w:val="24"/>
          <w:szCs w:val="24"/>
        </w:rPr>
        <w:t>Requirements Validation</w:t>
      </w:r>
      <w:r w:rsidRPr="0065727A" w:rsidR="00C208AB">
        <w:rPr>
          <w:rFonts w:asciiTheme="majorBidi" w:hAnsiTheme="majorBidi" w:cstheme="majorBidi"/>
          <w:bCs/>
          <w:sz w:val="24"/>
          <w:szCs w:val="24"/>
        </w:rPr>
        <w:t xml:space="preserve">: </w:t>
      </w:r>
      <w:r w:rsidRPr="0065727A" w:rsidR="0069423C">
        <w:rPr>
          <w:rFonts w:asciiTheme="majorBidi" w:hAnsiTheme="majorBidi" w:cstheme="majorBidi"/>
          <w:bCs/>
          <w:sz w:val="24"/>
          <w:szCs w:val="24"/>
        </w:rPr>
        <w:t xml:space="preserve">  4/11/2021</w:t>
      </w:r>
    </w:p>
    <w:p w:rsidRPr="0065727A" w:rsidR="000857F1" w:rsidP="004C1F43" w:rsidRDefault="000857F1" w14:paraId="38FF389D" w14:textId="3E80AB94">
      <w:pPr>
        <w:pStyle w:val="ListParagraph"/>
        <w:numPr>
          <w:ilvl w:val="0"/>
          <w:numId w:val="8"/>
        </w:numPr>
        <w:spacing w:line="360" w:lineRule="auto"/>
        <w:rPr>
          <w:rFonts w:asciiTheme="majorBidi" w:hAnsiTheme="majorBidi" w:cstheme="majorBidi"/>
          <w:bCs/>
          <w:sz w:val="24"/>
          <w:szCs w:val="24"/>
        </w:rPr>
      </w:pPr>
      <w:r>
        <w:rPr>
          <w:rFonts w:asciiTheme="majorBidi" w:hAnsiTheme="majorBidi" w:cstheme="majorBidi"/>
          <w:bCs/>
          <w:sz w:val="24"/>
          <w:szCs w:val="24"/>
        </w:rPr>
        <w:t>Software Requirements Specification Documents:5/11/2021</w:t>
      </w:r>
    </w:p>
    <w:p w:rsidRPr="0065727A" w:rsidR="00725D8F" w:rsidP="005D601F" w:rsidRDefault="00725D8F" w14:paraId="0CADF062" w14:textId="77777777">
      <w:pPr>
        <w:pStyle w:val="ListParagraph"/>
        <w:spacing w:line="360" w:lineRule="auto"/>
        <w:rPr>
          <w:rFonts w:asciiTheme="majorBidi" w:hAnsiTheme="majorBidi" w:cstheme="majorBidi"/>
          <w:bCs/>
          <w:sz w:val="24"/>
          <w:szCs w:val="24"/>
        </w:rPr>
      </w:pPr>
    </w:p>
    <w:p w:rsidRPr="0065727A" w:rsidR="001918F0" w:rsidP="004C1F43" w:rsidRDefault="0069423C" w14:paraId="47ED9B62" w14:textId="428DDDF3">
      <w:pPr>
        <w:pStyle w:val="ListParagraph"/>
        <w:numPr>
          <w:ilvl w:val="0"/>
          <w:numId w:val="9"/>
        </w:numPr>
        <w:spacing w:line="360" w:lineRule="auto"/>
        <w:rPr>
          <w:rFonts w:asciiTheme="majorBidi" w:hAnsiTheme="majorBidi" w:cstheme="majorBidi"/>
          <w:b/>
          <w:sz w:val="26"/>
          <w:szCs w:val="26"/>
        </w:rPr>
      </w:pPr>
      <w:r w:rsidRPr="0065727A">
        <w:rPr>
          <w:rFonts w:asciiTheme="majorBidi" w:hAnsiTheme="majorBidi" w:cstheme="majorBidi"/>
          <w:b/>
          <w:sz w:val="26"/>
          <w:szCs w:val="26"/>
          <w:u w:val="single"/>
        </w:rPr>
        <w:t>Design Phase:</w:t>
      </w:r>
    </w:p>
    <w:p w:rsidRPr="0065727A" w:rsidR="001918F0" w:rsidP="004C1F43" w:rsidRDefault="001918F0" w14:paraId="2917A1B7" w14:textId="77777777">
      <w:pPr>
        <w:pStyle w:val="ListParagraph"/>
        <w:numPr>
          <w:ilvl w:val="0"/>
          <w:numId w:val="8"/>
        </w:numPr>
        <w:spacing w:line="360" w:lineRule="auto"/>
        <w:rPr>
          <w:rFonts w:asciiTheme="majorBidi" w:hAnsiTheme="majorBidi" w:cstheme="majorBidi"/>
          <w:bCs/>
          <w:sz w:val="24"/>
          <w:szCs w:val="24"/>
        </w:rPr>
      </w:pPr>
      <w:r w:rsidRPr="0065727A">
        <w:rPr>
          <w:rFonts w:asciiTheme="majorBidi" w:hAnsiTheme="majorBidi" w:cstheme="majorBidi"/>
          <w:bCs/>
          <w:sz w:val="24"/>
          <w:szCs w:val="24"/>
        </w:rPr>
        <w:t>Wireframes: 8/11/2021</w:t>
      </w:r>
    </w:p>
    <w:p w:rsidRPr="0065727A" w:rsidR="001918F0" w:rsidP="004C1F43" w:rsidRDefault="001918F0" w14:paraId="15224453" w14:textId="77777777">
      <w:pPr>
        <w:pStyle w:val="ListParagraph"/>
        <w:numPr>
          <w:ilvl w:val="0"/>
          <w:numId w:val="8"/>
        </w:numPr>
        <w:spacing w:line="360" w:lineRule="auto"/>
        <w:rPr>
          <w:rFonts w:asciiTheme="majorBidi" w:hAnsiTheme="majorBidi" w:cstheme="majorBidi"/>
          <w:bCs/>
          <w:sz w:val="24"/>
          <w:szCs w:val="24"/>
        </w:rPr>
      </w:pPr>
      <w:r w:rsidRPr="0065727A">
        <w:rPr>
          <w:rFonts w:asciiTheme="majorBidi" w:hAnsiTheme="majorBidi" w:cstheme="majorBidi"/>
          <w:bCs/>
          <w:sz w:val="24"/>
          <w:szCs w:val="24"/>
        </w:rPr>
        <w:t>Class Diagram: 10/11/2021</w:t>
      </w:r>
    </w:p>
    <w:p w:rsidRPr="0065727A" w:rsidR="001918F0" w:rsidP="004C1F43" w:rsidRDefault="001918F0" w14:paraId="33F11754" w14:textId="77777777">
      <w:pPr>
        <w:pStyle w:val="ListParagraph"/>
        <w:numPr>
          <w:ilvl w:val="0"/>
          <w:numId w:val="8"/>
        </w:numPr>
        <w:spacing w:line="360" w:lineRule="auto"/>
        <w:rPr>
          <w:rFonts w:asciiTheme="majorBidi" w:hAnsiTheme="majorBidi" w:cstheme="majorBidi"/>
          <w:bCs/>
          <w:sz w:val="24"/>
          <w:szCs w:val="24"/>
        </w:rPr>
      </w:pPr>
      <w:r w:rsidRPr="0065727A">
        <w:rPr>
          <w:rFonts w:asciiTheme="majorBidi" w:hAnsiTheme="majorBidi" w:cstheme="majorBidi"/>
          <w:bCs/>
          <w:sz w:val="24"/>
          <w:szCs w:val="24"/>
        </w:rPr>
        <w:t>Use Case Diagram: 11/11/2021</w:t>
      </w:r>
    </w:p>
    <w:p w:rsidRPr="0065727A" w:rsidR="001918F0" w:rsidP="004C1F43" w:rsidRDefault="001918F0" w14:paraId="6E7D8AB7" w14:textId="77777777">
      <w:pPr>
        <w:pStyle w:val="ListParagraph"/>
        <w:numPr>
          <w:ilvl w:val="0"/>
          <w:numId w:val="8"/>
        </w:numPr>
        <w:spacing w:line="360" w:lineRule="auto"/>
        <w:rPr>
          <w:rFonts w:asciiTheme="majorBidi" w:hAnsiTheme="majorBidi" w:cstheme="majorBidi"/>
          <w:bCs/>
          <w:sz w:val="24"/>
          <w:szCs w:val="24"/>
        </w:rPr>
      </w:pPr>
      <w:r w:rsidRPr="0065727A">
        <w:rPr>
          <w:rFonts w:asciiTheme="majorBidi" w:hAnsiTheme="majorBidi" w:cstheme="majorBidi"/>
          <w:bCs/>
          <w:sz w:val="24"/>
          <w:szCs w:val="24"/>
        </w:rPr>
        <w:t>Context Diagram: 12/11/2021</w:t>
      </w:r>
    </w:p>
    <w:p w:rsidRPr="0065727A" w:rsidR="001918F0" w:rsidP="005D601F" w:rsidRDefault="001918F0" w14:paraId="17D9CEC0" w14:textId="77777777">
      <w:pPr>
        <w:spacing w:line="360" w:lineRule="auto"/>
        <w:rPr>
          <w:rFonts w:asciiTheme="majorBidi" w:hAnsiTheme="majorBidi" w:cstheme="majorBidi"/>
          <w:b/>
          <w:sz w:val="26"/>
          <w:szCs w:val="26"/>
        </w:rPr>
      </w:pPr>
    </w:p>
    <w:p w:rsidRPr="0065727A" w:rsidR="001E34D2" w:rsidP="004C1F43" w:rsidRDefault="001E34D2" w14:paraId="06E5C218" w14:textId="0610F332">
      <w:pPr>
        <w:pStyle w:val="ListParagraph"/>
        <w:numPr>
          <w:ilvl w:val="0"/>
          <w:numId w:val="9"/>
        </w:numPr>
        <w:spacing w:line="360" w:lineRule="auto"/>
        <w:rPr>
          <w:rFonts w:asciiTheme="majorBidi" w:hAnsiTheme="majorBidi" w:cstheme="majorBidi"/>
          <w:b/>
          <w:sz w:val="26"/>
          <w:szCs w:val="26"/>
        </w:rPr>
      </w:pPr>
      <w:r w:rsidRPr="0065727A">
        <w:rPr>
          <w:rFonts w:asciiTheme="majorBidi" w:hAnsiTheme="majorBidi" w:cstheme="majorBidi"/>
          <w:b/>
          <w:sz w:val="26"/>
          <w:szCs w:val="26"/>
          <w:u w:val="single"/>
        </w:rPr>
        <w:t>Implementation</w:t>
      </w:r>
      <w:r w:rsidRPr="0065727A" w:rsidR="001918F0">
        <w:rPr>
          <w:rFonts w:asciiTheme="majorBidi" w:hAnsiTheme="majorBidi" w:cstheme="majorBidi"/>
          <w:b/>
          <w:sz w:val="26"/>
          <w:szCs w:val="26"/>
          <w:u w:val="single"/>
        </w:rPr>
        <w:t xml:space="preserve"> </w:t>
      </w:r>
      <w:r w:rsidRPr="0065727A" w:rsidR="000876F8">
        <w:rPr>
          <w:rFonts w:asciiTheme="majorBidi" w:hAnsiTheme="majorBidi" w:cstheme="majorBidi"/>
          <w:b/>
          <w:sz w:val="26"/>
          <w:szCs w:val="26"/>
          <w:u w:val="single"/>
        </w:rPr>
        <w:t>Phase</w:t>
      </w:r>
      <w:r w:rsidRPr="0065727A" w:rsidR="001918F0">
        <w:rPr>
          <w:rFonts w:asciiTheme="majorBidi" w:hAnsiTheme="majorBidi" w:cstheme="majorBidi"/>
          <w:b/>
          <w:sz w:val="26"/>
          <w:szCs w:val="26"/>
          <w:u w:val="single"/>
        </w:rPr>
        <w:t>:</w:t>
      </w:r>
    </w:p>
    <w:p w:rsidR="000876F8" w:rsidP="004C1F43" w:rsidRDefault="006D4BE9" w14:paraId="32B91B4C" w14:textId="117A3485">
      <w:pPr>
        <w:pStyle w:val="ListParagraph"/>
        <w:numPr>
          <w:ilvl w:val="0"/>
          <w:numId w:val="8"/>
        </w:numPr>
        <w:spacing w:line="360" w:lineRule="auto"/>
        <w:rPr>
          <w:rFonts w:asciiTheme="majorBidi" w:hAnsiTheme="majorBidi" w:cstheme="majorBidi"/>
          <w:bCs/>
          <w:sz w:val="24"/>
          <w:szCs w:val="24"/>
        </w:rPr>
      </w:pPr>
      <w:r>
        <w:rPr>
          <w:rFonts w:asciiTheme="majorBidi" w:hAnsiTheme="majorBidi" w:cstheme="majorBidi"/>
          <w:bCs/>
          <w:sz w:val="24"/>
          <w:szCs w:val="24"/>
        </w:rPr>
        <w:t>Execution:</w:t>
      </w:r>
      <w:r w:rsidR="005879E5">
        <w:rPr>
          <w:rFonts w:asciiTheme="majorBidi" w:hAnsiTheme="majorBidi" w:cstheme="majorBidi"/>
          <w:bCs/>
          <w:sz w:val="24"/>
          <w:szCs w:val="24"/>
        </w:rPr>
        <w:t>14/11/2021</w:t>
      </w:r>
    </w:p>
    <w:p w:rsidR="009C6645" w:rsidP="004C1F43" w:rsidRDefault="005879E5" w14:paraId="4A237F68" w14:textId="495E7E19">
      <w:pPr>
        <w:pStyle w:val="ListParagraph"/>
        <w:numPr>
          <w:ilvl w:val="0"/>
          <w:numId w:val="8"/>
        </w:numPr>
        <w:spacing w:line="360" w:lineRule="auto"/>
        <w:rPr>
          <w:rFonts w:asciiTheme="majorBidi" w:hAnsiTheme="majorBidi" w:cstheme="majorBidi"/>
          <w:bCs/>
          <w:sz w:val="24"/>
          <w:szCs w:val="24"/>
        </w:rPr>
      </w:pPr>
      <w:r>
        <w:rPr>
          <w:rFonts w:asciiTheme="majorBidi" w:hAnsiTheme="majorBidi" w:cstheme="majorBidi"/>
          <w:bCs/>
          <w:sz w:val="24"/>
          <w:szCs w:val="24"/>
        </w:rPr>
        <w:t>Monitoring</w:t>
      </w:r>
      <w:r w:rsidR="009C6645">
        <w:rPr>
          <w:rFonts w:asciiTheme="majorBidi" w:hAnsiTheme="majorBidi" w:cstheme="majorBidi"/>
          <w:bCs/>
          <w:sz w:val="24"/>
          <w:szCs w:val="24"/>
        </w:rPr>
        <w:t>: 16/11/2021</w:t>
      </w:r>
    </w:p>
    <w:p w:rsidR="006D4BE9" w:rsidP="004C1F43" w:rsidRDefault="009C6645" w14:paraId="1FBF12F2" w14:textId="59150D8B">
      <w:pPr>
        <w:pStyle w:val="ListParagraph"/>
        <w:numPr>
          <w:ilvl w:val="0"/>
          <w:numId w:val="8"/>
        </w:numPr>
        <w:spacing w:line="360" w:lineRule="auto"/>
        <w:rPr>
          <w:rFonts w:asciiTheme="majorBidi" w:hAnsiTheme="majorBidi" w:cstheme="majorBidi"/>
          <w:bCs/>
          <w:sz w:val="24"/>
          <w:szCs w:val="24"/>
        </w:rPr>
      </w:pPr>
      <w:r>
        <w:rPr>
          <w:rFonts w:asciiTheme="majorBidi" w:hAnsiTheme="majorBidi" w:cstheme="majorBidi"/>
          <w:bCs/>
          <w:sz w:val="24"/>
          <w:szCs w:val="24"/>
        </w:rPr>
        <w:t>C</w:t>
      </w:r>
      <w:r w:rsidR="005879E5">
        <w:rPr>
          <w:rFonts w:asciiTheme="majorBidi" w:hAnsiTheme="majorBidi" w:cstheme="majorBidi"/>
          <w:bCs/>
          <w:sz w:val="24"/>
          <w:szCs w:val="24"/>
        </w:rPr>
        <w:t>ontrol: 16/11/2021</w:t>
      </w:r>
    </w:p>
    <w:p w:rsidRPr="0065727A" w:rsidR="005879E5" w:rsidP="004C1F43" w:rsidRDefault="005879E5" w14:paraId="5F41733E" w14:textId="0532673C">
      <w:pPr>
        <w:pStyle w:val="ListParagraph"/>
        <w:numPr>
          <w:ilvl w:val="0"/>
          <w:numId w:val="8"/>
        </w:numPr>
        <w:spacing w:line="360" w:lineRule="auto"/>
        <w:rPr>
          <w:rFonts w:asciiTheme="majorBidi" w:hAnsiTheme="majorBidi" w:cstheme="majorBidi"/>
          <w:bCs/>
          <w:sz w:val="24"/>
          <w:szCs w:val="24"/>
        </w:rPr>
      </w:pPr>
      <w:r>
        <w:rPr>
          <w:rFonts w:asciiTheme="majorBidi" w:hAnsiTheme="majorBidi" w:cstheme="majorBidi"/>
          <w:bCs/>
          <w:sz w:val="24"/>
          <w:szCs w:val="24"/>
        </w:rPr>
        <w:t>Production: 17/11/2021</w:t>
      </w:r>
    </w:p>
    <w:p w:rsidRPr="0065727A" w:rsidR="000876F8" w:rsidP="005D601F" w:rsidRDefault="000876F8" w14:paraId="3C548614" w14:textId="5A96D265">
      <w:pPr>
        <w:spacing w:line="360" w:lineRule="auto"/>
        <w:rPr>
          <w:rFonts w:asciiTheme="majorBidi" w:hAnsiTheme="majorBidi" w:cstheme="majorBidi"/>
          <w:b/>
        </w:rPr>
      </w:pPr>
    </w:p>
    <w:p w:rsidRPr="0065727A" w:rsidR="000876F8" w:rsidP="004C1F43" w:rsidRDefault="000876F8" w14:paraId="11254C45" w14:textId="3AADE655">
      <w:pPr>
        <w:pStyle w:val="ListParagraph"/>
        <w:numPr>
          <w:ilvl w:val="0"/>
          <w:numId w:val="9"/>
        </w:numPr>
        <w:spacing w:line="360" w:lineRule="auto"/>
        <w:rPr>
          <w:rFonts w:asciiTheme="majorBidi" w:hAnsiTheme="majorBidi" w:cstheme="majorBidi"/>
          <w:b/>
          <w:sz w:val="26"/>
          <w:szCs w:val="26"/>
        </w:rPr>
      </w:pPr>
      <w:r w:rsidRPr="0065727A">
        <w:rPr>
          <w:rFonts w:asciiTheme="majorBidi" w:hAnsiTheme="majorBidi" w:cstheme="majorBidi"/>
          <w:b/>
          <w:sz w:val="26"/>
          <w:szCs w:val="26"/>
          <w:u w:val="single"/>
        </w:rPr>
        <w:t>Testing Phase:</w:t>
      </w:r>
    </w:p>
    <w:p w:rsidRPr="0065727A" w:rsidR="000876F8" w:rsidP="004C1F43" w:rsidRDefault="00B451F2" w14:paraId="1549472A" w14:textId="71A39FA5">
      <w:pPr>
        <w:pStyle w:val="ListParagraph"/>
        <w:numPr>
          <w:ilvl w:val="0"/>
          <w:numId w:val="8"/>
        </w:numPr>
        <w:spacing w:line="360" w:lineRule="auto"/>
        <w:rPr>
          <w:rFonts w:asciiTheme="majorBidi" w:hAnsiTheme="majorBidi" w:cstheme="majorBidi"/>
          <w:bCs/>
          <w:sz w:val="24"/>
          <w:szCs w:val="24"/>
        </w:rPr>
      </w:pPr>
      <w:r w:rsidRPr="0065727A">
        <w:rPr>
          <w:rFonts w:asciiTheme="majorBidi" w:hAnsiTheme="majorBidi" w:cstheme="majorBidi"/>
          <w:bCs/>
          <w:sz w:val="24"/>
          <w:szCs w:val="24"/>
        </w:rPr>
        <w:t>Test plan: 18/11/2021</w:t>
      </w:r>
    </w:p>
    <w:p w:rsidRPr="0065727A" w:rsidR="00B451F2" w:rsidP="004C1F43" w:rsidRDefault="00B451F2" w14:paraId="2D307640" w14:textId="2B50B9DB">
      <w:pPr>
        <w:pStyle w:val="ListParagraph"/>
        <w:numPr>
          <w:ilvl w:val="0"/>
          <w:numId w:val="8"/>
        </w:numPr>
        <w:spacing w:line="360" w:lineRule="auto"/>
        <w:rPr>
          <w:rFonts w:asciiTheme="majorBidi" w:hAnsiTheme="majorBidi" w:cstheme="majorBidi"/>
          <w:bCs/>
          <w:sz w:val="24"/>
          <w:szCs w:val="24"/>
        </w:rPr>
      </w:pPr>
      <w:r w:rsidRPr="0065727A">
        <w:rPr>
          <w:rFonts w:asciiTheme="majorBidi" w:hAnsiTheme="majorBidi" w:cstheme="majorBidi"/>
          <w:bCs/>
          <w:sz w:val="24"/>
          <w:szCs w:val="24"/>
        </w:rPr>
        <w:t>Test execution report: 20/11/2021</w:t>
      </w:r>
    </w:p>
    <w:p w:rsidRPr="0065727A" w:rsidR="00B451F2" w:rsidP="004C1F43" w:rsidRDefault="00E35B37" w14:paraId="52F6CF2A" w14:textId="79AF1035">
      <w:pPr>
        <w:pStyle w:val="ListParagraph"/>
        <w:numPr>
          <w:ilvl w:val="0"/>
          <w:numId w:val="8"/>
        </w:numPr>
        <w:spacing w:line="360" w:lineRule="auto"/>
        <w:rPr>
          <w:rFonts w:asciiTheme="majorBidi" w:hAnsiTheme="majorBidi" w:cstheme="majorBidi"/>
          <w:bCs/>
          <w:sz w:val="24"/>
          <w:szCs w:val="24"/>
        </w:rPr>
      </w:pPr>
      <w:r>
        <w:rPr>
          <w:rFonts w:asciiTheme="majorBidi" w:hAnsiTheme="majorBidi" w:cstheme="majorBidi"/>
          <w:bCs/>
          <w:sz w:val="24"/>
          <w:szCs w:val="24"/>
        </w:rPr>
        <w:t>Analyzing results</w:t>
      </w:r>
      <w:r w:rsidRPr="0065727A" w:rsidR="00B451F2">
        <w:rPr>
          <w:rFonts w:asciiTheme="majorBidi" w:hAnsiTheme="majorBidi" w:cstheme="majorBidi"/>
          <w:bCs/>
          <w:sz w:val="24"/>
          <w:szCs w:val="24"/>
        </w:rPr>
        <w:t xml:space="preserve">: </w:t>
      </w:r>
      <w:r w:rsidRPr="0065727A" w:rsidR="000F55A9">
        <w:rPr>
          <w:rFonts w:asciiTheme="majorBidi" w:hAnsiTheme="majorBidi" w:cstheme="majorBidi"/>
          <w:bCs/>
          <w:sz w:val="24"/>
          <w:szCs w:val="24"/>
        </w:rPr>
        <w:t>22/11/2021</w:t>
      </w:r>
    </w:p>
    <w:p w:rsidRPr="0065727A" w:rsidR="000F55A9" w:rsidP="004C1F43" w:rsidRDefault="000F55A9" w14:paraId="43740D5B" w14:textId="50ED49FC">
      <w:pPr>
        <w:pStyle w:val="ListParagraph"/>
        <w:numPr>
          <w:ilvl w:val="0"/>
          <w:numId w:val="8"/>
        </w:numPr>
        <w:spacing w:line="360" w:lineRule="auto"/>
        <w:rPr>
          <w:rFonts w:asciiTheme="majorBidi" w:hAnsiTheme="majorBidi" w:cstheme="majorBidi"/>
          <w:bCs/>
          <w:sz w:val="24"/>
          <w:szCs w:val="24"/>
        </w:rPr>
      </w:pPr>
      <w:r w:rsidRPr="0065727A">
        <w:rPr>
          <w:rFonts w:asciiTheme="majorBidi" w:hAnsiTheme="majorBidi" w:cstheme="majorBidi"/>
          <w:bCs/>
          <w:sz w:val="24"/>
          <w:szCs w:val="24"/>
        </w:rPr>
        <w:t>Time estimation report: 25/11/2021</w:t>
      </w:r>
    </w:p>
    <w:p w:rsidRPr="0065727A" w:rsidR="000F55A9" w:rsidP="005D601F" w:rsidRDefault="000F55A9" w14:paraId="3A3C3040" w14:textId="3213C9B6">
      <w:pPr>
        <w:pStyle w:val="ListParagraph"/>
        <w:spacing w:line="360" w:lineRule="auto"/>
        <w:rPr>
          <w:rFonts w:asciiTheme="majorBidi" w:hAnsiTheme="majorBidi" w:cstheme="majorBidi"/>
          <w:b/>
        </w:rPr>
      </w:pPr>
    </w:p>
    <w:p w:rsidRPr="0065727A" w:rsidR="000F55A9" w:rsidP="005D601F" w:rsidRDefault="000F55A9" w14:paraId="052A4493" w14:textId="77777777">
      <w:pPr>
        <w:spacing w:line="360" w:lineRule="auto"/>
        <w:rPr>
          <w:rFonts w:asciiTheme="majorBidi" w:hAnsiTheme="majorBidi" w:cstheme="majorBidi"/>
          <w:b/>
        </w:rPr>
      </w:pPr>
    </w:p>
    <w:p w:rsidRPr="0065727A" w:rsidR="000F55A9" w:rsidP="005D601F" w:rsidRDefault="000F55A9" w14:paraId="5293EA0B" w14:textId="344639F5">
      <w:pPr>
        <w:spacing w:line="360" w:lineRule="auto"/>
        <w:rPr>
          <w:rFonts w:asciiTheme="majorBidi" w:hAnsiTheme="majorBidi" w:cstheme="majorBidi"/>
          <w:bCs/>
        </w:rPr>
      </w:pPr>
      <w:r w:rsidRPr="0065727A">
        <w:rPr>
          <w:rFonts w:asciiTheme="majorBidi" w:hAnsiTheme="majorBidi" w:cstheme="majorBidi"/>
          <w:b/>
          <w:sz w:val="26"/>
          <w:szCs w:val="26"/>
          <w:u w:val="single"/>
        </w:rPr>
        <w:t>Final Phase:</w:t>
      </w:r>
      <w:r w:rsidRPr="0065727A">
        <w:rPr>
          <w:rFonts w:asciiTheme="majorBidi" w:hAnsiTheme="majorBidi" w:cstheme="majorBidi"/>
          <w:bCs/>
        </w:rPr>
        <w:t xml:space="preserve"> </w:t>
      </w:r>
      <w:r w:rsidRPr="0065727A">
        <w:rPr>
          <w:rFonts w:asciiTheme="majorBidi" w:hAnsiTheme="majorBidi" w:cstheme="majorBidi"/>
          <w:bCs/>
          <w:sz w:val="24"/>
          <w:szCs w:val="24"/>
        </w:rPr>
        <w:t>(1/12/2021)</w:t>
      </w:r>
    </w:p>
    <w:p w:rsidRPr="0065727A" w:rsidR="0069423C" w:rsidP="00250013" w:rsidRDefault="0069423C" w14:paraId="0C7648E5" w14:textId="4A9F5F80">
      <w:pPr>
        <w:rPr>
          <w:rFonts w:asciiTheme="majorBidi" w:hAnsiTheme="majorBidi" w:cstheme="majorBidi"/>
          <w:b/>
        </w:rPr>
        <w:sectPr w:rsidRPr="0065727A" w:rsidR="0069423C">
          <w:pgSz w:w="12240" w:h="15840"/>
          <w:pgMar w:top="1728" w:right="1440" w:bottom="1440" w:left="1440" w:header="720" w:footer="720" w:gutter="0"/>
          <w:pgNumType w:start="1"/>
          <w:cols w:space="720"/>
        </w:sectPr>
      </w:pPr>
    </w:p>
    <w:p w:rsidRPr="0065727A" w:rsidR="0088533B" w:rsidP="00330B78" w:rsidRDefault="0036049E" w14:paraId="54B1E783" w14:textId="00494C7F">
      <w:pPr>
        <w:pStyle w:val="Heading1"/>
        <w:ind w:left="1440" w:firstLine="630"/>
        <w:jc w:val="left"/>
        <w:rPr>
          <w:rFonts w:asciiTheme="majorBidi" w:hAnsiTheme="majorBidi" w:cstheme="majorBidi"/>
        </w:rPr>
      </w:pPr>
      <w:r w:rsidRPr="0065727A">
        <w:rPr>
          <w:rFonts w:asciiTheme="majorBidi" w:hAnsiTheme="majorBidi" w:cstheme="majorBidi"/>
        </w:rPr>
        <w:lastRenderedPageBreak/>
        <w:t xml:space="preserve"> </w:t>
      </w:r>
      <w:bookmarkStart w:name="_Toc86516479" w:id="6"/>
      <w:r w:rsidRPr="0065727A" w:rsidR="0088533B">
        <w:rPr>
          <w:rFonts w:asciiTheme="majorBidi" w:hAnsiTheme="majorBidi" w:cstheme="majorBidi"/>
        </w:rPr>
        <w:t>SECTION 4. PROJECT ORGANIZATION</w:t>
      </w:r>
      <w:bookmarkEnd w:id="6"/>
    </w:p>
    <w:p w:rsidRPr="0065727A" w:rsidR="0088533B" w:rsidP="005D601F" w:rsidRDefault="0088533B" w14:paraId="7C5C0DFA" w14:textId="77777777">
      <w:pPr>
        <w:tabs>
          <w:tab w:val="left" w:pos="5585"/>
        </w:tabs>
        <w:rPr>
          <w:rFonts w:asciiTheme="majorBidi" w:hAnsiTheme="majorBidi" w:cstheme="majorBidi"/>
        </w:rPr>
      </w:pPr>
    </w:p>
    <w:p w:rsidRPr="0065727A" w:rsidR="00230FD0" w:rsidP="005D601F" w:rsidRDefault="003A0AF5" w14:paraId="499FF061" w14:textId="17084B8D">
      <w:pPr>
        <w:tabs>
          <w:tab w:val="left" w:pos="5585"/>
        </w:tabs>
        <w:rPr>
          <w:rFonts w:asciiTheme="majorBidi" w:hAnsiTheme="majorBidi" w:cstheme="majorBidi"/>
          <w:b/>
          <w:bCs/>
          <w:sz w:val="28"/>
          <w:szCs w:val="28"/>
        </w:rPr>
      </w:pPr>
      <w:r w:rsidRPr="0065727A">
        <w:rPr>
          <w:rFonts w:asciiTheme="majorBidi" w:hAnsiTheme="majorBidi" w:cstheme="majorBidi"/>
          <w:b/>
          <w:bCs/>
          <w:sz w:val="28"/>
          <w:szCs w:val="28"/>
        </w:rPr>
        <w:t xml:space="preserve">        4.3 Project Roles and Responsibilities</w:t>
      </w:r>
      <w:r w:rsidRPr="0065727A" w:rsidR="00230FD0">
        <w:rPr>
          <w:rFonts w:asciiTheme="majorBidi" w:hAnsiTheme="majorBidi" w:cstheme="majorBidi"/>
          <w:b/>
          <w:bCs/>
          <w:sz w:val="28"/>
          <w:szCs w:val="28"/>
        </w:rPr>
        <w:tab/>
      </w:r>
    </w:p>
    <w:p w:rsidRPr="0065727A" w:rsidR="009E3769" w:rsidP="005D601F" w:rsidRDefault="009E3769" w14:paraId="34472888" w14:textId="28EAB61E">
      <w:pPr>
        <w:tabs>
          <w:tab w:val="left" w:pos="5585"/>
        </w:tabs>
        <w:rPr>
          <w:rFonts w:asciiTheme="majorBidi" w:hAnsiTheme="majorBidi" w:cstheme="majorBidi"/>
          <w:b/>
          <w:bCs/>
          <w:sz w:val="28"/>
          <w:szCs w:val="28"/>
        </w:rPr>
      </w:pPr>
    </w:p>
    <w:p w:rsidRPr="0065727A" w:rsidR="009E3769" w:rsidP="005D601F" w:rsidRDefault="00A23417" w14:paraId="4F59583E" w14:textId="21CEC527">
      <w:pPr>
        <w:tabs>
          <w:tab w:val="left" w:pos="5585"/>
        </w:tabs>
        <w:rPr>
          <w:rFonts w:asciiTheme="majorBidi" w:hAnsiTheme="majorBidi" w:cstheme="majorBidi"/>
          <w:b/>
          <w:bCs/>
          <w:sz w:val="28"/>
          <w:szCs w:val="28"/>
        </w:rPr>
      </w:pPr>
      <w:r w:rsidRPr="0065727A">
        <w:rPr>
          <w:rFonts w:asciiTheme="majorBidi" w:hAnsiTheme="majorBidi" w:cstheme="majorBidi"/>
          <w:b/>
          <w:bCs/>
          <w:noProof/>
          <w:sz w:val="28"/>
          <w:szCs w:val="28"/>
        </w:rPr>
        <mc:AlternateContent>
          <mc:Choice Requires="wps">
            <w:drawing>
              <wp:anchor distT="0" distB="0" distL="114300" distR="114300" simplePos="0" relativeHeight="251658247" behindDoc="0" locked="0" layoutInCell="1" allowOverlap="1" wp14:anchorId="21471036" wp14:editId="019E6904">
                <wp:simplePos x="0" y="0"/>
                <wp:positionH relativeFrom="column">
                  <wp:posOffset>2869949</wp:posOffset>
                </wp:positionH>
                <wp:positionV relativeFrom="paragraph">
                  <wp:posOffset>1282279</wp:posOffset>
                </wp:positionV>
                <wp:extent cx="1955095" cy="596900"/>
                <wp:effectExtent l="0" t="0" r="26670" b="12700"/>
                <wp:wrapNone/>
                <wp:docPr id="14" name="Text Box 14"/>
                <wp:cNvGraphicFramePr/>
                <a:graphic xmlns:a="http://schemas.openxmlformats.org/drawingml/2006/main">
                  <a:graphicData uri="http://schemas.microsoft.com/office/word/2010/wordprocessingShape">
                    <wps:wsp>
                      <wps:cNvSpPr txBox="1"/>
                      <wps:spPr>
                        <a:xfrm>
                          <a:off x="0" y="0"/>
                          <a:ext cx="1955095" cy="596900"/>
                        </a:xfrm>
                        <a:prstGeom prst="rect">
                          <a:avLst/>
                        </a:prstGeom>
                        <a:solidFill>
                          <a:schemeClr val="lt1"/>
                        </a:solidFill>
                        <a:ln w="6350">
                          <a:solidFill>
                            <a:prstClr val="black"/>
                          </a:solidFill>
                        </a:ln>
                      </wps:spPr>
                      <wps:txbx>
                        <w:txbxContent>
                          <w:p w:rsidRPr="00A23417" w:rsidR="006C7050" w:rsidP="00AE3AA9" w:rsidRDefault="00887E07" w14:paraId="32E7C68B" w14:textId="24C8498D">
                            <w:pPr>
                              <w:rPr>
                                <w:sz w:val="24"/>
                                <w:szCs w:val="24"/>
                              </w:rPr>
                            </w:pPr>
                            <w:r w:rsidRPr="00A23417">
                              <w:rPr>
                                <w:sz w:val="24"/>
                                <w:szCs w:val="24"/>
                              </w:rPr>
                              <w:t xml:space="preserve">           Habiba Adel</w:t>
                            </w:r>
                          </w:p>
                          <w:p w:rsidRPr="00A23417" w:rsidR="00AE3AA9" w:rsidP="00AE3AA9" w:rsidRDefault="006C7050" w14:paraId="75BEA7C0" w14:textId="4535A235">
                            <w:pPr>
                              <w:rPr>
                                <w:sz w:val="24"/>
                                <w:szCs w:val="24"/>
                              </w:rPr>
                            </w:pPr>
                            <w:r w:rsidRPr="00A23417">
                              <w:rPr>
                                <w:sz w:val="24"/>
                                <w:szCs w:val="24"/>
                              </w:rPr>
                              <w:t xml:space="preserve">  </w:t>
                            </w:r>
                            <w:r w:rsidRPr="00A23417" w:rsidR="008A2701">
                              <w:rPr>
                                <w:sz w:val="24"/>
                                <w:szCs w:val="24"/>
                              </w:rPr>
                              <w:t>(Implementation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A3399C0">
              <v:shapetype id="_x0000_t202" coordsize="21600,21600" o:spt="202" path="m,l,21600r21600,l21600,xe" w14:anchorId="21471036">
                <v:stroke joinstyle="miter"/>
                <v:path gradientshapeok="t" o:connecttype="rect"/>
              </v:shapetype>
              <v:shape id="Text Box 14" style="position:absolute;margin-left:226pt;margin-top:100.95pt;width:153.95pt;height:4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">
                <v:textbox>
                  <w:txbxContent>
                    <w:p w:rsidRPr="00A23417" w:rsidR="006C7050" w:rsidP="00AE3AA9" w:rsidRDefault="00887E07" w14:paraId="3EC68E87" w14:textId="24C8498D">
                      <w:pPr>
                        <w:rPr>
                          <w:sz w:val="24"/>
                          <w:szCs w:val="24"/>
                        </w:rPr>
                      </w:pPr>
                      <w:r w:rsidRPr="00A23417">
                        <w:rPr>
                          <w:sz w:val="24"/>
                          <w:szCs w:val="24"/>
                        </w:rPr>
                        <w:t xml:space="preserve">           Habiba Adel</w:t>
                      </w:r>
                    </w:p>
                    <w:p w:rsidRPr="00A23417" w:rsidR="00AE3AA9" w:rsidP="00AE3AA9" w:rsidRDefault="006C7050" w14:paraId="4919E4C0" w14:textId="4535A235">
                      <w:pPr>
                        <w:rPr>
                          <w:sz w:val="24"/>
                          <w:szCs w:val="24"/>
                        </w:rPr>
                      </w:pPr>
                      <w:r w:rsidRPr="00A23417">
                        <w:rPr>
                          <w:sz w:val="24"/>
                          <w:szCs w:val="24"/>
                        </w:rPr>
                        <w:t xml:space="preserve">  </w:t>
                      </w:r>
                      <w:r w:rsidRPr="00A23417" w:rsidR="008A2701">
                        <w:rPr>
                          <w:sz w:val="24"/>
                          <w:szCs w:val="24"/>
                        </w:rPr>
                        <w:t>(Implementation Manager)</w:t>
                      </w:r>
                    </w:p>
                  </w:txbxContent>
                </v:textbox>
              </v:shape>
            </w:pict>
          </mc:Fallback>
        </mc:AlternateContent>
      </w:r>
      <w:r w:rsidRPr="0065727A">
        <w:rPr>
          <w:rFonts w:asciiTheme="majorBidi" w:hAnsiTheme="majorBidi" w:cstheme="majorBidi"/>
          <w:b/>
          <w:bCs/>
          <w:noProof/>
          <w:sz w:val="28"/>
          <w:szCs w:val="28"/>
        </w:rPr>
        <mc:AlternateContent>
          <mc:Choice Requires="wps">
            <w:drawing>
              <wp:anchor distT="0" distB="0" distL="114300" distR="114300" simplePos="0" relativeHeight="251658248" behindDoc="0" locked="0" layoutInCell="1" allowOverlap="1" wp14:anchorId="0D8DE986" wp14:editId="47EDDE69">
                <wp:simplePos x="0" y="0"/>
                <wp:positionH relativeFrom="column">
                  <wp:posOffset>1175637</wp:posOffset>
                </wp:positionH>
                <wp:positionV relativeFrom="paragraph">
                  <wp:posOffset>1290955</wp:posOffset>
                </wp:positionV>
                <wp:extent cx="1548042" cy="579422"/>
                <wp:effectExtent l="0" t="0" r="14605" b="11430"/>
                <wp:wrapNone/>
                <wp:docPr id="15" name="Text Box 15"/>
                <wp:cNvGraphicFramePr/>
                <a:graphic xmlns:a="http://schemas.openxmlformats.org/drawingml/2006/main">
                  <a:graphicData uri="http://schemas.microsoft.com/office/word/2010/wordprocessingShape">
                    <wps:wsp>
                      <wps:cNvSpPr txBox="1"/>
                      <wps:spPr>
                        <a:xfrm>
                          <a:off x="0" y="0"/>
                          <a:ext cx="1548042" cy="579422"/>
                        </a:xfrm>
                        <a:prstGeom prst="rect">
                          <a:avLst/>
                        </a:prstGeom>
                        <a:solidFill>
                          <a:schemeClr val="lt1"/>
                        </a:solidFill>
                        <a:ln w="6350">
                          <a:solidFill>
                            <a:prstClr val="black"/>
                          </a:solidFill>
                        </a:ln>
                      </wps:spPr>
                      <wps:txbx>
                        <w:txbxContent>
                          <w:p w:rsidRPr="00887E07" w:rsidR="006C7050" w:rsidP="00AE3AA9" w:rsidRDefault="00887E07" w14:paraId="5B317F5D" w14:textId="4D249B66">
                            <w:pPr>
                              <w:rPr>
                                <w:sz w:val="24"/>
                                <w:szCs w:val="24"/>
                              </w:rPr>
                            </w:pPr>
                            <w:r>
                              <w:t xml:space="preserve">      </w:t>
                            </w:r>
                            <w:r w:rsidRPr="00887E07">
                              <w:rPr>
                                <w:sz w:val="24"/>
                                <w:szCs w:val="24"/>
                              </w:rPr>
                              <w:t>Salma Mahmoud</w:t>
                            </w:r>
                          </w:p>
                          <w:p w:rsidRPr="00887E07" w:rsidR="00AE3AA9" w:rsidP="00AE3AA9" w:rsidRDefault="006C7050" w14:paraId="632591BE" w14:textId="233CA992">
                            <w:pPr>
                              <w:rPr>
                                <w:sz w:val="24"/>
                                <w:szCs w:val="24"/>
                              </w:rPr>
                            </w:pPr>
                            <w:r w:rsidRPr="00887E07">
                              <w:rPr>
                                <w:sz w:val="24"/>
                                <w:szCs w:val="24"/>
                              </w:rPr>
                              <w:t xml:space="preserve">     </w:t>
                            </w:r>
                            <w:r w:rsidRPr="00887E07" w:rsidR="008A2701">
                              <w:rPr>
                                <w:sz w:val="24"/>
                                <w:szCs w:val="24"/>
                              </w:rPr>
                              <w:t>(Design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9787339">
              <v:shape id="Text Box 15" style="position:absolute;margin-left:92.55pt;margin-top:101.65pt;width:121.9pt;height:45.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" w14:anchorId="0D8DE986">
                <v:textbox>
                  <w:txbxContent>
                    <w:p w:rsidRPr="00887E07" w:rsidR="006C7050" w:rsidP="00AE3AA9" w:rsidRDefault="00887E07" w14:paraId="58CC61DE" w14:textId="4D249B66">
                      <w:pPr>
                        <w:rPr>
                          <w:sz w:val="24"/>
                          <w:szCs w:val="24"/>
                        </w:rPr>
                      </w:pPr>
                      <w:r>
                        <w:t xml:space="preserve">      </w:t>
                      </w:r>
                      <w:r w:rsidRPr="00887E07">
                        <w:rPr>
                          <w:sz w:val="24"/>
                          <w:szCs w:val="24"/>
                        </w:rPr>
                        <w:t>Salma Mahmoud</w:t>
                      </w:r>
                    </w:p>
                    <w:p w:rsidRPr="00887E07" w:rsidR="00AE3AA9" w:rsidP="00AE3AA9" w:rsidRDefault="006C7050" w14:paraId="6ACBA333" w14:textId="233CA992">
                      <w:pPr>
                        <w:rPr>
                          <w:sz w:val="24"/>
                          <w:szCs w:val="24"/>
                        </w:rPr>
                      </w:pPr>
                      <w:r w:rsidRPr="00887E07">
                        <w:rPr>
                          <w:sz w:val="24"/>
                          <w:szCs w:val="24"/>
                        </w:rPr>
                        <w:t xml:space="preserve">     </w:t>
                      </w:r>
                      <w:r w:rsidRPr="00887E07" w:rsidR="008A2701">
                        <w:rPr>
                          <w:sz w:val="24"/>
                          <w:szCs w:val="24"/>
                        </w:rPr>
                        <w:t>(Design Manager)</w:t>
                      </w:r>
                    </w:p>
                  </w:txbxContent>
                </v:textbox>
              </v:shape>
            </w:pict>
          </mc:Fallback>
        </mc:AlternateContent>
      </w:r>
      <w:r w:rsidRPr="0065727A">
        <w:rPr>
          <w:rFonts w:asciiTheme="majorBidi" w:hAnsiTheme="majorBidi" w:cstheme="majorBidi"/>
          <w:b/>
          <w:bCs/>
          <w:noProof/>
          <w:sz w:val="28"/>
          <w:szCs w:val="28"/>
        </w:rPr>
        <mc:AlternateContent>
          <mc:Choice Requires="wps">
            <w:drawing>
              <wp:anchor distT="0" distB="0" distL="114300" distR="114300" simplePos="0" relativeHeight="251658249" behindDoc="0" locked="0" layoutInCell="1" allowOverlap="1" wp14:anchorId="6EA7DF76" wp14:editId="6AF25AE7">
                <wp:simplePos x="0" y="0"/>
                <wp:positionH relativeFrom="margin">
                  <wp:posOffset>-678400</wp:posOffset>
                </wp:positionH>
                <wp:positionV relativeFrom="paragraph">
                  <wp:posOffset>1280600</wp:posOffset>
                </wp:positionV>
                <wp:extent cx="1683844" cy="570369"/>
                <wp:effectExtent l="0" t="0" r="12065" b="20320"/>
                <wp:wrapNone/>
                <wp:docPr id="16" name="Text Box 16"/>
                <wp:cNvGraphicFramePr/>
                <a:graphic xmlns:a="http://schemas.openxmlformats.org/drawingml/2006/main">
                  <a:graphicData uri="http://schemas.microsoft.com/office/word/2010/wordprocessingShape">
                    <wps:wsp>
                      <wps:cNvSpPr txBox="1"/>
                      <wps:spPr>
                        <a:xfrm>
                          <a:off x="0" y="0"/>
                          <a:ext cx="1683844" cy="570369"/>
                        </a:xfrm>
                        <a:prstGeom prst="rect">
                          <a:avLst/>
                        </a:prstGeom>
                        <a:solidFill>
                          <a:schemeClr val="lt1"/>
                        </a:solidFill>
                        <a:ln w="6350">
                          <a:solidFill>
                            <a:prstClr val="black"/>
                          </a:solidFill>
                        </a:ln>
                      </wps:spPr>
                      <wps:txbx>
                        <w:txbxContent>
                          <w:p w:rsidRPr="00887E07" w:rsidR="008A2701" w:rsidP="00AE3AA9" w:rsidRDefault="00887E07" w14:paraId="6F6B90F2" w14:textId="20440143">
                            <w:pPr>
                              <w:rPr>
                                <w:sz w:val="24"/>
                                <w:szCs w:val="24"/>
                              </w:rPr>
                            </w:pPr>
                            <w:r w:rsidRPr="00887E07">
                              <w:rPr>
                                <w:sz w:val="24"/>
                                <w:szCs w:val="24"/>
                              </w:rPr>
                              <w:t xml:space="preserve">         Aya Hesham</w:t>
                            </w:r>
                          </w:p>
                          <w:p w:rsidRPr="00887E07" w:rsidR="00AE3AA9" w:rsidP="00AE3AA9" w:rsidRDefault="008A2701" w14:paraId="217A9611" w14:textId="4A47E122">
                            <w:pPr>
                              <w:rPr>
                                <w:sz w:val="24"/>
                                <w:szCs w:val="24"/>
                              </w:rPr>
                            </w:pPr>
                            <w:r w:rsidRPr="00887E07">
                              <w:rPr>
                                <w:sz w:val="24"/>
                                <w:szCs w:val="24"/>
                              </w:rPr>
                              <w:t xml:space="preserve">     (Analysis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26E0161">
              <v:shape id="Text Box 16" style="position:absolute;margin-left:-53.4pt;margin-top:100.85pt;width:132.6pt;height:44.9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" w14:anchorId="6EA7DF76">
                <v:textbox>
                  <w:txbxContent>
                    <w:p w:rsidRPr="00887E07" w:rsidR="008A2701" w:rsidP="00AE3AA9" w:rsidRDefault="00887E07" w14:paraId="065CF578" w14:textId="20440143">
                      <w:pPr>
                        <w:rPr>
                          <w:sz w:val="24"/>
                          <w:szCs w:val="24"/>
                        </w:rPr>
                      </w:pPr>
                      <w:r w:rsidRPr="00887E07">
                        <w:rPr>
                          <w:sz w:val="24"/>
                          <w:szCs w:val="24"/>
                        </w:rPr>
                        <w:t xml:space="preserve">         Aya Hesham</w:t>
                      </w:r>
                    </w:p>
                    <w:p w:rsidRPr="00887E07" w:rsidR="00AE3AA9" w:rsidP="00AE3AA9" w:rsidRDefault="008A2701" w14:paraId="40338B0F" w14:textId="4A47E122">
                      <w:pPr>
                        <w:rPr>
                          <w:sz w:val="24"/>
                          <w:szCs w:val="24"/>
                        </w:rPr>
                      </w:pPr>
                      <w:r w:rsidRPr="00887E07">
                        <w:rPr>
                          <w:sz w:val="24"/>
                          <w:szCs w:val="24"/>
                        </w:rPr>
                        <w:t xml:space="preserve">     (Analysis Manager)</w:t>
                      </w:r>
                    </w:p>
                  </w:txbxContent>
                </v:textbox>
                <w10:wrap anchorx="margin"/>
              </v:shape>
            </w:pict>
          </mc:Fallback>
        </mc:AlternateContent>
      </w:r>
      <w:r w:rsidRPr="0065727A" w:rsidR="006C7050">
        <w:rPr>
          <w:rFonts w:asciiTheme="majorBidi" w:hAnsiTheme="majorBidi" w:cstheme="majorBidi"/>
          <w:b/>
          <w:bCs/>
          <w:noProof/>
          <w:sz w:val="28"/>
          <w:szCs w:val="28"/>
        </w:rPr>
        <mc:AlternateContent>
          <mc:Choice Requires="wps">
            <w:drawing>
              <wp:anchor distT="0" distB="0" distL="114300" distR="114300" simplePos="0" relativeHeight="251658245" behindDoc="0" locked="0" layoutInCell="1" allowOverlap="1" wp14:anchorId="67CC3791" wp14:editId="6B757894">
                <wp:simplePos x="0" y="0"/>
                <wp:positionH relativeFrom="column">
                  <wp:posOffset>2190939</wp:posOffset>
                </wp:positionH>
                <wp:positionV relativeFrom="paragraph">
                  <wp:posOffset>32901</wp:posOffset>
                </wp:positionV>
                <wp:extent cx="1629623" cy="542981"/>
                <wp:effectExtent l="0" t="0" r="27940" b="28575"/>
                <wp:wrapNone/>
                <wp:docPr id="12" name="Text Box 12"/>
                <wp:cNvGraphicFramePr/>
                <a:graphic xmlns:a="http://schemas.openxmlformats.org/drawingml/2006/main">
                  <a:graphicData uri="http://schemas.microsoft.com/office/word/2010/wordprocessingShape">
                    <wps:wsp>
                      <wps:cNvSpPr txBox="1"/>
                      <wps:spPr>
                        <a:xfrm>
                          <a:off x="0" y="0"/>
                          <a:ext cx="1629623" cy="542981"/>
                        </a:xfrm>
                        <a:prstGeom prst="rect">
                          <a:avLst/>
                        </a:prstGeom>
                        <a:solidFill>
                          <a:schemeClr val="lt1"/>
                        </a:solidFill>
                        <a:ln w="6350">
                          <a:solidFill>
                            <a:prstClr val="black"/>
                          </a:solidFill>
                        </a:ln>
                      </wps:spPr>
                      <wps:txbx>
                        <w:txbxContent>
                          <w:p w:rsidRPr="00887E07" w:rsidR="00887E07" w:rsidRDefault="00887E07" w14:paraId="5D58C6B2" w14:textId="11D17CA4">
                            <w:pPr>
                              <w:rPr>
                                <w:sz w:val="24"/>
                                <w:szCs w:val="24"/>
                              </w:rPr>
                            </w:pPr>
                            <w:r w:rsidRPr="00887E07">
                              <w:rPr>
                                <w:sz w:val="24"/>
                                <w:szCs w:val="24"/>
                              </w:rPr>
                              <w:t xml:space="preserve">        Mayar Ashraf</w:t>
                            </w:r>
                          </w:p>
                          <w:p w:rsidRPr="00887E07" w:rsidR="00AE3AA9" w:rsidRDefault="00887E07" w14:paraId="13641D1C" w14:textId="149FB5C9">
                            <w:pPr>
                              <w:rPr>
                                <w:sz w:val="24"/>
                                <w:szCs w:val="24"/>
                              </w:rPr>
                            </w:pPr>
                            <w:r w:rsidRPr="00887E07">
                              <w:rPr>
                                <w:sz w:val="24"/>
                                <w:szCs w:val="24"/>
                              </w:rPr>
                              <w:t xml:space="preserve">      </w:t>
                            </w:r>
                            <w:r w:rsidRPr="00887E07" w:rsidR="008A2701">
                              <w:rPr>
                                <w:sz w:val="24"/>
                                <w:szCs w:val="24"/>
                              </w:rPr>
                              <w:t>(Project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2B3FA6C">
              <v:shape id="Text Box 12" style="position:absolute;margin-left:172.5pt;margin-top:2.6pt;width:128.3pt;height:42.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" w14:anchorId="67CC3791">
                <v:textbox>
                  <w:txbxContent>
                    <w:p w:rsidRPr="00887E07" w:rsidR="00887E07" w:rsidRDefault="00887E07" w14:paraId="00A880DC" w14:textId="11D17CA4">
                      <w:pPr>
                        <w:rPr>
                          <w:sz w:val="24"/>
                          <w:szCs w:val="24"/>
                        </w:rPr>
                      </w:pPr>
                      <w:r w:rsidRPr="00887E07">
                        <w:rPr>
                          <w:sz w:val="24"/>
                          <w:szCs w:val="24"/>
                        </w:rPr>
                        <w:t xml:space="preserve">        Mayar Ashraf</w:t>
                      </w:r>
                    </w:p>
                    <w:p w:rsidRPr="00887E07" w:rsidR="00AE3AA9" w:rsidRDefault="00887E07" w14:paraId="6D1D0E5A" w14:textId="149FB5C9">
                      <w:pPr>
                        <w:rPr>
                          <w:sz w:val="24"/>
                          <w:szCs w:val="24"/>
                        </w:rPr>
                      </w:pPr>
                      <w:r w:rsidRPr="00887E07">
                        <w:rPr>
                          <w:sz w:val="24"/>
                          <w:szCs w:val="24"/>
                        </w:rPr>
                        <w:t xml:space="preserve">      </w:t>
                      </w:r>
                      <w:r w:rsidRPr="00887E07" w:rsidR="008A2701">
                        <w:rPr>
                          <w:sz w:val="24"/>
                          <w:szCs w:val="24"/>
                        </w:rPr>
                        <w:t>(Project Manager)</w:t>
                      </w:r>
                    </w:p>
                  </w:txbxContent>
                </v:textbox>
              </v:shape>
            </w:pict>
          </mc:Fallback>
        </mc:AlternateContent>
      </w:r>
      <w:r w:rsidRPr="0065727A" w:rsidR="006C7050">
        <w:rPr>
          <w:rFonts w:asciiTheme="majorBidi" w:hAnsiTheme="majorBidi" w:cstheme="majorBidi"/>
          <w:b/>
          <w:bCs/>
          <w:noProof/>
          <w:sz w:val="28"/>
          <w:szCs w:val="28"/>
        </w:rPr>
        <mc:AlternateContent>
          <mc:Choice Requires="wps">
            <w:drawing>
              <wp:anchor distT="0" distB="0" distL="114300" distR="114300" simplePos="0" relativeHeight="251658246" behindDoc="0" locked="0" layoutInCell="1" allowOverlap="1" wp14:anchorId="0A45ABFF" wp14:editId="6986A839">
                <wp:simplePos x="0" y="0"/>
                <wp:positionH relativeFrom="column">
                  <wp:posOffset>4925084</wp:posOffset>
                </wp:positionH>
                <wp:positionV relativeFrom="paragraph">
                  <wp:posOffset>1282279</wp:posOffset>
                </wp:positionV>
                <wp:extent cx="1539089" cy="588010"/>
                <wp:effectExtent l="0" t="0" r="23495" b="21590"/>
                <wp:wrapNone/>
                <wp:docPr id="13" name="Text Box 13"/>
                <wp:cNvGraphicFramePr/>
                <a:graphic xmlns:a="http://schemas.openxmlformats.org/drawingml/2006/main">
                  <a:graphicData uri="http://schemas.microsoft.com/office/word/2010/wordprocessingShape">
                    <wps:wsp>
                      <wps:cNvSpPr txBox="1"/>
                      <wps:spPr>
                        <a:xfrm>
                          <a:off x="0" y="0"/>
                          <a:ext cx="1539089" cy="588010"/>
                        </a:xfrm>
                        <a:prstGeom prst="rect">
                          <a:avLst/>
                        </a:prstGeom>
                        <a:solidFill>
                          <a:schemeClr val="lt1"/>
                        </a:solidFill>
                        <a:ln w="6350">
                          <a:solidFill>
                            <a:prstClr val="black"/>
                          </a:solidFill>
                        </a:ln>
                      </wps:spPr>
                      <wps:txbx>
                        <w:txbxContent>
                          <w:p w:rsidRPr="00F24675" w:rsidR="006C7050" w:rsidP="00AE3AA9" w:rsidRDefault="00887E07" w14:paraId="31B4EB3D" w14:textId="0E63B604">
                            <w:pPr>
                              <w:rPr>
                                <w:sz w:val="24"/>
                                <w:szCs w:val="24"/>
                              </w:rPr>
                            </w:pPr>
                            <w:r w:rsidRPr="00F24675">
                              <w:rPr>
                                <w:sz w:val="24"/>
                                <w:szCs w:val="24"/>
                              </w:rPr>
                              <w:t xml:space="preserve">       Mayar Ashraf</w:t>
                            </w:r>
                          </w:p>
                          <w:p w:rsidRPr="00F24675" w:rsidR="00AE3AA9" w:rsidP="00AE3AA9" w:rsidRDefault="006C7050" w14:paraId="7F507B42" w14:textId="6941FE02">
                            <w:pPr>
                              <w:rPr>
                                <w:sz w:val="24"/>
                                <w:szCs w:val="24"/>
                              </w:rPr>
                            </w:pPr>
                            <w:r w:rsidRPr="00F24675">
                              <w:rPr>
                                <w:sz w:val="24"/>
                                <w:szCs w:val="24"/>
                              </w:rPr>
                              <w:t xml:space="preserve">    </w:t>
                            </w:r>
                            <w:r w:rsidRPr="00F24675" w:rsidR="008A2701">
                              <w:rPr>
                                <w:sz w:val="24"/>
                                <w:szCs w:val="24"/>
                              </w:rPr>
                              <w:t>(Testing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A0033D2">
              <v:shape id="Text Box 13" style="position:absolute;margin-left:387.8pt;margin-top:100.95pt;width:121.2pt;height:46.3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" w14:anchorId="0A45ABFF">
                <v:textbox>
                  <w:txbxContent>
                    <w:p w:rsidRPr="00F24675" w:rsidR="006C7050" w:rsidP="00AE3AA9" w:rsidRDefault="00887E07" w14:paraId="01C88DBD" w14:textId="0E63B604">
                      <w:pPr>
                        <w:rPr>
                          <w:sz w:val="24"/>
                          <w:szCs w:val="24"/>
                        </w:rPr>
                      </w:pPr>
                      <w:r w:rsidRPr="00F24675">
                        <w:rPr>
                          <w:sz w:val="24"/>
                          <w:szCs w:val="24"/>
                        </w:rPr>
                        <w:t xml:space="preserve">       Mayar Ashraf</w:t>
                      </w:r>
                    </w:p>
                    <w:p w:rsidRPr="00F24675" w:rsidR="00AE3AA9" w:rsidP="00AE3AA9" w:rsidRDefault="006C7050" w14:paraId="17064E6B" w14:textId="6941FE02">
                      <w:pPr>
                        <w:rPr>
                          <w:sz w:val="24"/>
                          <w:szCs w:val="24"/>
                        </w:rPr>
                      </w:pPr>
                      <w:r w:rsidRPr="00F24675">
                        <w:rPr>
                          <w:sz w:val="24"/>
                          <w:szCs w:val="24"/>
                        </w:rPr>
                        <w:t xml:space="preserve">    </w:t>
                      </w:r>
                      <w:r w:rsidRPr="00F24675" w:rsidR="008A2701">
                        <w:rPr>
                          <w:sz w:val="24"/>
                          <w:szCs w:val="24"/>
                        </w:rPr>
                        <w:t>(Testing Manager)</w:t>
                      </w:r>
                    </w:p>
                  </w:txbxContent>
                </v:textbox>
              </v:shape>
            </w:pict>
          </mc:Fallback>
        </mc:AlternateContent>
      </w:r>
      <w:r w:rsidRPr="0065727A" w:rsidR="006C7050">
        <w:rPr>
          <w:rFonts w:asciiTheme="majorBidi" w:hAnsiTheme="majorBidi" w:cstheme="majorBidi"/>
          <w:b/>
          <w:bCs/>
          <w:noProof/>
          <w:sz w:val="28"/>
          <w:szCs w:val="28"/>
        </w:rPr>
        <mc:AlternateContent>
          <mc:Choice Requires="wps">
            <w:drawing>
              <wp:anchor distT="0" distB="0" distL="114300" distR="114300" simplePos="0" relativeHeight="251658241" behindDoc="0" locked="0" layoutInCell="1" allowOverlap="1" wp14:anchorId="207D74D9" wp14:editId="3E68F9BF">
                <wp:simplePos x="0" y="0"/>
                <wp:positionH relativeFrom="column">
                  <wp:posOffset>325924</wp:posOffset>
                </wp:positionH>
                <wp:positionV relativeFrom="paragraph">
                  <wp:posOffset>576108</wp:posOffset>
                </wp:positionV>
                <wp:extent cx="2183589" cy="686762"/>
                <wp:effectExtent l="38100" t="0" r="26670" b="75565"/>
                <wp:wrapNone/>
                <wp:docPr id="8" name="Straight Arrow Connector 8"/>
                <wp:cNvGraphicFramePr/>
                <a:graphic xmlns:a="http://schemas.openxmlformats.org/drawingml/2006/main">
                  <a:graphicData uri="http://schemas.microsoft.com/office/word/2010/wordprocessingShape">
                    <wps:wsp>
                      <wps:cNvCnPr/>
                      <wps:spPr>
                        <a:xfrm flipH="1">
                          <a:off x="0" y="0"/>
                          <a:ext cx="2183589" cy="6867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8FF8D57">
              <v:shapetype id="_x0000_t32" coordsize="21600,21600" o:oned="t" filled="f" o:spt="32" path="m,l21600,21600e" w14:anchorId="44CAFF78">
                <v:path fillok="f" arrowok="t" o:connecttype="none"/>
                <o:lock v:ext="edit" shapetype="t"/>
              </v:shapetype>
              <v:shape id="Straight Arrow Connector 8" style="position:absolute;margin-left:25.65pt;margin-top:45.35pt;width:171.95pt;height:54.1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">
                <v:stroke endarrow="block"/>
              </v:shape>
            </w:pict>
          </mc:Fallback>
        </mc:AlternateContent>
      </w:r>
      <w:r w:rsidRPr="0065727A" w:rsidR="006C7050">
        <w:rPr>
          <w:rFonts w:asciiTheme="majorBidi" w:hAnsiTheme="majorBidi" w:cstheme="majorBidi"/>
          <w:b/>
          <w:bCs/>
          <w:noProof/>
          <w:sz w:val="28"/>
          <w:szCs w:val="28"/>
        </w:rPr>
        <mc:AlternateContent>
          <mc:Choice Requires="wps">
            <w:drawing>
              <wp:anchor distT="0" distB="0" distL="114300" distR="114300" simplePos="0" relativeHeight="251658243" behindDoc="0" locked="0" layoutInCell="1" allowOverlap="1" wp14:anchorId="67002853" wp14:editId="7828D6BD">
                <wp:simplePos x="0" y="0"/>
                <wp:positionH relativeFrom="column">
                  <wp:posOffset>3331675</wp:posOffset>
                </wp:positionH>
                <wp:positionV relativeFrom="paragraph">
                  <wp:posOffset>603269</wp:posOffset>
                </wp:positionV>
                <wp:extent cx="570369" cy="678651"/>
                <wp:effectExtent l="0" t="0" r="58420" b="64770"/>
                <wp:wrapNone/>
                <wp:docPr id="10" name="Straight Arrow Connector 10"/>
                <wp:cNvGraphicFramePr/>
                <a:graphic xmlns:a="http://schemas.openxmlformats.org/drawingml/2006/main">
                  <a:graphicData uri="http://schemas.microsoft.com/office/word/2010/wordprocessingShape">
                    <wps:wsp>
                      <wps:cNvCnPr/>
                      <wps:spPr>
                        <a:xfrm>
                          <a:off x="0" y="0"/>
                          <a:ext cx="570369" cy="678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B7003B8">
              <v:shape id="Straight Arrow Connector 10" style="position:absolute;margin-left:262.35pt;margin-top:47.5pt;width:44.9pt;height:53.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" w14:anchorId="60B68BB7">
                <v:stroke endarrow="block"/>
              </v:shape>
            </w:pict>
          </mc:Fallback>
        </mc:AlternateContent>
      </w:r>
      <w:r w:rsidRPr="0065727A" w:rsidR="006C7050">
        <w:rPr>
          <w:rFonts w:asciiTheme="majorBidi" w:hAnsiTheme="majorBidi" w:cstheme="majorBidi"/>
          <w:b/>
          <w:bCs/>
          <w:noProof/>
          <w:sz w:val="28"/>
          <w:szCs w:val="28"/>
        </w:rPr>
        <mc:AlternateContent>
          <mc:Choice Requires="wps">
            <w:drawing>
              <wp:anchor distT="0" distB="0" distL="114300" distR="114300" simplePos="0" relativeHeight="251658242" behindDoc="0" locked="0" layoutInCell="1" allowOverlap="1" wp14:anchorId="4767B47E" wp14:editId="1ECDB4F9">
                <wp:simplePos x="0" y="0"/>
                <wp:positionH relativeFrom="column">
                  <wp:posOffset>2109457</wp:posOffset>
                </wp:positionH>
                <wp:positionV relativeFrom="paragraph">
                  <wp:posOffset>594215</wp:posOffset>
                </wp:positionV>
                <wp:extent cx="689724" cy="688064"/>
                <wp:effectExtent l="38100" t="0" r="34290" b="55245"/>
                <wp:wrapNone/>
                <wp:docPr id="9" name="Straight Arrow Connector 9"/>
                <wp:cNvGraphicFramePr/>
                <a:graphic xmlns:a="http://schemas.openxmlformats.org/drawingml/2006/main">
                  <a:graphicData uri="http://schemas.microsoft.com/office/word/2010/wordprocessingShape">
                    <wps:wsp>
                      <wps:cNvCnPr/>
                      <wps:spPr>
                        <a:xfrm flipH="1">
                          <a:off x="0" y="0"/>
                          <a:ext cx="689724" cy="6880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4A0DC21">
              <v:shape id="Straight Arrow Connector 9" style="position:absolute;margin-left:166.1pt;margin-top:46.8pt;width:54.3pt;height:54.2p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" w14:anchorId="45B952BF">
                <v:stroke endarrow="block"/>
              </v:shape>
            </w:pict>
          </mc:Fallback>
        </mc:AlternateContent>
      </w:r>
      <w:r w:rsidRPr="0065727A" w:rsidR="00AE3AA9">
        <w:rPr>
          <w:rFonts w:asciiTheme="majorBidi" w:hAnsiTheme="majorBidi" w:cstheme="majorBidi"/>
          <w:b/>
          <w:bCs/>
          <w:noProof/>
          <w:sz w:val="28"/>
          <w:szCs w:val="28"/>
        </w:rPr>
        <mc:AlternateContent>
          <mc:Choice Requires="wps">
            <w:drawing>
              <wp:anchor distT="0" distB="0" distL="114300" distR="114300" simplePos="0" relativeHeight="251658244" behindDoc="0" locked="0" layoutInCell="1" allowOverlap="1" wp14:anchorId="4CF763B5" wp14:editId="3CAC4378">
                <wp:simplePos x="0" y="0"/>
                <wp:positionH relativeFrom="column">
                  <wp:posOffset>3603279</wp:posOffset>
                </wp:positionH>
                <wp:positionV relativeFrom="paragraph">
                  <wp:posOffset>594216</wp:posOffset>
                </wp:positionV>
                <wp:extent cx="1846109" cy="668982"/>
                <wp:effectExtent l="0" t="0" r="40005" b="74295"/>
                <wp:wrapNone/>
                <wp:docPr id="11" name="Straight Arrow Connector 11"/>
                <wp:cNvGraphicFramePr/>
                <a:graphic xmlns:a="http://schemas.openxmlformats.org/drawingml/2006/main">
                  <a:graphicData uri="http://schemas.microsoft.com/office/word/2010/wordprocessingShape">
                    <wps:wsp>
                      <wps:cNvCnPr/>
                      <wps:spPr>
                        <a:xfrm>
                          <a:off x="0" y="0"/>
                          <a:ext cx="1846109" cy="6689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0627229">
              <v:shape id="Straight Arrow Connector 11" style="position:absolute;margin-left:283.7pt;margin-top:46.8pt;width:145.35pt;height:52.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" w14:anchorId="4A3C2394">
                <v:stroke endarrow="block"/>
              </v:shape>
            </w:pict>
          </mc:Fallback>
        </mc:AlternateContent>
      </w:r>
    </w:p>
    <w:p w:rsidRPr="0065727A" w:rsidR="00230FD0" w:rsidP="005D601F" w:rsidRDefault="00230FD0" w14:paraId="1F25A9B8" w14:textId="77777777">
      <w:pPr>
        <w:rPr>
          <w:rFonts w:asciiTheme="majorBidi" w:hAnsiTheme="majorBidi" w:cstheme="majorBidi"/>
        </w:rPr>
      </w:pPr>
    </w:p>
    <w:p w:rsidRPr="0065727A" w:rsidR="00802F33" w:rsidP="005D601F" w:rsidRDefault="00802F33" w14:paraId="4D1BF2F6" w14:textId="77777777">
      <w:pPr>
        <w:rPr>
          <w:rFonts w:asciiTheme="majorBidi" w:hAnsiTheme="majorBidi" w:cstheme="majorBidi"/>
        </w:rPr>
      </w:pPr>
    </w:p>
    <w:p w:rsidRPr="0065727A" w:rsidR="00802F33" w:rsidP="005D601F" w:rsidRDefault="00802F33" w14:paraId="1684E6F8" w14:textId="77777777">
      <w:pPr>
        <w:rPr>
          <w:rFonts w:asciiTheme="majorBidi" w:hAnsiTheme="majorBidi" w:cstheme="majorBidi"/>
        </w:rPr>
      </w:pPr>
    </w:p>
    <w:p w:rsidRPr="0065727A" w:rsidR="00802F33" w:rsidP="005D601F" w:rsidRDefault="00802F33" w14:paraId="499EECED" w14:textId="77777777">
      <w:pPr>
        <w:rPr>
          <w:rFonts w:asciiTheme="majorBidi" w:hAnsiTheme="majorBidi" w:cstheme="majorBidi"/>
        </w:rPr>
      </w:pPr>
    </w:p>
    <w:p w:rsidRPr="0065727A" w:rsidR="00802F33" w:rsidP="005D601F" w:rsidRDefault="00802F33" w14:paraId="5FA7FCF4" w14:textId="77777777">
      <w:pPr>
        <w:rPr>
          <w:rFonts w:asciiTheme="majorBidi" w:hAnsiTheme="majorBidi" w:cstheme="majorBidi"/>
        </w:rPr>
      </w:pPr>
    </w:p>
    <w:p w:rsidRPr="0065727A" w:rsidR="00802F33" w:rsidP="005D601F" w:rsidRDefault="00802F33" w14:paraId="771E4E93" w14:textId="77777777">
      <w:pPr>
        <w:rPr>
          <w:rFonts w:asciiTheme="majorBidi" w:hAnsiTheme="majorBidi" w:cstheme="majorBidi"/>
        </w:rPr>
      </w:pPr>
    </w:p>
    <w:p w:rsidRPr="0065727A" w:rsidR="00802F33" w:rsidP="005D601F" w:rsidRDefault="00802F33" w14:paraId="419C5CD1" w14:textId="77777777">
      <w:pPr>
        <w:rPr>
          <w:rFonts w:asciiTheme="majorBidi" w:hAnsiTheme="majorBidi" w:cstheme="majorBidi"/>
        </w:rPr>
      </w:pPr>
    </w:p>
    <w:p w:rsidRPr="0065727A" w:rsidR="00802F33" w:rsidP="005D601F" w:rsidRDefault="00802F33" w14:paraId="1E11C55B" w14:textId="77777777">
      <w:pPr>
        <w:rPr>
          <w:rFonts w:asciiTheme="majorBidi" w:hAnsiTheme="majorBidi" w:cstheme="majorBidi"/>
        </w:rPr>
      </w:pPr>
    </w:p>
    <w:p w:rsidRPr="0065727A" w:rsidR="00802F33" w:rsidP="005D601F" w:rsidRDefault="00802F33" w14:paraId="12B89A7D" w14:textId="77777777">
      <w:pPr>
        <w:rPr>
          <w:rFonts w:asciiTheme="majorBidi" w:hAnsiTheme="majorBidi" w:cstheme="majorBidi"/>
        </w:rPr>
      </w:pPr>
    </w:p>
    <w:p w:rsidRPr="0065727A" w:rsidR="00802F33" w:rsidP="005D601F" w:rsidRDefault="00802F33" w14:paraId="65F70AA2" w14:textId="77777777">
      <w:pPr>
        <w:rPr>
          <w:rFonts w:asciiTheme="majorBidi" w:hAnsiTheme="majorBidi" w:cstheme="majorBidi"/>
        </w:rPr>
      </w:pPr>
    </w:p>
    <w:p w:rsidRPr="0065727A" w:rsidR="009729CF" w:rsidP="005D601F" w:rsidRDefault="00802F33" w14:paraId="10B7DB0A" w14:textId="55117F01">
      <w:pPr>
        <w:rPr>
          <w:rFonts w:asciiTheme="majorBidi" w:hAnsiTheme="majorBidi" w:cstheme="majorBidi"/>
          <w:b/>
          <w:bCs/>
          <w:sz w:val="28"/>
          <w:szCs w:val="28"/>
          <w:u w:val="single"/>
        </w:rPr>
      </w:pPr>
      <w:r w:rsidRPr="0065727A">
        <w:rPr>
          <w:rFonts w:asciiTheme="majorBidi" w:hAnsiTheme="majorBidi" w:cstheme="majorBidi"/>
          <w:b/>
          <w:bCs/>
          <w:sz w:val="28"/>
          <w:szCs w:val="28"/>
          <w:u w:val="single"/>
        </w:rPr>
        <w:t>Project Manager:</w:t>
      </w:r>
    </w:p>
    <w:p w:rsidRPr="0065727A" w:rsidR="000842A7" w:rsidP="005D601F" w:rsidRDefault="000842A7" w14:paraId="1B422B5F" w14:textId="77777777">
      <w:pPr>
        <w:rPr>
          <w:rFonts w:asciiTheme="majorBidi" w:hAnsiTheme="majorBidi" w:cstheme="majorBidi"/>
          <w:b/>
          <w:bCs/>
          <w:sz w:val="28"/>
          <w:szCs w:val="28"/>
          <w:u w:val="single"/>
        </w:rPr>
      </w:pPr>
    </w:p>
    <w:p w:rsidRPr="0065727A" w:rsidR="00155E6C" w:rsidP="005D601F" w:rsidRDefault="00155E6C" w14:paraId="1391A89D" w14:textId="1839A745">
      <w:pPr>
        <w:spacing w:line="360" w:lineRule="auto"/>
        <w:rPr>
          <w:rFonts w:asciiTheme="majorBidi" w:hAnsiTheme="majorBidi" w:cstheme="majorBidi"/>
          <w:sz w:val="26"/>
          <w:szCs w:val="26"/>
        </w:rPr>
      </w:pPr>
      <w:r w:rsidRPr="0065727A">
        <w:rPr>
          <w:rFonts w:asciiTheme="majorBidi" w:hAnsiTheme="majorBidi" w:cstheme="majorBidi"/>
          <w:sz w:val="26"/>
          <w:szCs w:val="26"/>
        </w:rPr>
        <w:t>The project manager</w:t>
      </w:r>
      <w:r w:rsidRPr="0065727A" w:rsidR="00030AEB">
        <w:rPr>
          <w:rFonts w:asciiTheme="majorBidi" w:hAnsiTheme="majorBidi" w:cstheme="majorBidi"/>
          <w:sz w:val="26"/>
          <w:szCs w:val="26"/>
        </w:rPr>
        <w:t>’s</w:t>
      </w:r>
      <w:r w:rsidRPr="0065727A">
        <w:rPr>
          <w:rFonts w:asciiTheme="majorBidi" w:hAnsiTheme="majorBidi" w:cstheme="majorBidi"/>
          <w:sz w:val="26"/>
          <w:szCs w:val="26"/>
        </w:rPr>
        <w:t xml:space="preserve"> responsibilities are: </w:t>
      </w:r>
    </w:p>
    <w:p w:rsidRPr="0065727A" w:rsidR="004A31E2" w:rsidP="004C1F43" w:rsidRDefault="00896146" w14:paraId="7491A034" w14:textId="493CF8A0">
      <w:pPr>
        <w:pStyle w:val="ListParagraph"/>
        <w:numPr>
          <w:ilvl w:val="0"/>
          <w:numId w:val="8"/>
        </w:numPr>
        <w:spacing w:line="360" w:lineRule="auto"/>
        <w:rPr>
          <w:rFonts w:asciiTheme="majorBidi" w:hAnsiTheme="majorBidi" w:cstheme="majorBidi"/>
          <w:b/>
          <w:bCs/>
          <w:sz w:val="26"/>
          <w:szCs w:val="26"/>
          <w:u w:val="single"/>
        </w:rPr>
      </w:pPr>
      <w:r w:rsidRPr="0065727A">
        <w:rPr>
          <w:rFonts w:asciiTheme="majorBidi" w:hAnsiTheme="majorBidi" w:cstheme="majorBidi"/>
          <w:sz w:val="26"/>
          <w:szCs w:val="26"/>
        </w:rPr>
        <w:t>must organize schedule for each phase with the deadlines that should be submitted at.</w:t>
      </w:r>
    </w:p>
    <w:p w:rsidRPr="0065727A" w:rsidR="00546878" w:rsidP="004C1F43" w:rsidRDefault="00896146" w14:paraId="6456893B" w14:textId="17747561">
      <w:pPr>
        <w:pStyle w:val="ListParagraph"/>
        <w:numPr>
          <w:ilvl w:val="0"/>
          <w:numId w:val="8"/>
        </w:numPr>
        <w:spacing w:line="360" w:lineRule="auto"/>
        <w:rPr>
          <w:rFonts w:asciiTheme="majorBidi" w:hAnsiTheme="majorBidi" w:cstheme="majorBidi"/>
          <w:sz w:val="26"/>
          <w:szCs w:val="26"/>
        </w:rPr>
      </w:pPr>
      <w:r w:rsidRPr="0065727A">
        <w:rPr>
          <w:rFonts w:asciiTheme="majorBidi" w:hAnsiTheme="majorBidi" w:cstheme="majorBidi"/>
          <w:sz w:val="26"/>
          <w:szCs w:val="26"/>
        </w:rPr>
        <w:t>must divide each responsibility to each manager.</w:t>
      </w:r>
    </w:p>
    <w:p w:rsidRPr="0065727A" w:rsidR="00546878" w:rsidP="004C1F43" w:rsidRDefault="00896146" w14:paraId="49A8FE22" w14:textId="2E12D134">
      <w:pPr>
        <w:pStyle w:val="ListParagraph"/>
        <w:numPr>
          <w:ilvl w:val="0"/>
          <w:numId w:val="8"/>
        </w:numPr>
        <w:spacing w:line="360" w:lineRule="auto"/>
        <w:rPr>
          <w:rFonts w:asciiTheme="majorBidi" w:hAnsiTheme="majorBidi" w:cstheme="majorBidi"/>
          <w:sz w:val="26"/>
          <w:szCs w:val="26"/>
        </w:rPr>
      </w:pPr>
      <w:r w:rsidRPr="0065727A">
        <w:rPr>
          <w:rFonts w:asciiTheme="majorBidi" w:hAnsiTheme="majorBidi" w:cstheme="majorBidi"/>
          <w:sz w:val="26"/>
          <w:szCs w:val="26"/>
        </w:rPr>
        <w:t>if possible, give more directional steps on how to manage each phase.</w:t>
      </w:r>
    </w:p>
    <w:p w:rsidRPr="0065727A" w:rsidR="00546878" w:rsidP="004C1F43" w:rsidRDefault="00F54AD5" w14:paraId="21F11AC7" w14:textId="4C70B17D">
      <w:pPr>
        <w:pStyle w:val="ListParagraph"/>
        <w:numPr>
          <w:ilvl w:val="0"/>
          <w:numId w:val="8"/>
        </w:numPr>
        <w:spacing w:line="360" w:lineRule="auto"/>
        <w:rPr>
          <w:rFonts w:asciiTheme="majorBidi" w:hAnsiTheme="majorBidi" w:cstheme="majorBidi"/>
          <w:sz w:val="26"/>
          <w:szCs w:val="26"/>
        </w:rPr>
      </w:pPr>
      <w:r w:rsidRPr="0065727A">
        <w:rPr>
          <w:rFonts w:asciiTheme="majorBidi" w:hAnsiTheme="majorBidi" w:cstheme="majorBidi"/>
          <w:sz w:val="26"/>
          <w:szCs w:val="26"/>
        </w:rPr>
        <w:t xml:space="preserve">must schedule meeting each week to check on the </w:t>
      </w:r>
      <w:r w:rsidRPr="0065727A" w:rsidR="00EF451C">
        <w:rPr>
          <w:rFonts w:asciiTheme="majorBidi" w:hAnsiTheme="majorBidi" w:cstheme="majorBidi"/>
          <w:sz w:val="26"/>
          <w:szCs w:val="26"/>
        </w:rPr>
        <w:t xml:space="preserve">development of each phase and to answer any concerns regarding the </w:t>
      </w:r>
      <w:r w:rsidRPr="0065727A" w:rsidR="005F1772">
        <w:rPr>
          <w:rFonts w:asciiTheme="majorBidi" w:hAnsiTheme="majorBidi" w:cstheme="majorBidi"/>
          <w:sz w:val="26"/>
          <w:szCs w:val="26"/>
        </w:rPr>
        <w:t>responsibility</w:t>
      </w:r>
      <w:r w:rsidRPr="0065727A" w:rsidR="00EF451C">
        <w:rPr>
          <w:rFonts w:asciiTheme="majorBidi" w:hAnsiTheme="majorBidi" w:cstheme="majorBidi"/>
          <w:sz w:val="26"/>
          <w:szCs w:val="26"/>
        </w:rPr>
        <w:t xml:space="preserve"> </w:t>
      </w:r>
      <w:r w:rsidRPr="0065727A" w:rsidR="005F1772">
        <w:rPr>
          <w:rFonts w:asciiTheme="majorBidi" w:hAnsiTheme="majorBidi" w:cstheme="majorBidi"/>
          <w:sz w:val="26"/>
          <w:szCs w:val="26"/>
        </w:rPr>
        <w:t>each manager has.</w:t>
      </w:r>
    </w:p>
    <w:p w:rsidRPr="0065727A" w:rsidR="00546878" w:rsidP="004C1F43" w:rsidRDefault="005F1772" w14:paraId="2D1DC43E" w14:textId="49942958">
      <w:pPr>
        <w:pStyle w:val="ListParagraph"/>
        <w:numPr>
          <w:ilvl w:val="0"/>
          <w:numId w:val="8"/>
        </w:numPr>
        <w:spacing w:line="360" w:lineRule="auto"/>
        <w:rPr>
          <w:rFonts w:asciiTheme="majorBidi" w:hAnsiTheme="majorBidi" w:cstheme="majorBidi"/>
          <w:sz w:val="26"/>
          <w:szCs w:val="26"/>
        </w:rPr>
      </w:pPr>
      <w:r w:rsidRPr="0065727A">
        <w:rPr>
          <w:rFonts w:asciiTheme="majorBidi" w:hAnsiTheme="majorBidi" w:cstheme="majorBidi"/>
          <w:sz w:val="26"/>
          <w:szCs w:val="26"/>
        </w:rPr>
        <w:t>must be available for any questions needed for the project</w:t>
      </w:r>
      <w:r w:rsidRPr="0065727A" w:rsidR="00974B98">
        <w:rPr>
          <w:rFonts w:asciiTheme="majorBidi" w:hAnsiTheme="majorBidi" w:cstheme="majorBidi"/>
          <w:sz w:val="26"/>
          <w:szCs w:val="26"/>
        </w:rPr>
        <w:t>.</w:t>
      </w:r>
    </w:p>
    <w:p w:rsidRPr="0065727A" w:rsidR="00780346" w:rsidP="004C1F43" w:rsidRDefault="005F1772" w14:paraId="7C320769" w14:textId="1040C248">
      <w:pPr>
        <w:pStyle w:val="ListParagraph"/>
        <w:numPr>
          <w:ilvl w:val="0"/>
          <w:numId w:val="8"/>
        </w:numPr>
        <w:spacing w:line="360" w:lineRule="auto"/>
        <w:rPr>
          <w:rFonts w:asciiTheme="majorBidi" w:hAnsiTheme="majorBidi" w:cstheme="majorBidi"/>
          <w:sz w:val="26"/>
          <w:szCs w:val="26"/>
        </w:rPr>
      </w:pPr>
      <w:r w:rsidRPr="0065727A">
        <w:rPr>
          <w:rFonts w:asciiTheme="majorBidi" w:hAnsiTheme="majorBidi" w:cstheme="majorBidi"/>
          <w:sz w:val="26"/>
          <w:szCs w:val="26"/>
        </w:rPr>
        <w:t xml:space="preserve">should </w:t>
      </w:r>
      <w:r w:rsidRPr="0065727A" w:rsidR="008F183B">
        <w:rPr>
          <w:rFonts w:asciiTheme="majorBidi" w:hAnsiTheme="majorBidi" w:cstheme="majorBidi"/>
          <w:sz w:val="26"/>
          <w:szCs w:val="26"/>
        </w:rPr>
        <w:t>have a presentation showing the other managers the risks, budget, and tools needed to complete the project</w:t>
      </w:r>
      <w:r w:rsidRPr="0065727A" w:rsidR="009729CF">
        <w:rPr>
          <w:rFonts w:asciiTheme="majorBidi" w:hAnsiTheme="majorBidi" w:cstheme="majorBidi"/>
          <w:sz w:val="26"/>
          <w:szCs w:val="26"/>
        </w:rPr>
        <w:t>.</w:t>
      </w:r>
    </w:p>
    <w:p w:rsidRPr="0065727A" w:rsidR="00AF00AD" w:rsidP="005D601F" w:rsidRDefault="00AF00AD" w14:paraId="1F69F5FC" w14:textId="01C153AC">
      <w:pPr>
        <w:spacing w:line="360" w:lineRule="auto"/>
        <w:rPr>
          <w:rFonts w:asciiTheme="majorBidi" w:hAnsiTheme="majorBidi" w:cstheme="majorBidi"/>
          <w:sz w:val="26"/>
          <w:szCs w:val="26"/>
        </w:rPr>
      </w:pPr>
    </w:p>
    <w:p w:rsidRPr="0065727A" w:rsidR="00AF00AD" w:rsidP="005D601F" w:rsidRDefault="00AF00AD" w14:paraId="70B39F75" w14:textId="35F951A1">
      <w:pPr>
        <w:spacing w:line="360" w:lineRule="auto"/>
        <w:rPr>
          <w:rFonts w:asciiTheme="majorBidi" w:hAnsiTheme="majorBidi" w:cstheme="majorBidi"/>
          <w:sz w:val="26"/>
          <w:szCs w:val="26"/>
        </w:rPr>
      </w:pPr>
    </w:p>
    <w:p w:rsidRPr="0065727A" w:rsidR="00AF00AD" w:rsidP="005D601F" w:rsidRDefault="00AF00AD" w14:paraId="38BD5D4A" w14:textId="53B0A484">
      <w:pPr>
        <w:spacing w:line="360" w:lineRule="auto"/>
        <w:rPr>
          <w:rFonts w:asciiTheme="majorBidi" w:hAnsiTheme="majorBidi" w:cstheme="majorBidi"/>
          <w:sz w:val="26"/>
          <w:szCs w:val="26"/>
        </w:rPr>
      </w:pPr>
    </w:p>
    <w:p w:rsidRPr="0065727A" w:rsidR="00AF00AD" w:rsidP="005D601F" w:rsidRDefault="00AF00AD" w14:paraId="3AA4447B" w14:textId="77777777">
      <w:pPr>
        <w:spacing w:line="360" w:lineRule="auto"/>
        <w:rPr>
          <w:rFonts w:asciiTheme="majorBidi" w:hAnsiTheme="majorBidi" w:cstheme="majorBidi"/>
          <w:sz w:val="26"/>
          <w:szCs w:val="26"/>
        </w:rPr>
      </w:pPr>
    </w:p>
    <w:p w:rsidRPr="0065727A" w:rsidR="00802F33" w:rsidP="005D601F" w:rsidRDefault="00802F33" w14:paraId="24D1BD8A" w14:textId="68005265">
      <w:pPr>
        <w:spacing w:line="360" w:lineRule="auto"/>
        <w:rPr>
          <w:rFonts w:asciiTheme="majorBidi" w:hAnsiTheme="majorBidi" w:cstheme="majorBidi"/>
          <w:b/>
          <w:bCs/>
          <w:sz w:val="28"/>
          <w:szCs w:val="28"/>
          <w:u w:val="single"/>
        </w:rPr>
      </w:pPr>
      <w:r w:rsidRPr="0065727A">
        <w:rPr>
          <w:rFonts w:asciiTheme="majorBidi" w:hAnsiTheme="majorBidi" w:cstheme="majorBidi"/>
          <w:b/>
          <w:bCs/>
          <w:sz w:val="28"/>
          <w:szCs w:val="28"/>
          <w:u w:val="single"/>
        </w:rPr>
        <w:t>Analysis Manager:</w:t>
      </w:r>
    </w:p>
    <w:p w:rsidRPr="0065727A" w:rsidR="00155E6C" w:rsidP="005D601F" w:rsidRDefault="00155E6C" w14:paraId="6F65E938" w14:textId="4CC01C90">
      <w:pPr>
        <w:spacing w:line="360" w:lineRule="auto"/>
        <w:rPr>
          <w:rFonts w:asciiTheme="majorBidi" w:hAnsiTheme="majorBidi" w:cstheme="majorBidi"/>
          <w:sz w:val="26"/>
          <w:szCs w:val="26"/>
        </w:rPr>
      </w:pPr>
      <w:r w:rsidRPr="0065727A">
        <w:rPr>
          <w:rFonts w:asciiTheme="majorBidi" w:hAnsiTheme="majorBidi" w:cstheme="majorBidi"/>
          <w:sz w:val="26"/>
          <w:szCs w:val="26"/>
        </w:rPr>
        <w:t>The analysis manager</w:t>
      </w:r>
      <w:r w:rsidRPr="0065727A" w:rsidR="00D4743B">
        <w:rPr>
          <w:rFonts w:asciiTheme="majorBidi" w:hAnsiTheme="majorBidi" w:cstheme="majorBidi"/>
          <w:sz w:val="26"/>
          <w:szCs w:val="26"/>
        </w:rPr>
        <w:t>’s</w:t>
      </w:r>
      <w:r w:rsidRPr="0065727A">
        <w:rPr>
          <w:rFonts w:asciiTheme="majorBidi" w:hAnsiTheme="majorBidi" w:cstheme="majorBidi"/>
          <w:sz w:val="26"/>
          <w:szCs w:val="26"/>
        </w:rPr>
        <w:t xml:space="preserve"> responsibilities are:</w:t>
      </w:r>
    </w:p>
    <w:p w:rsidRPr="0065727A" w:rsidR="00A545E2" w:rsidP="004C1F43" w:rsidRDefault="00A545E2" w14:paraId="2D8E4AE1" w14:textId="4F042243">
      <w:pPr>
        <w:pStyle w:val="ListParagraph"/>
        <w:numPr>
          <w:ilvl w:val="0"/>
          <w:numId w:val="8"/>
        </w:numPr>
        <w:spacing w:line="360" w:lineRule="auto"/>
        <w:rPr>
          <w:rFonts w:asciiTheme="majorBidi" w:hAnsiTheme="majorBidi" w:cstheme="majorBidi"/>
          <w:b/>
          <w:bCs/>
          <w:sz w:val="26"/>
          <w:szCs w:val="26"/>
          <w:u w:val="single"/>
        </w:rPr>
      </w:pPr>
      <w:r w:rsidRPr="0065727A">
        <w:rPr>
          <w:rFonts w:asciiTheme="majorBidi" w:hAnsiTheme="majorBidi" w:cstheme="majorBidi"/>
          <w:sz w:val="26"/>
          <w:szCs w:val="26"/>
        </w:rPr>
        <w:t>train and recruit employees.</w:t>
      </w:r>
    </w:p>
    <w:p w:rsidRPr="0065727A" w:rsidR="00F91743" w:rsidP="004C1F43" w:rsidRDefault="00974B98" w14:paraId="3724013E" w14:textId="5402F001">
      <w:pPr>
        <w:pStyle w:val="ListParagraph"/>
        <w:numPr>
          <w:ilvl w:val="0"/>
          <w:numId w:val="8"/>
        </w:numPr>
        <w:spacing w:line="360" w:lineRule="auto"/>
        <w:rPr>
          <w:rFonts w:asciiTheme="majorBidi" w:hAnsiTheme="majorBidi" w:cstheme="majorBidi"/>
          <w:b/>
          <w:bCs/>
          <w:sz w:val="26"/>
          <w:szCs w:val="26"/>
          <w:u w:val="single"/>
        </w:rPr>
      </w:pPr>
      <w:r w:rsidRPr="0065727A">
        <w:rPr>
          <w:rFonts w:asciiTheme="majorBidi" w:hAnsiTheme="majorBidi" w:cstheme="majorBidi"/>
          <w:sz w:val="26"/>
          <w:szCs w:val="26"/>
        </w:rPr>
        <w:lastRenderedPageBreak/>
        <w:t>design and build technical processes to address business issues.</w:t>
      </w:r>
    </w:p>
    <w:p w:rsidRPr="0065727A" w:rsidR="00974B98" w:rsidP="004C1F43" w:rsidRDefault="00974B98" w14:paraId="0FBE4ACE" w14:textId="754B693A">
      <w:pPr>
        <w:pStyle w:val="ListParagraph"/>
        <w:numPr>
          <w:ilvl w:val="0"/>
          <w:numId w:val="8"/>
        </w:numPr>
        <w:spacing w:line="360" w:lineRule="auto"/>
        <w:rPr>
          <w:rFonts w:asciiTheme="majorBidi" w:hAnsiTheme="majorBidi" w:cstheme="majorBidi"/>
          <w:b/>
          <w:bCs/>
          <w:sz w:val="26"/>
          <w:szCs w:val="26"/>
          <w:u w:val="single"/>
        </w:rPr>
      </w:pPr>
      <w:r w:rsidRPr="0065727A">
        <w:rPr>
          <w:rFonts w:asciiTheme="majorBidi" w:hAnsiTheme="majorBidi" w:cstheme="majorBidi"/>
          <w:sz w:val="26"/>
          <w:szCs w:val="26"/>
        </w:rPr>
        <w:t>Build, develop, and maintain data models.</w:t>
      </w:r>
    </w:p>
    <w:p w:rsidRPr="0065727A" w:rsidR="00974B98" w:rsidP="004C1F43" w:rsidRDefault="001E6682" w14:paraId="6910CAE2" w14:textId="7EEDF1A5">
      <w:pPr>
        <w:pStyle w:val="ListParagraph"/>
        <w:numPr>
          <w:ilvl w:val="0"/>
          <w:numId w:val="8"/>
        </w:numPr>
        <w:spacing w:line="360" w:lineRule="auto"/>
        <w:rPr>
          <w:rFonts w:asciiTheme="majorBidi" w:hAnsiTheme="majorBidi" w:cstheme="majorBidi"/>
          <w:b/>
          <w:bCs/>
          <w:sz w:val="26"/>
          <w:szCs w:val="26"/>
          <w:u w:val="single"/>
        </w:rPr>
      </w:pPr>
      <w:r w:rsidRPr="0065727A">
        <w:rPr>
          <w:rFonts w:asciiTheme="majorBidi" w:hAnsiTheme="majorBidi" w:cstheme="majorBidi"/>
          <w:sz w:val="26"/>
          <w:szCs w:val="26"/>
        </w:rPr>
        <w:t>Deliver</w:t>
      </w:r>
      <w:r w:rsidRPr="0065727A" w:rsidR="00974B98">
        <w:rPr>
          <w:rFonts w:asciiTheme="majorBidi" w:hAnsiTheme="majorBidi" w:cstheme="majorBidi"/>
          <w:sz w:val="26"/>
          <w:szCs w:val="26"/>
        </w:rPr>
        <w:t xml:space="preserve"> </w:t>
      </w:r>
      <w:r w:rsidRPr="0065727A">
        <w:rPr>
          <w:rFonts w:asciiTheme="majorBidi" w:hAnsiTheme="majorBidi" w:cstheme="majorBidi"/>
          <w:sz w:val="26"/>
          <w:szCs w:val="26"/>
        </w:rPr>
        <w:t>analytical reports.</w:t>
      </w:r>
    </w:p>
    <w:p w:rsidRPr="0065727A" w:rsidR="001E6682" w:rsidP="004C1F43" w:rsidRDefault="00F841DF" w14:paraId="095C4A85" w14:textId="095CE771">
      <w:pPr>
        <w:pStyle w:val="ListParagraph"/>
        <w:numPr>
          <w:ilvl w:val="0"/>
          <w:numId w:val="8"/>
        </w:numPr>
        <w:spacing w:line="360" w:lineRule="auto"/>
        <w:rPr>
          <w:rFonts w:asciiTheme="majorBidi" w:hAnsiTheme="majorBidi" w:cstheme="majorBidi"/>
          <w:b/>
          <w:bCs/>
          <w:sz w:val="26"/>
          <w:szCs w:val="26"/>
          <w:u w:val="single"/>
        </w:rPr>
      </w:pPr>
      <w:r w:rsidRPr="0065727A">
        <w:rPr>
          <w:rFonts w:asciiTheme="majorBidi" w:hAnsiTheme="majorBidi" w:cstheme="majorBidi"/>
          <w:sz w:val="26"/>
          <w:szCs w:val="26"/>
        </w:rPr>
        <w:t>Examine and interpret results of analytical reports for stakeholder</w:t>
      </w:r>
      <w:r w:rsidRPr="0065727A" w:rsidR="00006AE4">
        <w:rPr>
          <w:rFonts w:asciiTheme="majorBidi" w:hAnsiTheme="majorBidi" w:cstheme="majorBidi"/>
          <w:sz w:val="26"/>
          <w:szCs w:val="26"/>
        </w:rPr>
        <w:t>s.</w:t>
      </w:r>
    </w:p>
    <w:p w:rsidRPr="0065727A" w:rsidR="00726835" w:rsidP="005D601F" w:rsidRDefault="00726835" w14:paraId="412554F1" w14:textId="77777777">
      <w:pPr>
        <w:rPr>
          <w:rFonts w:asciiTheme="majorBidi" w:hAnsiTheme="majorBidi" w:cstheme="majorBidi"/>
          <w:b/>
          <w:bCs/>
          <w:sz w:val="24"/>
          <w:szCs w:val="24"/>
          <w:u w:val="single"/>
        </w:rPr>
      </w:pPr>
    </w:p>
    <w:p w:rsidR="00F1452D" w:rsidP="00152660" w:rsidRDefault="00802F33" w14:paraId="635695F6" w14:textId="67A0D4C9">
      <w:pPr>
        <w:rPr>
          <w:rFonts w:asciiTheme="majorBidi" w:hAnsiTheme="majorBidi" w:cstheme="majorBidi"/>
          <w:b/>
          <w:bCs/>
          <w:sz w:val="28"/>
          <w:szCs w:val="28"/>
          <w:u w:val="single"/>
        </w:rPr>
      </w:pPr>
      <w:r w:rsidRPr="0065727A">
        <w:rPr>
          <w:rFonts w:asciiTheme="majorBidi" w:hAnsiTheme="majorBidi" w:cstheme="majorBidi"/>
          <w:b/>
          <w:bCs/>
          <w:sz w:val="28"/>
          <w:szCs w:val="28"/>
          <w:u w:val="single"/>
        </w:rPr>
        <w:t>Design Manager:</w:t>
      </w:r>
    </w:p>
    <w:p w:rsidRPr="0065727A" w:rsidR="00152660" w:rsidP="00152660" w:rsidRDefault="00152660" w14:paraId="20100986" w14:textId="77777777">
      <w:pPr>
        <w:rPr>
          <w:rFonts w:asciiTheme="majorBidi" w:hAnsiTheme="majorBidi" w:cstheme="majorBidi"/>
          <w:b/>
          <w:bCs/>
          <w:sz w:val="28"/>
          <w:szCs w:val="28"/>
          <w:u w:val="single"/>
        </w:rPr>
      </w:pPr>
    </w:p>
    <w:p w:rsidRPr="0065727A" w:rsidR="00155E6C" w:rsidP="005D601F" w:rsidRDefault="00155E6C" w14:paraId="6ECAFDDE" w14:textId="6F0A22D9">
      <w:pPr>
        <w:spacing w:line="360" w:lineRule="auto"/>
        <w:rPr>
          <w:rFonts w:asciiTheme="majorBidi" w:hAnsiTheme="majorBidi" w:cstheme="majorBidi"/>
          <w:sz w:val="24"/>
          <w:szCs w:val="24"/>
        </w:rPr>
      </w:pPr>
      <w:r w:rsidRPr="0065727A">
        <w:rPr>
          <w:rFonts w:asciiTheme="majorBidi" w:hAnsiTheme="majorBidi" w:cstheme="majorBidi"/>
          <w:sz w:val="24"/>
          <w:szCs w:val="24"/>
        </w:rPr>
        <w:t>The design manager</w:t>
      </w:r>
      <w:r w:rsidRPr="0065727A" w:rsidR="00D4743B">
        <w:rPr>
          <w:rFonts w:asciiTheme="majorBidi" w:hAnsiTheme="majorBidi" w:cstheme="majorBidi"/>
          <w:sz w:val="24"/>
          <w:szCs w:val="24"/>
        </w:rPr>
        <w:t>’s</w:t>
      </w:r>
      <w:r w:rsidRPr="0065727A">
        <w:rPr>
          <w:rFonts w:asciiTheme="majorBidi" w:hAnsiTheme="majorBidi" w:cstheme="majorBidi"/>
          <w:sz w:val="24"/>
          <w:szCs w:val="24"/>
        </w:rPr>
        <w:t xml:space="preserve"> responsibilities are:</w:t>
      </w:r>
    </w:p>
    <w:p w:rsidRPr="0065727A" w:rsidR="00EA3C0D" w:rsidP="004C1F43" w:rsidRDefault="00A545E2" w14:paraId="251A32F4" w14:textId="704D5642">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M</w:t>
      </w:r>
      <w:r w:rsidRPr="0065727A" w:rsidR="00EA3C0D">
        <w:rPr>
          <w:rFonts w:asciiTheme="majorBidi" w:hAnsiTheme="majorBidi" w:cstheme="majorBidi"/>
          <w:sz w:val="24"/>
          <w:szCs w:val="24"/>
        </w:rPr>
        <w:t>o</w:t>
      </w:r>
      <w:r w:rsidRPr="0065727A">
        <w:rPr>
          <w:rFonts w:asciiTheme="majorBidi" w:hAnsiTheme="majorBidi" w:cstheme="majorBidi"/>
          <w:sz w:val="24"/>
          <w:szCs w:val="24"/>
        </w:rPr>
        <w:t>tivate the design team.</w:t>
      </w:r>
    </w:p>
    <w:p w:rsidRPr="0065727A" w:rsidR="00A545E2" w:rsidP="004C1F43" w:rsidRDefault="00A545E2" w14:paraId="61F309AD" w14:textId="0642D8CA">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Ensure the designs and drawings are completed on time.</w:t>
      </w:r>
    </w:p>
    <w:p w:rsidRPr="0065727A" w:rsidR="00A545E2" w:rsidP="004C1F43" w:rsidRDefault="00DB7163" w14:paraId="4D836252" w14:textId="780A0A9C">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Maintain documentation of the design process.</w:t>
      </w:r>
    </w:p>
    <w:p w:rsidRPr="0065727A" w:rsidR="00DB7163" w:rsidP="004C1F43" w:rsidRDefault="00CD0044" w14:paraId="34460DAA" w14:textId="6B5CAE1A">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Reduce financial risk during the process.</w:t>
      </w:r>
    </w:p>
    <w:p w:rsidRPr="0065727A" w:rsidR="003802F2" w:rsidP="004C1F43" w:rsidRDefault="00D84507" w14:paraId="5AE7CF0F" w14:textId="09042C8E">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 xml:space="preserve">Design use case diagram and context diagram to </w:t>
      </w:r>
      <w:r w:rsidRPr="0065727A" w:rsidR="003802F2">
        <w:rPr>
          <w:rFonts w:asciiTheme="majorBidi" w:hAnsiTheme="majorBidi" w:cstheme="majorBidi"/>
          <w:sz w:val="24"/>
          <w:szCs w:val="24"/>
        </w:rPr>
        <w:t>show what each user will perform in the system.</w:t>
      </w:r>
    </w:p>
    <w:p w:rsidRPr="0065727A" w:rsidR="003802F2" w:rsidP="004C1F43" w:rsidRDefault="003802F2" w14:paraId="002E0680" w14:textId="5EF1DD49">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 xml:space="preserve">Make sure the diagrams </w:t>
      </w:r>
      <w:r w:rsidRPr="0065727A" w:rsidR="00D4743B">
        <w:rPr>
          <w:rFonts w:asciiTheme="majorBidi" w:hAnsiTheme="majorBidi" w:cstheme="majorBidi"/>
          <w:sz w:val="24"/>
          <w:szCs w:val="24"/>
        </w:rPr>
        <w:t>are</w:t>
      </w:r>
      <w:r w:rsidRPr="0065727A">
        <w:rPr>
          <w:rFonts w:asciiTheme="majorBidi" w:hAnsiTheme="majorBidi" w:cstheme="majorBidi"/>
          <w:sz w:val="24"/>
          <w:szCs w:val="24"/>
        </w:rPr>
        <w:t xml:space="preserve"> how the client want and need in the system.</w:t>
      </w:r>
    </w:p>
    <w:p w:rsidRPr="0065727A" w:rsidR="00D76328" w:rsidP="004C1F43" w:rsidRDefault="00D76328" w14:paraId="19C508B8" w14:textId="7200D45E">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 xml:space="preserve">Help the design team with any obstacle they face. </w:t>
      </w:r>
    </w:p>
    <w:p w:rsidRPr="0065727A" w:rsidR="00586517" w:rsidP="005D601F" w:rsidRDefault="00586517" w14:paraId="24E01C27" w14:textId="77777777">
      <w:pPr>
        <w:pStyle w:val="ListParagraph"/>
        <w:spacing w:line="360" w:lineRule="auto"/>
        <w:rPr>
          <w:rFonts w:asciiTheme="majorBidi" w:hAnsiTheme="majorBidi" w:cstheme="majorBidi"/>
          <w:b/>
          <w:bCs/>
          <w:sz w:val="24"/>
          <w:szCs w:val="24"/>
          <w:u w:val="single"/>
        </w:rPr>
      </w:pPr>
    </w:p>
    <w:p w:rsidRPr="0065727A" w:rsidR="00802F33" w:rsidP="005D601F" w:rsidRDefault="004A31E2" w14:paraId="47D77EF2" w14:textId="7FA92201">
      <w:pPr>
        <w:spacing w:line="360" w:lineRule="auto"/>
        <w:rPr>
          <w:rFonts w:asciiTheme="majorBidi" w:hAnsiTheme="majorBidi" w:cstheme="majorBidi"/>
          <w:b/>
          <w:bCs/>
          <w:sz w:val="28"/>
          <w:szCs w:val="28"/>
          <w:u w:val="single"/>
        </w:rPr>
      </w:pPr>
      <w:r w:rsidRPr="0065727A">
        <w:rPr>
          <w:rFonts w:asciiTheme="majorBidi" w:hAnsiTheme="majorBidi" w:cstheme="majorBidi"/>
          <w:b/>
          <w:bCs/>
          <w:sz w:val="28"/>
          <w:szCs w:val="28"/>
          <w:u w:val="single"/>
        </w:rPr>
        <w:t>Implementation Manager:</w:t>
      </w:r>
    </w:p>
    <w:p w:rsidRPr="0065727A" w:rsidR="00155E6C" w:rsidP="005D601F" w:rsidRDefault="00155E6C" w14:paraId="168A87B0" w14:textId="17CEDD91">
      <w:pPr>
        <w:spacing w:line="360" w:lineRule="auto"/>
        <w:rPr>
          <w:rFonts w:asciiTheme="majorBidi" w:hAnsiTheme="majorBidi" w:cstheme="majorBidi"/>
          <w:sz w:val="24"/>
          <w:szCs w:val="24"/>
        </w:rPr>
      </w:pPr>
      <w:r w:rsidRPr="0065727A">
        <w:rPr>
          <w:rFonts w:asciiTheme="majorBidi" w:hAnsiTheme="majorBidi" w:cstheme="majorBidi"/>
          <w:sz w:val="24"/>
          <w:szCs w:val="24"/>
        </w:rPr>
        <w:t>The implementation manager</w:t>
      </w:r>
      <w:r w:rsidRPr="0065727A" w:rsidR="00D4743B">
        <w:rPr>
          <w:rFonts w:asciiTheme="majorBidi" w:hAnsiTheme="majorBidi" w:cstheme="majorBidi"/>
          <w:sz w:val="24"/>
          <w:szCs w:val="24"/>
        </w:rPr>
        <w:t>’s</w:t>
      </w:r>
      <w:r w:rsidRPr="0065727A">
        <w:rPr>
          <w:rFonts w:asciiTheme="majorBidi" w:hAnsiTheme="majorBidi" w:cstheme="majorBidi"/>
          <w:sz w:val="24"/>
          <w:szCs w:val="24"/>
        </w:rPr>
        <w:t xml:space="preserve"> responsibi</w:t>
      </w:r>
      <w:r w:rsidRPr="0065727A" w:rsidR="00D4743B">
        <w:rPr>
          <w:rFonts w:asciiTheme="majorBidi" w:hAnsiTheme="majorBidi" w:cstheme="majorBidi"/>
          <w:sz w:val="24"/>
          <w:szCs w:val="24"/>
        </w:rPr>
        <w:t>li</w:t>
      </w:r>
      <w:r w:rsidRPr="0065727A">
        <w:rPr>
          <w:rFonts w:asciiTheme="majorBidi" w:hAnsiTheme="majorBidi" w:cstheme="majorBidi"/>
          <w:sz w:val="24"/>
          <w:szCs w:val="24"/>
        </w:rPr>
        <w:t>ties are:</w:t>
      </w:r>
    </w:p>
    <w:p w:rsidRPr="0065727A" w:rsidR="00CD0044" w:rsidP="004C1F43" w:rsidRDefault="00667D42" w14:paraId="38612EA1" w14:textId="76026BA1">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Choose developers team for implementation.</w:t>
      </w:r>
    </w:p>
    <w:p w:rsidRPr="0065727A" w:rsidR="00667D42" w:rsidP="004C1F43" w:rsidRDefault="00667D42" w14:paraId="55E7E5EA" w14:textId="691CBAFE">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Plan detailed plan of how the software should function.</w:t>
      </w:r>
    </w:p>
    <w:p w:rsidRPr="0065727A" w:rsidR="00667D42" w:rsidP="004C1F43" w:rsidRDefault="002B03C8" w14:paraId="5D17604B" w14:textId="4EEDA7ED">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 xml:space="preserve">Divide the work on the implementation team to turn the diagrams into </w:t>
      </w:r>
      <w:r w:rsidRPr="0065727A" w:rsidR="00F22AF4">
        <w:rPr>
          <w:rFonts w:asciiTheme="majorBidi" w:hAnsiTheme="majorBidi" w:cstheme="majorBidi"/>
          <w:sz w:val="24"/>
          <w:szCs w:val="24"/>
        </w:rPr>
        <w:t>well-developed</w:t>
      </w:r>
      <w:r w:rsidRPr="0065727A">
        <w:rPr>
          <w:rFonts w:asciiTheme="majorBidi" w:hAnsiTheme="majorBidi" w:cstheme="majorBidi"/>
          <w:sz w:val="24"/>
          <w:szCs w:val="24"/>
        </w:rPr>
        <w:t xml:space="preserve"> website the user can use easily.</w:t>
      </w:r>
    </w:p>
    <w:p w:rsidRPr="0065727A" w:rsidR="002B03C8" w:rsidP="004C1F43" w:rsidRDefault="00EB12D7" w14:paraId="6E3F517E" w14:textId="54046250">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Make a Graphical User Interface so the client can visualize how the system will work.</w:t>
      </w:r>
    </w:p>
    <w:p w:rsidRPr="00C81A98" w:rsidR="00553B01" w:rsidP="004C1F43" w:rsidRDefault="00D84507" w14:paraId="71FEEB9B" w14:textId="492DB7AD">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Make sure the team is working on the plan and support the team with any challenges they face.</w:t>
      </w:r>
    </w:p>
    <w:p w:rsidRPr="0065727A" w:rsidR="00D76328" w:rsidP="005D601F" w:rsidRDefault="004A31E2" w14:paraId="3F79ABC8" w14:textId="7466A278">
      <w:pPr>
        <w:spacing w:line="360" w:lineRule="auto"/>
        <w:rPr>
          <w:rFonts w:asciiTheme="majorBidi" w:hAnsiTheme="majorBidi" w:cstheme="majorBidi"/>
          <w:b/>
          <w:bCs/>
          <w:sz w:val="28"/>
          <w:szCs w:val="28"/>
          <w:u w:val="single"/>
        </w:rPr>
      </w:pPr>
      <w:r w:rsidRPr="0065727A">
        <w:rPr>
          <w:rFonts w:asciiTheme="majorBidi" w:hAnsiTheme="majorBidi" w:cstheme="majorBidi"/>
          <w:b/>
          <w:bCs/>
          <w:sz w:val="28"/>
          <w:szCs w:val="28"/>
          <w:u w:val="single"/>
        </w:rPr>
        <w:t>Testing Manager:</w:t>
      </w:r>
    </w:p>
    <w:p w:rsidRPr="0065727A" w:rsidR="00D4743B" w:rsidP="005D601F" w:rsidRDefault="00D4743B" w14:paraId="2073C431" w14:textId="40D98920">
      <w:pPr>
        <w:spacing w:line="360" w:lineRule="auto"/>
        <w:rPr>
          <w:rFonts w:asciiTheme="majorBidi" w:hAnsiTheme="majorBidi" w:cstheme="majorBidi"/>
          <w:sz w:val="24"/>
          <w:szCs w:val="24"/>
        </w:rPr>
      </w:pPr>
      <w:r w:rsidRPr="0065727A">
        <w:rPr>
          <w:rFonts w:asciiTheme="majorBidi" w:hAnsiTheme="majorBidi" w:cstheme="majorBidi"/>
          <w:sz w:val="24"/>
          <w:szCs w:val="24"/>
        </w:rPr>
        <w:t>The testing manager’s responsibilities are:</w:t>
      </w:r>
    </w:p>
    <w:p w:rsidRPr="0065727A" w:rsidR="002602C0" w:rsidP="004C1F43" w:rsidRDefault="00D9014D" w14:paraId="055C03C1" w14:textId="5983C645">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Organize the testing process.</w:t>
      </w:r>
    </w:p>
    <w:p w:rsidRPr="0065727A" w:rsidR="00D9014D" w:rsidP="004C1F43" w:rsidRDefault="00D9014D" w14:paraId="2F5A33BD" w14:textId="6A26CF40">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Manage the technical team.</w:t>
      </w:r>
    </w:p>
    <w:p w:rsidRPr="0065727A" w:rsidR="00D9014D" w:rsidP="004C1F43" w:rsidRDefault="00F72DBA" w14:paraId="6DE9B9E4" w14:textId="697BAF3A">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t>Make sure the team uses high quality tools to test the system.</w:t>
      </w:r>
    </w:p>
    <w:p w:rsidRPr="0065727A" w:rsidR="00F72DBA" w:rsidP="004C1F43" w:rsidRDefault="00F72DBA" w14:paraId="48FE404D" w14:textId="04BC440A">
      <w:pPr>
        <w:pStyle w:val="ListParagraph"/>
        <w:numPr>
          <w:ilvl w:val="0"/>
          <w:numId w:val="8"/>
        </w:numPr>
        <w:spacing w:line="360" w:lineRule="auto"/>
        <w:rPr>
          <w:rFonts w:asciiTheme="majorBidi" w:hAnsiTheme="majorBidi" w:cstheme="majorBidi"/>
          <w:b/>
          <w:bCs/>
          <w:sz w:val="24"/>
          <w:szCs w:val="24"/>
          <w:u w:val="single"/>
        </w:rPr>
      </w:pPr>
      <w:r w:rsidRPr="0065727A">
        <w:rPr>
          <w:rFonts w:asciiTheme="majorBidi" w:hAnsiTheme="majorBidi" w:cstheme="majorBidi"/>
          <w:sz w:val="24"/>
          <w:szCs w:val="24"/>
        </w:rPr>
        <w:lastRenderedPageBreak/>
        <w:t>Ensure to deliver high quality system to the clients.</w:t>
      </w:r>
    </w:p>
    <w:p w:rsidRPr="009F141A" w:rsidR="00F72DBA" w:rsidP="004C1F43" w:rsidRDefault="00F72DBA" w14:paraId="458AE04A" w14:textId="35A89045">
      <w:pPr>
        <w:pStyle w:val="ListParagraph"/>
        <w:numPr>
          <w:ilvl w:val="0"/>
          <w:numId w:val="8"/>
        </w:numPr>
        <w:spacing w:line="360" w:lineRule="auto"/>
        <w:rPr>
          <w:b/>
          <w:bCs/>
          <w:sz w:val="24"/>
          <w:szCs w:val="24"/>
          <w:u w:val="single"/>
        </w:rPr>
      </w:pPr>
      <w:r w:rsidRPr="0065727A">
        <w:rPr>
          <w:rFonts w:asciiTheme="majorBidi" w:hAnsiTheme="majorBidi" w:cstheme="majorBidi"/>
          <w:sz w:val="24"/>
          <w:szCs w:val="24"/>
        </w:rPr>
        <w:t xml:space="preserve">Take in consideration the risks that </w:t>
      </w:r>
      <w:r w:rsidRPr="0065727A" w:rsidR="009F141A">
        <w:rPr>
          <w:rFonts w:asciiTheme="majorBidi" w:hAnsiTheme="majorBidi" w:cstheme="majorBidi"/>
          <w:sz w:val="24"/>
          <w:szCs w:val="24"/>
        </w:rPr>
        <w:t>the clients will face in case of any malfunction.</w:t>
      </w:r>
    </w:p>
    <w:p w:rsidRPr="002602C0" w:rsidR="009F141A" w:rsidP="009F141A" w:rsidRDefault="009F141A" w14:paraId="1EB385EE" w14:textId="77777777">
      <w:pPr>
        <w:pStyle w:val="ListParagraph"/>
        <w:rPr>
          <w:b/>
          <w:bCs/>
          <w:sz w:val="24"/>
          <w:szCs w:val="24"/>
          <w:u w:val="single"/>
        </w:rPr>
      </w:pPr>
    </w:p>
    <w:p w:rsidR="00D76328" w:rsidP="002602C0" w:rsidRDefault="00D76328" w14:paraId="28633390" w14:textId="77777777">
      <w:pPr>
        <w:rPr>
          <w:b/>
          <w:bCs/>
          <w:sz w:val="24"/>
          <w:szCs w:val="24"/>
          <w:u w:val="single"/>
        </w:rPr>
      </w:pPr>
    </w:p>
    <w:p w:rsidR="002602C0" w:rsidP="00072761" w:rsidRDefault="002602C0" w14:paraId="3BD13EED" w14:textId="77777777">
      <w:pPr>
        <w:rPr>
          <w:b/>
          <w:bCs/>
          <w:sz w:val="24"/>
          <w:szCs w:val="24"/>
          <w:u w:val="single"/>
        </w:rPr>
      </w:pPr>
    </w:p>
    <w:p w:rsidR="00072761" w:rsidP="00072761" w:rsidRDefault="00072761" w14:paraId="560F0441" w14:textId="77777777">
      <w:pPr>
        <w:rPr>
          <w:b/>
          <w:bCs/>
          <w:sz w:val="24"/>
          <w:szCs w:val="24"/>
          <w:u w:val="single"/>
        </w:rPr>
      </w:pPr>
    </w:p>
    <w:p w:rsidR="00072761" w:rsidP="00072761" w:rsidRDefault="00072761" w14:paraId="714FE93D" w14:textId="77777777">
      <w:pPr>
        <w:rPr>
          <w:b/>
          <w:bCs/>
          <w:sz w:val="24"/>
          <w:szCs w:val="24"/>
          <w:u w:val="single"/>
        </w:rPr>
      </w:pPr>
    </w:p>
    <w:p w:rsidR="00072761" w:rsidP="00072761" w:rsidRDefault="00072761" w14:paraId="097A43F3" w14:textId="77777777">
      <w:pPr>
        <w:rPr>
          <w:b/>
          <w:bCs/>
          <w:sz w:val="24"/>
          <w:szCs w:val="24"/>
          <w:u w:val="single"/>
        </w:rPr>
      </w:pPr>
    </w:p>
    <w:p w:rsidR="00072761" w:rsidP="00072761" w:rsidRDefault="00072761" w14:paraId="77E4805C" w14:textId="77777777">
      <w:pPr>
        <w:rPr>
          <w:b/>
          <w:bCs/>
          <w:sz w:val="24"/>
          <w:szCs w:val="24"/>
          <w:u w:val="single"/>
        </w:rPr>
      </w:pPr>
    </w:p>
    <w:p w:rsidR="00072761" w:rsidP="00072761" w:rsidRDefault="00072761" w14:paraId="4181BD9A" w14:textId="77777777">
      <w:pPr>
        <w:rPr>
          <w:b/>
          <w:bCs/>
          <w:sz w:val="24"/>
          <w:szCs w:val="24"/>
          <w:u w:val="single"/>
        </w:rPr>
      </w:pPr>
    </w:p>
    <w:p w:rsidR="00072761" w:rsidP="00072761" w:rsidRDefault="00072761" w14:paraId="04A1A7A8" w14:textId="77777777">
      <w:pPr>
        <w:rPr>
          <w:b/>
          <w:bCs/>
          <w:sz w:val="24"/>
          <w:szCs w:val="24"/>
          <w:u w:val="single"/>
        </w:rPr>
      </w:pPr>
    </w:p>
    <w:p w:rsidR="00072761" w:rsidP="00072761" w:rsidRDefault="00072761" w14:paraId="29BEBE65" w14:textId="77777777">
      <w:pPr>
        <w:rPr>
          <w:b/>
          <w:bCs/>
          <w:sz w:val="24"/>
          <w:szCs w:val="24"/>
          <w:u w:val="single"/>
        </w:rPr>
      </w:pPr>
    </w:p>
    <w:p w:rsidR="00072761" w:rsidP="00072761" w:rsidRDefault="00072761" w14:paraId="72FFB824" w14:textId="77777777">
      <w:pPr>
        <w:rPr>
          <w:b/>
          <w:bCs/>
          <w:sz w:val="24"/>
          <w:szCs w:val="24"/>
          <w:u w:val="single"/>
        </w:rPr>
      </w:pPr>
    </w:p>
    <w:p w:rsidR="00072761" w:rsidP="00072761" w:rsidRDefault="00072761" w14:paraId="080234BD" w14:textId="77777777">
      <w:pPr>
        <w:rPr>
          <w:b/>
          <w:bCs/>
          <w:sz w:val="24"/>
          <w:szCs w:val="24"/>
          <w:u w:val="single"/>
        </w:rPr>
      </w:pPr>
    </w:p>
    <w:p w:rsidR="00072761" w:rsidP="00072761" w:rsidRDefault="00072761" w14:paraId="47242511" w14:textId="77777777">
      <w:pPr>
        <w:rPr>
          <w:b/>
          <w:bCs/>
          <w:sz w:val="24"/>
          <w:szCs w:val="24"/>
          <w:u w:val="single"/>
        </w:rPr>
      </w:pPr>
    </w:p>
    <w:p w:rsidR="00072761" w:rsidP="00072761" w:rsidRDefault="00072761" w14:paraId="5E0B6B2B" w14:textId="77777777">
      <w:pPr>
        <w:rPr>
          <w:b/>
          <w:bCs/>
          <w:sz w:val="24"/>
          <w:szCs w:val="24"/>
          <w:u w:val="single"/>
        </w:rPr>
      </w:pPr>
    </w:p>
    <w:p w:rsidR="00072761" w:rsidP="00072761" w:rsidRDefault="00072761" w14:paraId="693E56C5" w14:textId="77777777">
      <w:pPr>
        <w:rPr>
          <w:b/>
          <w:bCs/>
          <w:sz w:val="24"/>
          <w:szCs w:val="24"/>
          <w:u w:val="single"/>
        </w:rPr>
      </w:pPr>
    </w:p>
    <w:p w:rsidR="00072761" w:rsidP="00072761" w:rsidRDefault="00072761" w14:paraId="1646A23B" w14:textId="77777777">
      <w:pPr>
        <w:rPr>
          <w:b/>
          <w:bCs/>
          <w:sz w:val="24"/>
          <w:szCs w:val="24"/>
          <w:u w:val="single"/>
        </w:rPr>
      </w:pPr>
    </w:p>
    <w:p w:rsidR="00072761" w:rsidP="00072761" w:rsidRDefault="00072761" w14:paraId="268B04F0" w14:textId="77777777">
      <w:pPr>
        <w:rPr>
          <w:b/>
          <w:bCs/>
          <w:sz w:val="24"/>
          <w:szCs w:val="24"/>
          <w:u w:val="single"/>
        </w:rPr>
      </w:pPr>
    </w:p>
    <w:p w:rsidR="00072761" w:rsidP="00072761" w:rsidRDefault="00072761" w14:paraId="193DCDFF" w14:textId="77777777">
      <w:pPr>
        <w:rPr>
          <w:b/>
          <w:bCs/>
          <w:sz w:val="24"/>
          <w:szCs w:val="24"/>
          <w:u w:val="single"/>
        </w:rPr>
      </w:pPr>
    </w:p>
    <w:p w:rsidR="00072761" w:rsidP="00072761" w:rsidRDefault="00072761" w14:paraId="735B7C7A" w14:textId="77777777">
      <w:pPr>
        <w:rPr>
          <w:b/>
          <w:bCs/>
          <w:sz w:val="24"/>
          <w:szCs w:val="24"/>
          <w:u w:val="single"/>
        </w:rPr>
      </w:pPr>
    </w:p>
    <w:p w:rsidR="00072761" w:rsidP="00072761" w:rsidRDefault="00072761" w14:paraId="38978C92" w14:textId="77777777">
      <w:pPr>
        <w:rPr>
          <w:b/>
          <w:bCs/>
          <w:sz w:val="24"/>
          <w:szCs w:val="24"/>
          <w:u w:val="single"/>
        </w:rPr>
      </w:pPr>
    </w:p>
    <w:p w:rsidR="00072761" w:rsidP="00072761" w:rsidRDefault="00072761" w14:paraId="610C4693" w14:textId="77777777">
      <w:pPr>
        <w:rPr>
          <w:b/>
          <w:bCs/>
          <w:sz w:val="24"/>
          <w:szCs w:val="24"/>
          <w:u w:val="single"/>
        </w:rPr>
      </w:pPr>
    </w:p>
    <w:p w:rsidR="00072761" w:rsidP="00072761" w:rsidRDefault="00072761" w14:paraId="25837521" w14:textId="77777777">
      <w:pPr>
        <w:rPr>
          <w:b/>
          <w:bCs/>
          <w:sz w:val="24"/>
          <w:szCs w:val="24"/>
          <w:u w:val="single"/>
        </w:rPr>
      </w:pPr>
    </w:p>
    <w:p w:rsidR="00072761" w:rsidP="00072761" w:rsidRDefault="00072761" w14:paraId="5FF5E2DA" w14:textId="77777777">
      <w:pPr>
        <w:rPr>
          <w:b/>
          <w:bCs/>
          <w:sz w:val="24"/>
          <w:szCs w:val="24"/>
          <w:u w:val="single"/>
        </w:rPr>
      </w:pPr>
    </w:p>
    <w:p w:rsidR="00072761" w:rsidP="00072761" w:rsidRDefault="00072761" w14:paraId="3CA23265" w14:textId="77777777">
      <w:pPr>
        <w:rPr>
          <w:b/>
          <w:bCs/>
          <w:sz w:val="24"/>
          <w:szCs w:val="24"/>
          <w:u w:val="single"/>
        </w:rPr>
      </w:pPr>
    </w:p>
    <w:p w:rsidR="00072761" w:rsidP="00072761" w:rsidRDefault="00072761" w14:paraId="4497F9D6" w14:textId="77777777">
      <w:pPr>
        <w:rPr>
          <w:b/>
          <w:bCs/>
          <w:sz w:val="24"/>
          <w:szCs w:val="24"/>
          <w:u w:val="single"/>
        </w:rPr>
      </w:pPr>
    </w:p>
    <w:p w:rsidR="00072761" w:rsidP="00072761" w:rsidRDefault="00072761" w14:paraId="7A55C79C" w14:textId="77777777">
      <w:pPr>
        <w:rPr>
          <w:b/>
          <w:bCs/>
          <w:sz w:val="24"/>
          <w:szCs w:val="24"/>
          <w:u w:val="single"/>
        </w:rPr>
      </w:pPr>
    </w:p>
    <w:p w:rsidR="00072761" w:rsidP="00072761" w:rsidRDefault="00072761" w14:paraId="34FE23BF" w14:textId="77777777">
      <w:pPr>
        <w:rPr>
          <w:b/>
          <w:bCs/>
          <w:sz w:val="24"/>
          <w:szCs w:val="24"/>
          <w:u w:val="single"/>
        </w:rPr>
      </w:pPr>
    </w:p>
    <w:p w:rsidR="00072761" w:rsidP="00072761" w:rsidRDefault="00072761" w14:paraId="7A0F8C25" w14:textId="77777777">
      <w:pPr>
        <w:rPr>
          <w:b/>
          <w:bCs/>
          <w:sz w:val="24"/>
          <w:szCs w:val="24"/>
          <w:u w:val="single"/>
        </w:rPr>
      </w:pPr>
    </w:p>
    <w:p w:rsidRPr="001F45C4" w:rsidR="00072761" w:rsidP="00072761" w:rsidRDefault="00072761" w14:paraId="73437712" w14:textId="77777777">
      <w:pPr>
        <w:rPr>
          <w:b/>
          <w:bCs/>
          <w:sz w:val="28"/>
          <w:szCs w:val="28"/>
          <w:u w:val="single"/>
        </w:rPr>
      </w:pPr>
    </w:p>
    <w:p w:rsidRPr="001F45C4" w:rsidR="00072761" w:rsidP="00072761" w:rsidRDefault="00072761" w14:paraId="044FD33C" w14:textId="1A55AB60">
      <w:pPr>
        <w:pStyle w:val="TOC1"/>
        <w:rPr>
          <w:b/>
          <w:bCs/>
          <w:sz w:val="26"/>
          <w:szCs w:val="26"/>
        </w:rPr>
      </w:pPr>
      <w:r w:rsidRPr="001F45C4">
        <w:rPr>
          <w:b/>
          <w:bCs/>
          <w:sz w:val="28"/>
          <w:szCs w:val="28"/>
        </w:rPr>
        <w:t>SECION 5. management Process</w:t>
      </w:r>
    </w:p>
    <w:p w:rsidR="00072761" w:rsidP="00072761" w:rsidRDefault="00072761" w14:paraId="639C3B0B" w14:textId="7B920589"/>
    <w:p w:rsidRPr="001F45C4" w:rsidR="001F45C4" w:rsidP="001F45C4" w:rsidRDefault="00072761" w14:paraId="1065D97F" w14:textId="2E55A286">
      <w:pPr>
        <w:rPr>
          <w:b/>
          <w:bCs/>
          <w:sz w:val="28"/>
          <w:szCs w:val="28"/>
        </w:rPr>
      </w:pPr>
      <w:r w:rsidRPr="001F45C4">
        <w:rPr>
          <w:b/>
          <w:bCs/>
          <w:sz w:val="28"/>
          <w:szCs w:val="28"/>
        </w:rPr>
        <w:t>5.1 Start-up:</w:t>
      </w:r>
    </w:p>
    <w:p w:rsidR="00072761" w:rsidP="001F45C4" w:rsidRDefault="00072761" w14:paraId="746EEC24" w14:textId="13722749">
      <w:pPr>
        <w:ind w:firstLine="720"/>
        <w:rPr>
          <w:b/>
          <w:bCs/>
          <w:sz w:val="28"/>
          <w:szCs w:val="28"/>
        </w:rPr>
      </w:pPr>
      <w:r w:rsidRPr="001F45C4">
        <w:rPr>
          <w:b/>
          <w:bCs/>
          <w:sz w:val="28"/>
          <w:szCs w:val="28"/>
        </w:rPr>
        <w:t>5.1.1 Estimation:</w:t>
      </w:r>
    </w:p>
    <w:p w:rsidR="00656446" w:rsidP="001F45C4" w:rsidRDefault="00656446" w14:paraId="1D59CB7A" w14:textId="5EA86E32">
      <w:pPr>
        <w:ind w:firstLine="720"/>
        <w:rPr>
          <w:b/>
          <w:bCs/>
          <w:sz w:val="28"/>
          <w:szCs w:val="28"/>
        </w:rPr>
      </w:pPr>
      <w:r>
        <w:rPr>
          <w:b/>
          <w:bCs/>
          <w:sz w:val="28"/>
          <w:szCs w:val="28"/>
        </w:rPr>
        <w:t>Source for language weight</w:t>
      </w:r>
      <w:r w:rsidR="00BD59E3">
        <w:rPr>
          <w:b/>
          <w:bCs/>
          <w:sz w:val="28"/>
          <w:szCs w:val="28"/>
        </w:rPr>
        <w:t xml:space="preserve"> </w:t>
      </w:r>
      <w:r>
        <w:rPr>
          <w:b/>
          <w:bCs/>
          <w:sz w:val="28"/>
          <w:szCs w:val="28"/>
        </w:rPr>
        <w:t>[</w:t>
      </w:r>
      <w:hyperlink w:history="1" r:id="rId21">
        <w:r w:rsidRPr="00BD59E3">
          <w:rPr>
            <w:rStyle w:val="Hyperlink"/>
            <w:b/>
            <w:bCs/>
            <w:sz w:val="28"/>
            <w:szCs w:val="28"/>
          </w:rPr>
          <w:t>https://www.qsm.com/resources/function-point-languages-table</w:t>
        </w:r>
      </w:hyperlink>
      <w:r>
        <w:rPr>
          <w:b/>
          <w:bCs/>
          <w:sz w:val="28"/>
          <w:szCs w:val="28"/>
        </w:rPr>
        <w:t>]</w:t>
      </w:r>
    </w:p>
    <w:p w:rsidR="005A4071" w:rsidP="001F45C4" w:rsidRDefault="005A4071" w14:paraId="7E984EC0" w14:textId="77777777">
      <w:pPr>
        <w:ind w:firstLine="720"/>
        <w:rPr>
          <w:b/>
          <w:bCs/>
          <w:sz w:val="28"/>
          <w:szCs w:val="28"/>
        </w:rPr>
      </w:pPr>
    </w:p>
    <w:p w:rsidRPr="008F2C20" w:rsidR="00E00633" w:rsidP="001337FF" w:rsidRDefault="00C050FB" w14:paraId="1B53DB58" w14:textId="63D88E3C">
      <w:pPr>
        <w:jc w:val="both"/>
        <w:rPr>
          <w:rFonts w:asciiTheme="majorBidi" w:hAnsiTheme="majorBidi" w:cstheme="majorBidi"/>
          <w:sz w:val="32"/>
          <w:szCs w:val="32"/>
          <w:u w:val="single"/>
        </w:rPr>
      </w:pPr>
      <w:r w:rsidRPr="008F2C20">
        <w:rPr>
          <w:rFonts w:asciiTheme="majorBidi" w:hAnsiTheme="majorBidi" w:cstheme="majorBidi"/>
          <w:sz w:val="32"/>
          <w:szCs w:val="32"/>
          <w:u w:val="single"/>
        </w:rPr>
        <w:t>Aya Hesham 203022:</w:t>
      </w:r>
    </w:p>
    <w:p w:rsidRPr="008F2C20" w:rsidR="00E00633" w:rsidP="001337FF" w:rsidRDefault="00C050FB" w14:paraId="4E2CF2A7" w14:textId="6C6AE361">
      <w:pPr>
        <w:jc w:val="both"/>
        <w:rPr>
          <w:rFonts w:asciiTheme="majorBidi" w:hAnsiTheme="majorBidi" w:cstheme="majorBidi"/>
          <w:sz w:val="32"/>
          <w:szCs w:val="32"/>
          <w:u w:val="single"/>
        </w:rPr>
      </w:pPr>
      <w:r w:rsidRPr="008F2C20">
        <w:rPr>
          <w:rFonts w:asciiTheme="majorBidi" w:hAnsiTheme="majorBidi" w:cstheme="majorBidi"/>
          <w:sz w:val="32"/>
          <w:szCs w:val="32"/>
          <w:u w:val="single"/>
        </w:rPr>
        <w:t>Size Estimation:</w:t>
      </w:r>
    </w:p>
    <w:p w:rsidRPr="00201402" w:rsidR="001337FF" w:rsidP="001337FF" w:rsidRDefault="001337FF" w14:paraId="5BA1E876" w14:textId="77777777">
      <w:pPr>
        <w:jc w:val="both"/>
        <w:rPr>
          <w:rFonts w:asciiTheme="majorBidi" w:hAnsiTheme="majorBidi" w:cstheme="majorBidi"/>
          <w:sz w:val="26"/>
          <w:szCs w:val="26"/>
          <w:u w:val="single"/>
        </w:rPr>
      </w:pPr>
    </w:p>
    <w:p w:rsidRPr="00201402" w:rsidR="00E00633" w:rsidP="00201402" w:rsidRDefault="00E00633" w14:paraId="0F38C005" w14:textId="245F8E29">
      <w:pPr>
        <w:jc w:val="both"/>
        <w:rPr>
          <w:rFonts w:asciiTheme="majorBidi" w:hAnsiTheme="majorBidi" w:cstheme="majorBidi"/>
          <w:sz w:val="26"/>
          <w:szCs w:val="26"/>
          <w:u w:val="single"/>
        </w:rPr>
      </w:pPr>
      <w:r w:rsidRPr="00201402">
        <w:rPr>
          <w:rFonts w:asciiTheme="majorBidi" w:hAnsiTheme="majorBidi" w:cstheme="majorBidi"/>
          <w:sz w:val="26"/>
          <w:szCs w:val="26"/>
          <w:u w:val="single"/>
        </w:rPr>
        <w:t>Function Point:</w:t>
      </w:r>
    </w:p>
    <w:p w:rsidRPr="00201402" w:rsidR="00BE1742" w:rsidP="00201402" w:rsidRDefault="00BE1742" w14:paraId="0C9C3938" w14:textId="77777777">
      <w:pPr>
        <w:jc w:val="both"/>
        <w:rPr>
          <w:rFonts w:asciiTheme="majorBidi" w:hAnsiTheme="majorBidi" w:cstheme="majorBidi"/>
          <w:sz w:val="28"/>
          <w:szCs w:val="28"/>
          <w:u w:val="single"/>
        </w:rPr>
      </w:pPr>
      <w:r w:rsidRPr="00201402">
        <w:rPr>
          <w:rFonts w:asciiTheme="majorBidi" w:hAnsiTheme="majorBidi" w:cstheme="majorBidi"/>
          <w:sz w:val="28"/>
          <w:szCs w:val="28"/>
          <w:u w:val="single"/>
        </w:rPr>
        <w:t>Payment Function</w:t>
      </w:r>
    </w:p>
    <w:p w:rsidRPr="00201402" w:rsidR="00BE1742" w:rsidP="00201402" w:rsidRDefault="00BE1742" w14:paraId="54244BD2" w14:textId="77777777">
      <w:pPr>
        <w:spacing w:after="160" w:line="256" w:lineRule="auto"/>
        <w:jc w:val="both"/>
        <w:rPr>
          <w:rFonts w:asciiTheme="majorBidi" w:hAnsiTheme="majorBidi" w:cstheme="majorBidi"/>
          <w:sz w:val="32"/>
          <w:szCs w:val="32"/>
          <w:u w:val="single"/>
        </w:rPr>
      </w:pPr>
      <w:r w:rsidRPr="00201402">
        <w:rPr>
          <w:rFonts w:asciiTheme="majorBidi" w:hAnsiTheme="majorBidi" w:cstheme="majorBidi"/>
          <w:sz w:val="32"/>
          <w:szCs w:val="32"/>
          <w:u w:val="single"/>
        </w:rPr>
        <w:t>Scenario:</w:t>
      </w:r>
    </w:p>
    <w:p w:rsidRPr="00201402" w:rsidR="00BE1742" w:rsidP="00201402" w:rsidRDefault="00BE1742" w14:paraId="0F7D9301" w14:textId="77777777">
      <w:pPr>
        <w:pStyle w:val="ListParagraph"/>
        <w:ind w:firstLine="720"/>
        <w:jc w:val="both"/>
        <w:rPr>
          <w:rFonts w:asciiTheme="majorBidi" w:hAnsiTheme="majorBidi" w:cstheme="majorBidi"/>
          <w:sz w:val="32"/>
          <w:szCs w:val="32"/>
        </w:rPr>
      </w:pPr>
      <w:r w:rsidRPr="00201402">
        <w:rPr>
          <w:rFonts w:asciiTheme="majorBidi" w:hAnsiTheme="majorBidi" w:cstheme="majorBidi"/>
        </w:rPr>
        <w:t>When the customer makes his/her order, s/he should pay for it. So, s/he clicks on the make payment button. This event will call the make payment function that has two options paying cash or paying by a credit card. If the customer chooses the cash option, a message will appear to the customer informing him/her to go to the casher to pay for his/her order.</w:t>
      </w:r>
      <w:r w:rsidRPr="00201402">
        <w:rPr>
          <w:rFonts w:asciiTheme="majorBidi" w:hAnsiTheme="majorBidi" w:cstheme="majorBidi"/>
          <w:sz w:val="32"/>
          <w:szCs w:val="32"/>
        </w:rPr>
        <w:t xml:space="preserve"> </w:t>
      </w:r>
      <w:r w:rsidRPr="00201402">
        <w:rPr>
          <w:rFonts w:asciiTheme="majorBidi" w:hAnsiTheme="majorBidi" w:cstheme="majorBidi"/>
        </w:rPr>
        <w:t>If the customer chooses the payment method as credit card, the payment method will be saved in the database in the Payment table as a credit card method, and a new page with the total amount will appear to make the user enter the information of the credit card. After entering the data, a message will appear that the payment has been done successfully or an error message in case the entered data is not valid.</w:t>
      </w:r>
    </w:p>
    <w:p w:rsidRPr="00201402" w:rsidR="00BE1742" w:rsidP="00201402" w:rsidRDefault="00BE1742" w14:paraId="5F7D4D6D" w14:textId="77777777">
      <w:pPr>
        <w:jc w:val="both"/>
        <w:rPr>
          <w:rFonts w:asciiTheme="majorBidi" w:hAnsiTheme="majorBidi" w:cstheme="majorBidi"/>
        </w:rPr>
      </w:pPr>
      <w:r w:rsidRPr="00201402">
        <w:rPr>
          <w:rFonts w:asciiTheme="majorBidi" w:hAnsiTheme="majorBidi" w:cstheme="majorBidi"/>
        </w:rPr>
        <w:t>.</w:t>
      </w:r>
    </w:p>
    <w:p w:rsidRPr="00201402" w:rsidR="00BE1742" w:rsidP="00201402" w:rsidRDefault="00BE1742" w14:paraId="39A9AE51" w14:textId="46D8DC8D">
      <w:pPr>
        <w:ind w:left="360"/>
        <w:jc w:val="both"/>
        <w:rPr>
          <w:rFonts w:asciiTheme="majorBidi" w:hAnsiTheme="majorBidi" w:cstheme="majorBidi"/>
          <w:color w:val="000000"/>
          <w:sz w:val="24"/>
          <w:szCs w:val="24"/>
          <w:u w:val="single"/>
          <w:shd w:val="clear" w:color="auto" w:fill="FFFFFF"/>
        </w:rPr>
      </w:pPr>
      <w:r w:rsidRPr="00201402">
        <w:rPr>
          <w:rFonts w:asciiTheme="majorBidi" w:hAnsiTheme="majorBidi" w:cstheme="majorBidi"/>
          <w:color w:val="000000"/>
          <w:shd w:val="clear" w:color="auto" w:fill="FFFFFF"/>
        </w:rPr>
        <w:t xml:space="preserve">       </w:t>
      </w:r>
      <w:r w:rsidRPr="00201402">
        <w:rPr>
          <w:rFonts w:asciiTheme="majorBidi" w:hAnsiTheme="majorBidi" w:cstheme="majorBidi"/>
          <w:color w:val="000000"/>
          <w:sz w:val="24"/>
          <w:szCs w:val="24"/>
          <w:u w:val="single"/>
          <w:shd w:val="clear" w:color="auto" w:fill="FFFFFF"/>
        </w:rPr>
        <w:t>Count of components:</w:t>
      </w:r>
    </w:p>
    <w:p w:rsidRPr="00201402" w:rsidR="00BE1742" w:rsidP="00201402" w:rsidRDefault="0007124E" w14:paraId="3D9119DD" w14:textId="236AF844">
      <w:pPr>
        <w:pStyle w:val="ListParagraph"/>
        <w:jc w:val="both"/>
        <w:rPr>
          <w:rFonts w:asciiTheme="majorBidi" w:hAnsiTheme="majorBidi" w:cstheme="majorBidi"/>
        </w:rPr>
      </w:pPr>
      <w:r w:rsidRPr="00201402">
        <w:rPr>
          <w:rFonts w:asciiTheme="majorBidi" w:hAnsiTheme="majorBidi" w:cstheme="majorBidi"/>
        </w:rPr>
        <w:t>1.</w:t>
      </w:r>
      <w:r w:rsidRPr="00201402" w:rsidR="00BE1742">
        <w:rPr>
          <w:rFonts w:asciiTheme="majorBidi" w:hAnsiTheme="majorBidi" w:cstheme="majorBidi"/>
          <w:u w:val="single"/>
        </w:rPr>
        <w:t>External input types (EI):</w:t>
      </w:r>
      <w:r w:rsidRPr="00201402" w:rsidR="00BE1742">
        <w:rPr>
          <w:rFonts w:asciiTheme="majorBidi" w:hAnsiTheme="majorBidi" w:cstheme="majorBidi"/>
        </w:rPr>
        <w:t xml:space="preserve"> (</w:t>
      </w:r>
      <w:r w:rsidRPr="00201402" w:rsidR="00BE1742">
        <w:rPr>
          <w:rFonts w:asciiTheme="majorBidi" w:hAnsiTheme="majorBidi" w:cstheme="majorBidi"/>
          <w:color w:val="FF0000"/>
        </w:rPr>
        <w:t>4 components</w:t>
      </w:r>
      <w:r w:rsidRPr="00201402" w:rsidR="00BE1742">
        <w:rPr>
          <w:rFonts w:asciiTheme="majorBidi" w:hAnsiTheme="majorBidi" w:cstheme="majorBidi"/>
        </w:rPr>
        <w:t>)</w:t>
      </w:r>
    </w:p>
    <w:p w:rsidRPr="00201402" w:rsidR="00BE1742" w:rsidP="00201402" w:rsidRDefault="00BE1742" w14:paraId="029A1538" w14:textId="77777777">
      <w:pPr>
        <w:pStyle w:val="ListParagraph"/>
        <w:jc w:val="both"/>
        <w:rPr>
          <w:rFonts w:asciiTheme="majorBidi" w:hAnsiTheme="majorBidi" w:cstheme="majorBidi"/>
        </w:rPr>
      </w:pPr>
      <w:r w:rsidRPr="00201402">
        <w:rPr>
          <w:rFonts w:asciiTheme="majorBidi" w:hAnsiTheme="majorBidi" w:cstheme="majorBidi"/>
        </w:rPr>
        <w:t>-Card number</w:t>
      </w:r>
    </w:p>
    <w:p w:rsidRPr="00201402" w:rsidR="00BE1742" w:rsidP="00201402" w:rsidRDefault="00BE1742" w14:paraId="6C2CC854" w14:textId="77777777">
      <w:pPr>
        <w:pStyle w:val="ListParagraph"/>
        <w:jc w:val="both"/>
        <w:rPr>
          <w:rFonts w:asciiTheme="majorBidi" w:hAnsiTheme="majorBidi" w:cstheme="majorBidi"/>
        </w:rPr>
      </w:pPr>
      <w:r w:rsidRPr="00201402">
        <w:rPr>
          <w:rFonts w:asciiTheme="majorBidi" w:hAnsiTheme="majorBidi" w:cstheme="majorBidi"/>
        </w:rPr>
        <w:t>-Holder name</w:t>
      </w:r>
    </w:p>
    <w:p w:rsidRPr="00201402" w:rsidR="00BE1742" w:rsidP="00201402" w:rsidRDefault="00BE1742" w14:paraId="0D0E2732" w14:textId="77777777">
      <w:pPr>
        <w:pStyle w:val="ListParagraph"/>
        <w:jc w:val="both"/>
        <w:rPr>
          <w:rFonts w:asciiTheme="majorBidi" w:hAnsiTheme="majorBidi" w:cstheme="majorBidi"/>
        </w:rPr>
      </w:pPr>
      <w:r w:rsidRPr="00201402">
        <w:rPr>
          <w:rFonts w:asciiTheme="majorBidi" w:hAnsiTheme="majorBidi" w:cstheme="majorBidi"/>
        </w:rPr>
        <w:t>-Expiry date</w:t>
      </w:r>
    </w:p>
    <w:p w:rsidRPr="00201402" w:rsidR="00BE1742" w:rsidP="00201402" w:rsidRDefault="00BE1742" w14:paraId="73026A20" w14:textId="1BA45EB5">
      <w:pPr>
        <w:pStyle w:val="ListParagraph"/>
        <w:jc w:val="both"/>
        <w:rPr>
          <w:rFonts w:asciiTheme="majorBidi" w:hAnsiTheme="majorBidi" w:cstheme="majorBidi"/>
        </w:rPr>
      </w:pPr>
      <w:r w:rsidRPr="00201402">
        <w:rPr>
          <w:rFonts w:asciiTheme="majorBidi" w:hAnsiTheme="majorBidi" w:cstheme="majorBidi"/>
        </w:rPr>
        <w:t>-CVV</w:t>
      </w:r>
    </w:p>
    <w:p w:rsidRPr="00201402" w:rsidR="006B351F" w:rsidP="00201402" w:rsidRDefault="006B351F" w14:paraId="0BD2085E" w14:textId="77777777">
      <w:pPr>
        <w:pStyle w:val="ListParagraph"/>
        <w:jc w:val="both"/>
        <w:rPr>
          <w:rFonts w:asciiTheme="majorBidi" w:hAnsiTheme="majorBidi" w:cstheme="majorBidi"/>
        </w:rPr>
      </w:pPr>
    </w:p>
    <w:p w:rsidRPr="00201402" w:rsidR="00BE1742" w:rsidP="00201402" w:rsidRDefault="00BE1742" w14:paraId="3EAE39F9" w14:textId="257F7B50">
      <w:pPr>
        <w:pStyle w:val="ListParagraph"/>
        <w:jc w:val="both"/>
        <w:rPr>
          <w:rFonts w:asciiTheme="majorBidi" w:hAnsiTheme="majorBidi" w:cstheme="majorBidi"/>
        </w:rPr>
      </w:pPr>
      <w:r w:rsidRPr="00201402">
        <w:rPr>
          <w:rFonts w:asciiTheme="majorBidi" w:hAnsiTheme="majorBidi" w:cstheme="majorBidi"/>
        </w:rPr>
        <w:t xml:space="preserve">2. </w:t>
      </w:r>
      <w:r w:rsidRPr="00201402">
        <w:rPr>
          <w:rFonts w:asciiTheme="majorBidi" w:hAnsiTheme="majorBidi" w:cstheme="majorBidi"/>
          <w:u w:val="single"/>
        </w:rPr>
        <w:t>External output types (EO):</w:t>
      </w:r>
      <w:r w:rsidRPr="00201402">
        <w:rPr>
          <w:rFonts w:asciiTheme="majorBidi" w:hAnsiTheme="majorBidi" w:cstheme="majorBidi"/>
        </w:rPr>
        <w:t xml:space="preserve"> (</w:t>
      </w:r>
      <w:r w:rsidRPr="00201402">
        <w:rPr>
          <w:rFonts w:asciiTheme="majorBidi" w:hAnsiTheme="majorBidi" w:cstheme="majorBidi"/>
          <w:color w:val="FF0000"/>
        </w:rPr>
        <w:t>1 component</w:t>
      </w:r>
      <w:r w:rsidRPr="00201402">
        <w:rPr>
          <w:rFonts w:asciiTheme="majorBidi" w:hAnsiTheme="majorBidi" w:cstheme="majorBidi"/>
        </w:rPr>
        <w:t>)</w:t>
      </w:r>
    </w:p>
    <w:p w:rsidRPr="00201402" w:rsidR="00BE1742" w:rsidP="00201402" w:rsidRDefault="00BE1742" w14:paraId="3CF2D21C" w14:textId="0BDAEE36">
      <w:pPr>
        <w:pStyle w:val="ListParagraph"/>
        <w:jc w:val="both"/>
        <w:rPr>
          <w:rFonts w:asciiTheme="majorBidi" w:hAnsiTheme="majorBidi" w:cstheme="majorBidi"/>
        </w:rPr>
      </w:pPr>
      <w:r w:rsidRPr="00201402">
        <w:rPr>
          <w:rFonts w:asciiTheme="majorBidi" w:hAnsiTheme="majorBidi" w:cstheme="majorBidi"/>
        </w:rPr>
        <w:t>- A message to inform the user his/her payment has done successfully / Error, check your data and re-enter them again.</w:t>
      </w:r>
    </w:p>
    <w:p w:rsidRPr="00201402" w:rsidR="006B351F" w:rsidP="00201402" w:rsidRDefault="006B351F" w14:paraId="68F146B6" w14:textId="77777777">
      <w:pPr>
        <w:pStyle w:val="ListParagraph"/>
        <w:jc w:val="both"/>
        <w:rPr>
          <w:rFonts w:asciiTheme="majorBidi" w:hAnsiTheme="majorBidi" w:cstheme="majorBidi"/>
        </w:rPr>
      </w:pPr>
    </w:p>
    <w:p w:rsidRPr="00201402" w:rsidR="00BE1742" w:rsidP="00201402" w:rsidRDefault="00BE1742" w14:paraId="4A734F0B" w14:textId="5D87BE68">
      <w:pPr>
        <w:pStyle w:val="ListParagraph"/>
        <w:jc w:val="both"/>
        <w:rPr>
          <w:rFonts w:asciiTheme="majorBidi" w:hAnsiTheme="majorBidi" w:cstheme="majorBidi"/>
        </w:rPr>
      </w:pPr>
      <w:r w:rsidRPr="00201402">
        <w:rPr>
          <w:rFonts w:asciiTheme="majorBidi" w:hAnsiTheme="majorBidi" w:cstheme="majorBidi"/>
        </w:rPr>
        <w:t xml:space="preserve">3. </w:t>
      </w:r>
      <w:r w:rsidRPr="00201402">
        <w:rPr>
          <w:rFonts w:asciiTheme="majorBidi" w:hAnsiTheme="majorBidi" w:cstheme="majorBidi"/>
          <w:u w:val="single"/>
        </w:rPr>
        <w:t>External inquiry types (Queries) (EQ):</w:t>
      </w:r>
      <w:r w:rsidRPr="00201402">
        <w:rPr>
          <w:rFonts w:asciiTheme="majorBidi" w:hAnsiTheme="majorBidi" w:cstheme="majorBidi"/>
        </w:rPr>
        <w:t xml:space="preserve"> (</w:t>
      </w:r>
      <w:r w:rsidRPr="00201402">
        <w:rPr>
          <w:rFonts w:asciiTheme="majorBidi" w:hAnsiTheme="majorBidi" w:cstheme="majorBidi"/>
          <w:color w:val="FF0000"/>
        </w:rPr>
        <w:t>4 components</w:t>
      </w:r>
      <w:r w:rsidRPr="00201402">
        <w:rPr>
          <w:rFonts w:asciiTheme="majorBidi" w:hAnsiTheme="majorBidi" w:cstheme="majorBidi"/>
        </w:rPr>
        <w:t>)</w:t>
      </w:r>
    </w:p>
    <w:p w:rsidRPr="00201402" w:rsidR="00BE1742" w:rsidP="00201402" w:rsidRDefault="00BE1742" w14:paraId="44AC2ECA" w14:textId="77777777">
      <w:pPr>
        <w:pStyle w:val="ListParagraph"/>
        <w:jc w:val="both"/>
        <w:rPr>
          <w:rFonts w:asciiTheme="majorBidi" w:hAnsiTheme="majorBidi" w:cstheme="majorBidi"/>
        </w:rPr>
      </w:pPr>
      <w:r w:rsidRPr="00201402">
        <w:rPr>
          <w:rFonts w:asciiTheme="majorBidi" w:hAnsiTheme="majorBidi" w:cstheme="majorBidi"/>
        </w:rPr>
        <w:t>-Checks if the entered data is valid or not.</w:t>
      </w:r>
    </w:p>
    <w:p w:rsidRPr="00201402" w:rsidR="00BE1742" w:rsidP="00201402" w:rsidRDefault="00BE1742" w14:paraId="1C8BD466" w14:textId="77777777">
      <w:pPr>
        <w:pStyle w:val="ListParagraph"/>
        <w:jc w:val="both"/>
        <w:rPr>
          <w:rFonts w:asciiTheme="majorBidi" w:hAnsiTheme="majorBidi" w:cstheme="majorBidi"/>
        </w:rPr>
      </w:pPr>
      <w:r w:rsidRPr="00201402">
        <w:rPr>
          <w:rFonts w:asciiTheme="majorBidi" w:hAnsiTheme="majorBidi" w:cstheme="majorBidi"/>
        </w:rPr>
        <w:t>-Insert payment method as visa in the payment table in the database.</w:t>
      </w:r>
    </w:p>
    <w:p w:rsidRPr="00201402" w:rsidR="00BE1742" w:rsidP="00201402" w:rsidRDefault="00BE1742" w14:paraId="3B601ECD" w14:textId="0B329DB2">
      <w:pPr>
        <w:pStyle w:val="ListParagraph"/>
        <w:jc w:val="both"/>
        <w:rPr>
          <w:rFonts w:asciiTheme="majorBidi" w:hAnsiTheme="majorBidi" w:cstheme="majorBidi"/>
        </w:rPr>
      </w:pPr>
      <w:r w:rsidRPr="00201402">
        <w:rPr>
          <w:rFonts w:asciiTheme="majorBidi" w:hAnsiTheme="majorBidi" w:cstheme="majorBidi"/>
        </w:rPr>
        <w:t>-Insert order status as paid in the order table in the database.</w:t>
      </w:r>
    </w:p>
    <w:p w:rsidRPr="00201402" w:rsidR="006B351F" w:rsidP="00201402" w:rsidRDefault="006B351F" w14:paraId="2FD86685" w14:textId="77777777">
      <w:pPr>
        <w:pStyle w:val="ListParagraph"/>
        <w:jc w:val="both"/>
        <w:rPr>
          <w:rFonts w:asciiTheme="majorBidi" w:hAnsiTheme="majorBidi" w:cstheme="majorBidi"/>
        </w:rPr>
      </w:pPr>
    </w:p>
    <w:p w:rsidRPr="00201402" w:rsidR="00BE1742" w:rsidP="00201402" w:rsidRDefault="00BE1742" w14:paraId="718A7ED4" w14:textId="3305E316">
      <w:pPr>
        <w:pStyle w:val="ListParagraph"/>
        <w:jc w:val="both"/>
        <w:rPr>
          <w:rFonts w:asciiTheme="majorBidi" w:hAnsiTheme="majorBidi" w:cstheme="majorBidi"/>
        </w:rPr>
      </w:pPr>
      <w:r w:rsidRPr="00201402">
        <w:rPr>
          <w:rFonts w:asciiTheme="majorBidi" w:hAnsiTheme="majorBidi" w:cstheme="majorBidi"/>
        </w:rPr>
        <w:t xml:space="preserve">4. </w:t>
      </w:r>
      <w:r w:rsidRPr="00201402">
        <w:rPr>
          <w:rFonts w:asciiTheme="majorBidi" w:hAnsiTheme="majorBidi" w:cstheme="majorBidi"/>
          <w:u w:val="single"/>
        </w:rPr>
        <w:t>Logical internal file types (ILF):</w:t>
      </w:r>
      <w:r w:rsidRPr="00201402">
        <w:rPr>
          <w:rFonts w:asciiTheme="majorBidi" w:hAnsiTheme="majorBidi" w:cstheme="majorBidi"/>
        </w:rPr>
        <w:t xml:space="preserve"> (</w:t>
      </w:r>
      <w:r w:rsidRPr="00201402">
        <w:rPr>
          <w:rFonts w:asciiTheme="majorBidi" w:hAnsiTheme="majorBidi" w:cstheme="majorBidi"/>
          <w:color w:val="FF0000"/>
        </w:rPr>
        <w:t>2 components</w:t>
      </w:r>
      <w:r w:rsidRPr="00201402">
        <w:rPr>
          <w:rFonts w:asciiTheme="majorBidi" w:hAnsiTheme="majorBidi" w:cstheme="majorBidi"/>
        </w:rPr>
        <w:t>)</w:t>
      </w:r>
    </w:p>
    <w:p w:rsidRPr="00201402" w:rsidR="00BE1742" w:rsidP="00201402" w:rsidRDefault="00BE1742" w14:paraId="69307B7B" w14:textId="77777777">
      <w:pPr>
        <w:pStyle w:val="ListParagraph"/>
        <w:jc w:val="both"/>
        <w:rPr>
          <w:rFonts w:asciiTheme="majorBidi" w:hAnsiTheme="majorBidi" w:cstheme="majorBidi"/>
        </w:rPr>
      </w:pPr>
      <w:r w:rsidRPr="00201402">
        <w:rPr>
          <w:rFonts w:asciiTheme="majorBidi" w:hAnsiTheme="majorBidi" w:cstheme="majorBidi"/>
        </w:rPr>
        <w:t>-Payment table</w:t>
      </w:r>
    </w:p>
    <w:p w:rsidRPr="00201402" w:rsidR="00BE1742" w:rsidP="00201402" w:rsidRDefault="00BE1742" w14:paraId="03FE1041" w14:textId="1BE1C047">
      <w:pPr>
        <w:pStyle w:val="ListParagraph"/>
        <w:jc w:val="both"/>
        <w:rPr>
          <w:rFonts w:asciiTheme="majorBidi" w:hAnsiTheme="majorBidi" w:cstheme="majorBidi"/>
        </w:rPr>
      </w:pPr>
      <w:r w:rsidRPr="00201402">
        <w:rPr>
          <w:rFonts w:asciiTheme="majorBidi" w:hAnsiTheme="majorBidi" w:cstheme="majorBidi"/>
        </w:rPr>
        <w:t>-Order table</w:t>
      </w:r>
    </w:p>
    <w:p w:rsidRPr="00201402" w:rsidR="006B351F" w:rsidP="00201402" w:rsidRDefault="006B351F" w14:paraId="3E9A33F7" w14:textId="3CC87235">
      <w:pPr>
        <w:pStyle w:val="ListParagraph"/>
        <w:jc w:val="both"/>
        <w:rPr>
          <w:rFonts w:asciiTheme="majorBidi" w:hAnsiTheme="majorBidi" w:cstheme="majorBidi"/>
        </w:rPr>
      </w:pPr>
    </w:p>
    <w:p w:rsidRPr="00201402" w:rsidR="006B351F" w:rsidP="00201402" w:rsidRDefault="006B351F" w14:paraId="70D22F2C" w14:textId="77777777">
      <w:pPr>
        <w:pStyle w:val="ListParagraph"/>
        <w:jc w:val="both"/>
        <w:rPr>
          <w:rFonts w:asciiTheme="majorBidi" w:hAnsiTheme="majorBidi" w:cstheme="majorBidi"/>
        </w:rPr>
      </w:pPr>
    </w:p>
    <w:p w:rsidRPr="00201402" w:rsidR="00BE1742" w:rsidP="00201402" w:rsidRDefault="00BE1742" w14:paraId="44C236AD" w14:textId="0741DDCB">
      <w:pPr>
        <w:pStyle w:val="ListParagraph"/>
        <w:jc w:val="both"/>
        <w:rPr>
          <w:rFonts w:asciiTheme="majorBidi" w:hAnsiTheme="majorBidi" w:cstheme="majorBidi"/>
        </w:rPr>
      </w:pPr>
      <w:r w:rsidRPr="00201402">
        <w:rPr>
          <w:rFonts w:asciiTheme="majorBidi" w:hAnsiTheme="majorBidi" w:cstheme="majorBidi"/>
        </w:rPr>
        <w:t xml:space="preserve">5. </w:t>
      </w:r>
      <w:r w:rsidRPr="00201402">
        <w:rPr>
          <w:rFonts w:asciiTheme="majorBidi" w:hAnsiTheme="majorBidi" w:cstheme="majorBidi"/>
          <w:u w:val="single"/>
        </w:rPr>
        <w:t>External interface files (UI):</w:t>
      </w:r>
      <w:r w:rsidRPr="00201402">
        <w:rPr>
          <w:rFonts w:asciiTheme="majorBidi" w:hAnsiTheme="majorBidi" w:cstheme="majorBidi"/>
        </w:rPr>
        <w:t xml:space="preserve"> (</w:t>
      </w:r>
      <w:r w:rsidRPr="00201402">
        <w:rPr>
          <w:rFonts w:asciiTheme="majorBidi" w:hAnsiTheme="majorBidi" w:cstheme="majorBidi"/>
          <w:color w:val="FF0000"/>
        </w:rPr>
        <w:t>1 component</w:t>
      </w:r>
      <w:r w:rsidRPr="00201402" w:rsidR="00494FA1">
        <w:rPr>
          <w:rFonts w:asciiTheme="majorBidi" w:hAnsiTheme="majorBidi" w:cstheme="majorBidi"/>
          <w:color w:val="000000" w:themeColor="text1"/>
        </w:rPr>
        <w:t>)</w:t>
      </w:r>
    </w:p>
    <w:p w:rsidRPr="00201402" w:rsidR="00BE1742" w:rsidP="00201402" w:rsidRDefault="00BE1742" w14:paraId="085CBE07" w14:textId="0B99D72A">
      <w:pPr>
        <w:pStyle w:val="ListParagraph"/>
        <w:jc w:val="both"/>
        <w:rPr>
          <w:rFonts w:asciiTheme="majorBidi" w:hAnsiTheme="majorBidi" w:cstheme="majorBidi"/>
        </w:rPr>
      </w:pPr>
      <w:r w:rsidRPr="00201402">
        <w:rPr>
          <w:rFonts w:asciiTheme="majorBidi" w:hAnsiTheme="majorBidi" w:cstheme="majorBidi"/>
        </w:rPr>
        <w:t>-Banking system</w:t>
      </w:r>
    </w:p>
    <w:p w:rsidRPr="00201402" w:rsidR="00BE1742" w:rsidP="00201402" w:rsidRDefault="00BE1742" w14:paraId="68F2B921" w14:textId="77777777">
      <w:pPr>
        <w:jc w:val="both"/>
        <w:rPr>
          <w:rFonts w:asciiTheme="majorBidi" w:hAnsiTheme="majorBidi" w:cstheme="majorBidi"/>
          <w:color w:val="000000"/>
          <w:sz w:val="24"/>
          <w:szCs w:val="24"/>
          <w:u w:val="single"/>
          <w:shd w:val="clear" w:color="auto" w:fill="FFFFFF"/>
        </w:rPr>
      </w:pPr>
    </w:p>
    <w:p w:rsidRPr="00201402" w:rsidR="00BE1742" w:rsidP="00201402" w:rsidRDefault="00BE1742" w14:paraId="42B515BC" w14:textId="5B389C73">
      <w:pPr>
        <w:jc w:val="both"/>
        <w:rPr>
          <w:rFonts w:asciiTheme="majorBidi" w:hAnsiTheme="majorBidi" w:cstheme="majorBidi"/>
          <w:color w:val="000000"/>
          <w:sz w:val="24"/>
          <w:szCs w:val="24"/>
          <w:u w:val="single"/>
          <w:shd w:val="clear" w:color="auto" w:fill="FFFFFF"/>
        </w:rPr>
      </w:pPr>
      <w:r w:rsidRPr="00201402">
        <w:rPr>
          <w:rFonts w:asciiTheme="majorBidi" w:hAnsiTheme="majorBidi" w:cstheme="majorBidi"/>
          <w:color w:val="000000"/>
          <w:sz w:val="24"/>
          <w:szCs w:val="24"/>
          <w:u w:val="single"/>
          <w:shd w:val="clear" w:color="auto" w:fill="FFFFFF"/>
        </w:rPr>
        <w:t>Data types, Record types, and Complexity:</w:t>
      </w:r>
    </w:p>
    <w:p w:rsidRPr="00201402" w:rsidR="002F0DBA" w:rsidP="00201402" w:rsidRDefault="002F0DBA" w14:paraId="25D6C4C4" w14:textId="77777777">
      <w:pPr>
        <w:jc w:val="both"/>
        <w:rPr>
          <w:rFonts w:asciiTheme="majorBidi" w:hAnsiTheme="majorBidi" w:cstheme="majorBidi"/>
          <w:color w:val="000000"/>
          <w:sz w:val="24"/>
          <w:szCs w:val="24"/>
          <w:u w:val="single"/>
          <w:shd w:val="clear" w:color="auto" w:fill="FFFFFF"/>
        </w:rPr>
      </w:pPr>
    </w:p>
    <w:p w:rsidRPr="00201402" w:rsidR="00BE1742" w:rsidP="00201402" w:rsidRDefault="00BE1742" w14:paraId="380F929B" w14:textId="23F1FD14">
      <w:pPr>
        <w:ind w:left="360"/>
        <w:jc w:val="both"/>
        <w:rPr>
          <w:rFonts w:asciiTheme="majorBidi" w:hAnsiTheme="majorBidi" w:cstheme="majorBidi"/>
        </w:rPr>
      </w:pPr>
      <w:r w:rsidRPr="00201402">
        <w:rPr>
          <w:rFonts w:asciiTheme="majorBidi" w:hAnsiTheme="majorBidi" w:cstheme="majorBidi"/>
          <w:color w:val="000000"/>
          <w:sz w:val="24"/>
          <w:szCs w:val="24"/>
          <w:shd w:val="clear" w:color="auto" w:fill="FFFFFF"/>
        </w:rPr>
        <w:t xml:space="preserve">       </w:t>
      </w:r>
      <w:r w:rsidRPr="00201402">
        <w:rPr>
          <w:rFonts w:asciiTheme="majorBidi" w:hAnsiTheme="majorBidi" w:cstheme="majorBidi"/>
        </w:rPr>
        <w:t>1.</w:t>
      </w:r>
      <w:r w:rsidRPr="00201402" w:rsidR="002F0DBA">
        <w:rPr>
          <w:rFonts w:asciiTheme="majorBidi" w:hAnsiTheme="majorBidi" w:cstheme="majorBidi"/>
        </w:rPr>
        <w:t xml:space="preserve"> </w:t>
      </w:r>
      <w:r w:rsidRPr="00201402">
        <w:rPr>
          <w:rFonts w:asciiTheme="majorBidi" w:hAnsiTheme="majorBidi" w:cstheme="majorBidi"/>
          <w:u w:val="single"/>
        </w:rPr>
        <w:t>External input types (EI):</w:t>
      </w:r>
    </w:p>
    <w:p w:rsidRPr="00201402" w:rsidR="00BE1742" w:rsidP="00201402" w:rsidRDefault="00BE1742" w14:paraId="48781ED2" w14:textId="77777777">
      <w:pPr>
        <w:ind w:left="360"/>
        <w:jc w:val="both"/>
        <w:rPr>
          <w:rFonts w:asciiTheme="majorBidi" w:hAnsiTheme="majorBidi" w:cstheme="majorBidi"/>
        </w:rPr>
      </w:pPr>
      <w:r w:rsidRPr="00201402">
        <w:rPr>
          <w:rFonts w:asciiTheme="majorBidi" w:hAnsiTheme="majorBidi" w:cstheme="majorBidi"/>
        </w:rPr>
        <w:t xml:space="preserve">       -Data types: 4 (Card number, Holder name, Expiry date, and CVV)</w:t>
      </w:r>
    </w:p>
    <w:p w:rsidRPr="00201402" w:rsidR="00BE1742" w:rsidP="00201402" w:rsidRDefault="00BE1742" w14:paraId="43434850" w14:textId="77777777">
      <w:pPr>
        <w:ind w:left="360"/>
        <w:jc w:val="both"/>
        <w:rPr>
          <w:rFonts w:asciiTheme="majorBidi" w:hAnsiTheme="majorBidi" w:cstheme="majorBidi"/>
        </w:rPr>
      </w:pPr>
      <w:r w:rsidRPr="00201402">
        <w:rPr>
          <w:rFonts w:asciiTheme="majorBidi" w:hAnsiTheme="majorBidi" w:cstheme="majorBidi"/>
        </w:rPr>
        <w:t xml:space="preserve">       -Record types: 2 (Payment table, Order table)</w:t>
      </w:r>
    </w:p>
    <w:p w:rsidRPr="00201402" w:rsidR="00BE1742" w:rsidP="00201402" w:rsidRDefault="00BE1742" w14:paraId="0739FFBB" w14:textId="761DCD68">
      <w:pPr>
        <w:ind w:left="360"/>
        <w:jc w:val="both"/>
        <w:rPr>
          <w:rFonts w:asciiTheme="majorBidi" w:hAnsiTheme="majorBidi" w:cstheme="majorBidi"/>
        </w:rPr>
      </w:pPr>
      <w:r w:rsidRPr="00201402">
        <w:rPr>
          <w:rFonts w:asciiTheme="majorBidi" w:hAnsiTheme="majorBidi" w:cstheme="majorBidi"/>
        </w:rPr>
        <w:t xml:space="preserve">       -Complexity:  Low</w:t>
      </w:r>
    </w:p>
    <w:p w:rsidRPr="00201402" w:rsidR="00EA24B5" w:rsidP="00201402" w:rsidRDefault="00EA24B5" w14:paraId="705E0983" w14:textId="77777777">
      <w:pPr>
        <w:ind w:left="360"/>
        <w:jc w:val="both"/>
        <w:rPr>
          <w:rFonts w:asciiTheme="majorBidi" w:hAnsiTheme="majorBidi" w:cstheme="majorBidi"/>
        </w:rPr>
      </w:pPr>
    </w:p>
    <w:p w:rsidRPr="00201402" w:rsidR="00BE1742" w:rsidP="00201402" w:rsidRDefault="00BE1742" w14:paraId="5714542B" w14:textId="13AC36A5">
      <w:pPr>
        <w:ind w:left="360"/>
        <w:jc w:val="both"/>
        <w:rPr>
          <w:rFonts w:asciiTheme="majorBidi" w:hAnsiTheme="majorBidi" w:cstheme="majorBidi"/>
        </w:rPr>
      </w:pPr>
      <w:r w:rsidRPr="00201402">
        <w:rPr>
          <w:rFonts w:asciiTheme="majorBidi" w:hAnsiTheme="majorBidi" w:cstheme="majorBidi"/>
        </w:rPr>
        <w:t xml:space="preserve">       2. </w:t>
      </w:r>
      <w:r w:rsidRPr="00201402">
        <w:rPr>
          <w:rFonts w:asciiTheme="majorBidi" w:hAnsiTheme="majorBidi" w:cstheme="majorBidi"/>
          <w:u w:val="single"/>
        </w:rPr>
        <w:t>External output types (EO)</w:t>
      </w:r>
      <w:r w:rsidRPr="00201402">
        <w:rPr>
          <w:rFonts w:asciiTheme="majorBidi" w:hAnsiTheme="majorBidi" w:cstheme="majorBidi"/>
        </w:rPr>
        <w:t>:</w:t>
      </w:r>
    </w:p>
    <w:p w:rsidRPr="00201402" w:rsidR="00BE1742" w:rsidP="00201402" w:rsidRDefault="00BE1742" w14:paraId="41EDC80B" w14:textId="77777777">
      <w:pPr>
        <w:ind w:left="360"/>
        <w:jc w:val="both"/>
        <w:rPr>
          <w:rFonts w:asciiTheme="majorBidi" w:hAnsiTheme="majorBidi" w:cstheme="majorBidi"/>
        </w:rPr>
      </w:pPr>
      <w:r w:rsidRPr="00201402">
        <w:rPr>
          <w:rFonts w:asciiTheme="majorBidi" w:hAnsiTheme="majorBidi" w:cstheme="majorBidi"/>
        </w:rPr>
        <w:t xml:space="preserve">       -Data types: 1(Feedback message)</w:t>
      </w:r>
    </w:p>
    <w:p w:rsidRPr="00201402" w:rsidR="00BE1742" w:rsidP="00201402" w:rsidRDefault="00BE1742" w14:paraId="5A202057" w14:textId="77777777">
      <w:pPr>
        <w:ind w:left="360"/>
        <w:jc w:val="both"/>
        <w:rPr>
          <w:rFonts w:asciiTheme="majorBidi" w:hAnsiTheme="majorBidi" w:cstheme="majorBidi"/>
        </w:rPr>
      </w:pPr>
      <w:r w:rsidRPr="00201402">
        <w:rPr>
          <w:rFonts w:asciiTheme="majorBidi" w:hAnsiTheme="majorBidi" w:cstheme="majorBidi"/>
        </w:rPr>
        <w:t xml:space="preserve">       -Record types: 0</w:t>
      </w:r>
    </w:p>
    <w:p w:rsidRPr="00201402" w:rsidR="00BE1742" w:rsidP="00201402" w:rsidRDefault="00BE1742" w14:paraId="1D859B59" w14:textId="629FD4CF">
      <w:pPr>
        <w:ind w:left="360"/>
        <w:jc w:val="both"/>
        <w:rPr>
          <w:rFonts w:asciiTheme="majorBidi" w:hAnsiTheme="majorBidi" w:cstheme="majorBidi"/>
        </w:rPr>
      </w:pPr>
      <w:r w:rsidRPr="00201402">
        <w:rPr>
          <w:rFonts w:asciiTheme="majorBidi" w:hAnsiTheme="majorBidi" w:cstheme="majorBidi"/>
        </w:rPr>
        <w:lastRenderedPageBreak/>
        <w:t xml:space="preserve">       -Complexity: Low</w:t>
      </w:r>
    </w:p>
    <w:p w:rsidRPr="00201402" w:rsidR="00EA24B5" w:rsidP="00201402" w:rsidRDefault="00EA24B5" w14:paraId="28B3EA88" w14:textId="77777777">
      <w:pPr>
        <w:ind w:left="360"/>
        <w:jc w:val="both"/>
        <w:rPr>
          <w:rFonts w:asciiTheme="majorBidi" w:hAnsiTheme="majorBidi" w:cstheme="majorBidi"/>
        </w:rPr>
      </w:pPr>
    </w:p>
    <w:p w:rsidRPr="00201402" w:rsidR="00BE1742" w:rsidP="00201402" w:rsidRDefault="00BE1742" w14:paraId="29A574D5" w14:textId="41AC8D0E">
      <w:pPr>
        <w:ind w:left="360"/>
        <w:jc w:val="both"/>
        <w:rPr>
          <w:rFonts w:asciiTheme="majorBidi" w:hAnsiTheme="majorBidi" w:cstheme="majorBidi"/>
        </w:rPr>
      </w:pPr>
      <w:r w:rsidRPr="00201402">
        <w:rPr>
          <w:rFonts w:asciiTheme="majorBidi" w:hAnsiTheme="majorBidi" w:cstheme="majorBidi"/>
        </w:rPr>
        <w:t xml:space="preserve">       3. </w:t>
      </w:r>
      <w:r w:rsidRPr="00201402">
        <w:rPr>
          <w:rFonts w:asciiTheme="majorBidi" w:hAnsiTheme="majorBidi" w:cstheme="majorBidi"/>
          <w:u w:val="single"/>
        </w:rPr>
        <w:t>External inquiry types (Queries) (EQ)</w:t>
      </w:r>
      <w:r w:rsidRPr="00201402">
        <w:rPr>
          <w:rFonts w:asciiTheme="majorBidi" w:hAnsiTheme="majorBidi" w:cstheme="majorBidi"/>
        </w:rPr>
        <w:t>:</w:t>
      </w:r>
    </w:p>
    <w:p w:rsidRPr="00201402" w:rsidR="00BE1742" w:rsidP="00201402" w:rsidRDefault="00BE1742" w14:paraId="4B7FDE81" w14:textId="4A2D29E2">
      <w:pPr>
        <w:ind w:left="360"/>
        <w:jc w:val="both"/>
        <w:rPr>
          <w:rFonts w:asciiTheme="majorBidi" w:hAnsiTheme="majorBidi" w:cstheme="majorBidi"/>
        </w:rPr>
      </w:pPr>
      <w:r w:rsidRPr="00201402">
        <w:rPr>
          <w:rFonts w:asciiTheme="majorBidi" w:hAnsiTheme="majorBidi" w:cstheme="majorBidi"/>
        </w:rPr>
        <w:t xml:space="preserve">        -Data types: 4 (one check and three insertions)</w:t>
      </w:r>
    </w:p>
    <w:p w:rsidRPr="00201402" w:rsidR="00BE1742" w:rsidP="00201402" w:rsidRDefault="00BE1742" w14:paraId="0387CD83" w14:textId="77777777">
      <w:pPr>
        <w:ind w:left="360"/>
        <w:jc w:val="both"/>
        <w:rPr>
          <w:rFonts w:asciiTheme="majorBidi" w:hAnsiTheme="majorBidi" w:cstheme="majorBidi"/>
        </w:rPr>
      </w:pPr>
      <w:r w:rsidRPr="00201402">
        <w:rPr>
          <w:rFonts w:asciiTheme="majorBidi" w:hAnsiTheme="majorBidi" w:cstheme="majorBidi"/>
        </w:rPr>
        <w:t xml:space="preserve">       -Record types: 2 (Payment table, Order table)</w:t>
      </w:r>
    </w:p>
    <w:p w:rsidRPr="00201402" w:rsidR="00BE1742" w:rsidP="00201402" w:rsidRDefault="00BE1742" w14:paraId="0BE3DB7B" w14:textId="19393B60">
      <w:pPr>
        <w:ind w:left="360"/>
        <w:jc w:val="both"/>
        <w:rPr>
          <w:rFonts w:asciiTheme="majorBidi" w:hAnsiTheme="majorBidi" w:cstheme="majorBidi"/>
        </w:rPr>
      </w:pPr>
      <w:r w:rsidRPr="00201402">
        <w:rPr>
          <w:rFonts w:asciiTheme="majorBidi" w:hAnsiTheme="majorBidi" w:cstheme="majorBidi"/>
        </w:rPr>
        <w:t xml:space="preserve">       -Complexity:  Low</w:t>
      </w:r>
    </w:p>
    <w:p w:rsidRPr="00201402" w:rsidR="00EA24B5" w:rsidP="00201402" w:rsidRDefault="00EA24B5" w14:paraId="43A78ECB" w14:textId="77777777">
      <w:pPr>
        <w:ind w:left="360"/>
        <w:jc w:val="both"/>
        <w:rPr>
          <w:rFonts w:asciiTheme="majorBidi" w:hAnsiTheme="majorBidi" w:cstheme="majorBidi"/>
        </w:rPr>
      </w:pPr>
    </w:p>
    <w:p w:rsidRPr="00201402" w:rsidR="00BE1742" w:rsidP="00201402" w:rsidRDefault="00BE1742" w14:paraId="3F67BCB3" w14:textId="7D7D4781">
      <w:pPr>
        <w:ind w:left="360"/>
        <w:jc w:val="both"/>
        <w:rPr>
          <w:rFonts w:asciiTheme="majorBidi" w:hAnsiTheme="majorBidi" w:cstheme="majorBidi"/>
        </w:rPr>
      </w:pPr>
      <w:r w:rsidRPr="00201402">
        <w:rPr>
          <w:rFonts w:asciiTheme="majorBidi" w:hAnsiTheme="majorBidi" w:cstheme="majorBidi"/>
        </w:rPr>
        <w:t xml:space="preserve">     4.</w:t>
      </w:r>
      <w:r w:rsidRPr="00201402">
        <w:rPr>
          <w:rFonts w:asciiTheme="majorBidi" w:hAnsiTheme="majorBidi" w:cstheme="majorBidi"/>
          <w:u w:val="single"/>
        </w:rPr>
        <w:t xml:space="preserve"> Logical internal file types (</w:t>
      </w:r>
      <w:r w:rsidRPr="00201402" w:rsidR="002F0DBA">
        <w:rPr>
          <w:rFonts w:asciiTheme="majorBidi" w:hAnsiTheme="majorBidi" w:cstheme="majorBidi"/>
          <w:u w:val="single"/>
        </w:rPr>
        <w:t>LI</w:t>
      </w:r>
      <w:r w:rsidRPr="00201402">
        <w:rPr>
          <w:rFonts w:asciiTheme="majorBidi" w:hAnsiTheme="majorBidi" w:cstheme="majorBidi"/>
          <w:u w:val="single"/>
        </w:rPr>
        <w:t>F)</w:t>
      </w:r>
      <w:r w:rsidRPr="00201402">
        <w:rPr>
          <w:rFonts w:asciiTheme="majorBidi" w:hAnsiTheme="majorBidi" w:cstheme="majorBidi"/>
        </w:rPr>
        <w:t>:</w:t>
      </w:r>
    </w:p>
    <w:p w:rsidRPr="00201402" w:rsidR="00BE1742" w:rsidP="00201402" w:rsidRDefault="00BE1742" w14:paraId="09BEEFA7" w14:textId="77777777">
      <w:pPr>
        <w:ind w:left="360"/>
        <w:jc w:val="both"/>
        <w:rPr>
          <w:rFonts w:asciiTheme="majorBidi" w:hAnsiTheme="majorBidi" w:cstheme="majorBidi"/>
        </w:rPr>
      </w:pPr>
      <w:r w:rsidRPr="00201402">
        <w:rPr>
          <w:rFonts w:asciiTheme="majorBidi" w:hAnsiTheme="majorBidi" w:cstheme="majorBidi"/>
        </w:rPr>
        <w:t xml:space="preserve">        -Data types: 4 (Card number, Holder name, Expiry date, and CVV)</w:t>
      </w:r>
    </w:p>
    <w:p w:rsidRPr="00201402" w:rsidR="00BE1742" w:rsidP="00201402" w:rsidRDefault="00BE1742" w14:paraId="7CFC9E39" w14:textId="77777777">
      <w:pPr>
        <w:ind w:left="360"/>
        <w:jc w:val="both"/>
        <w:rPr>
          <w:rFonts w:asciiTheme="majorBidi" w:hAnsiTheme="majorBidi" w:cstheme="majorBidi"/>
        </w:rPr>
      </w:pPr>
      <w:r w:rsidRPr="00201402">
        <w:rPr>
          <w:rFonts w:asciiTheme="majorBidi" w:hAnsiTheme="majorBidi" w:cstheme="majorBidi"/>
        </w:rPr>
        <w:t xml:space="preserve">       -Record types: 2 (Payment table, Order table)</w:t>
      </w:r>
    </w:p>
    <w:p w:rsidRPr="00201402" w:rsidR="00BE1742" w:rsidP="00201402" w:rsidRDefault="00BE1742" w14:paraId="024EF8A2" w14:textId="0E1DCF13">
      <w:pPr>
        <w:ind w:left="360"/>
        <w:jc w:val="both"/>
        <w:rPr>
          <w:rFonts w:asciiTheme="majorBidi" w:hAnsiTheme="majorBidi" w:cstheme="majorBidi"/>
        </w:rPr>
      </w:pPr>
      <w:r w:rsidRPr="00201402">
        <w:rPr>
          <w:rFonts w:asciiTheme="majorBidi" w:hAnsiTheme="majorBidi" w:cstheme="majorBidi"/>
        </w:rPr>
        <w:t xml:space="preserve">       -Complexity:  Low</w:t>
      </w:r>
    </w:p>
    <w:p w:rsidRPr="00201402" w:rsidR="00EA24B5" w:rsidP="00201402" w:rsidRDefault="00EA24B5" w14:paraId="289DD0C3" w14:textId="77777777">
      <w:pPr>
        <w:ind w:left="360"/>
        <w:jc w:val="both"/>
        <w:rPr>
          <w:rFonts w:asciiTheme="majorBidi" w:hAnsiTheme="majorBidi" w:cstheme="majorBidi"/>
        </w:rPr>
      </w:pPr>
    </w:p>
    <w:p w:rsidRPr="00201402" w:rsidR="00BE1742" w:rsidP="00201402" w:rsidRDefault="00BE1742" w14:paraId="2AA4FF26" w14:textId="1586B9CA">
      <w:pPr>
        <w:ind w:left="360"/>
        <w:jc w:val="both"/>
        <w:rPr>
          <w:rFonts w:asciiTheme="majorBidi" w:hAnsiTheme="majorBidi" w:cstheme="majorBidi"/>
        </w:rPr>
      </w:pPr>
      <w:r w:rsidRPr="00201402">
        <w:rPr>
          <w:rFonts w:asciiTheme="majorBidi" w:hAnsiTheme="majorBidi" w:cstheme="majorBidi"/>
        </w:rPr>
        <w:t xml:space="preserve">5. </w:t>
      </w:r>
      <w:r w:rsidRPr="00201402">
        <w:rPr>
          <w:rFonts w:asciiTheme="majorBidi" w:hAnsiTheme="majorBidi" w:cstheme="majorBidi"/>
          <w:u w:val="single"/>
        </w:rPr>
        <w:t>External interface files (UI)</w:t>
      </w:r>
      <w:r w:rsidRPr="00201402">
        <w:rPr>
          <w:rFonts w:asciiTheme="majorBidi" w:hAnsiTheme="majorBidi" w:cstheme="majorBidi"/>
        </w:rPr>
        <w:t>:</w:t>
      </w:r>
    </w:p>
    <w:p w:rsidRPr="00201402" w:rsidR="00BE1742" w:rsidP="00201402" w:rsidRDefault="00BE1742" w14:paraId="16DD134D" w14:textId="77777777">
      <w:pPr>
        <w:ind w:left="360"/>
        <w:jc w:val="both"/>
        <w:rPr>
          <w:rFonts w:asciiTheme="majorBidi" w:hAnsiTheme="majorBidi" w:cstheme="majorBidi"/>
        </w:rPr>
      </w:pPr>
      <w:r w:rsidRPr="00201402">
        <w:rPr>
          <w:rFonts w:asciiTheme="majorBidi" w:hAnsiTheme="majorBidi" w:cstheme="majorBidi"/>
        </w:rPr>
        <w:t xml:space="preserve">       -Data types: 4 (Card number, Holder name, Expiry date, and CVV)</w:t>
      </w:r>
    </w:p>
    <w:p w:rsidRPr="00201402" w:rsidR="00BE1742" w:rsidP="00201402" w:rsidRDefault="00BE1742" w14:paraId="3A3A27D2" w14:textId="77777777">
      <w:pPr>
        <w:ind w:left="360"/>
        <w:jc w:val="both"/>
        <w:rPr>
          <w:rFonts w:asciiTheme="majorBidi" w:hAnsiTheme="majorBidi" w:cstheme="majorBidi"/>
        </w:rPr>
      </w:pPr>
      <w:r w:rsidRPr="00201402">
        <w:rPr>
          <w:rFonts w:asciiTheme="majorBidi" w:hAnsiTheme="majorBidi" w:cstheme="majorBidi"/>
        </w:rPr>
        <w:t xml:space="preserve">       -Record types: 1 (Holder table)</w:t>
      </w:r>
    </w:p>
    <w:p w:rsidRPr="00201402" w:rsidR="00BE1742" w:rsidP="00201402" w:rsidRDefault="00BE1742" w14:paraId="64167BA1" w14:textId="77777777">
      <w:pPr>
        <w:ind w:left="360"/>
        <w:jc w:val="both"/>
        <w:rPr>
          <w:rFonts w:asciiTheme="majorBidi" w:hAnsiTheme="majorBidi" w:cstheme="majorBidi"/>
        </w:rPr>
      </w:pPr>
      <w:r w:rsidRPr="00201402">
        <w:rPr>
          <w:rFonts w:asciiTheme="majorBidi" w:hAnsiTheme="majorBidi" w:cstheme="majorBidi"/>
        </w:rPr>
        <w:t xml:space="preserve">       -Complexity:  Low</w:t>
      </w:r>
    </w:p>
    <w:p w:rsidRPr="00201402" w:rsidR="00BE1742" w:rsidP="00201402" w:rsidRDefault="00BE1742" w14:paraId="4D91AF3F" w14:textId="77777777">
      <w:pPr>
        <w:jc w:val="both"/>
        <w:rPr>
          <w:rFonts w:asciiTheme="majorBidi" w:hAnsiTheme="majorBidi" w:cstheme="majorBidi"/>
        </w:rPr>
      </w:pPr>
    </w:p>
    <w:p w:rsidRPr="00201402" w:rsidR="00BE1742" w:rsidP="00201402" w:rsidRDefault="00BE1742" w14:paraId="68FCE2F8" w14:textId="77777777">
      <w:pPr>
        <w:ind w:left="360"/>
        <w:jc w:val="both"/>
        <w:rPr>
          <w:rFonts w:asciiTheme="majorBidi" w:hAnsiTheme="majorBidi" w:cstheme="majorBidi"/>
        </w:rPr>
      </w:pPr>
      <w:r w:rsidRPr="00201402">
        <w:rPr>
          <w:rFonts w:asciiTheme="majorBidi" w:hAnsiTheme="majorBidi" w:cstheme="majorBidi"/>
        </w:rPr>
        <w:t xml:space="preserve">Size estimation: </w:t>
      </w:r>
    </w:p>
    <w:p w:rsidRPr="00201402" w:rsidR="00BE1742" w:rsidP="00201402" w:rsidRDefault="00BE1742" w14:paraId="489C3130" w14:textId="77777777">
      <w:pPr>
        <w:ind w:left="360"/>
        <w:jc w:val="both"/>
        <w:rPr>
          <w:rFonts w:asciiTheme="majorBidi" w:hAnsiTheme="majorBidi" w:cstheme="majorBidi"/>
        </w:rPr>
      </w:pPr>
      <w:r w:rsidRPr="00201402">
        <w:rPr>
          <w:rFonts w:asciiTheme="majorBidi" w:hAnsiTheme="majorBidi" w:cstheme="majorBidi"/>
        </w:rPr>
        <w:t>(3*3) + (1*4) + (4*3) + (4*7) + (4*5) = 73 FP</w:t>
      </w:r>
    </w:p>
    <w:p w:rsidRPr="00201402" w:rsidR="00BE1742" w:rsidP="00201402" w:rsidRDefault="00BE1742" w14:paraId="2B17EA43" w14:textId="6819C4AA">
      <w:pPr>
        <w:ind w:left="360"/>
        <w:jc w:val="both"/>
        <w:rPr>
          <w:rFonts w:asciiTheme="majorBidi" w:hAnsiTheme="majorBidi" w:cstheme="majorBidi"/>
        </w:rPr>
      </w:pPr>
      <w:r w:rsidRPr="00201402">
        <w:rPr>
          <w:rFonts w:asciiTheme="majorBidi" w:hAnsiTheme="majorBidi" w:cstheme="majorBidi"/>
        </w:rPr>
        <w:t>73 FP * 47(JavaScript) = 3431 LOC / 1000 = 3.431 KLOC</w:t>
      </w:r>
    </w:p>
    <w:p w:rsidR="00541667" w:rsidP="00201402" w:rsidRDefault="00541667" w14:paraId="4A13077E" w14:textId="28B4AEF7">
      <w:pPr>
        <w:jc w:val="both"/>
        <w:rPr>
          <w:rFonts w:asciiTheme="majorBidi" w:hAnsiTheme="majorBidi" w:cstheme="majorBidi"/>
          <w:sz w:val="28"/>
          <w:szCs w:val="28"/>
        </w:rPr>
      </w:pPr>
    </w:p>
    <w:p w:rsidR="001337FF" w:rsidP="00201402" w:rsidRDefault="001337FF" w14:paraId="36A8FBD1" w14:textId="0BD162B6">
      <w:pPr>
        <w:jc w:val="both"/>
        <w:rPr>
          <w:rFonts w:asciiTheme="majorBidi" w:hAnsiTheme="majorBidi" w:cstheme="majorBidi"/>
          <w:sz w:val="28"/>
          <w:szCs w:val="28"/>
        </w:rPr>
      </w:pPr>
    </w:p>
    <w:p w:rsidR="001337FF" w:rsidP="00201402" w:rsidRDefault="001337FF" w14:paraId="7AC4952A" w14:textId="629B5D2C">
      <w:pPr>
        <w:jc w:val="both"/>
        <w:rPr>
          <w:rFonts w:asciiTheme="majorBidi" w:hAnsiTheme="majorBidi" w:cstheme="majorBidi"/>
          <w:sz w:val="28"/>
          <w:szCs w:val="28"/>
        </w:rPr>
      </w:pPr>
    </w:p>
    <w:p w:rsidRPr="00201402" w:rsidR="001337FF" w:rsidP="00201402" w:rsidRDefault="001337FF" w14:paraId="40011FAA" w14:textId="77777777">
      <w:pPr>
        <w:jc w:val="both"/>
        <w:rPr>
          <w:rFonts w:asciiTheme="majorBidi" w:hAnsiTheme="majorBidi" w:cstheme="majorBidi"/>
          <w:sz w:val="28"/>
          <w:szCs w:val="28"/>
        </w:rPr>
      </w:pPr>
    </w:p>
    <w:p w:rsidR="00F149A8" w:rsidP="00201402" w:rsidRDefault="00F149A8" w14:paraId="0EE46A70" w14:textId="57A03A49">
      <w:pPr>
        <w:jc w:val="both"/>
        <w:rPr>
          <w:rFonts w:asciiTheme="majorBidi" w:hAnsiTheme="majorBidi" w:cstheme="majorBidi"/>
          <w:sz w:val="32"/>
          <w:szCs w:val="32"/>
          <w:u w:val="single"/>
        </w:rPr>
      </w:pPr>
      <w:r w:rsidRPr="00201402">
        <w:rPr>
          <w:rFonts w:asciiTheme="majorBidi" w:hAnsiTheme="majorBidi" w:cstheme="majorBidi"/>
          <w:sz w:val="32"/>
          <w:szCs w:val="32"/>
          <w:u w:val="single"/>
        </w:rPr>
        <w:t>Albrecht II function point:</w:t>
      </w:r>
    </w:p>
    <w:p w:rsidRPr="001337FF" w:rsidR="001337FF" w:rsidP="001337FF" w:rsidRDefault="001337FF" w14:paraId="38E8D517" w14:textId="1DA79F04">
      <w:pPr>
        <w:jc w:val="both"/>
        <w:rPr>
          <w:rFonts w:asciiTheme="majorBidi" w:hAnsiTheme="majorBidi" w:cstheme="majorBidi"/>
          <w:sz w:val="28"/>
          <w:szCs w:val="28"/>
          <w:u w:val="single"/>
        </w:rPr>
      </w:pPr>
      <w:r w:rsidRPr="00201402">
        <w:rPr>
          <w:rFonts w:asciiTheme="majorBidi" w:hAnsiTheme="majorBidi" w:cstheme="majorBidi"/>
          <w:sz w:val="28"/>
          <w:szCs w:val="28"/>
          <w:u w:val="single"/>
        </w:rPr>
        <w:t>Categorize List Function:</w:t>
      </w:r>
    </w:p>
    <w:p w:rsidRPr="00201402" w:rsidR="007F40AE" w:rsidP="00201402" w:rsidRDefault="007F40AE" w14:paraId="2FCAF556" w14:textId="64E3B6B0">
      <w:pPr>
        <w:spacing w:after="160" w:line="256" w:lineRule="auto"/>
        <w:jc w:val="both"/>
        <w:rPr>
          <w:rFonts w:asciiTheme="majorBidi" w:hAnsiTheme="majorBidi" w:cstheme="majorBidi"/>
          <w:sz w:val="32"/>
          <w:szCs w:val="32"/>
          <w:u w:val="single"/>
        </w:rPr>
      </w:pPr>
      <w:r w:rsidRPr="00201402">
        <w:rPr>
          <w:rFonts w:asciiTheme="majorBidi" w:hAnsiTheme="majorBidi" w:cstheme="majorBidi"/>
          <w:sz w:val="32"/>
          <w:szCs w:val="32"/>
          <w:u w:val="single"/>
        </w:rPr>
        <w:t>Scenario:</w:t>
      </w:r>
    </w:p>
    <w:p w:rsidRPr="00201402" w:rsidR="007F40AE" w:rsidP="00201402" w:rsidRDefault="007F40AE" w14:paraId="1832C188" w14:textId="77777777">
      <w:pPr>
        <w:pStyle w:val="ListParagraph"/>
        <w:jc w:val="both"/>
        <w:rPr>
          <w:rFonts w:asciiTheme="majorBidi" w:hAnsiTheme="majorBidi" w:cstheme="majorBidi"/>
        </w:rPr>
      </w:pPr>
      <w:r w:rsidRPr="00201402">
        <w:rPr>
          <w:rFonts w:asciiTheme="majorBidi" w:hAnsiTheme="majorBidi" w:cstheme="majorBidi"/>
        </w:rPr>
        <w:t>In order to facilitate the search function, each dish should be assigned to its category list, and the staff are responsible for this function.</w:t>
      </w:r>
    </w:p>
    <w:p w:rsidRPr="00201402" w:rsidR="00DE1776" w:rsidP="00201402" w:rsidRDefault="007F40AE" w14:paraId="03F2AC33" w14:textId="3B2C4B67">
      <w:pPr>
        <w:pStyle w:val="ListParagraph"/>
        <w:jc w:val="both"/>
        <w:rPr>
          <w:rFonts w:asciiTheme="majorBidi" w:hAnsiTheme="majorBidi" w:cstheme="majorBidi"/>
        </w:rPr>
      </w:pPr>
      <w:r w:rsidRPr="00201402">
        <w:rPr>
          <w:rFonts w:asciiTheme="majorBidi" w:hAnsiTheme="majorBidi" w:cstheme="majorBidi"/>
        </w:rPr>
        <w:t>Each categorize list function consists of dish name, dish price, dish description, and the staff will select the category name from the category list. After adding the dish information, a message will appear to the staff member to inform him/her that the dish has been added successfully to the menu or an error has been occurred.</w:t>
      </w:r>
    </w:p>
    <w:p w:rsidRPr="00201402" w:rsidR="00DE1776" w:rsidP="00201402" w:rsidRDefault="00DE1776" w14:paraId="2D558676" w14:textId="77777777">
      <w:pPr>
        <w:pStyle w:val="ListParagraph"/>
        <w:jc w:val="both"/>
        <w:rPr>
          <w:rFonts w:asciiTheme="majorBidi" w:hAnsiTheme="majorBidi" w:cstheme="majorBidi"/>
        </w:rPr>
      </w:pPr>
    </w:p>
    <w:p w:rsidRPr="00201402" w:rsidR="00DE1776" w:rsidP="00201402" w:rsidRDefault="00DE1776" w14:paraId="30395552" w14:textId="77777777">
      <w:pPr>
        <w:pStyle w:val="ListParagraph"/>
        <w:jc w:val="both"/>
        <w:rPr>
          <w:rFonts w:asciiTheme="majorBidi" w:hAnsiTheme="majorBidi" w:cstheme="majorBidi"/>
          <w:u w:val="single"/>
        </w:rPr>
      </w:pPr>
    </w:p>
    <w:p w:rsidRPr="00201402" w:rsidR="00991436" w:rsidP="00201402" w:rsidRDefault="007F40AE" w14:paraId="56138A52" w14:textId="13BB1DB3">
      <w:pPr>
        <w:pStyle w:val="ListParagraph"/>
        <w:jc w:val="both"/>
        <w:rPr>
          <w:rFonts w:asciiTheme="majorBidi" w:hAnsiTheme="majorBidi" w:cstheme="majorBidi"/>
        </w:rPr>
      </w:pPr>
      <w:r w:rsidRPr="00201402">
        <w:rPr>
          <w:rFonts w:asciiTheme="majorBidi" w:hAnsiTheme="majorBidi" w:cstheme="majorBidi"/>
          <w:sz w:val="32"/>
          <w:szCs w:val="32"/>
        </w:rPr>
        <w:t xml:space="preserve">1.Inputs: </w:t>
      </w:r>
      <w:r w:rsidRPr="00201402">
        <w:rPr>
          <w:rFonts w:asciiTheme="majorBidi" w:hAnsiTheme="majorBidi" w:cstheme="majorBidi"/>
          <w:color w:val="FF0000"/>
        </w:rPr>
        <w:t>(4 inputs)</w:t>
      </w:r>
    </w:p>
    <w:p w:rsidRPr="00201402" w:rsidR="007F40AE" w:rsidP="00201402" w:rsidRDefault="007F40AE" w14:paraId="7FD9CA08" w14:textId="77777777">
      <w:pPr>
        <w:pStyle w:val="ListParagraph"/>
        <w:jc w:val="both"/>
        <w:rPr>
          <w:rFonts w:asciiTheme="majorBidi" w:hAnsiTheme="majorBidi" w:cstheme="majorBidi"/>
        </w:rPr>
      </w:pPr>
      <w:r w:rsidRPr="00201402">
        <w:rPr>
          <w:rFonts w:asciiTheme="majorBidi" w:hAnsiTheme="majorBidi" w:cstheme="majorBidi"/>
        </w:rPr>
        <w:t>-Dish name</w:t>
      </w:r>
    </w:p>
    <w:p w:rsidRPr="00201402" w:rsidR="007F40AE" w:rsidP="00201402" w:rsidRDefault="007F40AE" w14:paraId="61287F9A" w14:textId="77777777">
      <w:pPr>
        <w:pStyle w:val="ListParagraph"/>
        <w:jc w:val="both"/>
        <w:rPr>
          <w:rFonts w:asciiTheme="majorBidi" w:hAnsiTheme="majorBidi" w:cstheme="majorBidi"/>
        </w:rPr>
      </w:pPr>
      <w:r w:rsidRPr="00201402">
        <w:rPr>
          <w:rFonts w:asciiTheme="majorBidi" w:hAnsiTheme="majorBidi" w:cstheme="majorBidi"/>
        </w:rPr>
        <w:t>-dish price</w:t>
      </w:r>
    </w:p>
    <w:p w:rsidRPr="00201402" w:rsidR="007F40AE" w:rsidP="00201402" w:rsidRDefault="007F40AE" w14:paraId="69B429F5" w14:textId="77777777">
      <w:pPr>
        <w:pStyle w:val="ListParagraph"/>
        <w:jc w:val="both"/>
        <w:rPr>
          <w:rFonts w:asciiTheme="majorBidi" w:hAnsiTheme="majorBidi" w:cstheme="majorBidi"/>
        </w:rPr>
      </w:pPr>
      <w:r w:rsidRPr="00201402">
        <w:rPr>
          <w:rFonts w:asciiTheme="majorBidi" w:hAnsiTheme="majorBidi" w:cstheme="majorBidi"/>
        </w:rPr>
        <w:t>-dish description</w:t>
      </w:r>
    </w:p>
    <w:p w:rsidRPr="00201402" w:rsidR="007F40AE" w:rsidP="00201402" w:rsidRDefault="007F40AE" w14:paraId="3FBA953D" w14:textId="2A69AA63">
      <w:pPr>
        <w:pStyle w:val="ListParagraph"/>
        <w:jc w:val="both"/>
        <w:rPr>
          <w:rFonts w:asciiTheme="majorBidi" w:hAnsiTheme="majorBidi" w:cstheme="majorBidi"/>
        </w:rPr>
      </w:pPr>
      <w:r w:rsidRPr="00201402">
        <w:rPr>
          <w:rFonts w:asciiTheme="majorBidi" w:hAnsiTheme="majorBidi" w:cstheme="majorBidi"/>
        </w:rPr>
        <w:t>-category name</w:t>
      </w:r>
    </w:p>
    <w:p w:rsidRPr="00201402" w:rsidR="007F40AE" w:rsidP="00201402" w:rsidRDefault="007F40AE" w14:paraId="32BA7015" w14:textId="77777777">
      <w:pPr>
        <w:pStyle w:val="ListParagraph"/>
        <w:jc w:val="both"/>
        <w:rPr>
          <w:rFonts w:asciiTheme="majorBidi" w:hAnsiTheme="majorBidi" w:cstheme="majorBidi"/>
          <w:sz w:val="32"/>
          <w:szCs w:val="32"/>
        </w:rPr>
      </w:pPr>
    </w:p>
    <w:p w:rsidRPr="00201402" w:rsidR="007F40AE" w:rsidP="00201402" w:rsidRDefault="007F40AE" w14:paraId="73FC1AF3" w14:textId="77777777">
      <w:pPr>
        <w:pStyle w:val="ListParagraph"/>
        <w:jc w:val="both"/>
        <w:rPr>
          <w:rFonts w:asciiTheme="majorBidi" w:hAnsiTheme="majorBidi" w:cstheme="majorBidi"/>
        </w:rPr>
      </w:pPr>
      <w:r w:rsidRPr="00201402">
        <w:rPr>
          <w:rFonts w:asciiTheme="majorBidi" w:hAnsiTheme="majorBidi" w:cstheme="majorBidi"/>
          <w:sz w:val="32"/>
          <w:szCs w:val="32"/>
        </w:rPr>
        <w:t xml:space="preserve">2.Outputs: </w:t>
      </w:r>
      <w:r w:rsidRPr="00201402">
        <w:rPr>
          <w:rFonts w:asciiTheme="majorBidi" w:hAnsiTheme="majorBidi" w:cstheme="majorBidi"/>
          <w:color w:val="FF0000"/>
        </w:rPr>
        <w:t>(1 output)</w:t>
      </w:r>
    </w:p>
    <w:p w:rsidRPr="00201402" w:rsidR="007F40AE" w:rsidP="00201402" w:rsidRDefault="007F40AE" w14:paraId="29A2DBA8" w14:textId="5952A7E2">
      <w:pPr>
        <w:pStyle w:val="ListParagraph"/>
        <w:jc w:val="both"/>
        <w:rPr>
          <w:rFonts w:asciiTheme="majorBidi" w:hAnsiTheme="majorBidi" w:cstheme="majorBidi"/>
        </w:rPr>
      </w:pPr>
      <w:r w:rsidRPr="00201402">
        <w:rPr>
          <w:rFonts w:asciiTheme="majorBidi" w:hAnsiTheme="majorBidi" w:cstheme="majorBidi"/>
        </w:rPr>
        <w:t>-The dish has been added successfully/an error has been occurred.</w:t>
      </w:r>
    </w:p>
    <w:p w:rsidRPr="00201402" w:rsidR="007F40AE" w:rsidP="00201402" w:rsidRDefault="007F40AE" w14:paraId="52FF6244" w14:textId="77777777">
      <w:pPr>
        <w:pStyle w:val="ListParagraph"/>
        <w:jc w:val="both"/>
        <w:rPr>
          <w:rFonts w:asciiTheme="majorBidi" w:hAnsiTheme="majorBidi" w:cstheme="majorBidi"/>
          <w:sz w:val="32"/>
          <w:szCs w:val="32"/>
        </w:rPr>
      </w:pPr>
    </w:p>
    <w:p w:rsidRPr="00201402" w:rsidR="007F40AE" w:rsidP="00201402" w:rsidRDefault="007F40AE" w14:paraId="67D18DC7" w14:textId="77777777">
      <w:pPr>
        <w:pStyle w:val="ListParagraph"/>
        <w:jc w:val="both"/>
        <w:rPr>
          <w:rFonts w:asciiTheme="majorBidi" w:hAnsiTheme="majorBidi" w:cstheme="majorBidi"/>
          <w:sz w:val="32"/>
          <w:szCs w:val="32"/>
        </w:rPr>
      </w:pPr>
      <w:r w:rsidRPr="00201402">
        <w:rPr>
          <w:rFonts w:asciiTheme="majorBidi" w:hAnsiTheme="majorBidi" w:cstheme="majorBidi"/>
          <w:sz w:val="32"/>
          <w:szCs w:val="32"/>
        </w:rPr>
        <w:lastRenderedPageBreak/>
        <w:t xml:space="preserve">3.Entities (Storage): </w:t>
      </w:r>
      <w:r w:rsidRPr="00201402">
        <w:rPr>
          <w:rFonts w:asciiTheme="majorBidi" w:hAnsiTheme="majorBidi" w:cstheme="majorBidi"/>
          <w:color w:val="FF0000"/>
        </w:rPr>
        <w:t>(3 entities)</w:t>
      </w:r>
    </w:p>
    <w:p w:rsidRPr="00201402" w:rsidR="007F40AE" w:rsidP="00201402" w:rsidRDefault="007F40AE" w14:paraId="6D38EBA6" w14:textId="77777777">
      <w:pPr>
        <w:pStyle w:val="ListParagraph"/>
        <w:jc w:val="both"/>
        <w:rPr>
          <w:rFonts w:asciiTheme="majorBidi" w:hAnsiTheme="majorBidi" w:cstheme="majorBidi"/>
        </w:rPr>
      </w:pPr>
      <w:r w:rsidRPr="00201402">
        <w:rPr>
          <w:rFonts w:asciiTheme="majorBidi" w:hAnsiTheme="majorBidi" w:cstheme="majorBidi"/>
        </w:rPr>
        <w:t>-Item table</w:t>
      </w:r>
    </w:p>
    <w:p w:rsidRPr="00201402" w:rsidR="007F40AE" w:rsidP="00201402" w:rsidRDefault="007F40AE" w14:paraId="3BB52FC6" w14:textId="77777777">
      <w:pPr>
        <w:pStyle w:val="ListParagraph"/>
        <w:jc w:val="both"/>
        <w:rPr>
          <w:rFonts w:asciiTheme="majorBidi" w:hAnsiTheme="majorBidi" w:cstheme="majorBidi"/>
        </w:rPr>
      </w:pPr>
      <w:r w:rsidRPr="00201402">
        <w:rPr>
          <w:rFonts w:asciiTheme="majorBidi" w:hAnsiTheme="majorBidi" w:cstheme="majorBidi"/>
        </w:rPr>
        <w:t>-Menu table</w:t>
      </w:r>
    </w:p>
    <w:p w:rsidRPr="00201402" w:rsidR="007F40AE" w:rsidP="00201402" w:rsidRDefault="007F40AE" w14:paraId="30F68B22" w14:textId="77777777">
      <w:pPr>
        <w:pStyle w:val="ListParagraph"/>
        <w:jc w:val="both"/>
        <w:rPr>
          <w:rFonts w:asciiTheme="majorBidi" w:hAnsiTheme="majorBidi" w:cstheme="majorBidi"/>
        </w:rPr>
      </w:pPr>
      <w:r w:rsidRPr="00201402">
        <w:rPr>
          <w:rFonts w:asciiTheme="majorBidi" w:hAnsiTheme="majorBidi" w:cstheme="majorBidi"/>
        </w:rPr>
        <w:t>-Category enumeration</w:t>
      </w:r>
    </w:p>
    <w:p w:rsidRPr="00201402" w:rsidR="007F40AE" w:rsidP="00201402" w:rsidRDefault="007F40AE" w14:paraId="7D4466C6" w14:textId="77777777">
      <w:pPr>
        <w:pStyle w:val="ListParagraph"/>
        <w:jc w:val="both"/>
        <w:rPr>
          <w:rFonts w:asciiTheme="majorBidi" w:hAnsiTheme="majorBidi" w:cstheme="majorBidi"/>
        </w:rPr>
      </w:pPr>
    </w:p>
    <w:p w:rsidRPr="00201402" w:rsidR="007F40AE" w:rsidP="00201402" w:rsidRDefault="007F40AE" w14:paraId="4427A873" w14:textId="77777777">
      <w:pPr>
        <w:pStyle w:val="ListParagraph"/>
        <w:jc w:val="both"/>
        <w:rPr>
          <w:rFonts w:asciiTheme="majorBidi" w:hAnsiTheme="majorBidi" w:cstheme="majorBidi"/>
        </w:rPr>
      </w:pPr>
    </w:p>
    <w:p w:rsidRPr="00201402" w:rsidR="007F40AE" w:rsidP="00201402" w:rsidRDefault="007F40AE" w14:paraId="0DE80D3F" w14:textId="4014BDB7">
      <w:pPr>
        <w:pStyle w:val="paragraph"/>
        <w:spacing w:before="0" w:beforeAutospacing="0" w:after="0" w:afterAutospacing="0"/>
        <w:jc w:val="both"/>
        <w:textAlignment w:val="baseline"/>
        <w:rPr>
          <w:rFonts w:asciiTheme="majorBidi" w:hAnsiTheme="majorBidi" w:cstheme="majorBidi"/>
        </w:rPr>
      </w:pPr>
      <w:r w:rsidRPr="00201402">
        <w:rPr>
          <w:rFonts w:asciiTheme="majorBidi" w:hAnsiTheme="majorBidi" w:cstheme="majorBidi"/>
        </w:rPr>
        <w:t xml:space="preserve">          Size estimation: </w:t>
      </w:r>
      <w:r w:rsidRPr="00201402">
        <w:rPr>
          <w:rStyle w:val="normaltextrun"/>
          <w:rFonts w:ascii="Cambria Math" w:hAnsi="Cambria Math" w:cs="Cambria Math"/>
        </w:rPr>
        <w:t>𝐹𝑝</w:t>
      </w:r>
      <w:r w:rsidRPr="00201402">
        <w:rPr>
          <w:rStyle w:val="normaltextrun"/>
          <w:rFonts w:asciiTheme="majorBidi" w:hAnsiTheme="majorBidi" w:cstheme="majorBidi"/>
        </w:rPr>
        <w:t> </w:t>
      </w:r>
      <w:r w:rsidRPr="00201402">
        <w:rPr>
          <w:rStyle w:val="normaltextrun"/>
          <w:rFonts w:ascii="Cambria Math" w:hAnsi="Cambria Math" w:cs="Cambria Math"/>
        </w:rPr>
        <w:t>𝑐𝑜𝑢𝑛𝑡</w:t>
      </w:r>
      <w:r w:rsidRPr="00201402">
        <w:rPr>
          <w:rStyle w:val="normaltextrun"/>
          <w:rFonts w:asciiTheme="majorBidi" w:hAnsiTheme="majorBidi" w:cstheme="majorBidi"/>
        </w:rPr>
        <w:t> = </w:t>
      </w:r>
      <w:r w:rsidRPr="00201402">
        <w:rPr>
          <w:rStyle w:val="normaltextrun"/>
          <w:rFonts w:ascii="Cambria Math" w:hAnsi="Cambria Math" w:cs="Cambria Math"/>
        </w:rPr>
        <w:t>𝑁</w:t>
      </w:r>
      <w:proofErr w:type="spellStart"/>
      <w:r w:rsidRPr="00201402">
        <w:rPr>
          <w:rStyle w:val="normaltextrun"/>
          <w:rFonts w:asciiTheme="majorBidi" w:hAnsiTheme="majorBidi" w:cstheme="majorBidi"/>
        </w:rPr>
        <w:t>i</w:t>
      </w:r>
      <w:proofErr w:type="spellEnd"/>
      <w:r w:rsidRPr="00201402">
        <w:rPr>
          <w:rStyle w:val="normaltextrun"/>
          <w:rFonts w:asciiTheme="majorBidi" w:hAnsiTheme="majorBidi" w:cstheme="majorBidi"/>
        </w:rPr>
        <w:t> </w:t>
      </w:r>
      <w:r w:rsidRPr="00201402">
        <w:rPr>
          <w:rStyle w:val="normaltextrun"/>
          <w:rFonts w:ascii="Cambria Math" w:hAnsi="Cambria Math" w:cs="Cambria Math"/>
        </w:rPr>
        <w:t>∗</w:t>
      </w:r>
      <w:r w:rsidRPr="00201402">
        <w:rPr>
          <w:rStyle w:val="normaltextrun"/>
          <w:rFonts w:asciiTheme="majorBidi" w:hAnsiTheme="majorBidi" w:cstheme="majorBidi"/>
        </w:rPr>
        <w:t> 0.58 + </w:t>
      </w:r>
      <w:r w:rsidRPr="00201402">
        <w:rPr>
          <w:rStyle w:val="normaltextrun"/>
          <w:rFonts w:ascii="Cambria Math" w:hAnsi="Cambria Math" w:cs="Cambria Math"/>
        </w:rPr>
        <w:t>𝑁</w:t>
      </w:r>
      <w:r w:rsidRPr="00201402">
        <w:rPr>
          <w:rStyle w:val="normaltextrun"/>
          <w:rFonts w:asciiTheme="majorBidi" w:hAnsiTheme="majorBidi" w:cstheme="majorBidi"/>
        </w:rPr>
        <w:t>e </w:t>
      </w:r>
      <w:r w:rsidRPr="00201402">
        <w:rPr>
          <w:rStyle w:val="normaltextrun"/>
          <w:rFonts w:ascii="Cambria Math" w:hAnsi="Cambria Math" w:cs="Cambria Math"/>
        </w:rPr>
        <w:t>∗</w:t>
      </w:r>
      <w:r w:rsidRPr="00201402">
        <w:rPr>
          <w:rStyle w:val="normaltextrun"/>
          <w:rFonts w:asciiTheme="majorBidi" w:hAnsiTheme="majorBidi" w:cstheme="majorBidi"/>
        </w:rPr>
        <w:t> 1.66 + </w:t>
      </w:r>
      <w:r w:rsidRPr="00201402">
        <w:rPr>
          <w:rStyle w:val="normaltextrun"/>
          <w:rFonts w:ascii="Cambria Math" w:hAnsi="Cambria Math" w:cs="Cambria Math"/>
        </w:rPr>
        <w:t>𝑁</w:t>
      </w:r>
      <w:r w:rsidRPr="00201402">
        <w:rPr>
          <w:rStyle w:val="normaltextrun"/>
          <w:rFonts w:asciiTheme="majorBidi" w:hAnsiTheme="majorBidi" w:cstheme="majorBidi"/>
        </w:rPr>
        <w:t>o </w:t>
      </w:r>
      <w:r w:rsidRPr="00201402">
        <w:rPr>
          <w:rStyle w:val="normaltextrun"/>
          <w:rFonts w:ascii="Cambria Math" w:hAnsi="Cambria Math" w:cs="Cambria Math"/>
        </w:rPr>
        <w:t>∗</w:t>
      </w:r>
      <w:r w:rsidRPr="00201402">
        <w:rPr>
          <w:rStyle w:val="normaltextrun"/>
          <w:rFonts w:asciiTheme="majorBidi" w:hAnsiTheme="majorBidi" w:cstheme="majorBidi"/>
        </w:rPr>
        <w:t> 0.26 </w:t>
      </w:r>
      <w:r w:rsidRPr="00201402">
        <w:rPr>
          <w:rStyle w:val="eop"/>
          <w:rFonts w:asciiTheme="majorBidi" w:hAnsiTheme="majorBidi" w:cstheme="majorBidi"/>
        </w:rPr>
        <w:t> </w:t>
      </w:r>
    </w:p>
    <w:p w:rsidRPr="00201402" w:rsidR="007F40AE" w:rsidP="00201402" w:rsidRDefault="007F40AE" w14:paraId="1A50E84E" w14:textId="1D479DE7">
      <w:pPr>
        <w:pStyle w:val="ListParagraph"/>
        <w:jc w:val="both"/>
        <w:rPr>
          <w:rFonts w:asciiTheme="majorBidi" w:hAnsiTheme="majorBidi" w:cstheme="majorBidi"/>
        </w:rPr>
      </w:pPr>
      <w:r w:rsidRPr="00201402">
        <w:rPr>
          <w:rFonts w:asciiTheme="majorBidi" w:hAnsiTheme="majorBidi" w:cstheme="majorBidi"/>
        </w:rPr>
        <w:t xml:space="preserve">                                             = (4*0.58) + (3 * 1.66) + (1 * 0.26) = 7.56 FP</w:t>
      </w:r>
    </w:p>
    <w:p w:rsidRPr="00201402" w:rsidR="007F40AE" w:rsidP="00201402" w:rsidRDefault="007F40AE" w14:paraId="2CECB794" w14:textId="5175027D">
      <w:pPr>
        <w:pStyle w:val="ListParagraph"/>
        <w:jc w:val="both"/>
        <w:rPr>
          <w:rFonts w:asciiTheme="majorBidi" w:hAnsiTheme="majorBidi" w:cstheme="majorBidi"/>
        </w:rPr>
      </w:pPr>
      <w:r w:rsidRPr="00201402">
        <w:rPr>
          <w:rFonts w:asciiTheme="majorBidi" w:hAnsiTheme="majorBidi" w:cstheme="majorBidi"/>
        </w:rPr>
        <w:t xml:space="preserve">                                             = 7.56 FP * 47(JavaScript) = 355.32 LOC / 1000   = 0.35532</w:t>
      </w:r>
      <w:r w:rsidRPr="00201402" w:rsidR="00187499">
        <w:rPr>
          <w:rFonts w:asciiTheme="majorBidi" w:hAnsiTheme="majorBidi" w:cstheme="majorBidi"/>
        </w:rPr>
        <w:t xml:space="preserve"> </w:t>
      </w:r>
      <w:r w:rsidRPr="00201402">
        <w:rPr>
          <w:rFonts w:asciiTheme="majorBidi" w:hAnsiTheme="majorBidi" w:cstheme="majorBidi"/>
        </w:rPr>
        <w:t>KLOC</w:t>
      </w:r>
    </w:p>
    <w:p w:rsidRPr="00201402" w:rsidR="007F40AE" w:rsidP="00201402" w:rsidRDefault="007F40AE" w14:paraId="104B67EF" w14:textId="77777777">
      <w:pPr>
        <w:pStyle w:val="ListParagraph"/>
        <w:jc w:val="both"/>
        <w:rPr>
          <w:rFonts w:asciiTheme="majorBidi" w:hAnsiTheme="majorBidi" w:cstheme="majorBidi"/>
          <w:rtl/>
          <w:lang w:bidi="ar-EG"/>
        </w:rPr>
      </w:pPr>
    </w:p>
    <w:p w:rsidRPr="00201402" w:rsidR="007F40AE" w:rsidP="00201402" w:rsidRDefault="007F40AE" w14:paraId="3F9A9D2D" w14:textId="77777777">
      <w:pPr>
        <w:ind w:left="360"/>
        <w:jc w:val="both"/>
        <w:rPr>
          <w:rFonts w:asciiTheme="majorBidi" w:hAnsiTheme="majorBidi" w:cstheme="majorBidi"/>
        </w:rPr>
      </w:pPr>
    </w:p>
    <w:p w:rsidR="00BE1742" w:rsidP="00201402" w:rsidRDefault="00BE1742" w14:paraId="53FE9E8A" w14:textId="3B1FD896">
      <w:pPr>
        <w:ind w:firstLine="720"/>
        <w:jc w:val="both"/>
        <w:rPr>
          <w:rFonts w:asciiTheme="majorBidi" w:hAnsiTheme="majorBidi" w:cstheme="majorBidi"/>
          <w:sz w:val="26"/>
          <w:szCs w:val="26"/>
          <w:u w:val="single"/>
        </w:rPr>
      </w:pPr>
    </w:p>
    <w:p w:rsidR="00A57BF5" w:rsidP="00201402" w:rsidRDefault="00A57BF5" w14:paraId="4FC4BB8C" w14:textId="495BC785">
      <w:pPr>
        <w:ind w:firstLine="720"/>
        <w:jc w:val="both"/>
        <w:rPr>
          <w:rFonts w:asciiTheme="majorBidi" w:hAnsiTheme="majorBidi" w:cstheme="majorBidi"/>
          <w:sz w:val="26"/>
          <w:szCs w:val="26"/>
          <w:u w:val="single"/>
        </w:rPr>
      </w:pPr>
    </w:p>
    <w:p w:rsidR="00A57BF5" w:rsidP="00201402" w:rsidRDefault="00A57BF5" w14:paraId="6102151A" w14:textId="27F073D8">
      <w:pPr>
        <w:ind w:firstLine="720"/>
        <w:jc w:val="both"/>
        <w:rPr>
          <w:rFonts w:asciiTheme="majorBidi" w:hAnsiTheme="majorBidi" w:cstheme="majorBidi"/>
          <w:sz w:val="26"/>
          <w:szCs w:val="26"/>
          <w:u w:val="single"/>
        </w:rPr>
      </w:pPr>
    </w:p>
    <w:p w:rsidR="00A57BF5" w:rsidP="00201402" w:rsidRDefault="00A57BF5" w14:paraId="4E98E070" w14:textId="59E700A7">
      <w:pPr>
        <w:ind w:firstLine="720"/>
        <w:jc w:val="both"/>
        <w:rPr>
          <w:rFonts w:asciiTheme="majorBidi" w:hAnsiTheme="majorBidi" w:cstheme="majorBidi"/>
          <w:sz w:val="26"/>
          <w:szCs w:val="26"/>
          <w:u w:val="single"/>
        </w:rPr>
      </w:pPr>
    </w:p>
    <w:p w:rsidR="00A57BF5" w:rsidP="00201402" w:rsidRDefault="00A57BF5" w14:paraId="0E10E9F4" w14:textId="39EBDC9B">
      <w:pPr>
        <w:ind w:firstLine="720"/>
        <w:jc w:val="both"/>
        <w:rPr>
          <w:rFonts w:asciiTheme="majorBidi" w:hAnsiTheme="majorBidi" w:cstheme="majorBidi"/>
          <w:sz w:val="26"/>
          <w:szCs w:val="26"/>
          <w:u w:val="single"/>
        </w:rPr>
      </w:pPr>
    </w:p>
    <w:p w:rsidR="00A57BF5" w:rsidP="00201402" w:rsidRDefault="00A57BF5" w14:paraId="287AEB2B" w14:textId="0E9CA7B1">
      <w:pPr>
        <w:ind w:firstLine="720"/>
        <w:jc w:val="both"/>
        <w:rPr>
          <w:rFonts w:asciiTheme="majorBidi" w:hAnsiTheme="majorBidi" w:cstheme="majorBidi"/>
          <w:sz w:val="26"/>
          <w:szCs w:val="26"/>
          <w:u w:val="single"/>
        </w:rPr>
      </w:pPr>
    </w:p>
    <w:p w:rsidR="00A57BF5" w:rsidP="00201402" w:rsidRDefault="00A57BF5" w14:paraId="2AD9E753" w14:textId="048C3392">
      <w:pPr>
        <w:ind w:firstLine="720"/>
        <w:jc w:val="both"/>
        <w:rPr>
          <w:rFonts w:asciiTheme="majorBidi" w:hAnsiTheme="majorBidi" w:cstheme="majorBidi"/>
          <w:sz w:val="26"/>
          <w:szCs w:val="26"/>
          <w:u w:val="single"/>
        </w:rPr>
      </w:pPr>
    </w:p>
    <w:p w:rsidR="00A57BF5" w:rsidP="00201402" w:rsidRDefault="00A57BF5" w14:paraId="11A32868" w14:textId="3B51D262">
      <w:pPr>
        <w:ind w:firstLine="720"/>
        <w:jc w:val="both"/>
        <w:rPr>
          <w:rFonts w:asciiTheme="majorBidi" w:hAnsiTheme="majorBidi" w:cstheme="majorBidi"/>
          <w:sz w:val="26"/>
          <w:szCs w:val="26"/>
          <w:u w:val="single"/>
        </w:rPr>
      </w:pPr>
    </w:p>
    <w:p w:rsidR="00A57BF5" w:rsidP="00201402" w:rsidRDefault="00A57BF5" w14:paraId="4D00C0B5" w14:textId="47F36BAB">
      <w:pPr>
        <w:ind w:firstLine="720"/>
        <w:jc w:val="both"/>
        <w:rPr>
          <w:rFonts w:asciiTheme="majorBidi" w:hAnsiTheme="majorBidi" w:cstheme="majorBidi"/>
          <w:sz w:val="26"/>
          <w:szCs w:val="26"/>
          <w:u w:val="single"/>
        </w:rPr>
      </w:pPr>
    </w:p>
    <w:p w:rsidRPr="00201402" w:rsidR="00A57BF5" w:rsidP="00201402" w:rsidRDefault="00A57BF5" w14:paraId="60765763" w14:textId="77777777">
      <w:pPr>
        <w:ind w:firstLine="720"/>
        <w:jc w:val="both"/>
        <w:rPr>
          <w:rFonts w:asciiTheme="majorBidi" w:hAnsiTheme="majorBidi" w:cstheme="majorBidi"/>
          <w:sz w:val="26"/>
          <w:szCs w:val="26"/>
          <w:u w:val="single"/>
        </w:rPr>
      </w:pPr>
    </w:p>
    <w:p w:rsidRPr="00201402" w:rsidR="00C050FB" w:rsidP="00201402" w:rsidRDefault="00C050FB" w14:paraId="14F4B662" w14:textId="024C660B">
      <w:pPr>
        <w:ind w:firstLine="720"/>
        <w:jc w:val="both"/>
        <w:rPr>
          <w:rFonts w:asciiTheme="majorBidi" w:hAnsiTheme="majorBidi" w:cstheme="majorBidi"/>
          <w:sz w:val="26"/>
          <w:szCs w:val="26"/>
          <w:u w:val="single"/>
        </w:rPr>
      </w:pPr>
      <w:r w:rsidRPr="00201402">
        <w:rPr>
          <w:rFonts w:asciiTheme="majorBidi" w:hAnsiTheme="majorBidi" w:cstheme="majorBidi"/>
          <w:sz w:val="26"/>
          <w:szCs w:val="26"/>
          <w:u w:val="single"/>
        </w:rPr>
        <w:t>Effort Estimation:</w:t>
      </w:r>
    </w:p>
    <w:p w:rsidRPr="00201402" w:rsidR="00DE1776" w:rsidP="00201402" w:rsidRDefault="00DE1776" w14:paraId="0D4B1838" w14:textId="77777777">
      <w:pPr>
        <w:ind w:firstLine="720"/>
        <w:jc w:val="both"/>
        <w:rPr>
          <w:rFonts w:asciiTheme="majorBidi" w:hAnsiTheme="majorBidi" w:cstheme="majorBidi"/>
          <w:sz w:val="26"/>
          <w:szCs w:val="26"/>
          <w:u w:val="single"/>
        </w:rPr>
      </w:pPr>
    </w:p>
    <w:p w:rsidRPr="00201402" w:rsidR="00241B87" w:rsidP="00201402" w:rsidRDefault="00241B87" w14:paraId="4E3EAA6B" w14:textId="4CD75C95">
      <w:pPr>
        <w:spacing w:after="160" w:line="256" w:lineRule="auto"/>
        <w:ind w:firstLine="720"/>
        <w:jc w:val="both"/>
        <w:rPr>
          <w:rFonts w:asciiTheme="majorBidi" w:hAnsiTheme="majorBidi" w:cstheme="majorBidi"/>
          <w:sz w:val="32"/>
          <w:szCs w:val="32"/>
        </w:rPr>
      </w:pPr>
      <w:r w:rsidRPr="00201402">
        <w:rPr>
          <w:rFonts w:asciiTheme="majorBidi" w:hAnsiTheme="majorBidi" w:cstheme="majorBidi"/>
          <w:sz w:val="32"/>
          <w:szCs w:val="32"/>
        </w:rPr>
        <w:t xml:space="preserve"> COCOMO II: </w:t>
      </w:r>
      <w:r w:rsidRPr="00201402">
        <w:rPr>
          <w:rFonts w:asciiTheme="majorBidi" w:hAnsiTheme="majorBidi" w:cstheme="majorBidi"/>
        </w:rPr>
        <w:t>A (size)</w:t>
      </w:r>
      <w:r w:rsidRPr="00201402">
        <w:rPr>
          <w:rFonts w:asciiTheme="majorBidi" w:hAnsiTheme="majorBidi" w:cstheme="majorBidi"/>
          <w:vertAlign w:val="superscript"/>
        </w:rPr>
        <w:t>sf</w:t>
      </w:r>
      <w:r w:rsidRPr="00201402">
        <w:rPr>
          <w:rFonts w:asciiTheme="majorBidi" w:hAnsiTheme="majorBidi" w:cstheme="majorBidi"/>
        </w:rPr>
        <w:t xml:space="preserve"> * (product of exponent multipliers)</w:t>
      </w:r>
    </w:p>
    <w:p w:rsidRPr="00201402" w:rsidR="00241B87" w:rsidP="00060D76" w:rsidRDefault="00241B87" w14:paraId="551CAB01" w14:textId="77777777">
      <w:pPr>
        <w:pStyle w:val="ListParagraph"/>
        <w:numPr>
          <w:ilvl w:val="0"/>
          <w:numId w:val="29"/>
        </w:numPr>
        <w:spacing w:after="160" w:line="256" w:lineRule="auto"/>
        <w:jc w:val="both"/>
        <w:rPr>
          <w:rFonts w:asciiTheme="majorBidi" w:hAnsiTheme="majorBidi" w:cstheme="majorBidi"/>
          <w:sz w:val="32"/>
          <w:szCs w:val="32"/>
        </w:rPr>
      </w:pPr>
      <w:r w:rsidRPr="00201402">
        <w:rPr>
          <w:rFonts w:asciiTheme="majorBidi" w:hAnsiTheme="majorBidi" w:cstheme="majorBidi"/>
          <w:sz w:val="28"/>
          <w:szCs w:val="28"/>
        </w:rPr>
        <w:t>Exponent driver ratings:</w:t>
      </w:r>
      <w:r w:rsidRPr="00201402">
        <w:rPr>
          <w:rFonts w:asciiTheme="majorBidi" w:hAnsiTheme="majorBidi" w:cstheme="majorBidi"/>
          <w:sz w:val="32"/>
          <w:szCs w:val="32"/>
        </w:rPr>
        <w:t xml:space="preserve"> </w:t>
      </w:r>
    </w:p>
    <w:p w:rsidRPr="00201402" w:rsidR="00241B87" w:rsidP="00060D76" w:rsidRDefault="00241B87" w14:paraId="47D920ED" w14:textId="75FF3559">
      <w:pPr>
        <w:pStyle w:val="ListParagraph"/>
        <w:numPr>
          <w:ilvl w:val="0"/>
          <w:numId w:val="30"/>
        </w:numPr>
        <w:spacing w:after="160" w:line="256" w:lineRule="auto"/>
        <w:jc w:val="both"/>
        <w:rPr>
          <w:rFonts w:asciiTheme="majorBidi" w:hAnsiTheme="majorBidi" w:cstheme="majorBidi"/>
          <w:sz w:val="24"/>
          <w:szCs w:val="24"/>
        </w:rPr>
      </w:pPr>
      <w:r w:rsidRPr="00201402">
        <w:rPr>
          <w:rFonts w:asciiTheme="majorBidi" w:hAnsiTheme="majorBidi" w:cstheme="majorBidi"/>
          <w:sz w:val="24"/>
          <w:szCs w:val="24"/>
          <w:u w:val="single"/>
        </w:rPr>
        <w:t>Precedentedness (PREC):</w:t>
      </w:r>
      <w:r w:rsidRPr="00201402">
        <w:rPr>
          <w:rFonts w:asciiTheme="majorBidi" w:hAnsiTheme="majorBidi" w:cstheme="majorBidi"/>
          <w:sz w:val="24"/>
          <w:szCs w:val="24"/>
        </w:rPr>
        <w:t xml:space="preserve"> Low (</w:t>
      </w:r>
      <w:r w:rsidRPr="00201402">
        <w:rPr>
          <w:rFonts w:asciiTheme="majorBidi" w:hAnsiTheme="majorBidi" w:cstheme="majorBidi"/>
        </w:rPr>
        <w:t>4.96)</w:t>
      </w:r>
    </w:p>
    <w:p w:rsidRPr="00201402" w:rsidR="00241B87" w:rsidP="00201402" w:rsidRDefault="00241B87" w14:paraId="6FD0FC96" w14:textId="77777777">
      <w:pPr>
        <w:pStyle w:val="ListParagraph"/>
        <w:ind w:left="1440"/>
        <w:jc w:val="both"/>
        <w:rPr>
          <w:rFonts w:asciiTheme="majorBidi" w:hAnsiTheme="majorBidi" w:cstheme="majorBidi"/>
          <w:sz w:val="24"/>
          <w:szCs w:val="24"/>
        </w:rPr>
      </w:pPr>
      <w:r w:rsidRPr="00201402">
        <w:rPr>
          <w:rFonts w:asciiTheme="majorBidi" w:hAnsiTheme="majorBidi" w:cstheme="majorBidi"/>
          <w:sz w:val="24"/>
          <w:szCs w:val="24"/>
        </w:rPr>
        <w:t xml:space="preserve">-The project has been developed many times so, it’s like many projects in the business labor. </w:t>
      </w:r>
    </w:p>
    <w:p w:rsidRPr="00201402" w:rsidR="00241B87" w:rsidP="00060D76" w:rsidRDefault="00241B87" w14:paraId="3F76F430" w14:textId="5AAE7B0F">
      <w:pPr>
        <w:pStyle w:val="ListParagraph"/>
        <w:numPr>
          <w:ilvl w:val="0"/>
          <w:numId w:val="30"/>
        </w:numPr>
        <w:spacing w:after="160" w:line="256" w:lineRule="auto"/>
        <w:jc w:val="both"/>
        <w:rPr>
          <w:rFonts w:asciiTheme="majorBidi" w:hAnsiTheme="majorBidi" w:cstheme="majorBidi"/>
          <w:sz w:val="24"/>
          <w:szCs w:val="24"/>
        </w:rPr>
      </w:pPr>
      <w:r w:rsidRPr="00201402">
        <w:rPr>
          <w:rFonts w:asciiTheme="majorBidi" w:hAnsiTheme="majorBidi" w:cstheme="majorBidi"/>
          <w:sz w:val="24"/>
          <w:szCs w:val="24"/>
          <w:u w:val="single"/>
        </w:rPr>
        <w:t>Development Flexibility (FLEX):</w:t>
      </w:r>
      <w:r w:rsidRPr="00201402">
        <w:rPr>
          <w:rFonts w:asciiTheme="majorBidi" w:hAnsiTheme="majorBidi" w:cstheme="majorBidi"/>
          <w:sz w:val="24"/>
          <w:szCs w:val="24"/>
        </w:rPr>
        <w:t xml:space="preserve"> Very high (</w:t>
      </w:r>
      <w:r w:rsidRPr="00201402">
        <w:rPr>
          <w:rFonts w:asciiTheme="majorBidi" w:hAnsiTheme="majorBidi" w:cstheme="majorBidi"/>
        </w:rPr>
        <w:t>1.01)</w:t>
      </w:r>
    </w:p>
    <w:p w:rsidRPr="00201402" w:rsidR="00241B87" w:rsidP="00201402" w:rsidRDefault="00241B87" w14:paraId="5182AC47" w14:textId="77777777">
      <w:pPr>
        <w:pStyle w:val="ListParagraph"/>
        <w:ind w:left="1440"/>
        <w:jc w:val="both"/>
        <w:rPr>
          <w:rFonts w:asciiTheme="majorBidi" w:hAnsiTheme="majorBidi" w:cstheme="majorBidi"/>
          <w:sz w:val="24"/>
          <w:szCs w:val="24"/>
        </w:rPr>
      </w:pPr>
      <w:r w:rsidRPr="00201402">
        <w:rPr>
          <w:rFonts w:asciiTheme="majorBidi" w:hAnsiTheme="majorBidi" w:cstheme="majorBidi"/>
          <w:sz w:val="24"/>
          <w:szCs w:val="24"/>
        </w:rPr>
        <w:t>-There is only one way to categorize the dishes (through the website).</w:t>
      </w:r>
    </w:p>
    <w:p w:rsidRPr="00201402" w:rsidR="00241B87" w:rsidP="00060D76" w:rsidRDefault="00241B87" w14:paraId="1D180DA4" w14:textId="5CE39644">
      <w:pPr>
        <w:pStyle w:val="ListParagraph"/>
        <w:numPr>
          <w:ilvl w:val="0"/>
          <w:numId w:val="30"/>
        </w:numPr>
        <w:spacing w:after="160" w:line="256" w:lineRule="auto"/>
        <w:jc w:val="both"/>
        <w:rPr>
          <w:rFonts w:asciiTheme="majorBidi" w:hAnsiTheme="majorBidi" w:cstheme="majorBidi"/>
          <w:sz w:val="24"/>
          <w:szCs w:val="24"/>
        </w:rPr>
      </w:pPr>
      <w:r w:rsidRPr="00201402">
        <w:rPr>
          <w:rFonts w:asciiTheme="majorBidi" w:hAnsiTheme="majorBidi" w:cstheme="majorBidi"/>
          <w:sz w:val="24"/>
          <w:szCs w:val="24"/>
          <w:u w:val="single"/>
        </w:rPr>
        <w:t>Architecture / Risk reduction (RESL):</w:t>
      </w:r>
      <w:r w:rsidRPr="00201402">
        <w:rPr>
          <w:rFonts w:asciiTheme="majorBidi" w:hAnsiTheme="majorBidi" w:cstheme="majorBidi"/>
          <w:sz w:val="24"/>
          <w:szCs w:val="24"/>
        </w:rPr>
        <w:t xml:space="preserve"> Nominal (</w:t>
      </w:r>
      <w:r w:rsidRPr="00201402">
        <w:rPr>
          <w:rFonts w:asciiTheme="majorBidi" w:hAnsiTheme="majorBidi" w:cstheme="majorBidi"/>
        </w:rPr>
        <w:t>4.24)</w:t>
      </w:r>
    </w:p>
    <w:p w:rsidRPr="00201402" w:rsidR="00241B87" w:rsidP="00201402" w:rsidRDefault="00241B87" w14:paraId="3ED00AFE" w14:textId="77777777">
      <w:pPr>
        <w:pStyle w:val="ListParagraph"/>
        <w:ind w:left="1440"/>
        <w:jc w:val="both"/>
        <w:rPr>
          <w:rFonts w:asciiTheme="majorBidi" w:hAnsiTheme="majorBidi" w:cstheme="majorBidi"/>
          <w:sz w:val="24"/>
          <w:szCs w:val="24"/>
        </w:rPr>
      </w:pPr>
      <w:r w:rsidRPr="00201402">
        <w:rPr>
          <w:rFonts w:asciiTheme="majorBidi" w:hAnsiTheme="majorBidi" w:cstheme="majorBidi"/>
          <w:sz w:val="24"/>
          <w:szCs w:val="24"/>
        </w:rPr>
        <w:t>-The main requirements are almost known as the system is not unique.</w:t>
      </w:r>
    </w:p>
    <w:p w:rsidRPr="00201402" w:rsidR="00241B87" w:rsidP="00060D76" w:rsidRDefault="00241B87" w14:paraId="4E4297E0" w14:textId="22088459">
      <w:pPr>
        <w:pStyle w:val="ListParagraph"/>
        <w:numPr>
          <w:ilvl w:val="0"/>
          <w:numId w:val="30"/>
        </w:numPr>
        <w:spacing w:after="160" w:line="256" w:lineRule="auto"/>
        <w:jc w:val="both"/>
        <w:rPr>
          <w:rFonts w:asciiTheme="majorBidi" w:hAnsiTheme="majorBidi" w:cstheme="majorBidi"/>
          <w:sz w:val="24"/>
          <w:szCs w:val="24"/>
        </w:rPr>
      </w:pPr>
      <w:r w:rsidRPr="00201402">
        <w:rPr>
          <w:rFonts w:asciiTheme="majorBidi" w:hAnsiTheme="majorBidi" w:cstheme="majorBidi"/>
          <w:sz w:val="24"/>
          <w:szCs w:val="24"/>
          <w:u w:val="single"/>
        </w:rPr>
        <w:t>Team cohesion (TEAM):</w:t>
      </w:r>
      <w:r w:rsidRPr="00201402">
        <w:rPr>
          <w:rFonts w:asciiTheme="majorBidi" w:hAnsiTheme="majorBidi" w:cstheme="majorBidi"/>
          <w:sz w:val="24"/>
          <w:szCs w:val="24"/>
        </w:rPr>
        <w:t xml:space="preserve">  Extra high (</w:t>
      </w:r>
      <w:r w:rsidRPr="00201402">
        <w:rPr>
          <w:rFonts w:asciiTheme="majorBidi" w:hAnsiTheme="majorBidi" w:cstheme="majorBidi"/>
        </w:rPr>
        <w:t>0.00)</w:t>
      </w:r>
    </w:p>
    <w:p w:rsidRPr="00201402" w:rsidR="00241B87" w:rsidP="00201402" w:rsidRDefault="00241B87" w14:paraId="6BC951E7" w14:textId="77777777">
      <w:pPr>
        <w:pStyle w:val="ListParagraph"/>
        <w:ind w:left="1440"/>
        <w:jc w:val="both"/>
        <w:rPr>
          <w:rFonts w:asciiTheme="majorBidi" w:hAnsiTheme="majorBidi" w:cstheme="majorBidi"/>
          <w:sz w:val="24"/>
          <w:szCs w:val="24"/>
        </w:rPr>
      </w:pPr>
      <w:r w:rsidRPr="00201402">
        <w:rPr>
          <w:rFonts w:asciiTheme="majorBidi" w:hAnsiTheme="majorBidi" w:cstheme="majorBidi"/>
          <w:sz w:val="24"/>
          <w:szCs w:val="24"/>
        </w:rPr>
        <w:t>-The team members work at the same office in the same city, so the communication is so easy.</w:t>
      </w:r>
    </w:p>
    <w:p w:rsidRPr="00201402" w:rsidR="00241B87" w:rsidP="00060D76" w:rsidRDefault="00241B87" w14:paraId="2557E97B" w14:textId="3BCA1569">
      <w:pPr>
        <w:pStyle w:val="ListParagraph"/>
        <w:numPr>
          <w:ilvl w:val="0"/>
          <w:numId w:val="30"/>
        </w:numPr>
        <w:spacing w:after="160" w:line="256" w:lineRule="auto"/>
        <w:jc w:val="both"/>
        <w:rPr>
          <w:rFonts w:asciiTheme="majorBidi" w:hAnsiTheme="majorBidi" w:cstheme="majorBidi"/>
          <w:sz w:val="24"/>
          <w:szCs w:val="24"/>
        </w:rPr>
      </w:pPr>
      <w:r w:rsidRPr="00201402">
        <w:rPr>
          <w:rFonts w:asciiTheme="majorBidi" w:hAnsiTheme="majorBidi" w:cstheme="majorBidi"/>
          <w:sz w:val="24"/>
          <w:szCs w:val="24"/>
          <w:u w:val="single"/>
        </w:rPr>
        <w:t>Process maturity (PMAT</w:t>
      </w:r>
      <w:r w:rsidRPr="00201402">
        <w:rPr>
          <w:rFonts w:asciiTheme="majorBidi" w:hAnsiTheme="majorBidi" w:cstheme="majorBidi"/>
          <w:sz w:val="24"/>
          <w:szCs w:val="24"/>
        </w:rPr>
        <w:t>): High (</w:t>
      </w:r>
      <w:r w:rsidRPr="00201402">
        <w:rPr>
          <w:rFonts w:asciiTheme="majorBidi" w:hAnsiTheme="majorBidi" w:cstheme="majorBidi"/>
        </w:rPr>
        <w:t>3.12)</w:t>
      </w:r>
    </w:p>
    <w:p w:rsidRPr="00201402" w:rsidR="00241B87" w:rsidP="00201402" w:rsidRDefault="00241B87" w14:paraId="38A4D027" w14:textId="52A43722">
      <w:pPr>
        <w:pStyle w:val="ListParagraph"/>
        <w:ind w:left="1440"/>
        <w:jc w:val="both"/>
        <w:rPr>
          <w:rFonts w:asciiTheme="majorBidi" w:hAnsiTheme="majorBidi" w:cstheme="majorBidi"/>
          <w:sz w:val="24"/>
          <w:szCs w:val="24"/>
        </w:rPr>
      </w:pPr>
      <w:r w:rsidRPr="00201402">
        <w:rPr>
          <w:rFonts w:asciiTheme="majorBidi" w:hAnsiTheme="majorBidi" w:cstheme="majorBidi"/>
          <w:sz w:val="24"/>
          <w:szCs w:val="24"/>
        </w:rPr>
        <w:t>-The function is well organized and well structured.</w:t>
      </w:r>
    </w:p>
    <w:p w:rsidRPr="00201402" w:rsidR="00241B87" w:rsidP="00201402" w:rsidRDefault="00241B87" w14:paraId="00E3F2F7" w14:textId="77777777">
      <w:pPr>
        <w:pStyle w:val="ListParagraph"/>
        <w:ind w:left="1440"/>
        <w:jc w:val="both"/>
        <w:rPr>
          <w:rFonts w:asciiTheme="majorBidi" w:hAnsiTheme="majorBidi" w:cstheme="majorBidi"/>
          <w:sz w:val="24"/>
          <w:szCs w:val="24"/>
        </w:rPr>
      </w:pPr>
    </w:p>
    <w:p w:rsidRPr="00201402" w:rsidR="00241B87" w:rsidP="00201402" w:rsidRDefault="00241B87" w14:paraId="25D2320D" w14:textId="3063BA39">
      <w:pPr>
        <w:jc w:val="both"/>
        <w:rPr>
          <w:rFonts w:asciiTheme="majorBidi" w:hAnsiTheme="majorBidi" w:cstheme="majorBidi"/>
          <w:color w:val="000000"/>
        </w:rPr>
      </w:pPr>
      <w:r w:rsidRPr="00201402">
        <w:rPr>
          <w:rFonts w:asciiTheme="majorBidi" w:hAnsiTheme="majorBidi" w:cstheme="majorBidi"/>
        </w:rPr>
        <w:t xml:space="preserve">                       sf = B + 0.01 * </w:t>
      </w:r>
      <w:r w:rsidRPr="00201402">
        <w:rPr>
          <w:rFonts w:asciiTheme="majorBidi" w:hAnsiTheme="majorBidi" w:cstheme="majorBidi"/>
          <w:color w:val="000000"/>
        </w:rPr>
        <w:t>Σ (exponent driver ratings), where B is a constant value = 0.91</w:t>
      </w:r>
    </w:p>
    <w:p w:rsidRPr="00201402" w:rsidR="00241B87" w:rsidP="00201402" w:rsidRDefault="00241B87" w14:paraId="0BD6D3F3" w14:textId="77777777">
      <w:pPr>
        <w:jc w:val="both"/>
        <w:rPr>
          <w:rFonts w:asciiTheme="majorBidi" w:hAnsiTheme="majorBidi" w:cstheme="majorBidi"/>
          <w:color w:val="000000"/>
        </w:rPr>
      </w:pPr>
      <w:r w:rsidRPr="00201402">
        <w:rPr>
          <w:rFonts w:asciiTheme="majorBidi" w:hAnsiTheme="majorBidi" w:cstheme="majorBidi"/>
          <w:color w:val="000000"/>
        </w:rPr>
        <w:t xml:space="preserve">                           = 0.91 + 0.01 * (4.96 + 1.01 + 4.24 + 0.00 + 3.12)</w:t>
      </w:r>
    </w:p>
    <w:p w:rsidR="00B7193D" w:rsidP="00B7193D" w:rsidRDefault="00B7193D" w14:paraId="05789E27" w14:textId="77777777">
      <w:pPr>
        <w:rPr>
          <w:rFonts w:cstheme="minorHAnsi"/>
        </w:rPr>
      </w:pPr>
      <w:r>
        <w:rPr>
          <w:rFonts w:cstheme="minorHAnsi"/>
          <w:color w:val="000000"/>
        </w:rPr>
        <w:t xml:space="preserve">                       </w:t>
      </w:r>
    </w:p>
    <w:p w:rsidR="00B7193D" w:rsidP="00060D76" w:rsidRDefault="00B7193D" w14:paraId="7F57F922" w14:textId="77777777">
      <w:pPr>
        <w:pStyle w:val="ListParagraph"/>
        <w:numPr>
          <w:ilvl w:val="0"/>
          <w:numId w:val="29"/>
        </w:numPr>
        <w:spacing w:after="160" w:line="256" w:lineRule="auto"/>
        <w:rPr>
          <w:sz w:val="28"/>
          <w:szCs w:val="28"/>
        </w:rPr>
      </w:pPr>
      <w:r>
        <w:rPr>
          <w:sz w:val="28"/>
          <w:szCs w:val="28"/>
        </w:rPr>
        <w:t xml:space="preserve">Exponent multipliers: </w:t>
      </w:r>
    </w:p>
    <w:p w:rsidR="00B7193D" w:rsidP="00060D76" w:rsidRDefault="00B7193D" w14:paraId="6CFD8BAE" w14:textId="2F5233B3">
      <w:pPr>
        <w:pStyle w:val="ListParagraph"/>
        <w:numPr>
          <w:ilvl w:val="0"/>
          <w:numId w:val="47"/>
        </w:numPr>
        <w:spacing w:after="160" w:line="256" w:lineRule="auto"/>
        <w:rPr>
          <w:sz w:val="24"/>
          <w:szCs w:val="24"/>
        </w:rPr>
      </w:pPr>
      <w:r>
        <w:rPr>
          <w:sz w:val="24"/>
          <w:szCs w:val="24"/>
        </w:rPr>
        <w:t>Product reliability &amp; complexity (RCPX): Nominal</w:t>
      </w:r>
      <w:r w:rsidR="00BB6BCA">
        <w:rPr>
          <w:sz w:val="24"/>
          <w:szCs w:val="24"/>
        </w:rPr>
        <w:t xml:space="preserve"> </w:t>
      </w:r>
      <w:r>
        <w:rPr>
          <w:sz w:val="24"/>
          <w:szCs w:val="24"/>
        </w:rPr>
        <w:t>(1.00)</w:t>
      </w:r>
    </w:p>
    <w:p w:rsidR="00B7193D" w:rsidP="00B7193D" w:rsidRDefault="00B7193D" w14:paraId="55E475A4" w14:textId="77777777">
      <w:pPr>
        <w:pStyle w:val="ListParagraph"/>
        <w:ind w:left="1440"/>
        <w:rPr>
          <w:sz w:val="24"/>
          <w:szCs w:val="24"/>
        </w:rPr>
      </w:pPr>
      <w:r>
        <w:rPr>
          <w:sz w:val="24"/>
          <w:szCs w:val="24"/>
        </w:rPr>
        <w:lastRenderedPageBreak/>
        <w:t>-The function’s reliability is high, the product complexity is very high, and the database size is moderate.</w:t>
      </w:r>
    </w:p>
    <w:p w:rsidR="00B7193D" w:rsidP="00060D76" w:rsidRDefault="00B7193D" w14:paraId="3881EFEB" w14:textId="77777777">
      <w:pPr>
        <w:pStyle w:val="ListParagraph"/>
        <w:numPr>
          <w:ilvl w:val="0"/>
          <w:numId w:val="47"/>
        </w:numPr>
        <w:spacing w:after="160" w:line="256" w:lineRule="auto"/>
        <w:rPr>
          <w:sz w:val="24"/>
          <w:szCs w:val="24"/>
        </w:rPr>
      </w:pPr>
      <w:r>
        <w:rPr>
          <w:sz w:val="24"/>
          <w:szCs w:val="24"/>
        </w:rPr>
        <w:t>Required reusability (RUSE): Low (0.95)</w:t>
      </w:r>
    </w:p>
    <w:p w:rsidR="00B7193D" w:rsidP="00B7193D" w:rsidRDefault="00B7193D" w14:paraId="6BDDCDF4" w14:textId="5AE571F9">
      <w:pPr>
        <w:pStyle w:val="ListParagraph"/>
        <w:ind w:left="1440"/>
        <w:rPr>
          <w:sz w:val="24"/>
          <w:szCs w:val="24"/>
        </w:rPr>
      </w:pPr>
      <w:r>
        <w:rPr>
          <w:sz w:val="24"/>
          <w:szCs w:val="24"/>
        </w:rPr>
        <w:t>-The function cannot be reused in the system to assign the staff members to their jobs but with some modifications in code.</w:t>
      </w:r>
    </w:p>
    <w:p w:rsidR="00B7193D" w:rsidP="00060D76" w:rsidRDefault="00B7193D" w14:paraId="373303B3" w14:textId="327F5B7C">
      <w:pPr>
        <w:pStyle w:val="ListParagraph"/>
        <w:numPr>
          <w:ilvl w:val="0"/>
          <w:numId w:val="47"/>
        </w:numPr>
        <w:spacing w:after="160" w:line="256" w:lineRule="auto"/>
        <w:rPr>
          <w:sz w:val="24"/>
          <w:szCs w:val="24"/>
        </w:rPr>
      </w:pPr>
      <w:r>
        <w:rPr>
          <w:sz w:val="24"/>
          <w:szCs w:val="24"/>
        </w:rPr>
        <w:t>Platform difficulty (PDIF): Low</w:t>
      </w:r>
      <w:r w:rsidR="00BB6BCA">
        <w:rPr>
          <w:sz w:val="24"/>
          <w:szCs w:val="24"/>
        </w:rPr>
        <w:t xml:space="preserve"> </w:t>
      </w:r>
      <w:r>
        <w:rPr>
          <w:sz w:val="24"/>
          <w:szCs w:val="24"/>
        </w:rPr>
        <w:t>(0.87)</w:t>
      </w:r>
    </w:p>
    <w:p w:rsidR="00B7193D" w:rsidP="00B7193D" w:rsidRDefault="00B7193D" w14:paraId="3B21BFD2" w14:textId="77777777">
      <w:pPr>
        <w:pStyle w:val="ListParagraph"/>
        <w:ind w:left="1440"/>
        <w:rPr>
          <w:sz w:val="24"/>
          <w:szCs w:val="24"/>
        </w:rPr>
      </w:pPr>
      <w:r>
        <w:rPr>
          <w:sz w:val="24"/>
          <w:szCs w:val="24"/>
        </w:rPr>
        <w:t xml:space="preserve">-The function is designed to be user friendly for the staff members, the user interface of the function is written in simple language to be easily understood. </w:t>
      </w:r>
    </w:p>
    <w:p w:rsidR="00B7193D" w:rsidP="00060D76" w:rsidRDefault="00B7193D" w14:paraId="18C8B44E" w14:textId="77777777">
      <w:pPr>
        <w:pStyle w:val="ListParagraph"/>
        <w:numPr>
          <w:ilvl w:val="0"/>
          <w:numId w:val="47"/>
        </w:numPr>
        <w:spacing w:after="160" w:line="256" w:lineRule="auto"/>
        <w:rPr>
          <w:sz w:val="24"/>
          <w:szCs w:val="24"/>
        </w:rPr>
      </w:pPr>
      <w:r>
        <w:rPr>
          <w:sz w:val="24"/>
          <w:szCs w:val="24"/>
        </w:rPr>
        <w:t>Personnel capability (PERS): Nominal (1.00)</w:t>
      </w:r>
    </w:p>
    <w:p w:rsidR="00B7193D" w:rsidP="00B7193D" w:rsidRDefault="00B7193D" w14:paraId="66B9E615" w14:textId="5D55753C">
      <w:pPr>
        <w:pStyle w:val="ListParagraph"/>
        <w:ind w:left="1440"/>
        <w:rPr>
          <w:sz w:val="24"/>
          <w:szCs w:val="24"/>
        </w:rPr>
      </w:pPr>
      <w:r>
        <w:rPr>
          <w:sz w:val="24"/>
          <w:szCs w:val="24"/>
        </w:rPr>
        <w:t>-The analyst’s capability for the function is nominal, the programmer capability for the function is nomina</w:t>
      </w:r>
      <w:r w:rsidR="00BB6BCA">
        <w:rPr>
          <w:sz w:val="24"/>
          <w:szCs w:val="24"/>
        </w:rPr>
        <w:t>l</w:t>
      </w:r>
      <w:r>
        <w:rPr>
          <w:sz w:val="24"/>
          <w:szCs w:val="24"/>
        </w:rPr>
        <w:t>, and the personnel continuity is nominal too (3+3+3 = 9)</w:t>
      </w:r>
    </w:p>
    <w:p w:rsidR="00B7193D" w:rsidP="00060D76" w:rsidRDefault="00B7193D" w14:paraId="04BC93FE" w14:textId="7B4B387D">
      <w:pPr>
        <w:pStyle w:val="ListParagraph"/>
        <w:numPr>
          <w:ilvl w:val="0"/>
          <w:numId w:val="47"/>
        </w:numPr>
        <w:spacing w:after="160" w:line="256" w:lineRule="auto"/>
        <w:rPr>
          <w:sz w:val="24"/>
          <w:szCs w:val="24"/>
        </w:rPr>
      </w:pPr>
      <w:r>
        <w:rPr>
          <w:sz w:val="24"/>
          <w:szCs w:val="24"/>
        </w:rPr>
        <w:t>Personnel experience (PREX): High</w:t>
      </w:r>
      <w:r w:rsidR="00BB6BCA">
        <w:rPr>
          <w:sz w:val="24"/>
          <w:szCs w:val="24"/>
        </w:rPr>
        <w:t xml:space="preserve"> </w:t>
      </w:r>
      <w:r>
        <w:rPr>
          <w:sz w:val="24"/>
          <w:szCs w:val="24"/>
        </w:rPr>
        <w:t>(0.87)</w:t>
      </w:r>
    </w:p>
    <w:p w:rsidR="00B7193D" w:rsidP="00B7193D" w:rsidRDefault="00B7193D" w14:paraId="51861B03" w14:textId="77777777">
      <w:pPr>
        <w:pStyle w:val="ListParagraph"/>
        <w:ind w:left="1440"/>
        <w:rPr>
          <w:sz w:val="24"/>
          <w:szCs w:val="24"/>
        </w:rPr>
      </w:pPr>
      <w:r>
        <w:rPr>
          <w:sz w:val="24"/>
          <w:szCs w:val="24"/>
        </w:rPr>
        <w:t>-The application experience and platform experience are nominal, but the language experience and tool experience are high which makes the overall personnel experience for this function high.</w:t>
      </w:r>
    </w:p>
    <w:p w:rsidR="00B7193D" w:rsidP="00060D76" w:rsidRDefault="00B7193D" w14:paraId="20C73495" w14:textId="77777777">
      <w:pPr>
        <w:pStyle w:val="ListParagraph"/>
        <w:numPr>
          <w:ilvl w:val="0"/>
          <w:numId w:val="47"/>
        </w:numPr>
        <w:spacing w:after="160" w:line="256" w:lineRule="auto"/>
        <w:rPr>
          <w:sz w:val="24"/>
          <w:szCs w:val="24"/>
        </w:rPr>
      </w:pPr>
      <w:r>
        <w:rPr>
          <w:sz w:val="24"/>
          <w:szCs w:val="24"/>
        </w:rPr>
        <w:t>Facilities available (FCIL): Nominal (1.00)</w:t>
      </w:r>
    </w:p>
    <w:p w:rsidR="00B7193D" w:rsidP="00B7193D" w:rsidRDefault="00B7193D" w14:paraId="15390096" w14:textId="77777777">
      <w:pPr>
        <w:pStyle w:val="ListParagraph"/>
        <w:ind w:left="1440"/>
        <w:rPr>
          <w:sz w:val="24"/>
          <w:szCs w:val="24"/>
        </w:rPr>
      </w:pPr>
      <w:r>
        <w:rPr>
          <w:sz w:val="24"/>
          <w:szCs w:val="24"/>
        </w:rPr>
        <w:t>-The use of software tools support and multisite conditions in the function are nominal (6).</w:t>
      </w:r>
    </w:p>
    <w:p w:rsidR="00B7193D" w:rsidP="00060D76" w:rsidRDefault="00B7193D" w14:paraId="46D846C5" w14:textId="7775BFC7">
      <w:pPr>
        <w:pStyle w:val="ListParagraph"/>
        <w:numPr>
          <w:ilvl w:val="0"/>
          <w:numId w:val="47"/>
        </w:numPr>
        <w:spacing w:after="160" w:line="256" w:lineRule="auto"/>
        <w:rPr>
          <w:sz w:val="24"/>
          <w:szCs w:val="24"/>
        </w:rPr>
      </w:pPr>
      <w:r>
        <w:rPr>
          <w:sz w:val="24"/>
          <w:szCs w:val="24"/>
        </w:rPr>
        <w:t>Schedule pressure (SCED): Low</w:t>
      </w:r>
      <w:r w:rsidR="00BB6BCA">
        <w:rPr>
          <w:sz w:val="24"/>
          <w:szCs w:val="24"/>
        </w:rPr>
        <w:t xml:space="preserve"> </w:t>
      </w:r>
      <w:r>
        <w:rPr>
          <w:sz w:val="24"/>
          <w:szCs w:val="24"/>
        </w:rPr>
        <w:t>(1.14)</w:t>
      </w:r>
    </w:p>
    <w:p w:rsidR="00B7193D" w:rsidP="00B7193D" w:rsidRDefault="00B7193D" w14:paraId="721FC9F5" w14:textId="77777777">
      <w:pPr>
        <w:pStyle w:val="ListParagraph"/>
        <w:ind w:left="1440"/>
        <w:rPr>
          <w:sz w:val="24"/>
          <w:szCs w:val="24"/>
        </w:rPr>
      </w:pPr>
      <w:r>
        <w:rPr>
          <w:sz w:val="24"/>
          <w:szCs w:val="24"/>
        </w:rPr>
        <w:t>-The function is not critical (85% of nominal).</w:t>
      </w:r>
    </w:p>
    <w:p w:rsidR="00B7193D" w:rsidP="00B7193D" w:rsidRDefault="00B7193D" w14:paraId="4893A667" w14:textId="77777777">
      <w:pPr>
        <w:pStyle w:val="ListParagraph"/>
        <w:ind w:left="1440"/>
        <w:rPr>
          <w:sz w:val="24"/>
          <w:szCs w:val="24"/>
        </w:rPr>
      </w:pPr>
    </w:p>
    <w:p w:rsidR="00B7193D" w:rsidP="00B7193D" w:rsidRDefault="00B7193D" w14:paraId="6363948F" w14:textId="77777777">
      <w:pPr>
        <w:pStyle w:val="ListParagraph"/>
        <w:ind w:left="1440"/>
        <w:rPr>
          <w:sz w:val="24"/>
          <w:szCs w:val="24"/>
        </w:rPr>
      </w:pPr>
    </w:p>
    <w:p w:rsidR="00B7193D" w:rsidP="00B7193D" w:rsidRDefault="00B7193D" w14:paraId="7E47154D" w14:textId="77777777">
      <w:pPr>
        <w:rPr>
          <w:sz w:val="24"/>
          <w:szCs w:val="24"/>
        </w:rPr>
      </w:pPr>
      <w:r>
        <w:rPr>
          <w:sz w:val="24"/>
          <w:szCs w:val="24"/>
        </w:rPr>
        <w:t>Effort = A (size)</w:t>
      </w:r>
      <w:r>
        <w:rPr>
          <w:sz w:val="24"/>
          <w:szCs w:val="24"/>
          <w:vertAlign w:val="superscript"/>
        </w:rPr>
        <w:t>sf</w:t>
      </w:r>
      <w:r>
        <w:rPr>
          <w:sz w:val="24"/>
          <w:szCs w:val="24"/>
        </w:rPr>
        <w:t xml:space="preserve"> * (product of exponent multipliers), where A is a constant = 2.94</w:t>
      </w:r>
    </w:p>
    <w:p w:rsidR="00B7193D" w:rsidP="00B7193D" w:rsidRDefault="00B7193D" w14:paraId="080925A2" w14:textId="77777777">
      <w:pPr>
        <w:rPr>
          <w:sz w:val="24"/>
          <w:szCs w:val="24"/>
        </w:rPr>
      </w:pPr>
      <w:r>
        <w:rPr>
          <w:sz w:val="24"/>
          <w:szCs w:val="24"/>
        </w:rPr>
        <w:t xml:space="preserve">           = 2.94 (</w:t>
      </w:r>
      <w:r>
        <w:t>0.35532)</w:t>
      </w:r>
      <w:r>
        <w:rPr>
          <w:rFonts w:cstheme="minorHAnsi"/>
          <w:color w:val="000000"/>
          <w:vertAlign w:val="superscript"/>
        </w:rPr>
        <w:t xml:space="preserve">1.0433 </w:t>
      </w:r>
      <w:r>
        <w:rPr>
          <w:rFonts w:cstheme="minorHAnsi"/>
          <w:color w:val="000000"/>
        </w:rPr>
        <w:t>* (</w:t>
      </w:r>
      <w:r>
        <w:rPr>
          <w:sz w:val="24"/>
          <w:szCs w:val="24"/>
        </w:rPr>
        <w:t>1.00 * 0.95*0.87*1.00*0.87*1.00*1.14)</w:t>
      </w:r>
    </w:p>
    <w:p w:rsidR="00B7193D" w:rsidP="00B7193D" w:rsidRDefault="00B7193D" w14:paraId="61F578AA" w14:textId="77777777">
      <w:pPr>
        <w:rPr>
          <w:sz w:val="24"/>
          <w:szCs w:val="24"/>
        </w:rPr>
      </w:pPr>
      <w:r>
        <w:rPr>
          <w:sz w:val="24"/>
          <w:szCs w:val="24"/>
        </w:rPr>
        <w:t xml:space="preserve">           = 0.81879612 PM</w:t>
      </w:r>
    </w:p>
    <w:p w:rsidRPr="0041386C" w:rsidR="00B86D61" w:rsidP="0041386C" w:rsidRDefault="00B86D61" w14:paraId="30E77991" w14:textId="77777777">
      <w:pPr>
        <w:jc w:val="both"/>
        <w:rPr>
          <w:rFonts w:asciiTheme="majorBidi" w:hAnsiTheme="majorBidi" w:cstheme="majorBidi"/>
          <w:color w:val="000000"/>
        </w:rPr>
      </w:pPr>
    </w:p>
    <w:p w:rsidRPr="00201402" w:rsidR="00623379" w:rsidP="00201402" w:rsidRDefault="00623379" w14:paraId="5C8B3174" w14:textId="77777777">
      <w:pPr>
        <w:ind w:firstLine="720"/>
        <w:jc w:val="both"/>
        <w:rPr>
          <w:rFonts w:asciiTheme="majorBidi" w:hAnsiTheme="majorBidi" w:cstheme="majorBidi"/>
          <w:sz w:val="26"/>
          <w:szCs w:val="26"/>
        </w:rPr>
      </w:pPr>
    </w:p>
    <w:p w:rsidRPr="00201402" w:rsidR="00C050FB" w:rsidP="00B7193D" w:rsidRDefault="00C050FB" w14:paraId="417F0622" w14:textId="4BA0CB87">
      <w:pPr>
        <w:jc w:val="both"/>
        <w:rPr>
          <w:rFonts w:asciiTheme="majorBidi" w:hAnsiTheme="majorBidi" w:cstheme="majorBidi"/>
          <w:sz w:val="26"/>
          <w:szCs w:val="26"/>
          <w:u w:val="single"/>
        </w:rPr>
      </w:pPr>
      <w:r w:rsidRPr="00201402">
        <w:rPr>
          <w:rFonts w:asciiTheme="majorBidi" w:hAnsiTheme="majorBidi" w:cstheme="majorBidi"/>
          <w:sz w:val="26"/>
          <w:szCs w:val="26"/>
          <w:u w:val="single"/>
        </w:rPr>
        <w:t>Salma Mahmoud 202235:</w:t>
      </w:r>
    </w:p>
    <w:p w:rsidR="00C050FB" w:rsidP="00B7193D" w:rsidRDefault="00C050FB" w14:paraId="6DDE7907" w14:textId="01B6D34C">
      <w:pPr>
        <w:jc w:val="both"/>
        <w:rPr>
          <w:rFonts w:asciiTheme="majorBidi" w:hAnsiTheme="majorBidi" w:cstheme="majorBidi"/>
          <w:sz w:val="26"/>
          <w:szCs w:val="26"/>
          <w:u w:val="single"/>
        </w:rPr>
      </w:pPr>
      <w:r w:rsidRPr="00201402">
        <w:rPr>
          <w:rFonts w:asciiTheme="majorBidi" w:hAnsiTheme="majorBidi" w:cstheme="majorBidi"/>
          <w:sz w:val="26"/>
          <w:szCs w:val="26"/>
          <w:u w:val="single"/>
        </w:rPr>
        <w:t>Size Estimation:</w:t>
      </w:r>
    </w:p>
    <w:p w:rsidR="008F2C20" w:rsidP="00B7193D" w:rsidRDefault="008F2C20" w14:paraId="5DD4C7D3" w14:textId="77777777">
      <w:pPr>
        <w:jc w:val="both"/>
        <w:rPr>
          <w:rFonts w:asciiTheme="majorBidi" w:hAnsiTheme="majorBidi" w:cstheme="majorBidi"/>
          <w:sz w:val="26"/>
          <w:szCs w:val="26"/>
          <w:u w:val="single"/>
        </w:rPr>
      </w:pPr>
    </w:p>
    <w:p w:rsidRPr="00B86D61" w:rsidR="0092238E" w:rsidP="008F2C20" w:rsidRDefault="00B86D61" w14:paraId="07C94807" w14:textId="4702D2DB">
      <w:pPr>
        <w:jc w:val="both"/>
        <w:rPr>
          <w:rFonts w:asciiTheme="majorBidi" w:hAnsiTheme="majorBidi" w:cstheme="majorBidi"/>
        </w:rPr>
      </w:pPr>
      <w:r w:rsidRPr="00201402">
        <w:rPr>
          <w:rFonts w:asciiTheme="majorBidi" w:hAnsiTheme="majorBidi" w:cstheme="majorBidi"/>
          <w:u w:val="single"/>
        </w:rPr>
        <w:t>Function point:</w:t>
      </w:r>
    </w:p>
    <w:p w:rsidR="00541667" w:rsidP="00201402" w:rsidRDefault="00541667" w14:paraId="231C5EAA" w14:textId="525FE6F0">
      <w:pPr>
        <w:jc w:val="both"/>
        <w:rPr>
          <w:rFonts w:asciiTheme="majorBidi" w:hAnsiTheme="majorBidi" w:cstheme="majorBidi"/>
          <w:u w:val="single"/>
        </w:rPr>
      </w:pPr>
      <w:r w:rsidRPr="00201402">
        <w:rPr>
          <w:rFonts w:asciiTheme="majorBidi" w:hAnsiTheme="majorBidi" w:cstheme="majorBidi"/>
          <w:u w:val="single"/>
        </w:rPr>
        <w:t>Reserve table:</w:t>
      </w:r>
    </w:p>
    <w:p w:rsidRPr="00201402" w:rsidR="008F2C20" w:rsidP="00201402" w:rsidRDefault="008F2C20" w14:paraId="442B54B0" w14:textId="643606AB">
      <w:pPr>
        <w:jc w:val="both"/>
        <w:rPr>
          <w:rFonts w:asciiTheme="majorBidi" w:hAnsiTheme="majorBidi" w:cstheme="majorBidi"/>
          <w:u w:val="single"/>
        </w:rPr>
      </w:pPr>
      <w:r>
        <w:rPr>
          <w:rFonts w:asciiTheme="majorBidi" w:hAnsiTheme="majorBidi" w:cstheme="majorBidi"/>
          <w:u w:val="single"/>
        </w:rPr>
        <w:t>Scenario:</w:t>
      </w:r>
    </w:p>
    <w:p w:rsidR="00541667" w:rsidP="00201402" w:rsidRDefault="00541667" w14:paraId="12686705" w14:textId="19CBDD9A">
      <w:pPr>
        <w:jc w:val="both"/>
        <w:rPr>
          <w:rFonts w:asciiTheme="majorBidi" w:hAnsiTheme="majorBidi" w:cstheme="majorBidi"/>
        </w:rPr>
      </w:pPr>
      <w:r w:rsidRPr="00201402">
        <w:rPr>
          <w:rFonts w:asciiTheme="majorBidi" w:hAnsiTheme="majorBidi" w:cstheme="majorBidi"/>
        </w:rPr>
        <w:t xml:space="preserve">This function is used by clients to reserve tables they simply enter to the info of the reservation such as the phone number, </w:t>
      </w:r>
      <w:r w:rsidRPr="00201402" w:rsidR="00647480">
        <w:rPr>
          <w:rFonts w:asciiTheme="majorBidi" w:hAnsiTheme="majorBidi" w:cstheme="majorBidi"/>
        </w:rPr>
        <w:t>number</w:t>
      </w:r>
      <w:r w:rsidRPr="00201402">
        <w:rPr>
          <w:rFonts w:asciiTheme="majorBidi" w:hAnsiTheme="majorBidi" w:cstheme="majorBidi"/>
        </w:rPr>
        <w:t xml:space="preserve"> of people, number of tables and E-mail address and after entering the info mentioned above, they simply click submit, then the details of the reservation </w:t>
      </w:r>
      <w:r w:rsidRPr="00201402" w:rsidR="00647480">
        <w:rPr>
          <w:rFonts w:asciiTheme="majorBidi" w:hAnsiTheme="majorBidi" w:cstheme="majorBidi"/>
        </w:rPr>
        <w:t>appear</w:t>
      </w:r>
      <w:r w:rsidRPr="00201402">
        <w:rPr>
          <w:rFonts w:asciiTheme="majorBidi" w:hAnsiTheme="majorBidi" w:cstheme="majorBidi"/>
        </w:rPr>
        <w:t xml:space="preserve"> to the customer.</w:t>
      </w:r>
    </w:p>
    <w:p w:rsidRPr="00201402" w:rsidR="007C0DE1" w:rsidP="00201402" w:rsidRDefault="007C0DE1" w14:paraId="3D0123FA" w14:textId="77777777">
      <w:pPr>
        <w:jc w:val="both"/>
        <w:rPr>
          <w:rFonts w:asciiTheme="majorBidi" w:hAnsiTheme="majorBidi" w:cstheme="majorBidi"/>
        </w:rPr>
      </w:pPr>
    </w:p>
    <w:p w:rsidRPr="00201402" w:rsidR="00541667" w:rsidP="00201402" w:rsidRDefault="00541667" w14:paraId="4D92661E" w14:textId="77777777">
      <w:pPr>
        <w:jc w:val="both"/>
        <w:rPr>
          <w:rFonts w:asciiTheme="majorBidi" w:hAnsiTheme="majorBidi" w:cstheme="majorBidi"/>
          <w:u w:val="single"/>
        </w:rPr>
      </w:pPr>
      <w:r w:rsidRPr="00201402">
        <w:rPr>
          <w:rFonts w:asciiTheme="majorBidi" w:hAnsiTheme="majorBidi" w:cstheme="majorBidi"/>
          <w:u w:val="single"/>
        </w:rPr>
        <w:t>Reserve a table:</w:t>
      </w:r>
    </w:p>
    <w:p w:rsidRPr="00201402" w:rsidR="00541667" w:rsidP="00060D76" w:rsidRDefault="00541667" w14:paraId="0464714E" w14:textId="77777777">
      <w:pPr>
        <w:pStyle w:val="ListParagraph"/>
        <w:numPr>
          <w:ilvl w:val="0"/>
          <w:numId w:val="32"/>
        </w:numPr>
        <w:spacing w:after="160" w:line="256" w:lineRule="auto"/>
        <w:jc w:val="both"/>
        <w:rPr>
          <w:rFonts w:asciiTheme="majorBidi" w:hAnsiTheme="majorBidi" w:cstheme="majorBidi"/>
        </w:rPr>
      </w:pPr>
      <w:r w:rsidRPr="00201402">
        <w:rPr>
          <w:rFonts w:asciiTheme="majorBidi" w:hAnsiTheme="majorBidi" w:cstheme="majorBidi"/>
        </w:rPr>
        <w:t xml:space="preserve">External Input: </w:t>
      </w:r>
      <w:r w:rsidRPr="00201402">
        <w:rPr>
          <w:rFonts w:asciiTheme="majorBidi" w:hAnsiTheme="majorBidi" w:cstheme="majorBidi"/>
          <w:color w:val="FF0000"/>
        </w:rPr>
        <w:t>4</w:t>
      </w:r>
    </w:p>
    <w:p w:rsidRPr="00201402" w:rsidR="00541667" w:rsidP="00201402" w:rsidRDefault="00541667" w14:paraId="1C5B8019" w14:textId="77777777">
      <w:pPr>
        <w:pStyle w:val="ListParagraph"/>
        <w:jc w:val="both"/>
        <w:rPr>
          <w:rFonts w:asciiTheme="majorBidi" w:hAnsiTheme="majorBidi" w:cstheme="majorBidi"/>
        </w:rPr>
      </w:pPr>
      <w:r w:rsidRPr="00201402">
        <w:rPr>
          <w:rFonts w:asciiTheme="majorBidi" w:hAnsiTheme="majorBidi" w:cstheme="majorBidi"/>
        </w:rPr>
        <w:t>1-phone number</w:t>
      </w:r>
    </w:p>
    <w:p w:rsidRPr="00201402" w:rsidR="00541667" w:rsidP="00201402" w:rsidRDefault="00541667" w14:paraId="7D4E12D9" w14:textId="77777777">
      <w:pPr>
        <w:pStyle w:val="ListParagraph"/>
        <w:jc w:val="both"/>
        <w:rPr>
          <w:rFonts w:asciiTheme="majorBidi" w:hAnsiTheme="majorBidi" w:cstheme="majorBidi"/>
        </w:rPr>
      </w:pPr>
      <w:r w:rsidRPr="00201402">
        <w:rPr>
          <w:rFonts w:asciiTheme="majorBidi" w:hAnsiTheme="majorBidi" w:cstheme="majorBidi"/>
        </w:rPr>
        <w:t>2-number of people</w:t>
      </w:r>
    </w:p>
    <w:p w:rsidRPr="00201402" w:rsidR="00541667" w:rsidP="00201402" w:rsidRDefault="00541667" w14:paraId="373611E2" w14:textId="77777777">
      <w:pPr>
        <w:pStyle w:val="ListParagraph"/>
        <w:jc w:val="both"/>
        <w:rPr>
          <w:rFonts w:asciiTheme="majorBidi" w:hAnsiTheme="majorBidi" w:cstheme="majorBidi"/>
        </w:rPr>
      </w:pPr>
      <w:r w:rsidRPr="00201402">
        <w:rPr>
          <w:rFonts w:asciiTheme="majorBidi" w:hAnsiTheme="majorBidi" w:cstheme="majorBidi"/>
        </w:rPr>
        <w:t>3-number of tables</w:t>
      </w:r>
    </w:p>
    <w:p w:rsidRPr="00201402" w:rsidR="00541667" w:rsidP="00201402" w:rsidRDefault="00541667" w14:paraId="3058D91A" w14:textId="77777777">
      <w:pPr>
        <w:pStyle w:val="ListParagraph"/>
        <w:jc w:val="both"/>
        <w:rPr>
          <w:rFonts w:asciiTheme="majorBidi" w:hAnsiTheme="majorBidi" w:cstheme="majorBidi"/>
        </w:rPr>
      </w:pPr>
      <w:r w:rsidRPr="00201402">
        <w:rPr>
          <w:rFonts w:asciiTheme="majorBidi" w:hAnsiTheme="majorBidi" w:cstheme="majorBidi"/>
        </w:rPr>
        <w:t>4-E-mail address</w:t>
      </w:r>
    </w:p>
    <w:p w:rsidRPr="00201402" w:rsidR="00541667" w:rsidP="00060D76" w:rsidRDefault="00541667" w14:paraId="5B8D97A8" w14:textId="77777777">
      <w:pPr>
        <w:pStyle w:val="ListParagraph"/>
        <w:numPr>
          <w:ilvl w:val="0"/>
          <w:numId w:val="33"/>
        </w:numPr>
        <w:spacing w:after="160" w:line="256" w:lineRule="auto"/>
        <w:jc w:val="both"/>
        <w:rPr>
          <w:rFonts w:asciiTheme="majorBidi" w:hAnsiTheme="majorBidi" w:cstheme="majorBidi"/>
        </w:rPr>
      </w:pPr>
      <w:r w:rsidRPr="00201402">
        <w:rPr>
          <w:rFonts w:asciiTheme="majorBidi" w:hAnsiTheme="majorBidi" w:cstheme="majorBidi"/>
        </w:rPr>
        <w:lastRenderedPageBreak/>
        <w:t xml:space="preserve">External Output: </w:t>
      </w:r>
      <w:r w:rsidRPr="00201402">
        <w:rPr>
          <w:rFonts w:asciiTheme="majorBidi" w:hAnsiTheme="majorBidi" w:cstheme="majorBidi"/>
          <w:color w:val="FF0000"/>
        </w:rPr>
        <w:t>2</w:t>
      </w:r>
    </w:p>
    <w:p w:rsidRPr="00201402" w:rsidR="00541667" w:rsidP="00201402" w:rsidRDefault="00541667" w14:paraId="61FFE05F" w14:textId="77777777">
      <w:pPr>
        <w:pStyle w:val="ListParagraph"/>
        <w:jc w:val="both"/>
        <w:rPr>
          <w:rFonts w:asciiTheme="majorBidi" w:hAnsiTheme="majorBidi" w:cstheme="majorBidi"/>
        </w:rPr>
      </w:pPr>
      <w:r w:rsidRPr="00201402">
        <w:rPr>
          <w:rFonts w:asciiTheme="majorBidi" w:hAnsiTheme="majorBidi" w:cstheme="majorBidi"/>
        </w:rPr>
        <w:t>1-the user’s reservation details</w:t>
      </w:r>
    </w:p>
    <w:p w:rsidRPr="00201402" w:rsidR="00541667" w:rsidP="00201402" w:rsidRDefault="00541667" w14:paraId="304F7C45" w14:textId="77777777">
      <w:pPr>
        <w:pStyle w:val="ListParagraph"/>
        <w:jc w:val="both"/>
        <w:rPr>
          <w:rFonts w:asciiTheme="majorBidi" w:hAnsiTheme="majorBidi" w:cstheme="majorBidi"/>
        </w:rPr>
      </w:pPr>
      <w:r w:rsidRPr="00201402">
        <w:rPr>
          <w:rFonts w:asciiTheme="majorBidi" w:hAnsiTheme="majorBidi" w:cstheme="majorBidi"/>
        </w:rPr>
        <w:t xml:space="preserve">2-your reservation has been done successfully </w:t>
      </w:r>
    </w:p>
    <w:p w:rsidRPr="00201402" w:rsidR="00541667" w:rsidP="00060D76" w:rsidRDefault="00541667" w14:paraId="745F4226" w14:textId="77777777">
      <w:pPr>
        <w:pStyle w:val="ListParagraph"/>
        <w:numPr>
          <w:ilvl w:val="0"/>
          <w:numId w:val="33"/>
        </w:numPr>
        <w:spacing w:after="160" w:line="256" w:lineRule="auto"/>
        <w:jc w:val="both"/>
        <w:rPr>
          <w:rFonts w:asciiTheme="majorBidi" w:hAnsiTheme="majorBidi" w:cstheme="majorBidi"/>
        </w:rPr>
      </w:pPr>
      <w:r w:rsidRPr="00201402">
        <w:rPr>
          <w:rFonts w:asciiTheme="majorBidi" w:hAnsiTheme="majorBidi" w:cstheme="majorBidi"/>
        </w:rPr>
        <w:t xml:space="preserve">External Inquiry: </w:t>
      </w:r>
      <w:r w:rsidRPr="00201402">
        <w:rPr>
          <w:rFonts w:asciiTheme="majorBidi" w:hAnsiTheme="majorBidi" w:cstheme="majorBidi"/>
          <w:color w:val="FF0000"/>
        </w:rPr>
        <w:t>1</w:t>
      </w:r>
    </w:p>
    <w:p w:rsidRPr="00201402" w:rsidR="00541667" w:rsidP="00201402" w:rsidRDefault="00541667" w14:paraId="057998E7" w14:textId="77777777">
      <w:pPr>
        <w:pStyle w:val="ListParagraph"/>
        <w:ind w:left="990"/>
        <w:jc w:val="both"/>
        <w:rPr>
          <w:rFonts w:asciiTheme="majorBidi" w:hAnsiTheme="majorBidi" w:cstheme="majorBidi"/>
        </w:rPr>
      </w:pPr>
      <w:r w:rsidRPr="00201402">
        <w:rPr>
          <w:rFonts w:asciiTheme="majorBidi" w:hAnsiTheme="majorBidi" w:cstheme="majorBidi"/>
        </w:rPr>
        <w:t>1-Insert the reservation into the database</w:t>
      </w:r>
    </w:p>
    <w:p w:rsidRPr="00201402" w:rsidR="00541667" w:rsidP="00060D76" w:rsidRDefault="00541667" w14:paraId="24EB9B61" w14:textId="77777777">
      <w:pPr>
        <w:pStyle w:val="ListParagraph"/>
        <w:numPr>
          <w:ilvl w:val="0"/>
          <w:numId w:val="33"/>
        </w:numPr>
        <w:spacing w:after="160" w:line="256" w:lineRule="auto"/>
        <w:jc w:val="both"/>
        <w:rPr>
          <w:rFonts w:asciiTheme="majorBidi" w:hAnsiTheme="majorBidi" w:cstheme="majorBidi"/>
        </w:rPr>
      </w:pPr>
      <w:r w:rsidRPr="00201402">
        <w:rPr>
          <w:rFonts w:asciiTheme="majorBidi" w:hAnsiTheme="majorBidi" w:cstheme="majorBidi"/>
        </w:rPr>
        <w:t xml:space="preserve">Logical internal File: </w:t>
      </w:r>
      <w:r w:rsidRPr="00201402">
        <w:rPr>
          <w:rFonts w:asciiTheme="majorBidi" w:hAnsiTheme="majorBidi" w:cstheme="majorBidi"/>
          <w:color w:val="FF0000"/>
        </w:rPr>
        <w:t>2</w:t>
      </w:r>
    </w:p>
    <w:p w:rsidRPr="00201402" w:rsidR="00541667" w:rsidP="00201402" w:rsidRDefault="00541667" w14:paraId="7DB49A52" w14:textId="77777777">
      <w:pPr>
        <w:pStyle w:val="ListParagraph"/>
        <w:jc w:val="both"/>
        <w:rPr>
          <w:rFonts w:asciiTheme="majorBidi" w:hAnsiTheme="majorBidi" w:cstheme="majorBidi"/>
        </w:rPr>
      </w:pPr>
      <w:r w:rsidRPr="00201402">
        <w:rPr>
          <w:rFonts w:asciiTheme="majorBidi" w:hAnsiTheme="majorBidi" w:cstheme="majorBidi"/>
        </w:rPr>
        <w:t>1-Reserve table</w:t>
      </w:r>
    </w:p>
    <w:p w:rsidRPr="00201402" w:rsidR="00541667" w:rsidP="00201402" w:rsidRDefault="00541667" w14:paraId="149143F0" w14:textId="77777777">
      <w:pPr>
        <w:pStyle w:val="ListParagraph"/>
        <w:jc w:val="both"/>
        <w:rPr>
          <w:rFonts w:asciiTheme="majorBidi" w:hAnsiTheme="majorBidi" w:cstheme="majorBidi"/>
        </w:rPr>
      </w:pPr>
      <w:r w:rsidRPr="00201402">
        <w:rPr>
          <w:rFonts w:asciiTheme="majorBidi" w:hAnsiTheme="majorBidi" w:cstheme="majorBidi"/>
        </w:rPr>
        <w:t>2-customer table</w:t>
      </w:r>
    </w:p>
    <w:p w:rsidRPr="00201402" w:rsidR="00541667" w:rsidP="00060D76" w:rsidRDefault="00541667" w14:paraId="23E80350" w14:textId="77777777">
      <w:pPr>
        <w:pStyle w:val="ListParagraph"/>
        <w:numPr>
          <w:ilvl w:val="0"/>
          <w:numId w:val="33"/>
        </w:numPr>
        <w:spacing w:after="160" w:line="256" w:lineRule="auto"/>
        <w:jc w:val="both"/>
        <w:rPr>
          <w:rFonts w:asciiTheme="majorBidi" w:hAnsiTheme="majorBidi" w:cstheme="majorBidi"/>
        </w:rPr>
      </w:pPr>
      <w:r w:rsidRPr="00201402">
        <w:rPr>
          <w:rFonts w:asciiTheme="majorBidi" w:hAnsiTheme="majorBidi" w:cstheme="majorBidi"/>
        </w:rPr>
        <w:t xml:space="preserve">External Interface: </w:t>
      </w:r>
      <w:r w:rsidRPr="00201402">
        <w:rPr>
          <w:rFonts w:asciiTheme="majorBidi" w:hAnsiTheme="majorBidi" w:cstheme="majorBidi"/>
          <w:color w:val="FF0000"/>
        </w:rPr>
        <w:t>0</w:t>
      </w:r>
    </w:p>
    <w:p w:rsidRPr="00201402" w:rsidR="00541667" w:rsidP="00201402" w:rsidRDefault="00541667" w14:paraId="16D3E596" w14:textId="77777777">
      <w:pPr>
        <w:pStyle w:val="ListParagraph"/>
        <w:jc w:val="both"/>
        <w:rPr>
          <w:rFonts w:asciiTheme="majorBidi" w:hAnsiTheme="majorBidi" w:cstheme="majorBidi"/>
        </w:rPr>
      </w:pPr>
    </w:p>
    <w:p w:rsidRPr="00201402" w:rsidR="00541667" w:rsidP="00201402" w:rsidRDefault="00541667" w14:paraId="5A1B76F2" w14:textId="77777777">
      <w:pPr>
        <w:jc w:val="both"/>
        <w:rPr>
          <w:rFonts w:asciiTheme="majorBidi" w:hAnsiTheme="majorBidi" w:cstheme="majorBidi"/>
          <w:u w:val="single"/>
        </w:rPr>
      </w:pPr>
      <w:r w:rsidRPr="00201402">
        <w:rPr>
          <w:rFonts w:asciiTheme="majorBidi" w:hAnsiTheme="majorBidi" w:cstheme="majorBidi"/>
          <w:u w:val="single"/>
        </w:rPr>
        <w:t>Identify data types, record types and complexity:</w:t>
      </w:r>
    </w:p>
    <w:p w:rsidRPr="00201402" w:rsidR="00541667" w:rsidP="00060D76" w:rsidRDefault="00541667" w14:paraId="557B929B" w14:textId="77777777">
      <w:pPr>
        <w:pStyle w:val="ListParagraph"/>
        <w:numPr>
          <w:ilvl w:val="0"/>
          <w:numId w:val="34"/>
        </w:numPr>
        <w:spacing w:after="160" w:line="256" w:lineRule="auto"/>
        <w:jc w:val="both"/>
        <w:rPr>
          <w:rFonts w:asciiTheme="majorBidi" w:hAnsiTheme="majorBidi" w:cstheme="majorBidi"/>
        </w:rPr>
      </w:pPr>
      <w:r w:rsidRPr="00201402">
        <w:rPr>
          <w:rFonts w:asciiTheme="majorBidi" w:hAnsiTheme="majorBidi" w:cstheme="majorBidi"/>
        </w:rPr>
        <w:t xml:space="preserve">External input (EI): </w:t>
      </w:r>
      <w:r w:rsidRPr="00201402">
        <w:rPr>
          <w:rFonts w:asciiTheme="majorBidi" w:hAnsiTheme="majorBidi" w:cstheme="majorBidi"/>
          <w:color w:val="FF0000"/>
        </w:rPr>
        <w:t>4</w:t>
      </w:r>
    </w:p>
    <w:p w:rsidRPr="00201402" w:rsidR="00541667" w:rsidP="00201402" w:rsidRDefault="00541667" w14:paraId="00B41755" w14:textId="77777777">
      <w:pPr>
        <w:pStyle w:val="ListParagraph"/>
        <w:jc w:val="both"/>
        <w:rPr>
          <w:rFonts w:asciiTheme="majorBidi" w:hAnsiTheme="majorBidi" w:cstheme="majorBidi"/>
        </w:rPr>
      </w:pPr>
      <w:r w:rsidRPr="00201402">
        <w:rPr>
          <w:rFonts w:asciiTheme="majorBidi" w:hAnsiTheme="majorBidi" w:cstheme="majorBidi"/>
        </w:rPr>
        <w:t>-4 data types: phone number, number of people, number of tables, E-mail address</w:t>
      </w:r>
    </w:p>
    <w:p w:rsidRPr="00201402" w:rsidR="00541667" w:rsidP="00201402" w:rsidRDefault="00541667" w14:paraId="17EFD53F" w14:textId="77777777">
      <w:pPr>
        <w:pStyle w:val="ListParagraph"/>
        <w:jc w:val="both"/>
        <w:rPr>
          <w:rFonts w:asciiTheme="majorBidi" w:hAnsiTheme="majorBidi" w:cstheme="majorBidi"/>
        </w:rPr>
      </w:pPr>
      <w:r w:rsidRPr="00201402">
        <w:rPr>
          <w:rFonts w:asciiTheme="majorBidi" w:hAnsiTheme="majorBidi" w:cstheme="majorBidi"/>
        </w:rPr>
        <w:t>-1 record type: user input</w:t>
      </w:r>
    </w:p>
    <w:p w:rsidRPr="00201402" w:rsidR="00541667" w:rsidP="00201402" w:rsidRDefault="00541667" w14:paraId="66D4A2A9" w14:textId="77777777">
      <w:pPr>
        <w:pStyle w:val="ListParagraph"/>
        <w:jc w:val="both"/>
        <w:rPr>
          <w:rFonts w:asciiTheme="majorBidi" w:hAnsiTheme="majorBidi" w:cstheme="majorBidi"/>
        </w:rPr>
      </w:pPr>
      <w:r w:rsidRPr="00201402">
        <w:rPr>
          <w:rFonts w:asciiTheme="majorBidi" w:hAnsiTheme="majorBidi" w:cstheme="majorBidi"/>
        </w:rPr>
        <w:t>-low complexity</w:t>
      </w:r>
    </w:p>
    <w:p w:rsidRPr="00201402" w:rsidR="00541667" w:rsidP="00060D76" w:rsidRDefault="00541667" w14:paraId="06710B65" w14:textId="77777777">
      <w:pPr>
        <w:pStyle w:val="ListParagraph"/>
        <w:numPr>
          <w:ilvl w:val="0"/>
          <w:numId w:val="34"/>
        </w:numPr>
        <w:spacing w:after="160" w:line="256" w:lineRule="auto"/>
        <w:jc w:val="both"/>
        <w:rPr>
          <w:rFonts w:asciiTheme="majorBidi" w:hAnsiTheme="majorBidi" w:cstheme="majorBidi"/>
        </w:rPr>
      </w:pPr>
      <w:r w:rsidRPr="00201402">
        <w:rPr>
          <w:rFonts w:asciiTheme="majorBidi" w:hAnsiTheme="majorBidi" w:cstheme="majorBidi"/>
        </w:rPr>
        <w:t xml:space="preserve">External output (EO): </w:t>
      </w:r>
      <w:r w:rsidRPr="00201402">
        <w:rPr>
          <w:rFonts w:asciiTheme="majorBidi" w:hAnsiTheme="majorBidi" w:cstheme="majorBidi"/>
          <w:color w:val="FF0000"/>
        </w:rPr>
        <w:t>2</w:t>
      </w:r>
    </w:p>
    <w:p w:rsidRPr="00201402" w:rsidR="00541667" w:rsidP="00201402" w:rsidRDefault="00541667" w14:paraId="39CEE354" w14:textId="77777777">
      <w:pPr>
        <w:pStyle w:val="ListParagraph"/>
        <w:jc w:val="both"/>
        <w:rPr>
          <w:rFonts w:asciiTheme="majorBidi" w:hAnsiTheme="majorBidi" w:cstheme="majorBidi"/>
        </w:rPr>
      </w:pPr>
      <w:r w:rsidRPr="00201402">
        <w:rPr>
          <w:rFonts w:asciiTheme="majorBidi" w:hAnsiTheme="majorBidi" w:cstheme="majorBidi"/>
        </w:rPr>
        <w:t xml:space="preserve">-2 data type: the user’s reservation details; your reservation has been done successfully </w:t>
      </w:r>
    </w:p>
    <w:p w:rsidRPr="00201402" w:rsidR="00541667" w:rsidP="00201402" w:rsidRDefault="00541667" w14:paraId="50F3EBDA" w14:textId="77777777">
      <w:pPr>
        <w:pStyle w:val="ListParagraph"/>
        <w:jc w:val="both"/>
        <w:rPr>
          <w:rFonts w:asciiTheme="majorBidi" w:hAnsiTheme="majorBidi" w:cstheme="majorBidi"/>
        </w:rPr>
      </w:pPr>
      <w:r w:rsidRPr="00201402">
        <w:rPr>
          <w:rFonts w:asciiTheme="majorBidi" w:hAnsiTheme="majorBidi" w:cstheme="majorBidi"/>
        </w:rPr>
        <w:t>-1 record type: reservation table</w:t>
      </w:r>
    </w:p>
    <w:p w:rsidRPr="00201402" w:rsidR="00541667" w:rsidP="00201402" w:rsidRDefault="00541667" w14:paraId="38ABD7F9" w14:textId="77777777">
      <w:pPr>
        <w:pStyle w:val="ListParagraph"/>
        <w:jc w:val="both"/>
        <w:rPr>
          <w:rFonts w:asciiTheme="majorBidi" w:hAnsiTheme="majorBidi" w:cstheme="majorBidi"/>
        </w:rPr>
      </w:pPr>
      <w:r w:rsidRPr="00201402">
        <w:rPr>
          <w:rFonts w:asciiTheme="majorBidi" w:hAnsiTheme="majorBidi" w:cstheme="majorBidi"/>
        </w:rPr>
        <w:t>-low complexity</w:t>
      </w:r>
    </w:p>
    <w:p w:rsidRPr="00201402" w:rsidR="00541667" w:rsidP="00060D76" w:rsidRDefault="00541667" w14:paraId="338933C4" w14:textId="77777777">
      <w:pPr>
        <w:pStyle w:val="ListParagraph"/>
        <w:numPr>
          <w:ilvl w:val="0"/>
          <w:numId w:val="34"/>
        </w:numPr>
        <w:spacing w:after="160" w:line="256" w:lineRule="auto"/>
        <w:jc w:val="both"/>
        <w:rPr>
          <w:rFonts w:asciiTheme="majorBidi" w:hAnsiTheme="majorBidi" w:cstheme="majorBidi"/>
        </w:rPr>
      </w:pPr>
      <w:r w:rsidRPr="00201402">
        <w:rPr>
          <w:rFonts w:asciiTheme="majorBidi" w:hAnsiTheme="majorBidi" w:cstheme="majorBidi"/>
        </w:rPr>
        <w:t xml:space="preserve">External Inquiry (EQ):  </w:t>
      </w:r>
      <w:r w:rsidRPr="00201402">
        <w:rPr>
          <w:rFonts w:asciiTheme="majorBidi" w:hAnsiTheme="majorBidi" w:cstheme="majorBidi"/>
          <w:color w:val="FF0000"/>
        </w:rPr>
        <w:t>4</w:t>
      </w:r>
    </w:p>
    <w:p w:rsidRPr="00201402" w:rsidR="00541667" w:rsidP="00201402" w:rsidRDefault="00541667" w14:paraId="3193A48B" w14:textId="77777777">
      <w:pPr>
        <w:pStyle w:val="ListParagraph"/>
        <w:jc w:val="both"/>
        <w:rPr>
          <w:rFonts w:asciiTheme="majorBidi" w:hAnsiTheme="majorBidi" w:cstheme="majorBidi"/>
        </w:rPr>
      </w:pPr>
      <w:r w:rsidRPr="00201402">
        <w:rPr>
          <w:rFonts w:asciiTheme="majorBidi" w:hAnsiTheme="majorBidi" w:cstheme="majorBidi"/>
        </w:rPr>
        <w:t>-4data types: phone number, number of people, number of tables, E-mail address</w:t>
      </w:r>
    </w:p>
    <w:p w:rsidRPr="00201402" w:rsidR="00541667" w:rsidP="00201402" w:rsidRDefault="00541667" w14:paraId="081C4722" w14:textId="77777777">
      <w:pPr>
        <w:pStyle w:val="ListParagraph"/>
        <w:jc w:val="both"/>
        <w:rPr>
          <w:rFonts w:asciiTheme="majorBidi" w:hAnsiTheme="majorBidi" w:cstheme="majorBidi"/>
        </w:rPr>
      </w:pPr>
      <w:r w:rsidRPr="00201402">
        <w:rPr>
          <w:rFonts w:asciiTheme="majorBidi" w:hAnsiTheme="majorBidi" w:cstheme="majorBidi"/>
        </w:rPr>
        <w:t>-1 record type: customer table, reservation table</w:t>
      </w:r>
    </w:p>
    <w:p w:rsidRPr="00201402" w:rsidR="00541667" w:rsidP="00201402" w:rsidRDefault="00541667" w14:paraId="3FE1A6A3" w14:textId="77777777">
      <w:pPr>
        <w:pStyle w:val="ListParagraph"/>
        <w:jc w:val="both"/>
        <w:rPr>
          <w:rFonts w:asciiTheme="majorBidi" w:hAnsiTheme="majorBidi" w:cstheme="majorBidi"/>
        </w:rPr>
      </w:pPr>
      <w:r w:rsidRPr="00201402">
        <w:rPr>
          <w:rFonts w:asciiTheme="majorBidi" w:hAnsiTheme="majorBidi" w:cstheme="majorBidi"/>
        </w:rPr>
        <w:t>-low complexity</w:t>
      </w:r>
    </w:p>
    <w:p w:rsidRPr="00201402" w:rsidR="00541667" w:rsidP="00201402" w:rsidRDefault="00541667" w14:paraId="4EC29966" w14:textId="77777777">
      <w:pPr>
        <w:pStyle w:val="ListParagraph"/>
        <w:jc w:val="both"/>
        <w:rPr>
          <w:rFonts w:asciiTheme="majorBidi" w:hAnsiTheme="majorBidi" w:cstheme="majorBidi"/>
        </w:rPr>
      </w:pPr>
    </w:p>
    <w:p w:rsidRPr="00201402" w:rsidR="00541667" w:rsidP="00060D76" w:rsidRDefault="00541667" w14:paraId="1A83C442" w14:textId="77777777">
      <w:pPr>
        <w:pStyle w:val="ListParagraph"/>
        <w:numPr>
          <w:ilvl w:val="0"/>
          <w:numId w:val="34"/>
        </w:numPr>
        <w:spacing w:after="160" w:line="256" w:lineRule="auto"/>
        <w:jc w:val="both"/>
        <w:rPr>
          <w:rFonts w:asciiTheme="majorBidi" w:hAnsiTheme="majorBidi" w:cstheme="majorBidi"/>
        </w:rPr>
      </w:pPr>
      <w:r w:rsidRPr="00201402">
        <w:rPr>
          <w:rFonts w:asciiTheme="majorBidi" w:hAnsiTheme="majorBidi" w:cstheme="majorBidi"/>
        </w:rPr>
        <w:t xml:space="preserve">Logical internal File (LIF): </w:t>
      </w:r>
      <w:r w:rsidRPr="00201402">
        <w:rPr>
          <w:rFonts w:asciiTheme="majorBidi" w:hAnsiTheme="majorBidi" w:cstheme="majorBidi"/>
          <w:color w:val="FF0000"/>
        </w:rPr>
        <w:t>4</w:t>
      </w:r>
    </w:p>
    <w:p w:rsidRPr="00201402" w:rsidR="00541667" w:rsidP="00201402" w:rsidRDefault="00541667" w14:paraId="4C0CE886" w14:textId="77777777">
      <w:pPr>
        <w:pStyle w:val="ListParagraph"/>
        <w:jc w:val="both"/>
        <w:rPr>
          <w:rFonts w:asciiTheme="majorBidi" w:hAnsiTheme="majorBidi" w:cstheme="majorBidi"/>
        </w:rPr>
      </w:pPr>
      <w:r w:rsidRPr="00201402">
        <w:rPr>
          <w:rFonts w:asciiTheme="majorBidi" w:hAnsiTheme="majorBidi" w:cstheme="majorBidi"/>
        </w:rPr>
        <w:t>-4data types: phone number, number of people, number of tables, E-mail address</w:t>
      </w:r>
    </w:p>
    <w:p w:rsidRPr="00201402" w:rsidR="00541667" w:rsidP="00201402" w:rsidRDefault="00541667" w14:paraId="264140A3" w14:textId="77777777">
      <w:pPr>
        <w:pStyle w:val="ListParagraph"/>
        <w:jc w:val="both"/>
        <w:rPr>
          <w:rFonts w:asciiTheme="majorBidi" w:hAnsiTheme="majorBidi" w:cstheme="majorBidi"/>
        </w:rPr>
      </w:pPr>
      <w:r w:rsidRPr="00201402">
        <w:rPr>
          <w:rFonts w:asciiTheme="majorBidi" w:hAnsiTheme="majorBidi" w:cstheme="majorBidi"/>
        </w:rPr>
        <w:t>-1 record type: customer table, reservation table</w:t>
      </w:r>
    </w:p>
    <w:p w:rsidRPr="00201402" w:rsidR="00541667" w:rsidP="00201402" w:rsidRDefault="00541667" w14:paraId="30596C88" w14:textId="77777777">
      <w:pPr>
        <w:pStyle w:val="ListParagraph"/>
        <w:jc w:val="both"/>
        <w:rPr>
          <w:rFonts w:asciiTheme="majorBidi" w:hAnsiTheme="majorBidi" w:cstheme="majorBidi"/>
        </w:rPr>
      </w:pPr>
      <w:r w:rsidRPr="00201402">
        <w:rPr>
          <w:rFonts w:asciiTheme="majorBidi" w:hAnsiTheme="majorBidi" w:cstheme="majorBidi"/>
        </w:rPr>
        <w:t>-low complexity</w:t>
      </w:r>
    </w:p>
    <w:p w:rsidRPr="00201402" w:rsidR="00541667" w:rsidP="00201402" w:rsidRDefault="00541667" w14:paraId="71A56389" w14:textId="77777777">
      <w:pPr>
        <w:pStyle w:val="ListParagraph"/>
        <w:jc w:val="both"/>
        <w:rPr>
          <w:rFonts w:asciiTheme="majorBidi" w:hAnsiTheme="majorBidi" w:cstheme="majorBidi"/>
        </w:rPr>
      </w:pPr>
    </w:p>
    <w:p w:rsidRPr="00201402" w:rsidR="00541667" w:rsidP="00060D76" w:rsidRDefault="00541667" w14:paraId="70E87F92" w14:textId="77777777">
      <w:pPr>
        <w:pStyle w:val="ListParagraph"/>
        <w:numPr>
          <w:ilvl w:val="0"/>
          <w:numId w:val="34"/>
        </w:numPr>
        <w:spacing w:after="160" w:line="256" w:lineRule="auto"/>
        <w:jc w:val="both"/>
        <w:rPr>
          <w:rFonts w:asciiTheme="majorBidi" w:hAnsiTheme="majorBidi" w:cstheme="majorBidi"/>
        </w:rPr>
      </w:pPr>
      <w:r w:rsidRPr="00201402">
        <w:rPr>
          <w:rFonts w:asciiTheme="majorBidi" w:hAnsiTheme="majorBidi" w:cstheme="majorBidi"/>
        </w:rPr>
        <w:t>External Interface (EIF):</w:t>
      </w:r>
    </w:p>
    <w:p w:rsidRPr="00201402" w:rsidR="00541667" w:rsidP="00201402" w:rsidRDefault="00541667" w14:paraId="2272E72C" w14:textId="77777777">
      <w:pPr>
        <w:pStyle w:val="ListParagraph"/>
        <w:jc w:val="both"/>
        <w:rPr>
          <w:rFonts w:asciiTheme="majorBidi" w:hAnsiTheme="majorBidi" w:cstheme="majorBidi"/>
        </w:rPr>
      </w:pPr>
      <w:r w:rsidRPr="00201402">
        <w:rPr>
          <w:rFonts w:asciiTheme="majorBidi" w:hAnsiTheme="majorBidi" w:cstheme="majorBidi"/>
        </w:rPr>
        <w:t>-0 datatype</w:t>
      </w:r>
    </w:p>
    <w:p w:rsidRPr="00201402" w:rsidR="00541667" w:rsidP="00201402" w:rsidRDefault="00541667" w14:paraId="2D1B4273" w14:textId="77777777">
      <w:pPr>
        <w:pStyle w:val="ListParagraph"/>
        <w:jc w:val="both"/>
        <w:rPr>
          <w:rFonts w:asciiTheme="majorBidi" w:hAnsiTheme="majorBidi" w:cstheme="majorBidi"/>
        </w:rPr>
      </w:pPr>
      <w:r w:rsidRPr="00201402">
        <w:rPr>
          <w:rFonts w:asciiTheme="majorBidi" w:hAnsiTheme="majorBidi" w:cstheme="majorBidi"/>
        </w:rPr>
        <w:t>-0 record type</w:t>
      </w:r>
    </w:p>
    <w:p w:rsidRPr="00201402" w:rsidR="00541667" w:rsidP="00201402" w:rsidRDefault="00541667" w14:paraId="09D109DA" w14:textId="77777777">
      <w:pPr>
        <w:pStyle w:val="ListParagraph"/>
        <w:jc w:val="both"/>
        <w:rPr>
          <w:rFonts w:asciiTheme="majorBidi" w:hAnsiTheme="majorBidi" w:cstheme="majorBidi"/>
        </w:rPr>
      </w:pPr>
      <w:r w:rsidRPr="00201402">
        <w:rPr>
          <w:rFonts w:asciiTheme="majorBidi" w:hAnsiTheme="majorBidi" w:cstheme="majorBidi"/>
        </w:rPr>
        <w:t>-low complexity</w:t>
      </w:r>
    </w:p>
    <w:p w:rsidRPr="00201402" w:rsidR="00541667" w:rsidP="00201402" w:rsidRDefault="00541667" w14:paraId="33739C08" w14:textId="77777777">
      <w:pPr>
        <w:pStyle w:val="ListParagraph"/>
        <w:jc w:val="both"/>
        <w:rPr>
          <w:rFonts w:asciiTheme="majorBidi" w:hAnsiTheme="majorBidi" w:cstheme="majorBidi"/>
        </w:rPr>
      </w:pPr>
    </w:p>
    <w:p w:rsidRPr="00201402" w:rsidR="00541667" w:rsidP="00201402" w:rsidRDefault="00541667" w14:paraId="75359C58" w14:textId="77777777">
      <w:pPr>
        <w:pStyle w:val="ListParagraph"/>
        <w:jc w:val="both"/>
        <w:rPr>
          <w:rFonts w:asciiTheme="majorBidi" w:hAnsiTheme="majorBidi" w:cstheme="majorBidi"/>
          <w:b/>
          <w:bCs/>
          <w:u w:val="single"/>
        </w:rPr>
      </w:pPr>
      <w:r w:rsidRPr="00201402">
        <w:rPr>
          <w:rFonts w:asciiTheme="majorBidi" w:hAnsiTheme="majorBidi" w:cstheme="majorBidi"/>
          <w:b/>
          <w:bCs/>
          <w:u w:val="single"/>
        </w:rPr>
        <w:t>Multiplier:</w:t>
      </w:r>
    </w:p>
    <w:p w:rsidRPr="00201402" w:rsidR="00541667" w:rsidP="00201402" w:rsidRDefault="00541667" w14:paraId="24BBDA13" w14:textId="77777777">
      <w:pPr>
        <w:pStyle w:val="ListParagraph"/>
        <w:jc w:val="both"/>
        <w:rPr>
          <w:rFonts w:asciiTheme="majorBidi" w:hAnsiTheme="majorBidi" w:cstheme="majorBidi"/>
        </w:rPr>
      </w:pPr>
      <w:r w:rsidRPr="00201402">
        <w:rPr>
          <w:rFonts w:asciiTheme="majorBidi" w:hAnsiTheme="majorBidi" w:cstheme="majorBidi"/>
        </w:rPr>
        <w:t>External input types (EI): 3</w:t>
      </w:r>
    </w:p>
    <w:p w:rsidRPr="00201402" w:rsidR="00541667" w:rsidP="00201402" w:rsidRDefault="00541667" w14:paraId="55A9D95A" w14:textId="77777777">
      <w:pPr>
        <w:pStyle w:val="ListParagraph"/>
        <w:jc w:val="both"/>
        <w:rPr>
          <w:rFonts w:asciiTheme="majorBidi" w:hAnsiTheme="majorBidi" w:cstheme="majorBidi"/>
        </w:rPr>
      </w:pPr>
      <w:r w:rsidRPr="00201402">
        <w:rPr>
          <w:rFonts w:asciiTheme="majorBidi" w:hAnsiTheme="majorBidi" w:cstheme="majorBidi"/>
        </w:rPr>
        <w:t>External output types (EO): 4</w:t>
      </w:r>
    </w:p>
    <w:p w:rsidRPr="00201402" w:rsidR="00541667" w:rsidP="00201402" w:rsidRDefault="00541667" w14:paraId="7004325A" w14:textId="77777777">
      <w:pPr>
        <w:pStyle w:val="ListParagraph"/>
        <w:jc w:val="both"/>
        <w:rPr>
          <w:rFonts w:asciiTheme="majorBidi" w:hAnsiTheme="majorBidi" w:cstheme="majorBidi"/>
        </w:rPr>
      </w:pPr>
      <w:r w:rsidRPr="00201402">
        <w:rPr>
          <w:rFonts w:asciiTheme="majorBidi" w:hAnsiTheme="majorBidi" w:cstheme="majorBidi"/>
        </w:rPr>
        <w:t>External Query types (EQ): 3</w:t>
      </w:r>
    </w:p>
    <w:p w:rsidRPr="00201402" w:rsidR="00541667" w:rsidP="00201402" w:rsidRDefault="00541667" w14:paraId="6C0C8CAC" w14:textId="77777777">
      <w:pPr>
        <w:pStyle w:val="ListParagraph"/>
        <w:jc w:val="both"/>
        <w:rPr>
          <w:rFonts w:asciiTheme="majorBidi" w:hAnsiTheme="majorBidi" w:cstheme="majorBidi"/>
        </w:rPr>
      </w:pPr>
      <w:r w:rsidRPr="00201402">
        <w:rPr>
          <w:rFonts w:asciiTheme="majorBidi" w:hAnsiTheme="majorBidi" w:cstheme="majorBidi"/>
        </w:rPr>
        <w:t>Logical internal file types (LIF): 7</w:t>
      </w:r>
    </w:p>
    <w:p w:rsidRPr="00201402" w:rsidR="00541667" w:rsidP="00201402" w:rsidRDefault="00541667" w14:paraId="387D8491" w14:textId="77777777">
      <w:pPr>
        <w:pStyle w:val="ListParagraph"/>
        <w:jc w:val="both"/>
        <w:rPr>
          <w:rFonts w:asciiTheme="majorBidi" w:hAnsiTheme="majorBidi" w:cstheme="majorBidi"/>
        </w:rPr>
      </w:pPr>
      <w:r w:rsidRPr="00201402">
        <w:rPr>
          <w:rFonts w:asciiTheme="majorBidi" w:hAnsiTheme="majorBidi" w:cstheme="majorBidi"/>
        </w:rPr>
        <w:t>External interface file types (EIF): 5</w:t>
      </w:r>
    </w:p>
    <w:p w:rsidRPr="00201402" w:rsidR="00541667" w:rsidP="00201402" w:rsidRDefault="00541667" w14:paraId="42537FAC" w14:textId="77777777">
      <w:pPr>
        <w:pStyle w:val="ListParagraph"/>
        <w:jc w:val="both"/>
        <w:rPr>
          <w:rFonts w:asciiTheme="majorBidi" w:hAnsiTheme="majorBidi" w:cstheme="majorBidi"/>
        </w:rPr>
      </w:pPr>
    </w:p>
    <w:p w:rsidRPr="00201402" w:rsidR="00541667" w:rsidP="00201402" w:rsidRDefault="00541667" w14:paraId="1855D0E3" w14:textId="77777777">
      <w:pPr>
        <w:jc w:val="both"/>
        <w:rPr>
          <w:rFonts w:asciiTheme="majorBidi" w:hAnsiTheme="majorBidi" w:cstheme="majorBidi"/>
          <w:b/>
          <w:bCs/>
          <w:u w:val="single"/>
        </w:rPr>
      </w:pPr>
      <w:r w:rsidRPr="00201402">
        <w:rPr>
          <w:rFonts w:asciiTheme="majorBidi" w:hAnsiTheme="majorBidi" w:cstheme="majorBidi"/>
          <w:b/>
          <w:bCs/>
        </w:rPr>
        <w:t xml:space="preserve">               </w:t>
      </w:r>
      <w:r w:rsidRPr="00201402">
        <w:rPr>
          <w:rFonts w:asciiTheme="majorBidi" w:hAnsiTheme="majorBidi" w:cstheme="majorBidi"/>
          <w:b/>
          <w:bCs/>
          <w:u w:val="single"/>
        </w:rPr>
        <w:t>Size Estimation:</w:t>
      </w:r>
    </w:p>
    <w:p w:rsidRPr="00201402" w:rsidR="00541667" w:rsidP="00201402" w:rsidRDefault="00541667" w14:paraId="2F3B616B" w14:textId="77777777">
      <w:pPr>
        <w:pStyle w:val="ListParagraph"/>
        <w:jc w:val="both"/>
        <w:rPr>
          <w:rFonts w:asciiTheme="majorBidi" w:hAnsiTheme="majorBidi" w:cstheme="majorBidi"/>
        </w:rPr>
      </w:pPr>
      <w:r w:rsidRPr="00201402">
        <w:rPr>
          <w:rFonts w:asciiTheme="majorBidi" w:hAnsiTheme="majorBidi" w:cstheme="majorBidi"/>
        </w:rPr>
        <w:t xml:space="preserve">(4*3) +(2*4) +(1*3) +(2*7) +(0*5) = 37 FP </w:t>
      </w:r>
    </w:p>
    <w:p w:rsidRPr="00201402" w:rsidR="00541667" w:rsidP="00201402" w:rsidRDefault="00541667" w14:paraId="14150E41" w14:textId="376736CE">
      <w:pPr>
        <w:pStyle w:val="ListParagraph"/>
        <w:jc w:val="both"/>
        <w:rPr>
          <w:rFonts w:asciiTheme="majorBidi" w:hAnsiTheme="majorBidi" w:cstheme="majorBidi"/>
        </w:rPr>
      </w:pPr>
      <w:r w:rsidRPr="00201402">
        <w:rPr>
          <w:rFonts w:asciiTheme="majorBidi" w:hAnsiTheme="majorBidi" w:cstheme="majorBidi"/>
        </w:rPr>
        <w:t>37 * 47(JavaScript) =1739 LOC/1000</w:t>
      </w:r>
    </w:p>
    <w:p w:rsidRPr="00201402" w:rsidR="00541667" w:rsidP="00201402" w:rsidRDefault="00541667" w14:paraId="06D098ED" w14:textId="77777777">
      <w:pPr>
        <w:pStyle w:val="ListParagraph"/>
        <w:jc w:val="both"/>
        <w:rPr>
          <w:rFonts w:asciiTheme="majorBidi" w:hAnsiTheme="majorBidi" w:cstheme="majorBidi"/>
        </w:rPr>
      </w:pPr>
      <w:r w:rsidRPr="00201402">
        <w:rPr>
          <w:rFonts w:asciiTheme="majorBidi" w:hAnsiTheme="majorBidi" w:cstheme="majorBidi"/>
        </w:rPr>
        <w:tab/>
      </w:r>
      <w:r w:rsidRPr="00201402">
        <w:rPr>
          <w:rFonts w:asciiTheme="majorBidi" w:hAnsiTheme="majorBidi" w:cstheme="majorBidi"/>
        </w:rPr>
        <w:tab/>
      </w:r>
      <w:r w:rsidRPr="00201402">
        <w:rPr>
          <w:rFonts w:asciiTheme="majorBidi" w:hAnsiTheme="majorBidi" w:cstheme="majorBidi"/>
        </w:rPr>
        <w:t>= 1.739KLOC</w:t>
      </w:r>
    </w:p>
    <w:p w:rsidRPr="00201402" w:rsidR="00541667" w:rsidP="00201402" w:rsidRDefault="00541667" w14:paraId="0B877040" w14:textId="77777777">
      <w:pPr>
        <w:pStyle w:val="ListParagraph"/>
        <w:jc w:val="both"/>
        <w:rPr>
          <w:rFonts w:asciiTheme="majorBidi" w:hAnsiTheme="majorBidi" w:cstheme="majorBidi"/>
        </w:rPr>
      </w:pPr>
    </w:p>
    <w:p w:rsidRPr="00201402" w:rsidR="00541667" w:rsidP="00201402" w:rsidRDefault="00541667" w14:paraId="65EA0AE9" w14:textId="77777777">
      <w:pPr>
        <w:pStyle w:val="ListParagraph"/>
        <w:jc w:val="both"/>
        <w:rPr>
          <w:rFonts w:asciiTheme="majorBidi" w:hAnsiTheme="majorBidi" w:cstheme="majorBidi"/>
          <w:b/>
          <w:bCs/>
          <w:u w:val="single"/>
        </w:rPr>
      </w:pPr>
      <w:r w:rsidRPr="00201402">
        <w:rPr>
          <w:rFonts w:asciiTheme="majorBidi" w:hAnsiTheme="majorBidi" w:cstheme="majorBidi"/>
          <w:b/>
          <w:bCs/>
          <w:u w:val="single"/>
        </w:rPr>
        <w:t>Function Search Dishes size estimation (Using Albrecht II method):</w:t>
      </w:r>
    </w:p>
    <w:p w:rsidRPr="00201402" w:rsidR="00541667" w:rsidP="00201402" w:rsidRDefault="00541667" w14:paraId="5EB1674E" w14:textId="77777777">
      <w:pPr>
        <w:pStyle w:val="ListParagraph"/>
        <w:jc w:val="both"/>
        <w:rPr>
          <w:rFonts w:asciiTheme="majorBidi" w:hAnsiTheme="majorBidi" w:cstheme="majorBidi"/>
          <w:b/>
          <w:bCs/>
          <w:u w:val="single"/>
        </w:rPr>
      </w:pPr>
      <w:r w:rsidRPr="00201402">
        <w:rPr>
          <w:rFonts w:asciiTheme="majorBidi" w:hAnsiTheme="majorBidi" w:cstheme="majorBidi"/>
          <w:b/>
          <w:bCs/>
          <w:u w:val="single"/>
        </w:rPr>
        <w:t xml:space="preserve">Function Scenario: </w:t>
      </w:r>
    </w:p>
    <w:p w:rsidRPr="00201402" w:rsidR="00541667" w:rsidP="00201402" w:rsidRDefault="00541667" w14:paraId="56D5134C" w14:textId="77777777">
      <w:pPr>
        <w:pStyle w:val="ListParagraph"/>
        <w:jc w:val="both"/>
        <w:rPr>
          <w:rFonts w:asciiTheme="majorBidi" w:hAnsiTheme="majorBidi" w:cstheme="majorBidi"/>
        </w:rPr>
      </w:pPr>
      <w:r w:rsidRPr="00201402">
        <w:rPr>
          <w:rFonts w:asciiTheme="majorBidi" w:hAnsiTheme="majorBidi" w:cstheme="majorBidi"/>
        </w:rPr>
        <w:lastRenderedPageBreak/>
        <w:t>User clicks on the search bar and then enters the desire dishes name and then they click search on the search bar button, after clicking on the search button the database views the desired dish name using the select query. User will select his/her specific dish to reserve it then a confirmation message will appear to the user with their order details.</w:t>
      </w:r>
    </w:p>
    <w:p w:rsidRPr="00201402" w:rsidR="00541667" w:rsidP="00201402" w:rsidRDefault="00541667" w14:paraId="47521D08" w14:textId="77777777">
      <w:pPr>
        <w:pStyle w:val="ListParagraph"/>
        <w:jc w:val="both"/>
        <w:rPr>
          <w:rFonts w:asciiTheme="majorBidi" w:hAnsiTheme="majorBidi" w:cstheme="majorBidi"/>
        </w:rPr>
      </w:pPr>
    </w:p>
    <w:p w:rsidRPr="00582467" w:rsidR="00541667" w:rsidP="00201402" w:rsidRDefault="00541667" w14:paraId="34308E41" w14:textId="77777777">
      <w:pPr>
        <w:pStyle w:val="ListParagraph"/>
        <w:jc w:val="both"/>
        <w:rPr>
          <w:rFonts w:asciiTheme="majorBidi" w:hAnsiTheme="majorBidi" w:cstheme="majorBidi"/>
          <w:b/>
          <w:bCs/>
          <w:u w:val="single"/>
        </w:rPr>
      </w:pPr>
      <w:r w:rsidRPr="00582467">
        <w:rPr>
          <w:rFonts w:asciiTheme="majorBidi" w:hAnsiTheme="majorBidi" w:cstheme="majorBidi"/>
          <w:b/>
          <w:bCs/>
          <w:u w:val="single"/>
        </w:rPr>
        <w:t>Inputs:</w:t>
      </w:r>
    </w:p>
    <w:p w:rsidRPr="00201402" w:rsidR="00541667" w:rsidP="00201402" w:rsidRDefault="00541667" w14:paraId="45CE1EFE" w14:textId="77777777">
      <w:pPr>
        <w:pStyle w:val="ListParagraph"/>
        <w:jc w:val="both"/>
        <w:rPr>
          <w:rFonts w:asciiTheme="majorBidi" w:hAnsiTheme="majorBidi" w:cstheme="majorBidi"/>
          <w:u w:val="single"/>
        </w:rPr>
      </w:pPr>
      <w:r w:rsidRPr="00201402">
        <w:rPr>
          <w:rFonts w:asciiTheme="majorBidi" w:hAnsiTheme="majorBidi" w:cstheme="majorBidi"/>
        </w:rPr>
        <w:t>1-Dish name</w:t>
      </w:r>
    </w:p>
    <w:p w:rsidRPr="00201402" w:rsidR="00541667" w:rsidP="00201402" w:rsidRDefault="00541667" w14:paraId="0F87C5C7" w14:textId="77777777">
      <w:pPr>
        <w:pStyle w:val="ListParagraph"/>
        <w:jc w:val="both"/>
        <w:rPr>
          <w:rFonts w:asciiTheme="majorBidi" w:hAnsiTheme="majorBidi" w:cstheme="majorBidi"/>
        </w:rPr>
      </w:pPr>
    </w:p>
    <w:p w:rsidRPr="00582467" w:rsidR="00541667" w:rsidP="00201402" w:rsidRDefault="00541667" w14:paraId="66BB0C0D" w14:textId="77777777">
      <w:pPr>
        <w:pStyle w:val="ListParagraph"/>
        <w:jc w:val="both"/>
        <w:rPr>
          <w:rFonts w:asciiTheme="majorBidi" w:hAnsiTheme="majorBidi" w:cstheme="majorBidi"/>
          <w:b/>
          <w:bCs/>
          <w:u w:val="single"/>
        </w:rPr>
      </w:pPr>
      <w:r w:rsidRPr="00582467">
        <w:rPr>
          <w:rFonts w:asciiTheme="majorBidi" w:hAnsiTheme="majorBidi" w:cstheme="majorBidi"/>
          <w:b/>
          <w:bCs/>
          <w:u w:val="single"/>
        </w:rPr>
        <w:t>Output:</w:t>
      </w:r>
    </w:p>
    <w:p w:rsidRPr="00201402" w:rsidR="00541667" w:rsidP="00201402" w:rsidRDefault="00541667" w14:paraId="30CA47BC" w14:textId="77777777">
      <w:pPr>
        <w:pStyle w:val="ListParagraph"/>
        <w:jc w:val="both"/>
        <w:rPr>
          <w:rFonts w:asciiTheme="majorBidi" w:hAnsiTheme="majorBidi" w:cstheme="majorBidi"/>
        </w:rPr>
      </w:pPr>
      <w:r w:rsidRPr="00201402">
        <w:rPr>
          <w:rFonts w:asciiTheme="majorBidi" w:hAnsiTheme="majorBidi" w:cstheme="majorBidi"/>
        </w:rPr>
        <w:t>1-confirmation message</w:t>
      </w:r>
    </w:p>
    <w:p w:rsidRPr="00201402" w:rsidR="00541667" w:rsidP="00201402" w:rsidRDefault="00541667" w14:paraId="5B2EB82F" w14:textId="77777777">
      <w:pPr>
        <w:pStyle w:val="ListParagraph"/>
        <w:jc w:val="both"/>
        <w:rPr>
          <w:rFonts w:asciiTheme="majorBidi" w:hAnsiTheme="majorBidi" w:cstheme="majorBidi"/>
        </w:rPr>
      </w:pPr>
    </w:p>
    <w:p w:rsidRPr="00582467" w:rsidR="00541667" w:rsidP="00201402" w:rsidRDefault="00541667" w14:paraId="2A5CC874" w14:textId="77777777">
      <w:pPr>
        <w:pStyle w:val="ListParagraph"/>
        <w:jc w:val="both"/>
        <w:rPr>
          <w:rFonts w:asciiTheme="majorBidi" w:hAnsiTheme="majorBidi" w:cstheme="majorBidi"/>
          <w:b/>
          <w:bCs/>
          <w:u w:val="single"/>
        </w:rPr>
      </w:pPr>
      <w:r w:rsidRPr="00582467">
        <w:rPr>
          <w:rFonts w:asciiTheme="majorBidi" w:hAnsiTheme="majorBidi" w:cstheme="majorBidi"/>
          <w:b/>
          <w:bCs/>
          <w:u w:val="single"/>
        </w:rPr>
        <w:t>Entities (storage):</w:t>
      </w:r>
    </w:p>
    <w:p w:rsidRPr="00201402" w:rsidR="00541667" w:rsidP="00201402" w:rsidRDefault="00541667" w14:paraId="4482DAC3" w14:textId="77777777">
      <w:pPr>
        <w:pStyle w:val="ListParagraph"/>
        <w:jc w:val="both"/>
        <w:rPr>
          <w:rFonts w:asciiTheme="majorBidi" w:hAnsiTheme="majorBidi" w:cstheme="majorBidi"/>
        </w:rPr>
      </w:pPr>
      <w:r w:rsidRPr="00201402">
        <w:rPr>
          <w:rFonts w:asciiTheme="majorBidi" w:hAnsiTheme="majorBidi" w:cstheme="majorBidi"/>
        </w:rPr>
        <w:t>1-Item table</w:t>
      </w:r>
    </w:p>
    <w:p w:rsidRPr="00201402" w:rsidR="00541667" w:rsidP="00201402" w:rsidRDefault="00541667" w14:paraId="6B0F55C3" w14:textId="77777777">
      <w:pPr>
        <w:pStyle w:val="ListParagraph"/>
        <w:jc w:val="both"/>
        <w:rPr>
          <w:rFonts w:asciiTheme="majorBidi" w:hAnsiTheme="majorBidi" w:cstheme="majorBidi"/>
        </w:rPr>
      </w:pPr>
      <w:r w:rsidRPr="00201402">
        <w:rPr>
          <w:rFonts w:asciiTheme="majorBidi" w:hAnsiTheme="majorBidi" w:cstheme="majorBidi"/>
        </w:rPr>
        <w:t>2-Menu table</w:t>
      </w:r>
    </w:p>
    <w:p w:rsidRPr="00201402" w:rsidR="00541667" w:rsidP="00201402" w:rsidRDefault="00541667" w14:paraId="4659FB65" w14:textId="77777777">
      <w:pPr>
        <w:pStyle w:val="ListParagraph"/>
        <w:jc w:val="both"/>
        <w:rPr>
          <w:rFonts w:asciiTheme="majorBidi" w:hAnsiTheme="majorBidi" w:cstheme="majorBidi"/>
          <w:b/>
          <w:bCs/>
          <w:u w:val="single"/>
        </w:rPr>
      </w:pPr>
      <w:r w:rsidRPr="00201402">
        <w:rPr>
          <w:rFonts w:asciiTheme="majorBidi" w:hAnsiTheme="majorBidi" w:cstheme="majorBidi"/>
          <w:b/>
          <w:bCs/>
          <w:u w:val="single"/>
        </w:rPr>
        <w:t xml:space="preserve"> </w:t>
      </w:r>
    </w:p>
    <w:p w:rsidRPr="00201402" w:rsidR="00541667" w:rsidP="00201402" w:rsidRDefault="00541667" w14:paraId="050E3EB7" w14:textId="77777777">
      <w:pPr>
        <w:pStyle w:val="ListParagraph"/>
        <w:jc w:val="both"/>
        <w:rPr>
          <w:rFonts w:asciiTheme="majorBidi" w:hAnsiTheme="majorBidi" w:cstheme="majorBidi"/>
          <w:b/>
          <w:bCs/>
          <w:u w:val="single"/>
        </w:rPr>
      </w:pPr>
      <w:r w:rsidRPr="00201402">
        <w:rPr>
          <w:rFonts w:asciiTheme="majorBidi" w:hAnsiTheme="majorBidi" w:cstheme="majorBidi"/>
          <w:b/>
          <w:bCs/>
          <w:u w:val="single"/>
        </w:rPr>
        <w:t>Size estimation:</w:t>
      </w:r>
    </w:p>
    <w:p w:rsidRPr="00201402" w:rsidR="00541667" w:rsidP="00201402" w:rsidRDefault="00541667" w14:paraId="0E88B0F9" w14:textId="77777777">
      <w:pPr>
        <w:pStyle w:val="ListParagraph"/>
        <w:jc w:val="both"/>
        <w:rPr>
          <w:rFonts w:asciiTheme="majorBidi" w:hAnsiTheme="majorBidi" w:cstheme="majorBidi"/>
        </w:rPr>
      </w:pPr>
      <w:r w:rsidRPr="00201402">
        <w:rPr>
          <w:rFonts w:asciiTheme="majorBidi" w:hAnsiTheme="majorBidi" w:cstheme="majorBidi"/>
        </w:rPr>
        <w:t>Ni * 0.58 + Ne*1.66 + No*0.26</w:t>
      </w:r>
    </w:p>
    <w:p w:rsidRPr="00201402" w:rsidR="00541667" w:rsidP="00201402" w:rsidRDefault="00541667" w14:paraId="2CFA06AB" w14:textId="77777777">
      <w:pPr>
        <w:pStyle w:val="ListParagraph"/>
        <w:jc w:val="both"/>
        <w:rPr>
          <w:rFonts w:asciiTheme="majorBidi" w:hAnsiTheme="majorBidi" w:cstheme="majorBidi"/>
        </w:rPr>
      </w:pPr>
      <w:r w:rsidRPr="00201402">
        <w:rPr>
          <w:rFonts w:asciiTheme="majorBidi" w:hAnsiTheme="majorBidi" w:cstheme="majorBidi"/>
        </w:rPr>
        <w:t>1*0.58+1*1.66+2*0.26=2.76FP</w:t>
      </w:r>
    </w:p>
    <w:p w:rsidRPr="00201402" w:rsidR="00541667" w:rsidP="00201402" w:rsidRDefault="00541667" w14:paraId="0EDE892B" w14:textId="77777777">
      <w:pPr>
        <w:pStyle w:val="ListParagraph"/>
        <w:jc w:val="both"/>
        <w:rPr>
          <w:rFonts w:asciiTheme="majorBidi" w:hAnsiTheme="majorBidi" w:cstheme="majorBidi"/>
        </w:rPr>
      </w:pPr>
      <w:r w:rsidRPr="00201402">
        <w:rPr>
          <w:rFonts w:asciiTheme="majorBidi" w:hAnsiTheme="majorBidi" w:cstheme="majorBidi"/>
        </w:rPr>
        <w:t>2.76 FP * (47) =129.72LOC =0.12972 KLOC</w:t>
      </w:r>
    </w:p>
    <w:p w:rsidRPr="00201402" w:rsidR="00541667" w:rsidP="00201402" w:rsidRDefault="00541667" w14:paraId="0A40EF32" w14:textId="77777777">
      <w:pPr>
        <w:pStyle w:val="ListParagraph"/>
        <w:jc w:val="both"/>
        <w:rPr>
          <w:rFonts w:asciiTheme="majorBidi" w:hAnsiTheme="majorBidi" w:cstheme="majorBidi"/>
        </w:rPr>
      </w:pPr>
    </w:p>
    <w:p w:rsidRPr="00201402" w:rsidR="00541667" w:rsidP="00201402" w:rsidRDefault="00541667" w14:paraId="7EEFFF77" w14:textId="77777777">
      <w:pPr>
        <w:ind w:firstLine="720"/>
        <w:jc w:val="both"/>
        <w:rPr>
          <w:rFonts w:asciiTheme="majorBidi" w:hAnsiTheme="majorBidi" w:cstheme="majorBidi"/>
          <w:sz w:val="26"/>
          <w:szCs w:val="26"/>
          <w:u w:val="single"/>
        </w:rPr>
      </w:pPr>
    </w:p>
    <w:p w:rsidRPr="00201402" w:rsidR="00C050FB" w:rsidP="00201402" w:rsidRDefault="00C050FB" w14:paraId="0AD5E62D" w14:textId="77777777">
      <w:pPr>
        <w:ind w:firstLine="720"/>
        <w:jc w:val="both"/>
        <w:rPr>
          <w:rFonts w:asciiTheme="majorBidi" w:hAnsiTheme="majorBidi" w:cstheme="majorBidi"/>
          <w:sz w:val="26"/>
          <w:szCs w:val="26"/>
          <w:u w:val="single"/>
        </w:rPr>
      </w:pPr>
      <w:r w:rsidRPr="00201402">
        <w:rPr>
          <w:rFonts w:asciiTheme="majorBidi" w:hAnsiTheme="majorBidi" w:cstheme="majorBidi"/>
          <w:sz w:val="26"/>
          <w:szCs w:val="26"/>
          <w:u w:val="single"/>
        </w:rPr>
        <w:t>Effort Estimation:</w:t>
      </w:r>
    </w:p>
    <w:p w:rsidRPr="00201402" w:rsidR="00541667" w:rsidP="00201402" w:rsidRDefault="00541667" w14:paraId="5134B5B7" w14:textId="77777777">
      <w:pPr>
        <w:pStyle w:val="ListParagraph"/>
        <w:jc w:val="both"/>
        <w:rPr>
          <w:rFonts w:asciiTheme="majorBidi" w:hAnsiTheme="majorBidi" w:cstheme="majorBidi"/>
          <w:b/>
          <w:bCs/>
          <w:u w:val="single"/>
        </w:rPr>
      </w:pPr>
      <w:r w:rsidRPr="00201402">
        <w:rPr>
          <w:rFonts w:asciiTheme="majorBidi" w:hAnsiTheme="majorBidi" w:cstheme="majorBidi"/>
          <w:b/>
          <w:bCs/>
          <w:u w:val="single"/>
        </w:rPr>
        <w:t>COCOMO 81:</w:t>
      </w:r>
    </w:p>
    <w:p w:rsidRPr="00201402" w:rsidR="00541667" w:rsidP="00201402" w:rsidRDefault="00541667" w14:paraId="6E2C1867" w14:textId="77777777">
      <w:pPr>
        <w:pStyle w:val="ListParagraph"/>
        <w:jc w:val="both"/>
        <w:rPr>
          <w:rFonts w:asciiTheme="majorBidi" w:hAnsiTheme="majorBidi" w:cstheme="majorBidi"/>
          <w:u w:val="single"/>
        </w:rPr>
      </w:pPr>
      <w:r w:rsidRPr="00201402">
        <w:rPr>
          <w:rFonts w:asciiTheme="majorBidi" w:hAnsiTheme="majorBidi" w:cstheme="majorBidi"/>
          <w:u w:val="single"/>
        </w:rPr>
        <w:t>Reserve a table:</w:t>
      </w:r>
    </w:p>
    <w:p w:rsidRPr="00201402" w:rsidR="00541667" w:rsidP="00201402" w:rsidRDefault="00541667" w14:paraId="2CB108FA" w14:textId="77777777">
      <w:pPr>
        <w:jc w:val="both"/>
        <w:rPr>
          <w:rFonts w:asciiTheme="majorBidi" w:hAnsiTheme="majorBidi" w:cstheme="majorBidi"/>
        </w:rPr>
      </w:pPr>
      <w:r w:rsidRPr="00201402">
        <w:rPr>
          <w:rFonts w:asciiTheme="majorBidi" w:hAnsiTheme="majorBidi" w:cstheme="majorBidi"/>
        </w:rPr>
        <w:t xml:space="preserve">             Effort = C (size)^k</w:t>
      </w:r>
    </w:p>
    <w:p w:rsidRPr="00201402" w:rsidR="00541667" w:rsidP="00201402" w:rsidRDefault="00541667" w14:paraId="1EB2257B" w14:textId="77777777">
      <w:pPr>
        <w:jc w:val="both"/>
        <w:rPr>
          <w:rFonts w:asciiTheme="majorBidi" w:hAnsiTheme="majorBidi" w:cstheme="majorBidi"/>
        </w:rPr>
      </w:pPr>
      <w:r w:rsidRPr="00201402">
        <w:rPr>
          <w:rFonts w:asciiTheme="majorBidi" w:hAnsiTheme="majorBidi" w:cstheme="majorBidi"/>
        </w:rPr>
        <w:t xml:space="preserve">          Reserve table function will use a semi-detached system because it has some constraints regarding the phone number and e-mail address.</w:t>
      </w:r>
    </w:p>
    <w:p w:rsidRPr="00201402" w:rsidR="00541667" w:rsidP="00201402" w:rsidRDefault="00541667" w14:paraId="33549E2D" w14:textId="77777777">
      <w:pPr>
        <w:jc w:val="both"/>
        <w:rPr>
          <w:rFonts w:asciiTheme="majorBidi" w:hAnsiTheme="majorBidi" w:cstheme="majorBidi"/>
        </w:rPr>
      </w:pPr>
      <w:r w:rsidRPr="00201402">
        <w:rPr>
          <w:rFonts w:asciiTheme="majorBidi" w:hAnsiTheme="majorBidi" w:cstheme="majorBidi"/>
        </w:rPr>
        <w:t>C = 3.0</w:t>
      </w:r>
    </w:p>
    <w:p w:rsidRPr="00201402" w:rsidR="00541667" w:rsidP="00201402" w:rsidRDefault="00541667" w14:paraId="5044EA8E" w14:textId="77777777">
      <w:pPr>
        <w:jc w:val="both"/>
        <w:rPr>
          <w:rFonts w:asciiTheme="majorBidi" w:hAnsiTheme="majorBidi" w:cstheme="majorBidi"/>
        </w:rPr>
      </w:pPr>
      <w:r w:rsidRPr="00201402">
        <w:rPr>
          <w:rFonts w:asciiTheme="majorBidi" w:hAnsiTheme="majorBidi" w:cstheme="majorBidi"/>
        </w:rPr>
        <w:t>K= 1.12</w:t>
      </w:r>
    </w:p>
    <w:p w:rsidRPr="00201402" w:rsidR="00541667" w:rsidP="00201402" w:rsidRDefault="00541667" w14:paraId="7EE72AFD" w14:textId="77777777">
      <w:pPr>
        <w:jc w:val="both"/>
        <w:rPr>
          <w:rFonts w:asciiTheme="majorBidi" w:hAnsiTheme="majorBidi" w:cstheme="majorBidi"/>
        </w:rPr>
      </w:pPr>
      <w:r w:rsidRPr="00201402">
        <w:rPr>
          <w:rFonts w:asciiTheme="majorBidi" w:hAnsiTheme="majorBidi" w:cstheme="majorBidi"/>
        </w:rPr>
        <w:t>Effort=3.0(1.739) ^1.12=5.57 PM</w:t>
      </w:r>
    </w:p>
    <w:p w:rsidRPr="00201402" w:rsidR="00541667" w:rsidP="00201402" w:rsidRDefault="00541667" w14:paraId="05693136" w14:textId="77777777">
      <w:pPr>
        <w:jc w:val="both"/>
        <w:rPr>
          <w:rFonts w:asciiTheme="majorBidi" w:hAnsiTheme="majorBidi" w:cstheme="majorBidi"/>
        </w:rPr>
      </w:pPr>
    </w:p>
    <w:p w:rsidRPr="00201402" w:rsidR="00541667" w:rsidP="00201402" w:rsidRDefault="00541667" w14:paraId="2F919D7D" w14:textId="77777777">
      <w:pPr>
        <w:jc w:val="both"/>
        <w:rPr>
          <w:rFonts w:asciiTheme="majorBidi" w:hAnsiTheme="majorBidi" w:cstheme="majorBidi"/>
          <w:b/>
          <w:bCs/>
          <w:u w:val="single"/>
        </w:rPr>
      </w:pPr>
      <w:r w:rsidRPr="00201402">
        <w:rPr>
          <w:rFonts w:asciiTheme="majorBidi" w:hAnsiTheme="majorBidi" w:cstheme="majorBidi"/>
          <w:b/>
          <w:bCs/>
          <w:u w:val="single"/>
        </w:rPr>
        <w:t>COCOMO II:</w:t>
      </w:r>
    </w:p>
    <w:p w:rsidRPr="00201402" w:rsidR="00541667" w:rsidP="00201402" w:rsidRDefault="00541667" w14:paraId="00539915" w14:textId="77777777">
      <w:pPr>
        <w:jc w:val="both"/>
        <w:rPr>
          <w:rFonts w:asciiTheme="majorBidi" w:hAnsiTheme="majorBidi" w:cstheme="majorBidi"/>
          <w:u w:val="single"/>
        </w:rPr>
      </w:pPr>
      <w:r w:rsidRPr="00201402">
        <w:rPr>
          <w:rFonts w:asciiTheme="majorBidi" w:hAnsiTheme="majorBidi" w:cstheme="majorBidi"/>
          <w:u w:val="single"/>
        </w:rPr>
        <w:t>Search dishes:</w:t>
      </w:r>
    </w:p>
    <w:p w:rsidRPr="00201402" w:rsidR="00541667" w:rsidP="00201402" w:rsidRDefault="00541667" w14:paraId="222477D9" w14:textId="77777777">
      <w:pPr>
        <w:jc w:val="both"/>
        <w:rPr>
          <w:rFonts w:asciiTheme="majorBidi" w:hAnsiTheme="majorBidi" w:cstheme="majorBidi"/>
        </w:rPr>
      </w:pPr>
      <w:r w:rsidRPr="00201402">
        <w:rPr>
          <w:rFonts w:asciiTheme="majorBidi" w:hAnsiTheme="majorBidi" w:cstheme="majorBidi"/>
        </w:rPr>
        <w:t>Effort (PM) = A (Size)^sf x (Product of exponent multipliers)</w:t>
      </w:r>
    </w:p>
    <w:p w:rsidRPr="00201402" w:rsidR="00541667" w:rsidP="00201402" w:rsidRDefault="00541667" w14:paraId="6C1682AB" w14:textId="77777777">
      <w:pPr>
        <w:jc w:val="both"/>
        <w:rPr>
          <w:rFonts w:asciiTheme="majorBidi" w:hAnsiTheme="majorBidi" w:cstheme="majorBidi"/>
        </w:rPr>
      </w:pPr>
      <w:r w:rsidRPr="00201402">
        <w:rPr>
          <w:rFonts w:asciiTheme="majorBidi" w:hAnsiTheme="majorBidi" w:cstheme="majorBidi"/>
        </w:rPr>
        <w:t>A = 2.94</w:t>
      </w:r>
    </w:p>
    <w:p w:rsidRPr="00201402" w:rsidR="00541667" w:rsidP="00201402" w:rsidRDefault="00541667" w14:paraId="369FC33F" w14:textId="77777777">
      <w:pPr>
        <w:jc w:val="both"/>
        <w:rPr>
          <w:rFonts w:asciiTheme="majorBidi" w:hAnsiTheme="majorBidi" w:cstheme="majorBidi"/>
        </w:rPr>
      </w:pPr>
      <w:r w:rsidRPr="00201402">
        <w:rPr>
          <w:rFonts w:asciiTheme="majorBidi" w:hAnsiTheme="majorBidi" w:cstheme="majorBidi"/>
        </w:rPr>
        <w:t>Sf= B +0.01* estimation (exponent driver ratings)</w:t>
      </w:r>
    </w:p>
    <w:p w:rsidRPr="00201402" w:rsidR="00541667" w:rsidP="00201402" w:rsidRDefault="00541667" w14:paraId="2A121BBC" w14:textId="77777777">
      <w:pPr>
        <w:jc w:val="both"/>
        <w:rPr>
          <w:rFonts w:asciiTheme="majorBidi" w:hAnsiTheme="majorBidi" w:cstheme="majorBidi"/>
        </w:rPr>
      </w:pPr>
      <w:r w:rsidRPr="00201402">
        <w:rPr>
          <w:rFonts w:asciiTheme="majorBidi" w:hAnsiTheme="majorBidi" w:cstheme="majorBidi"/>
        </w:rPr>
        <w:t>B= 0.91</w:t>
      </w:r>
    </w:p>
    <w:p w:rsidRPr="00201402" w:rsidR="00541667" w:rsidP="00201402" w:rsidRDefault="00541667" w14:paraId="13BEB897" w14:textId="77777777">
      <w:pPr>
        <w:jc w:val="both"/>
        <w:rPr>
          <w:rFonts w:asciiTheme="majorBidi" w:hAnsiTheme="majorBidi" w:cstheme="majorBidi"/>
        </w:rPr>
      </w:pPr>
      <w:r w:rsidRPr="00201402">
        <w:rPr>
          <w:rFonts w:asciiTheme="majorBidi" w:hAnsiTheme="majorBidi" w:cstheme="majorBidi"/>
          <w:u w:val="single"/>
        </w:rPr>
        <w:t xml:space="preserve">Estimation (exponent driver ratings) </w:t>
      </w:r>
      <w:r w:rsidRPr="00201402">
        <w:rPr>
          <w:rFonts w:asciiTheme="majorBidi" w:hAnsiTheme="majorBidi" w:cstheme="majorBidi"/>
        </w:rPr>
        <w:t>= 5 factors (PREC +FLEX+RESL+TEAM+PMAT)</w:t>
      </w:r>
    </w:p>
    <w:p w:rsidRPr="00201402" w:rsidR="00541667" w:rsidP="00201402" w:rsidRDefault="00541667" w14:paraId="16BC42AA" w14:textId="77777777">
      <w:pPr>
        <w:jc w:val="both"/>
        <w:rPr>
          <w:rFonts w:asciiTheme="majorBidi" w:hAnsiTheme="majorBidi" w:cstheme="majorBidi"/>
        </w:rPr>
      </w:pPr>
      <w:r w:rsidRPr="00201402">
        <w:rPr>
          <w:rFonts w:asciiTheme="majorBidi" w:hAnsiTheme="majorBidi" w:cstheme="majorBidi"/>
        </w:rPr>
        <w:t>1-PREC: Low 4.96</w:t>
      </w:r>
    </w:p>
    <w:p w:rsidRPr="00201402" w:rsidR="00541667" w:rsidP="00201402" w:rsidRDefault="00541667" w14:paraId="4F562403" w14:textId="77777777">
      <w:pPr>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b/>
          <w:bCs/>
          <w:u w:val="single"/>
        </w:rPr>
        <w:t>Justification</w:t>
      </w:r>
      <w:r w:rsidRPr="00201402">
        <w:rPr>
          <w:rFonts w:asciiTheme="majorBidi" w:hAnsiTheme="majorBidi" w:cstheme="majorBidi"/>
          <w:b/>
          <w:bCs/>
        </w:rPr>
        <w:t xml:space="preserve">:  </w:t>
      </w:r>
      <w:r w:rsidRPr="00201402">
        <w:rPr>
          <w:rFonts w:asciiTheme="majorBidi" w:hAnsiTheme="majorBidi" w:cstheme="majorBidi"/>
        </w:rPr>
        <w:t>low because it is not unique, it can be used in another system with small changes.</w:t>
      </w:r>
    </w:p>
    <w:p w:rsidRPr="00201402" w:rsidR="00541667" w:rsidP="00201402" w:rsidRDefault="00541667" w14:paraId="36B06008" w14:textId="77777777">
      <w:pPr>
        <w:jc w:val="both"/>
        <w:rPr>
          <w:rFonts w:asciiTheme="majorBidi" w:hAnsiTheme="majorBidi" w:cstheme="majorBidi"/>
        </w:rPr>
      </w:pPr>
      <w:r w:rsidRPr="00201402">
        <w:rPr>
          <w:rFonts w:asciiTheme="majorBidi" w:hAnsiTheme="majorBidi" w:cstheme="majorBidi"/>
        </w:rPr>
        <w:t>2-FLEX: high 2.48</w:t>
      </w:r>
    </w:p>
    <w:p w:rsidRPr="00201402" w:rsidR="00541667" w:rsidP="00201402" w:rsidRDefault="00541667" w14:paraId="2760DDB0" w14:textId="77777777">
      <w:pPr>
        <w:jc w:val="both"/>
        <w:rPr>
          <w:rFonts w:asciiTheme="majorBidi" w:hAnsiTheme="majorBidi" w:cstheme="majorBidi"/>
        </w:rPr>
      </w:pPr>
      <w:r w:rsidRPr="00201402">
        <w:rPr>
          <w:rFonts w:asciiTheme="majorBidi" w:hAnsiTheme="majorBidi" w:cstheme="majorBidi"/>
          <w:b/>
          <w:bCs/>
          <w:u w:val="single"/>
        </w:rPr>
        <w:t>Justification</w:t>
      </w:r>
      <w:r w:rsidRPr="00201402">
        <w:rPr>
          <w:rFonts w:asciiTheme="majorBidi" w:hAnsiTheme="majorBidi" w:cstheme="majorBidi"/>
          <w:b/>
          <w:bCs/>
        </w:rPr>
        <w:t xml:space="preserve">:  </w:t>
      </w:r>
      <w:r w:rsidRPr="00201402">
        <w:rPr>
          <w:rFonts w:asciiTheme="majorBidi" w:hAnsiTheme="majorBidi" w:cstheme="majorBidi"/>
        </w:rPr>
        <w:t>high because the function is flexible and simply anyone can use it.</w:t>
      </w:r>
    </w:p>
    <w:p w:rsidRPr="00201402" w:rsidR="00541667" w:rsidP="00201402" w:rsidRDefault="00541667" w14:paraId="4A25670E" w14:textId="77777777">
      <w:pPr>
        <w:jc w:val="both"/>
        <w:rPr>
          <w:rFonts w:asciiTheme="majorBidi" w:hAnsiTheme="majorBidi" w:cstheme="majorBidi"/>
        </w:rPr>
      </w:pPr>
      <w:r w:rsidRPr="00201402">
        <w:rPr>
          <w:rFonts w:asciiTheme="majorBidi" w:hAnsiTheme="majorBidi" w:cstheme="majorBidi"/>
        </w:rPr>
        <w:t>3-RESL: very low 6.20</w:t>
      </w:r>
    </w:p>
    <w:p w:rsidRPr="00201402" w:rsidR="00541667" w:rsidP="00201402" w:rsidRDefault="00541667" w14:paraId="17EF4DD1" w14:textId="77777777">
      <w:pPr>
        <w:jc w:val="both"/>
        <w:rPr>
          <w:rFonts w:asciiTheme="majorBidi" w:hAnsiTheme="majorBidi" w:cstheme="majorBidi"/>
        </w:rPr>
      </w:pPr>
      <w:r w:rsidRPr="00201402">
        <w:rPr>
          <w:rFonts w:asciiTheme="majorBidi" w:hAnsiTheme="majorBidi" w:cstheme="majorBidi"/>
          <w:b/>
          <w:bCs/>
          <w:u w:val="single"/>
        </w:rPr>
        <w:t>Justification</w:t>
      </w:r>
      <w:r w:rsidRPr="00201402">
        <w:rPr>
          <w:rFonts w:asciiTheme="majorBidi" w:hAnsiTheme="majorBidi" w:cstheme="majorBidi"/>
          <w:b/>
          <w:bCs/>
        </w:rPr>
        <w:t xml:space="preserve">:  </w:t>
      </w:r>
      <w:r w:rsidRPr="00201402">
        <w:rPr>
          <w:rFonts w:asciiTheme="majorBidi" w:hAnsiTheme="majorBidi" w:cstheme="majorBidi"/>
        </w:rPr>
        <w:t>there is no risk in case something wrong happens</w:t>
      </w:r>
    </w:p>
    <w:p w:rsidRPr="00201402" w:rsidR="00541667" w:rsidP="00201402" w:rsidRDefault="00541667" w14:paraId="52891A93" w14:textId="77777777">
      <w:pPr>
        <w:jc w:val="both"/>
        <w:rPr>
          <w:rFonts w:asciiTheme="majorBidi" w:hAnsiTheme="majorBidi" w:cstheme="majorBidi"/>
        </w:rPr>
      </w:pPr>
      <w:r w:rsidRPr="00201402">
        <w:rPr>
          <w:rFonts w:asciiTheme="majorBidi" w:hAnsiTheme="majorBidi" w:cstheme="majorBidi"/>
        </w:rPr>
        <w:t>4-TEAM: very high 1.24</w:t>
      </w:r>
    </w:p>
    <w:p w:rsidRPr="00201402" w:rsidR="00541667" w:rsidP="00201402" w:rsidRDefault="00541667" w14:paraId="70CD5676" w14:textId="77777777">
      <w:pPr>
        <w:jc w:val="both"/>
        <w:rPr>
          <w:rFonts w:asciiTheme="majorBidi" w:hAnsiTheme="majorBidi" w:cstheme="majorBidi"/>
          <w:b/>
          <w:bCs/>
          <w:u w:val="single"/>
        </w:rPr>
      </w:pPr>
      <w:r w:rsidRPr="00201402">
        <w:rPr>
          <w:rFonts w:asciiTheme="majorBidi" w:hAnsiTheme="majorBidi" w:cstheme="majorBidi"/>
          <w:b/>
          <w:bCs/>
          <w:u w:val="single"/>
        </w:rPr>
        <w:t xml:space="preserve">Justification: </w:t>
      </w:r>
      <w:r w:rsidRPr="00201402">
        <w:rPr>
          <w:rFonts w:asciiTheme="majorBidi" w:hAnsiTheme="majorBidi" w:cstheme="majorBidi"/>
        </w:rPr>
        <w:t>the team is a close small team</w:t>
      </w:r>
    </w:p>
    <w:p w:rsidRPr="00201402" w:rsidR="00541667" w:rsidP="00201402" w:rsidRDefault="00541667" w14:paraId="107ADDA3" w14:textId="77777777">
      <w:pPr>
        <w:jc w:val="both"/>
        <w:rPr>
          <w:rFonts w:asciiTheme="majorBidi" w:hAnsiTheme="majorBidi" w:cstheme="majorBidi"/>
        </w:rPr>
      </w:pPr>
      <w:r w:rsidRPr="00201402">
        <w:rPr>
          <w:rFonts w:asciiTheme="majorBidi" w:hAnsiTheme="majorBidi" w:cstheme="majorBidi"/>
        </w:rPr>
        <w:t>5-PMAT: very high 1.24</w:t>
      </w:r>
    </w:p>
    <w:p w:rsidRPr="00201402" w:rsidR="00541667" w:rsidP="00201402" w:rsidRDefault="00541667" w14:paraId="549577ED" w14:textId="77777777">
      <w:pPr>
        <w:jc w:val="both"/>
        <w:rPr>
          <w:rFonts w:asciiTheme="majorBidi" w:hAnsiTheme="majorBidi" w:cstheme="majorBidi"/>
        </w:rPr>
      </w:pPr>
      <w:r w:rsidRPr="00201402">
        <w:rPr>
          <w:rFonts w:asciiTheme="majorBidi" w:hAnsiTheme="majorBidi" w:cstheme="majorBidi"/>
          <w:b/>
          <w:bCs/>
          <w:u w:val="single"/>
        </w:rPr>
        <w:t>Justification:</w:t>
      </w:r>
      <w:r w:rsidRPr="00201402">
        <w:rPr>
          <w:rFonts w:asciiTheme="majorBidi" w:hAnsiTheme="majorBidi" w:cstheme="majorBidi"/>
        </w:rPr>
        <w:t xml:space="preserve"> the function is well organized a simple to use</w:t>
      </w:r>
    </w:p>
    <w:p w:rsidRPr="00201402" w:rsidR="00541667" w:rsidP="00201402" w:rsidRDefault="00541667" w14:paraId="0526A468" w14:textId="77777777">
      <w:pPr>
        <w:jc w:val="both"/>
        <w:rPr>
          <w:rFonts w:asciiTheme="majorBidi" w:hAnsiTheme="majorBidi" w:cstheme="majorBidi"/>
        </w:rPr>
      </w:pPr>
      <w:r w:rsidRPr="00201402">
        <w:rPr>
          <w:rFonts w:asciiTheme="majorBidi" w:hAnsiTheme="majorBidi" w:cstheme="majorBidi"/>
        </w:rPr>
        <w:t>4.96+2.48+6.20+1.24+1.24=16.12</w:t>
      </w:r>
    </w:p>
    <w:p w:rsidRPr="00201402" w:rsidR="00541667" w:rsidP="00201402" w:rsidRDefault="00541667" w14:paraId="367DCD13" w14:textId="77777777">
      <w:pPr>
        <w:jc w:val="both"/>
        <w:rPr>
          <w:rFonts w:asciiTheme="majorBidi" w:hAnsiTheme="majorBidi" w:cstheme="majorBidi"/>
        </w:rPr>
      </w:pPr>
      <w:r w:rsidRPr="00201402">
        <w:rPr>
          <w:rFonts w:asciiTheme="majorBidi" w:hAnsiTheme="majorBidi" w:cstheme="majorBidi"/>
        </w:rPr>
        <w:lastRenderedPageBreak/>
        <w:t>SF=0.91+0.01*16.12=1.0712</w:t>
      </w:r>
    </w:p>
    <w:p w:rsidRPr="00201402" w:rsidR="00541667" w:rsidP="00201402" w:rsidRDefault="00541667" w14:paraId="13311A96" w14:textId="77777777">
      <w:pPr>
        <w:jc w:val="both"/>
        <w:rPr>
          <w:rFonts w:asciiTheme="majorBidi" w:hAnsiTheme="majorBidi" w:cstheme="majorBidi"/>
          <w:u w:val="single"/>
        </w:rPr>
      </w:pPr>
      <w:r w:rsidRPr="00201402">
        <w:rPr>
          <w:rFonts w:asciiTheme="majorBidi" w:hAnsiTheme="majorBidi" w:cstheme="majorBidi"/>
          <w:u w:val="single"/>
        </w:rPr>
        <w:t>Product of exponent multipliers:</w:t>
      </w:r>
    </w:p>
    <w:p w:rsidRPr="00201402" w:rsidR="00541667" w:rsidP="00201402" w:rsidRDefault="00541667" w14:paraId="5DD5A74F" w14:textId="77777777">
      <w:pPr>
        <w:jc w:val="both"/>
        <w:rPr>
          <w:rFonts w:asciiTheme="majorBidi" w:hAnsiTheme="majorBidi" w:cstheme="majorBidi"/>
        </w:rPr>
      </w:pPr>
      <w:r w:rsidRPr="00201402">
        <w:rPr>
          <w:rFonts w:asciiTheme="majorBidi" w:hAnsiTheme="majorBidi" w:cstheme="majorBidi"/>
        </w:rPr>
        <w:t>1-RCPX: low 0.83</w:t>
      </w:r>
    </w:p>
    <w:p w:rsidRPr="00201402" w:rsidR="00541667" w:rsidP="00201402" w:rsidRDefault="00541667" w14:paraId="68807217" w14:textId="77777777">
      <w:pPr>
        <w:jc w:val="both"/>
        <w:rPr>
          <w:rFonts w:asciiTheme="majorBidi" w:hAnsiTheme="majorBidi" w:cstheme="majorBidi"/>
          <w:b/>
          <w:bCs/>
          <w:u w:val="single"/>
        </w:rPr>
      </w:pPr>
      <w:r w:rsidRPr="00201402">
        <w:rPr>
          <w:rFonts w:asciiTheme="majorBidi" w:hAnsiTheme="majorBidi" w:cstheme="majorBidi"/>
          <w:b/>
          <w:bCs/>
          <w:u w:val="single"/>
        </w:rPr>
        <w:t xml:space="preserve">Justification: </w:t>
      </w:r>
      <w:r w:rsidRPr="00201402">
        <w:rPr>
          <w:rFonts w:asciiTheme="majorBidi" w:hAnsiTheme="majorBidi" w:cstheme="majorBidi"/>
        </w:rPr>
        <w:t>low because it is simple to use, but the product complexity is very complex and the database size is also very large</w:t>
      </w:r>
    </w:p>
    <w:p w:rsidRPr="00201402" w:rsidR="00541667" w:rsidP="00201402" w:rsidRDefault="00541667" w14:paraId="22A5C7E1" w14:textId="77777777">
      <w:pPr>
        <w:jc w:val="both"/>
        <w:rPr>
          <w:rFonts w:asciiTheme="majorBidi" w:hAnsiTheme="majorBidi" w:cstheme="majorBidi"/>
        </w:rPr>
      </w:pPr>
      <w:r w:rsidRPr="00201402">
        <w:rPr>
          <w:rFonts w:asciiTheme="majorBidi" w:hAnsiTheme="majorBidi" w:cstheme="majorBidi"/>
        </w:rPr>
        <w:t>2-RUSE: very low non</w:t>
      </w:r>
    </w:p>
    <w:p w:rsidRPr="00201402" w:rsidR="00541667" w:rsidP="00201402" w:rsidRDefault="00541667" w14:paraId="4CF1CF51" w14:textId="77777777">
      <w:pPr>
        <w:jc w:val="both"/>
        <w:rPr>
          <w:rFonts w:asciiTheme="majorBidi" w:hAnsiTheme="majorBidi" w:cstheme="majorBidi"/>
        </w:rPr>
      </w:pPr>
      <w:r w:rsidRPr="00201402">
        <w:rPr>
          <w:rFonts w:asciiTheme="majorBidi" w:hAnsiTheme="majorBidi" w:cstheme="majorBidi"/>
          <w:b/>
          <w:bCs/>
          <w:u w:val="single"/>
        </w:rPr>
        <w:t>Justification:</w:t>
      </w:r>
      <w:r w:rsidRPr="00201402">
        <w:rPr>
          <w:rFonts w:asciiTheme="majorBidi" w:hAnsiTheme="majorBidi" w:cstheme="majorBidi"/>
        </w:rPr>
        <w:t xml:space="preserve"> it can’t be RUSE</w:t>
      </w:r>
    </w:p>
    <w:p w:rsidRPr="00201402" w:rsidR="00541667" w:rsidP="00201402" w:rsidRDefault="00541667" w14:paraId="73AB2253" w14:textId="77777777">
      <w:pPr>
        <w:jc w:val="both"/>
        <w:rPr>
          <w:rFonts w:asciiTheme="majorBidi" w:hAnsiTheme="majorBidi" w:cstheme="majorBidi"/>
        </w:rPr>
      </w:pPr>
      <w:r w:rsidRPr="00201402">
        <w:rPr>
          <w:rFonts w:asciiTheme="majorBidi" w:hAnsiTheme="majorBidi" w:cstheme="majorBidi"/>
        </w:rPr>
        <w:t>3-PDIF: low 0.87</w:t>
      </w:r>
    </w:p>
    <w:p w:rsidRPr="00201402" w:rsidR="00541667" w:rsidP="00201402" w:rsidRDefault="00541667" w14:paraId="0750CA6F" w14:textId="77777777">
      <w:pPr>
        <w:jc w:val="both"/>
        <w:rPr>
          <w:rFonts w:asciiTheme="majorBidi" w:hAnsiTheme="majorBidi" w:cstheme="majorBidi"/>
          <w:b/>
          <w:bCs/>
          <w:u w:val="single"/>
        </w:rPr>
      </w:pPr>
      <w:r w:rsidRPr="00201402">
        <w:rPr>
          <w:rFonts w:asciiTheme="majorBidi" w:hAnsiTheme="majorBidi" w:cstheme="majorBidi"/>
          <w:b/>
          <w:bCs/>
          <w:u w:val="single"/>
        </w:rPr>
        <w:t>Justification:</w:t>
      </w:r>
      <w:r w:rsidRPr="00201402">
        <w:rPr>
          <w:rFonts w:asciiTheme="majorBidi" w:hAnsiTheme="majorBidi" w:cstheme="majorBidi"/>
        </w:rPr>
        <w:t xml:space="preserve"> platform difficulty is not difficult so it is low and the time and storage constraint is also low 50%</w:t>
      </w:r>
    </w:p>
    <w:p w:rsidRPr="00201402" w:rsidR="00541667" w:rsidP="00201402" w:rsidRDefault="00541667" w14:paraId="4172B69A" w14:textId="77777777">
      <w:pPr>
        <w:jc w:val="both"/>
        <w:rPr>
          <w:rFonts w:asciiTheme="majorBidi" w:hAnsiTheme="majorBidi" w:cstheme="majorBidi"/>
        </w:rPr>
      </w:pPr>
      <w:r w:rsidRPr="00201402">
        <w:rPr>
          <w:rFonts w:asciiTheme="majorBidi" w:hAnsiTheme="majorBidi" w:cstheme="majorBidi"/>
        </w:rPr>
        <w:t>4-PERS: low 1.26</w:t>
      </w:r>
    </w:p>
    <w:p w:rsidRPr="00201402" w:rsidR="00541667" w:rsidP="00201402" w:rsidRDefault="00541667" w14:paraId="68D40736" w14:textId="77777777">
      <w:pPr>
        <w:jc w:val="both"/>
        <w:rPr>
          <w:rFonts w:asciiTheme="majorBidi" w:hAnsiTheme="majorBidi" w:cstheme="majorBidi"/>
        </w:rPr>
      </w:pPr>
      <w:r w:rsidRPr="00201402">
        <w:rPr>
          <w:rFonts w:asciiTheme="majorBidi" w:hAnsiTheme="majorBidi" w:cstheme="majorBidi"/>
          <w:b/>
          <w:bCs/>
          <w:u w:val="single"/>
        </w:rPr>
        <w:t xml:space="preserve">Justification: </w:t>
      </w:r>
      <w:r w:rsidRPr="00201402">
        <w:rPr>
          <w:rFonts w:asciiTheme="majorBidi" w:hAnsiTheme="majorBidi" w:cstheme="majorBidi"/>
        </w:rPr>
        <w:t>the personal capability is low and the</w:t>
      </w:r>
      <w:r w:rsidRPr="00201402">
        <w:rPr>
          <w:rFonts w:asciiTheme="majorBidi" w:hAnsiTheme="majorBidi" w:cstheme="majorBidi"/>
          <w:b/>
          <w:bCs/>
        </w:rPr>
        <w:t xml:space="preserve"> </w:t>
      </w:r>
      <w:r w:rsidRPr="00201402">
        <w:rPr>
          <w:rFonts w:asciiTheme="majorBidi" w:hAnsiTheme="majorBidi" w:cstheme="majorBidi"/>
        </w:rPr>
        <w:t>Applications, Platform, Language and Tool Experience</w:t>
      </w:r>
      <w:r w:rsidRPr="00201402">
        <w:rPr>
          <w:rFonts w:asciiTheme="majorBidi" w:hAnsiTheme="majorBidi" w:cstheme="majorBidi"/>
          <w:b/>
          <w:bCs/>
        </w:rPr>
        <w:t xml:space="preserve"> </w:t>
      </w:r>
      <w:r w:rsidRPr="00201402">
        <w:rPr>
          <w:rFonts w:asciiTheme="majorBidi" w:hAnsiTheme="majorBidi" w:cstheme="majorBidi"/>
        </w:rPr>
        <w:t>is also low '9months'</w:t>
      </w:r>
    </w:p>
    <w:p w:rsidRPr="00201402" w:rsidR="00541667" w:rsidP="00201402" w:rsidRDefault="00541667" w14:paraId="29259795" w14:textId="77777777">
      <w:pPr>
        <w:jc w:val="both"/>
        <w:rPr>
          <w:rFonts w:asciiTheme="majorBidi" w:hAnsiTheme="majorBidi" w:cstheme="majorBidi"/>
        </w:rPr>
      </w:pPr>
      <w:r w:rsidRPr="00201402">
        <w:rPr>
          <w:rFonts w:asciiTheme="majorBidi" w:hAnsiTheme="majorBidi" w:cstheme="majorBidi"/>
        </w:rPr>
        <w:t>5-PREX: low 1.12</w:t>
      </w:r>
    </w:p>
    <w:p w:rsidRPr="00201402" w:rsidR="00541667" w:rsidP="00201402" w:rsidRDefault="00541667" w14:paraId="2234F75D" w14:textId="77777777">
      <w:pPr>
        <w:jc w:val="both"/>
        <w:rPr>
          <w:rFonts w:asciiTheme="majorBidi" w:hAnsiTheme="majorBidi" w:cstheme="majorBidi"/>
        </w:rPr>
      </w:pPr>
      <w:r w:rsidRPr="00201402">
        <w:rPr>
          <w:rFonts w:asciiTheme="majorBidi" w:hAnsiTheme="majorBidi" w:cstheme="majorBidi"/>
          <w:b/>
          <w:bCs/>
          <w:u w:val="single"/>
        </w:rPr>
        <w:t xml:space="preserve">Justification: </w:t>
      </w:r>
      <w:r w:rsidRPr="00201402">
        <w:rPr>
          <w:rFonts w:asciiTheme="majorBidi" w:hAnsiTheme="majorBidi" w:cstheme="majorBidi"/>
        </w:rPr>
        <w:t>the personal experience is low and the</w:t>
      </w:r>
      <w:r w:rsidRPr="00201402">
        <w:rPr>
          <w:rFonts w:asciiTheme="majorBidi" w:hAnsiTheme="majorBidi" w:cstheme="majorBidi"/>
          <w:b/>
          <w:bCs/>
        </w:rPr>
        <w:t xml:space="preserve"> </w:t>
      </w:r>
      <w:r w:rsidRPr="00201402">
        <w:rPr>
          <w:rFonts w:asciiTheme="majorBidi" w:hAnsiTheme="majorBidi" w:cstheme="majorBidi"/>
        </w:rPr>
        <w:t>Applications, Platform, Language and Tool Experience</w:t>
      </w:r>
      <w:r w:rsidRPr="00201402">
        <w:rPr>
          <w:rFonts w:asciiTheme="majorBidi" w:hAnsiTheme="majorBidi" w:cstheme="majorBidi"/>
          <w:b/>
          <w:bCs/>
        </w:rPr>
        <w:t xml:space="preserve"> </w:t>
      </w:r>
      <w:r w:rsidRPr="00201402">
        <w:rPr>
          <w:rFonts w:asciiTheme="majorBidi" w:hAnsiTheme="majorBidi" w:cstheme="majorBidi"/>
        </w:rPr>
        <w:t>is also low '9months'</w:t>
      </w:r>
    </w:p>
    <w:p w:rsidRPr="00201402" w:rsidR="00541667" w:rsidP="00201402" w:rsidRDefault="00541667" w14:paraId="65026228" w14:textId="77777777">
      <w:pPr>
        <w:jc w:val="both"/>
        <w:rPr>
          <w:rFonts w:asciiTheme="majorBidi" w:hAnsiTheme="majorBidi" w:cstheme="majorBidi"/>
        </w:rPr>
      </w:pPr>
    </w:p>
    <w:p w:rsidRPr="00201402" w:rsidR="00541667" w:rsidP="00201402" w:rsidRDefault="00541667" w14:paraId="277C7B4A" w14:textId="77777777">
      <w:pPr>
        <w:jc w:val="both"/>
        <w:rPr>
          <w:rFonts w:asciiTheme="majorBidi" w:hAnsiTheme="majorBidi" w:cstheme="majorBidi"/>
        </w:rPr>
      </w:pPr>
      <w:r w:rsidRPr="00201402">
        <w:rPr>
          <w:rFonts w:asciiTheme="majorBidi" w:hAnsiTheme="majorBidi" w:cstheme="majorBidi"/>
        </w:rPr>
        <w:t>6-FCIL: very low 1.30</w:t>
      </w:r>
    </w:p>
    <w:p w:rsidRPr="00201402" w:rsidR="00541667" w:rsidP="00201402" w:rsidRDefault="00541667" w14:paraId="6D9288CB" w14:textId="77777777">
      <w:pPr>
        <w:jc w:val="both"/>
        <w:rPr>
          <w:rFonts w:asciiTheme="majorBidi" w:hAnsiTheme="majorBidi" w:cstheme="majorBidi"/>
        </w:rPr>
      </w:pPr>
      <w:r w:rsidRPr="00201402">
        <w:rPr>
          <w:rFonts w:asciiTheme="majorBidi" w:hAnsiTheme="majorBidi" w:cstheme="majorBidi"/>
          <w:b/>
          <w:bCs/>
          <w:u w:val="single"/>
        </w:rPr>
        <w:t>Justification:</w:t>
      </w:r>
      <w:r w:rsidRPr="00201402">
        <w:rPr>
          <w:rFonts w:asciiTheme="majorBidi" w:hAnsiTheme="majorBidi" w:cstheme="majorBidi"/>
          <w:b/>
          <w:bCs/>
        </w:rPr>
        <w:t xml:space="preserve"> </w:t>
      </w:r>
      <w:r w:rsidRPr="00201402">
        <w:rPr>
          <w:rFonts w:asciiTheme="majorBidi" w:hAnsiTheme="majorBidi" w:cstheme="majorBidi"/>
        </w:rPr>
        <w:t>it is low because it didn't use software tools</w:t>
      </w:r>
    </w:p>
    <w:p w:rsidRPr="00201402" w:rsidR="00541667" w:rsidP="00201402" w:rsidRDefault="00541667" w14:paraId="2996B574" w14:textId="77777777">
      <w:pPr>
        <w:jc w:val="both"/>
        <w:rPr>
          <w:rFonts w:asciiTheme="majorBidi" w:hAnsiTheme="majorBidi" w:cstheme="majorBidi"/>
        </w:rPr>
      </w:pPr>
      <w:r w:rsidRPr="00201402">
        <w:rPr>
          <w:rFonts w:asciiTheme="majorBidi" w:hAnsiTheme="majorBidi" w:cstheme="majorBidi"/>
        </w:rPr>
        <w:t>7-SCED: very low 1.43</w:t>
      </w:r>
    </w:p>
    <w:p w:rsidRPr="00201402" w:rsidR="00541667" w:rsidP="00201402" w:rsidRDefault="00541667" w14:paraId="15BBF796" w14:textId="77777777">
      <w:pPr>
        <w:jc w:val="both"/>
        <w:rPr>
          <w:rFonts w:asciiTheme="majorBidi" w:hAnsiTheme="majorBidi" w:cstheme="majorBidi"/>
          <w:b/>
          <w:bCs/>
          <w:u w:val="single"/>
        </w:rPr>
      </w:pPr>
      <w:r w:rsidRPr="00201402">
        <w:rPr>
          <w:rFonts w:asciiTheme="majorBidi" w:hAnsiTheme="majorBidi" w:cstheme="majorBidi"/>
          <w:b/>
          <w:bCs/>
          <w:u w:val="single"/>
        </w:rPr>
        <w:t xml:space="preserve">Justification: </w:t>
      </w:r>
      <w:r w:rsidRPr="00201402">
        <w:rPr>
          <w:rFonts w:asciiTheme="majorBidi" w:hAnsiTheme="majorBidi" w:cstheme="majorBidi"/>
        </w:rPr>
        <w:t>the function is small and didn’t need a schedule pressure.</w:t>
      </w:r>
    </w:p>
    <w:p w:rsidRPr="00201402" w:rsidR="00541667" w:rsidP="00201402" w:rsidRDefault="00541667" w14:paraId="6716042A" w14:textId="77777777">
      <w:pPr>
        <w:jc w:val="both"/>
        <w:rPr>
          <w:rFonts w:asciiTheme="majorBidi" w:hAnsiTheme="majorBidi" w:cstheme="majorBidi"/>
          <w:b/>
          <w:bCs/>
          <w:u w:val="single"/>
        </w:rPr>
      </w:pPr>
      <w:r w:rsidRPr="00201402">
        <w:rPr>
          <w:rFonts w:asciiTheme="majorBidi" w:hAnsiTheme="majorBidi" w:cstheme="majorBidi"/>
        </w:rPr>
        <w:t>Product of exponent multipliers=0.83*0.87*1.26*1.12*1.30*1.43=1.894</w:t>
      </w:r>
    </w:p>
    <w:p w:rsidRPr="00201402" w:rsidR="00541667" w:rsidP="00201402" w:rsidRDefault="00541667" w14:paraId="52AAB4D2" w14:textId="77777777">
      <w:pPr>
        <w:jc w:val="both"/>
        <w:rPr>
          <w:rFonts w:asciiTheme="majorBidi" w:hAnsiTheme="majorBidi" w:cstheme="majorBidi"/>
        </w:rPr>
      </w:pPr>
      <w:r w:rsidRPr="00201402">
        <w:rPr>
          <w:rFonts w:asciiTheme="majorBidi" w:hAnsiTheme="majorBidi" w:cstheme="majorBidi"/>
        </w:rPr>
        <w:t>Effort=2.94(0.12972) ^ 1.0712*1.894=0.6245</w:t>
      </w:r>
    </w:p>
    <w:p w:rsidRPr="00201402" w:rsidR="00C050FB" w:rsidP="00201402" w:rsidRDefault="00C050FB" w14:paraId="72ACE51D" w14:textId="482686EA">
      <w:pPr>
        <w:ind w:firstLine="720"/>
        <w:jc w:val="both"/>
        <w:rPr>
          <w:rFonts w:asciiTheme="majorBidi" w:hAnsiTheme="majorBidi" w:cstheme="majorBidi"/>
          <w:sz w:val="26"/>
          <w:szCs w:val="26"/>
        </w:rPr>
      </w:pPr>
    </w:p>
    <w:p w:rsidRPr="00201402" w:rsidR="00096D4C" w:rsidP="00201402" w:rsidRDefault="00096D4C" w14:paraId="0912AC7B" w14:textId="77777777">
      <w:pPr>
        <w:ind w:firstLine="720"/>
        <w:jc w:val="both"/>
        <w:rPr>
          <w:rFonts w:asciiTheme="majorBidi" w:hAnsiTheme="majorBidi" w:cstheme="majorBidi"/>
          <w:sz w:val="26"/>
          <w:szCs w:val="26"/>
        </w:rPr>
      </w:pPr>
    </w:p>
    <w:p w:rsidRPr="00201402" w:rsidR="00C050FB" w:rsidP="005E7DE2" w:rsidRDefault="00C050FB" w14:paraId="2CD14F65" w14:textId="4AEBFDBA">
      <w:pPr>
        <w:jc w:val="both"/>
        <w:rPr>
          <w:rFonts w:asciiTheme="majorBidi" w:hAnsiTheme="majorBidi" w:cstheme="majorBidi"/>
          <w:sz w:val="26"/>
          <w:szCs w:val="26"/>
          <w:u w:val="single"/>
        </w:rPr>
      </w:pPr>
      <w:r w:rsidRPr="00201402">
        <w:rPr>
          <w:rFonts w:asciiTheme="majorBidi" w:hAnsiTheme="majorBidi" w:cstheme="majorBidi"/>
          <w:sz w:val="26"/>
          <w:szCs w:val="26"/>
          <w:u w:val="single"/>
        </w:rPr>
        <w:t>Habiba Adel 201696:</w:t>
      </w:r>
    </w:p>
    <w:p w:rsidRPr="00201402" w:rsidR="00B549CA" w:rsidP="005E7DE2" w:rsidRDefault="00C050FB" w14:paraId="63346057" w14:textId="77777777">
      <w:pPr>
        <w:jc w:val="both"/>
        <w:rPr>
          <w:rFonts w:asciiTheme="majorBidi" w:hAnsiTheme="majorBidi" w:cstheme="majorBidi"/>
          <w:sz w:val="26"/>
          <w:szCs w:val="26"/>
          <w:u w:val="single"/>
        </w:rPr>
      </w:pPr>
      <w:r w:rsidRPr="00201402">
        <w:rPr>
          <w:rFonts w:asciiTheme="majorBidi" w:hAnsiTheme="majorBidi" w:cstheme="majorBidi"/>
          <w:sz w:val="26"/>
          <w:szCs w:val="26"/>
          <w:u w:val="single"/>
        </w:rPr>
        <w:t>Size Estimation:</w:t>
      </w:r>
    </w:p>
    <w:p w:rsidRPr="00201402" w:rsidR="00096D4C" w:rsidP="005E7DE2" w:rsidRDefault="00096D4C" w14:paraId="5B65E36C" w14:textId="6B60D487">
      <w:pPr>
        <w:jc w:val="both"/>
        <w:rPr>
          <w:rFonts w:asciiTheme="majorBidi" w:hAnsiTheme="majorBidi" w:cstheme="majorBidi"/>
          <w:sz w:val="28"/>
          <w:szCs w:val="28"/>
          <w:u w:val="single"/>
        </w:rPr>
      </w:pPr>
      <w:r w:rsidRPr="00201402">
        <w:rPr>
          <w:rFonts w:asciiTheme="majorBidi" w:hAnsiTheme="majorBidi" w:cstheme="majorBidi"/>
          <w:sz w:val="28"/>
          <w:szCs w:val="28"/>
          <w:u w:val="single"/>
        </w:rPr>
        <w:t>Function Point:</w:t>
      </w:r>
    </w:p>
    <w:p w:rsidRPr="00201402" w:rsidR="00B549CA" w:rsidP="00201402" w:rsidRDefault="00B549CA" w14:paraId="7CC62099" w14:textId="77777777">
      <w:pPr>
        <w:ind w:firstLine="720"/>
        <w:jc w:val="both"/>
        <w:rPr>
          <w:rFonts w:asciiTheme="majorBidi" w:hAnsiTheme="majorBidi" w:cstheme="majorBidi"/>
          <w:sz w:val="26"/>
          <w:szCs w:val="26"/>
          <w:u w:val="single"/>
        </w:rPr>
      </w:pPr>
    </w:p>
    <w:p w:rsidRPr="00201402" w:rsidR="00096D4C" w:rsidP="00201402" w:rsidRDefault="00096D4C" w14:paraId="6ED2950D" w14:textId="77777777">
      <w:pPr>
        <w:ind w:firstLine="720"/>
        <w:jc w:val="both"/>
        <w:rPr>
          <w:rFonts w:asciiTheme="majorBidi" w:hAnsiTheme="majorBidi" w:cstheme="majorBidi"/>
          <w:color w:val="000000"/>
          <w:shd w:val="clear" w:color="auto" w:fill="FFFFFF"/>
        </w:rPr>
      </w:pPr>
      <w:r w:rsidRPr="00201402">
        <w:rPr>
          <w:rFonts w:asciiTheme="majorBidi" w:hAnsiTheme="majorBidi" w:cstheme="majorBidi"/>
          <w:b/>
          <w:bCs/>
        </w:rPr>
        <w:t>Rate food</w:t>
      </w:r>
      <w:r w:rsidRPr="00201402">
        <w:rPr>
          <w:rFonts w:asciiTheme="majorBidi" w:hAnsiTheme="majorBidi" w:cstheme="majorBidi"/>
        </w:rPr>
        <w:t>:</w:t>
      </w:r>
      <w:r w:rsidRPr="00201402">
        <w:rPr>
          <w:rFonts w:asciiTheme="majorBidi" w:hAnsiTheme="majorBidi" w:cstheme="majorBidi"/>
          <w:color w:val="000000"/>
          <w:shd w:val="clear" w:color="auto" w:fill="FFFFFF"/>
        </w:rPr>
        <w:t xml:space="preserve"> When a customer finishes his or her meal and checks out and fills all the required data for the payment, a function called rate food will appear to the customer. Rate food a 5-star rating, 1(very bad) to 5 (excellent), and comment feedback on how the food and the test was. This function will help our restaurant in improving the food and the test of it, it will give instructions to our chef on how to improve the food to be more delices, in the other hand it will help our chiefs to be more motivated with the good comments and rating and this will help them feel more open to working and make more good food.</w:t>
      </w:r>
    </w:p>
    <w:p w:rsidRPr="00201402" w:rsidR="00096D4C" w:rsidP="00201402" w:rsidRDefault="00096D4C" w14:paraId="1FAD065E" w14:textId="77777777">
      <w:pPr>
        <w:jc w:val="both"/>
        <w:rPr>
          <w:rFonts w:asciiTheme="majorBidi" w:hAnsiTheme="majorBidi" w:cstheme="majorBidi"/>
          <w:color w:val="000000"/>
          <w:shd w:val="clear" w:color="auto" w:fill="FFFFFF"/>
        </w:rPr>
      </w:pPr>
    </w:p>
    <w:p w:rsidRPr="00201402" w:rsidR="00096D4C" w:rsidP="00201402" w:rsidRDefault="00096D4C" w14:paraId="4BD9F454" w14:textId="77777777">
      <w:pPr>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Rate service function will include the order of the customer and a 5-star rating each. The customer will rate the food, write a comment in the comment box provided, and write his/her number to send a thank you message to our chiefs. </w:t>
      </w:r>
    </w:p>
    <w:p w:rsidRPr="00201402" w:rsidR="00096D4C" w:rsidP="00201402" w:rsidRDefault="00096D4C" w14:paraId="037F0C7E" w14:textId="77777777">
      <w:pPr>
        <w:jc w:val="both"/>
        <w:rPr>
          <w:rFonts w:asciiTheme="majorBidi" w:hAnsiTheme="majorBidi" w:cstheme="majorBidi"/>
        </w:rPr>
      </w:pPr>
    </w:p>
    <w:p w:rsidRPr="00201402" w:rsidR="00096D4C" w:rsidP="00201402" w:rsidRDefault="00096D4C" w14:paraId="3C0EE64F" w14:textId="77777777">
      <w:pPr>
        <w:jc w:val="both"/>
        <w:rPr>
          <w:rFonts w:asciiTheme="majorBidi" w:hAnsiTheme="majorBidi" w:cstheme="majorBidi"/>
        </w:rPr>
      </w:pPr>
    </w:p>
    <w:p w:rsidRPr="00201402" w:rsidR="00096D4C" w:rsidP="00201402" w:rsidRDefault="00096D4C" w14:paraId="22A648CE" w14:textId="77777777">
      <w:pPr>
        <w:jc w:val="both"/>
        <w:rPr>
          <w:rFonts w:asciiTheme="majorBidi" w:hAnsiTheme="majorBidi" w:cstheme="majorBidi"/>
          <w:color w:val="000000"/>
          <w:shd w:val="clear" w:color="auto" w:fill="FFFFFF"/>
        </w:rPr>
      </w:pPr>
      <w:r w:rsidRPr="00201402">
        <w:rPr>
          <w:rFonts w:asciiTheme="majorBidi" w:hAnsiTheme="majorBidi" w:cstheme="majorBidi"/>
          <w:b/>
          <w:bCs/>
          <w:color w:val="000000"/>
          <w:shd w:val="clear" w:color="auto" w:fill="FFFFFF"/>
        </w:rPr>
        <w:t>Count of components</w:t>
      </w:r>
      <w:r w:rsidRPr="00201402">
        <w:rPr>
          <w:rFonts w:asciiTheme="majorBidi" w:hAnsiTheme="majorBidi" w:cstheme="majorBidi"/>
          <w:color w:val="000000"/>
          <w:shd w:val="clear" w:color="auto" w:fill="FFFFFF"/>
        </w:rPr>
        <w:t>:</w:t>
      </w:r>
    </w:p>
    <w:p w:rsidRPr="00201402" w:rsidR="00096D4C" w:rsidP="00060D76" w:rsidRDefault="00096D4C" w14:paraId="6043D416" w14:textId="77777777">
      <w:pPr>
        <w:pStyle w:val="ListParagraph"/>
        <w:numPr>
          <w:ilvl w:val="0"/>
          <w:numId w:val="35"/>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 xml:space="preserve">External Input types (EI): </w:t>
      </w:r>
      <w:r w:rsidRPr="00670EE2">
        <w:rPr>
          <w:rFonts w:asciiTheme="majorBidi" w:hAnsiTheme="majorBidi" w:cstheme="majorBidi"/>
          <w:color w:val="FF0000"/>
          <w:shd w:val="clear" w:color="auto" w:fill="FFFFFF"/>
        </w:rPr>
        <w:t xml:space="preserve">3 </w:t>
      </w:r>
    </w:p>
    <w:p w:rsidRPr="00201402" w:rsidR="00096D4C" w:rsidP="00060D76" w:rsidRDefault="00096D4C" w14:paraId="252C3440" w14:textId="77777777">
      <w:pPr>
        <w:pStyle w:val="ListParagraph"/>
        <w:numPr>
          <w:ilvl w:val="0"/>
          <w:numId w:val="36"/>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Star rating</w:t>
      </w:r>
    </w:p>
    <w:p w:rsidRPr="00201402" w:rsidR="00096D4C" w:rsidP="00060D76" w:rsidRDefault="00096D4C" w14:paraId="2BDD3013" w14:textId="77777777">
      <w:pPr>
        <w:pStyle w:val="ListParagraph"/>
        <w:numPr>
          <w:ilvl w:val="0"/>
          <w:numId w:val="36"/>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Comment</w:t>
      </w:r>
    </w:p>
    <w:p w:rsidRPr="00201402" w:rsidR="00096D4C" w:rsidP="00060D76" w:rsidRDefault="00096D4C" w14:paraId="5F8A24EA" w14:textId="77777777">
      <w:pPr>
        <w:pStyle w:val="ListParagraph"/>
        <w:numPr>
          <w:ilvl w:val="0"/>
          <w:numId w:val="36"/>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E-mail</w:t>
      </w:r>
    </w:p>
    <w:p w:rsidRPr="00201402" w:rsidR="00096D4C" w:rsidP="00201402" w:rsidRDefault="00096D4C" w14:paraId="51B700F2" w14:textId="77777777">
      <w:pPr>
        <w:pStyle w:val="ListParagraph"/>
        <w:ind w:left="1080"/>
        <w:jc w:val="both"/>
        <w:rPr>
          <w:rFonts w:asciiTheme="majorBidi" w:hAnsiTheme="majorBidi" w:cstheme="majorBidi"/>
          <w:color w:val="000000"/>
          <w:shd w:val="clear" w:color="auto" w:fill="FFFFFF"/>
        </w:rPr>
      </w:pPr>
    </w:p>
    <w:p w:rsidRPr="00201402" w:rsidR="00096D4C" w:rsidP="00060D76" w:rsidRDefault="00096D4C" w14:paraId="74AC18E1" w14:textId="77777777">
      <w:pPr>
        <w:pStyle w:val="ListParagraph"/>
        <w:numPr>
          <w:ilvl w:val="0"/>
          <w:numId w:val="35"/>
        </w:numPr>
        <w:spacing w:after="160" w:line="254" w:lineRule="auto"/>
        <w:jc w:val="both"/>
        <w:rPr>
          <w:rFonts w:asciiTheme="majorBidi" w:hAnsiTheme="majorBidi" w:cstheme="majorBidi"/>
          <w:color w:val="002060"/>
          <w:shd w:val="clear" w:color="auto" w:fill="FFFFFF"/>
        </w:rPr>
      </w:pPr>
      <w:r w:rsidRPr="00201402">
        <w:rPr>
          <w:rFonts w:asciiTheme="majorBidi" w:hAnsiTheme="majorBidi" w:cstheme="majorBidi"/>
          <w:color w:val="000000"/>
          <w:shd w:val="clear" w:color="auto" w:fill="FFFFFF"/>
        </w:rPr>
        <w:t xml:space="preserve">External Output types (EO): </w:t>
      </w:r>
      <w:r w:rsidRPr="00670EE2">
        <w:rPr>
          <w:rFonts w:asciiTheme="majorBidi" w:hAnsiTheme="majorBidi" w:cstheme="majorBidi"/>
          <w:color w:val="FF0000"/>
          <w:shd w:val="clear" w:color="auto" w:fill="FFFFFF"/>
        </w:rPr>
        <w:t>1</w:t>
      </w:r>
    </w:p>
    <w:p w:rsidRPr="00201402" w:rsidR="00096D4C" w:rsidP="00060D76" w:rsidRDefault="00096D4C" w14:paraId="09436F32" w14:textId="77777777">
      <w:pPr>
        <w:pStyle w:val="ListParagraph"/>
        <w:numPr>
          <w:ilvl w:val="0"/>
          <w:numId w:val="37"/>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lastRenderedPageBreak/>
        <w:t>“Thank you” message</w:t>
      </w:r>
    </w:p>
    <w:p w:rsidRPr="00201402" w:rsidR="00096D4C" w:rsidP="00060D76" w:rsidRDefault="00096D4C" w14:paraId="7B0D8396" w14:textId="77777777">
      <w:pPr>
        <w:pStyle w:val="ListParagraph"/>
        <w:numPr>
          <w:ilvl w:val="0"/>
          <w:numId w:val="35"/>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 xml:space="preserve">External Inquiry types (EQ): </w:t>
      </w:r>
      <w:r w:rsidRPr="00670EE2">
        <w:rPr>
          <w:rFonts w:asciiTheme="majorBidi" w:hAnsiTheme="majorBidi" w:cstheme="majorBidi"/>
          <w:color w:val="FF0000"/>
          <w:shd w:val="clear" w:color="auto" w:fill="FFFFFF"/>
        </w:rPr>
        <w:t xml:space="preserve">2 </w:t>
      </w:r>
    </w:p>
    <w:p w:rsidRPr="00201402" w:rsidR="00096D4C" w:rsidP="00060D76" w:rsidRDefault="00096D4C" w14:paraId="507E1B0F" w14:textId="77777777">
      <w:pPr>
        <w:pStyle w:val="ListParagraph"/>
        <w:numPr>
          <w:ilvl w:val="0"/>
          <w:numId w:val="38"/>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Check if the phone number exists or not</w:t>
      </w:r>
    </w:p>
    <w:p w:rsidRPr="00201402" w:rsidR="00096D4C" w:rsidP="00060D76" w:rsidRDefault="00096D4C" w14:paraId="10E0FB2C" w14:textId="77777777">
      <w:pPr>
        <w:pStyle w:val="ListParagraph"/>
        <w:numPr>
          <w:ilvl w:val="0"/>
          <w:numId w:val="38"/>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Insert the rating and feedback in the database</w:t>
      </w:r>
    </w:p>
    <w:p w:rsidRPr="00201402" w:rsidR="00096D4C" w:rsidP="00060D76" w:rsidRDefault="00096D4C" w14:paraId="22108FF7" w14:textId="77777777">
      <w:pPr>
        <w:pStyle w:val="ListParagraph"/>
        <w:numPr>
          <w:ilvl w:val="0"/>
          <w:numId w:val="35"/>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 xml:space="preserve">Logical internal file types (LIF): </w:t>
      </w:r>
      <w:r w:rsidRPr="00670EE2">
        <w:rPr>
          <w:rFonts w:asciiTheme="majorBidi" w:hAnsiTheme="majorBidi" w:cstheme="majorBidi"/>
          <w:color w:val="FF0000"/>
          <w:shd w:val="clear" w:color="auto" w:fill="FFFFFF"/>
        </w:rPr>
        <w:t>2</w:t>
      </w:r>
    </w:p>
    <w:p w:rsidRPr="00201402" w:rsidR="00096D4C" w:rsidP="00060D76" w:rsidRDefault="00096D4C" w14:paraId="706FCD6B" w14:textId="77777777">
      <w:pPr>
        <w:pStyle w:val="ListParagraph"/>
        <w:numPr>
          <w:ilvl w:val="0"/>
          <w:numId w:val="39"/>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Menu table</w:t>
      </w:r>
    </w:p>
    <w:p w:rsidRPr="00201402" w:rsidR="00096D4C" w:rsidP="00060D76" w:rsidRDefault="00096D4C" w14:paraId="0C288825" w14:textId="77777777">
      <w:pPr>
        <w:pStyle w:val="ListParagraph"/>
        <w:numPr>
          <w:ilvl w:val="0"/>
          <w:numId w:val="39"/>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Customer table</w:t>
      </w:r>
    </w:p>
    <w:p w:rsidRPr="00201402" w:rsidR="00096D4C" w:rsidP="00060D76" w:rsidRDefault="00096D4C" w14:paraId="7C4466FF" w14:textId="40492276">
      <w:pPr>
        <w:pStyle w:val="ListParagraph"/>
        <w:numPr>
          <w:ilvl w:val="0"/>
          <w:numId w:val="35"/>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 xml:space="preserve">External Interface file types (EIF): </w:t>
      </w:r>
      <w:r w:rsidRPr="00670EE2">
        <w:rPr>
          <w:rFonts w:asciiTheme="majorBidi" w:hAnsiTheme="majorBidi" w:cstheme="majorBidi"/>
          <w:color w:val="FF0000"/>
          <w:shd w:val="clear" w:color="auto" w:fill="FFFFFF"/>
        </w:rPr>
        <w:t>0</w:t>
      </w:r>
    </w:p>
    <w:p w:rsidRPr="00201402" w:rsidR="00096D4C" w:rsidP="00201402" w:rsidRDefault="00096D4C" w14:paraId="67304AC2" w14:textId="77777777">
      <w:pPr>
        <w:jc w:val="both"/>
        <w:rPr>
          <w:rFonts w:asciiTheme="majorBidi" w:hAnsiTheme="majorBidi" w:cstheme="majorBidi"/>
        </w:rPr>
      </w:pPr>
    </w:p>
    <w:p w:rsidRPr="00201402" w:rsidR="00096D4C" w:rsidP="00201402" w:rsidRDefault="00096D4C" w14:paraId="42B0D3B6" w14:textId="77777777">
      <w:pPr>
        <w:jc w:val="both"/>
        <w:rPr>
          <w:rFonts w:asciiTheme="majorBidi" w:hAnsiTheme="majorBidi" w:cstheme="majorBidi"/>
          <w:u w:val="single"/>
        </w:rPr>
      </w:pPr>
      <w:r w:rsidRPr="00201402">
        <w:rPr>
          <w:rFonts w:asciiTheme="majorBidi" w:hAnsiTheme="majorBidi" w:cstheme="majorBidi"/>
          <w:b/>
          <w:bCs/>
          <w:u w:val="single"/>
        </w:rPr>
        <w:t>Identify Datatypes, Record Types and Complexity</w:t>
      </w:r>
      <w:r w:rsidRPr="00201402">
        <w:rPr>
          <w:rFonts w:asciiTheme="majorBidi" w:hAnsiTheme="majorBidi" w:cstheme="majorBidi"/>
          <w:u w:val="single"/>
        </w:rPr>
        <w:t>:</w:t>
      </w:r>
    </w:p>
    <w:p w:rsidRPr="00201402" w:rsidR="00096D4C" w:rsidP="00201402" w:rsidRDefault="00096D4C" w14:paraId="14B6C1CA" w14:textId="77777777">
      <w:pPr>
        <w:jc w:val="both"/>
        <w:rPr>
          <w:rFonts w:asciiTheme="majorBidi" w:hAnsiTheme="majorBidi" w:cstheme="majorBidi"/>
          <w:u w:val="single"/>
        </w:rPr>
      </w:pPr>
      <w:r w:rsidRPr="00201402">
        <w:rPr>
          <w:rFonts w:asciiTheme="majorBidi" w:hAnsiTheme="majorBidi" w:cstheme="majorBidi"/>
          <w:u w:val="single"/>
        </w:rPr>
        <w:t xml:space="preserve">EI: </w:t>
      </w:r>
    </w:p>
    <w:p w:rsidRPr="00201402" w:rsidR="00096D4C" w:rsidP="00060D76" w:rsidRDefault="00096D4C" w14:paraId="42351F99" w14:textId="77777777">
      <w:pPr>
        <w:pStyle w:val="ListParagraph"/>
        <w:numPr>
          <w:ilvl w:val="0"/>
          <w:numId w:val="40"/>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rPr>
        <w:t xml:space="preserve">3 data types: </w:t>
      </w:r>
      <w:r w:rsidRPr="00201402">
        <w:rPr>
          <w:rFonts w:asciiTheme="majorBidi" w:hAnsiTheme="majorBidi" w:cstheme="majorBidi"/>
          <w:color w:val="000000"/>
          <w:shd w:val="clear" w:color="auto" w:fill="FFFFFF"/>
        </w:rPr>
        <w:t>Star rating, feedback comment, Phone number</w:t>
      </w:r>
    </w:p>
    <w:p w:rsidRPr="00201402" w:rsidR="00096D4C" w:rsidP="00060D76" w:rsidRDefault="00096D4C" w14:paraId="0B0A19C9" w14:textId="77777777">
      <w:pPr>
        <w:pStyle w:val="ListParagraph"/>
        <w:numPr>
          <w:ilvl w:val="0"/>
          <w:numId w:val="40"/>
        </w:numPr>
        <w:spacing w:after="160" w:line="254" w:lineRule="auto"/>
        <w:jc w:val="both"/>
        <w:rPr>
          <w:rFonts w:asciiTheme="majorBidi" w:hAnsiTheme="majorBidi" w:cstheme="majorBidi"/>
        </w:rPr>
      </w:pPr>
      <w:r w:rsidRPr="00201402">
        <w:rPr>
          <w:rFonts w:asciiTheme="majorBidi" w:hAnsiTheme="majorBidi" w:cstheme="majorBidi"/>
        </w:rPr>
        <w:t>1 record type: User input</w:t>
      </w:r>
    </w:p>
    <w:p w:rsidRPr="00201402" w:rsidR="00096D4C" w:rsidP="00060D76" w:rsidRDefault="00096D4C" w14:paraId="1D8BE866" w14:textId="77777777">
      <w:pPr>
        <w:pStyle w:val="ListParagraph"/>
        <w:numPr>
          <w:ilvl w:val="0"/>
          <w:numId w:val="40"/>
        </w:numPr>
        <w:spacing w:after="160" w:line="254" w:lineRule="auto"/>
        <w:jc w:val="both"/>
        <w:rPr>
          <w:rFonts w:asciiTheme="majorBidi" w:hAnsiTheme="majorBidi" w:cstheme="majorBidi"/>
        </w:rPr>
      </w:pPr>
      <w:r w:rsidRPr="00201402">
        <w:rPr>
          <w:rFonts w:asciiTheme="majorBidi" w:hAnsiTheme="majorBidi" w:cstheme="majorBidi"/>
        </w:rPr>
        <w:t>Low complexity</w:t>
      </w:r>
    </w:p>
    <w:p w:rsidRPr="00201402" w:rsidR="00096D4C" w:rsidP="00201402" w:rsidRDefault="00096D4C" w14:paraId="1B5F4342" w14:textId="77777777">
      <w:pPr>
        <w:jc w:val="both"/>
        <w:rPr>
          <w:rFonts w:asciiTheme="majorBidi" w:hAnsiTheme="majorBidi" w:cstheme="majorBidi"/>
          <w:u w:val="single"/>
        </w:rPr>
      </w:pPr>
      <w:r w:rsidRPr="00201402">
        <w:rPr>
          <w:rFonts w:asciiTheme="majorBidi" w:hAnsiTheme="majorBidi" w:cstheme="majorBidi"/>
          <w:u w:val="single"/>
        </w:rPr>
        <w:t>EO:</w:t>
      </w:r>
    </w:p>
    <w:p w:rsidRPr="00201402" w:rsidR="00096D4C" w:rsidP="00060D76" w:rsidRDefault="00096D4C" w14:paraId="30A40947" w14:textId="77777777">
      <w:pPr>
        <w:pStyle w:val="ListParagraph"/>
        <w:numPr>
          <w:ilvl w:val="0"/>
          <w:numId w:val="41"/>
        </w:numPr>
        <w:spacing w:after="160" w:line="254" w:lineRule="auto"/>
        <w:jc w:val="both"/>
        <w:rPr>
          <w:rFonts w:asciiTheme="majorBidi" w:hAnsiTheme="majorBidi" w:cstheme="majorBidi"/>
        </w:rPr>
      </w:pPr>
      <w:r w:rsidRPr="00201402">
        <w:rPr>
          <w:rFonts w:asciiTheme="majorBidi" w:hAnsiTheme="majorBidi" w:cstheme="majorBidi"/>
        </w:rPr>
        <w:t>1 data type: message sent to the customer</w:t>
      </w:r>
    </w:p>
    <w:p w:rsidRPr="00201402" w:rsidR="00096D4C" w:rsidP="00060D76" w:rsidRDefault="00096D4C" w14:paraId="2004BB84" w14:textId="77777777">
      <w:pPr>
        <w:pStyle w:val="ListParagraph"/>
        <w:numPr>
          <w:ilvl w:val="0"/>
          <w:numId w:val="41"/>
        </w:numPr>
        <w:spacing w:after="160" w:line="254" w:lineRule="auto"/>
        <w:jc w:val="both"/>
        <w:rPr>
          <w:rFonts w:asciiTheme="majorBidi" w:hAnsiTheme="majorBidi" w:cstheme="majorBidi"/>
        </w:rPr>
      </w:pPr>
      <w:r w:rsidRPr="00201402">
        <w:rPr>
          <w:rFonts w:asciiTheme="majorBidi" w:hAnsiTheme="majorBidi" w:cstheme="majorBidi"/>
        </w:rPr>
        <w:t>1 record type: menu table</w:t>
      </w:r>
    </w:p>
    <w:p w:rsidRPr="00201402" w:rsidR="00096D4C" w:rsidP="00060D76" w:rsidRDefault="00096D4C" w14:paraId="709A7ECF" w14:textId="77777777">
      <w:pPr>
        <w:pStyle w:val="ListParagraph"/>
        <w:numPr>
          <w:ilvl w:val="0"/>
          <w:numId w:val="41"/>
        </w:numPr>
        <w:spacing w:after="160" w:line="254" w:lineRule="auto"/>
        <w:jc w:val="both"/>
        <w:rPr>
          <w:rFonts w:asciiTheme="majorBidi" w:hAnsiTheme="majorBidi" w:cstheme="majorBidi"/>
        </w:rPr>
      </w:pPr>
      <w:r w:rsidRPr="00201402">
        <w:rPr>
          <w:rFonts w:asciiTheme="majorBidi" w:hAnsiTheme="majorBidi" w:cstheme="majorBidi"/>
        </w:rPr>
        <w:t>Low complexity</w:t>
      </w:r>
    </w:p>
    <w:p w:rsidRPr="00201402" w:rsidR="00096D4C" w:rsidP="00201402" w:rsidRDefault="00096D4C" w14:paraId="71FFAC74" w14:textId="77777777">
      <w:pPr>
        <w:jc w:val="both"/>
        <w:rPr>
          <w:rFonts w:asciiTheme="majorBidi" w:hAnsiTheme="majorBidi" w:cstheme="majorBidi"/>
          <w:u w:val="single"/>
        </w:rPr>
      </w:pPr>
      <w:r w:rsidRPr="00201402">
        <w:rPr>
          <w:rFonts w:asciiTheme="majorBidi" w:hAnsiTheme="majorBidi" w:cstheme="majorBidi"/>
          <w:u w:val="single"/>
        </w:rPr>
        <w:t>EQ:</w:t>
      </w:r>
    </w:p>
    <w:p w:rsidRPr="00201402" w:rsidR="00096D4C" w:rsidP="00060D76" w:rsidRDefault="00096D4C" w14:paraId="7887D5A6" w14:textId="77777777">
      <w:pPr>
        <w:pStyle w:val="ListParagraph"/>
        <w:numPr>
          <w:ilvl w:val="0"/>
          <w:numId w:val="42"/>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rPr>
        <w:t xml:space="preserve">3 data types: </w:t>
      </w:r>
      <w:r w:rsidRPr="00201402">
        <w:rPr>
          <w:rFonts w:asciiTheme="majorBidi" w:hAnsiTheme="majorBidi" w:cstheme="majorBidi"/>
          <w:color w:val="000000"/>
          <w:shd w:val="clear" w:color="auto" w:fill="FFFFFF"/>
        </w:rPr>
        <w:t>Star rating, Comment, Phone number</w:t>
      </w:r>
    </w:p>
    <w:p w:rsidRPr="00201402" w:rsidR="00096D4C" w:rsidP="00060D76" w:rsidRDefault="00096D4C" w14:paraId="0E1C36B8" w14:textId="77777777">
      <w:pPr>
        <w:pStyle w:val="ListParagraph"/>
        <w:numPr>
          <w:ilvl w:val="0"/>
          <w:numId w:val="42"/>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2 record type: customer table, menu table</w:t>
      </w:r>
    </w:p>
    <w:p w:rsidRPr="00201402" w:rsidR="00096D4C" w:rsidP="00060D76" w:rsidRDefault="00096D4C" w14:paraId="6B6BFC98" w14:textId="77777777">
      <w:pPr>
        <w:pStyle w:val="ListParagraph"/>
        <w:numPr>
          <w:ilvl w:val="0"/>
          <w:numId w:val="42"/>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Low complexity</w:t>
      </w:r>
    </w:p>
    <w:p w:rsidRPr="00201402" w:rsidR="00096D4C" w:rsidP="00201402" w:rsidRDefault="00096D4C" w14:paraId="28C64590" w14:textId="77777777">
      <w:pPr>
        <w:jc w:val="both"/>
        <w:rPr>
          <w:rFonts w:asciiTheme="majorBidi" w:hAnsiTheme="majorBidi" w:cstheme="majorBidi"/>
          <w:color w:val="000000"/>
          <w:u w:val="single"/>
          <w:shd w:val="clear" w:color="auto" w:fill="FFFFFF"/>
        </w:rPr>
      </w:pPr>
      <w:r w:rsidRPr="00201402">
        <w:rPr>
          <w:rFonts w:asciiTheme="majorBidi" w:hAnsiTheme="majorBidi" w:cstheme="majorBidi"/>
          <w:color w:val="000000"/>
          <w:u w:val="single"/>
          <w:shd w:val="clear" w:color="auto" w:fill="FFFFFF"/>
        </w:rPr>
        <w:t>LIF:</w:t>
      </w:r>
    </w:p>
    <w:p w:rsidRPr="00201402" w:rsidR="00096D4C" w:rsidP="00060D76" w:rsidRDefault="00096D4C" w14:paraId="59675FFB" w14:textId="77777777">
      <w:pPr>
        <w:pStyle w:val="ListParagraph"/>
        <w:numPr>
          <w:ilvl w:val="0"/>
          <w:numId w:val="43"/>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rPr>
        <w:t xml:space="preserve">3 data types: </w:t>
      </w:r>
      <w:r w:rsidRPr="00201402">
        <w:rPr>
          <w:rFonts w:asciiTheme="majorBidi" w:hAnsiTheme="majorBidi" w:cstheme="majorBidi"/>
          <w:color w:val="000000"/>
          <w:shd w:val="clear" w:color="auto" w:fill="FFFFFF"/>
        </w:rPr>
        <w:t>Star rating, Comment, Phone number</w:t>
      </w:r>
    </w:p>
    <w:p w:rsidRPr="00201402" w:rsidR="00096D4C" w:rsidP="00060D76" w:rsidRDefault="00096D4C" w14:paraId="6DDA02A3" w14:textId="77777777">
      <w:pPr>
        <w:pStyle w:val="ListParagraph"/>
        <w:numPr>
          <w:ilvl w:val="0"/>
          <w:numId w:val="43"/>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2 record type: customer table, menu table</w:t>
      </w:r>
    </w:p>
    <w:p w:rsidRPr="00201402" w:rsidR="00096D4C" w:rsidP="00060D76" w:rsidRDefault="00096D4C" w14:paraId="5FA41AFA" w14:textId="77777777">
      <w:pPr>
        <w:pStyle w:val="ListParagraph"/>
        <w:numPr>
          <w:ilvl w:val="0"/>
          <w:numId w:val="43"/>
        </w:numPr>
        <w:spacing w:after="160" w:line="254"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Low complexity</w:t>
      </w:r>
    </w:p>
    <w:p w:rsidRPr="00201402" w:rsidR="00096D4C" w:rsidP="00201402" w:rsidRDefault="00096D4C" w14:paraId="35ABDB16" w14:textId="77777777">
      <w:pPr>
        <w:jc w:val="both"/>
        <w:rPr>
          <w:rFonts w:asciiTheme="majorBidi" w:hAnsiTheme="majorBidi" w:cstheme="majorBidi"/>
          <w:u w:val="single"/>
        </w:rPr>
      </w:pPr>
      <w:r w:rsidRPr="00201402">
        <w:rPr>
          <w:rFonts w:asciiTheme="majorBidi" w:hAnsiTheme="majorBidi" w:cstheme="majorBidi"/>
          <w:u w:val="single"/>
        </w:rPr>
        <w:t>EIF:</w:t>
      </w:r>
    </w:p>
    <w:p w:rsidRPr="00201402" w:rsidR="00096D4C" w:rsidP="00060D76" w:rsidRDefault="00096D4C" w14:paraId="1D00B4E9" w14:textId="77777777">
      <w:pPr>
        <w:pStyle w:val="ListParagraph"/>
        <w:numPr>
          <w:ilvl w:val="0"/>
          <w:numId w:val="43"/>
        </w:numPr>
        <w:spacing w:after="160" w:line="254" w:lineRule="auto"/>
        <w:jc w:val="both"/>
        <w:rPr>
          <w:rFonts w:asciiTheme="majorBidi" w:hAnsiTheme="majorBidi" w:cstheme="majorBidi"/>
        </w:rPr>
      </w:pPr>
      <w:r w:rsidRPr="00201402">
        <w:rPr>
          <w:rFonts w:asciiTheme="majorBidi" w:hAnsiTheme="majorBidi" w:cstheme="majorBidi"/>
        </w:rPr>
        <w:t>0 datatype</w:t>
      </w:r>
    </w:p>
    <w:p w:rsidRPr="00201402" w:rsidR="00096D4C" w:rsidP="00060D76" w:rsidRDefault="00096D4C" w14:paraId="3F2900EC" w14:textId="77777777">
      <w:pPr>
        <w:pStyle w:val="ListParagraph"/>
        <w:numPr>
          <w:ilvl w:val="0"/>
          <w:numId w:val="43"/>
        </w:numPr>
        <w:spacing w:after="160" w:line="254" w:lineRule="auto"/>
        <w:jc w:val="both"/>
        <w:rPr>
          <w:rFonts w:asciiTheme="majorBidi" w:hAnsiTheme="majorBidi" w:cstheme="majorBidi"/>
        </w:rPr>
      </w:pPr>
      <w:r w:rsidRPr="00201402">
        <w:rPr>
          <w:rFonts w:asciiTheme="majorBidi" w:hAnsiTheme="majorBidi" w:cstheme="majorBidi"/>
        </w:rPr>
        <w:t>0 record type</w:t>
      </w:r>
    </w:p>
    <w:p w:rsidRPr="00201402" w:rsidR="00096D4C" w:rsidP="00060D76" w:rsidRDefault="00096D4C" w14:paraId="23153301" w14:textId="77777777">
      <w:pPr>
        <w:pStyle w:val="ListParagraph"/>
        <w:numPr>
          <w:ilvl w:val="0"/>
          <w:numId w:val="43"/>
        </w:numPr>
        <w:spacing w:after="160" w:line="254" w:lineRule="auto"/>
        <w:jc w:val="both"/>
        <w:rPr>
          <w:rFonts w:asciiTheme="majorBidi" w:hAnsiTheme="majorBidi" w:cstheme="majorBidi"/>
        </w:rPr>
      </w:pPr>
      <w:r w:rsidRPr="00201402">
        <w:rPr>
          <w:rFonts w:asciiTheme="majorBidi" w:hAnsiTheme="majorBidi" w:cstheme="majorBidi"/>
        </w:rPr>
        <w:t>Low complexity</w:t>
      </w:r>
    </w:p>
    <w:p w:rsidRPr="00201402" w:rsidR="00096D4C" w:rsidP="00201402" w:rsidRDefault="00096D4C" w14:paraId="7F527BF6" w14:textId="77777777">
      <w:pPr>
        <w:jc w:val="both"/>
        <w:rPr>
          <w:rFonts w:asciiTheme="majorBidi" w:hAnsiTheme="majorBidi" w:cstheme="majorBidi"/>
        </w:rPr>
      </w:pPr>
    </w:p>
    <w:p w:rsidRPr="00201402" w:rsidR="00096D4C" w:rsidP="00201402" w:rsidRDefault="00096D4C" w14:paraId="1A6A7AF7" w14:textId="77777777">
      <w:pPr>
        <w:jc w:val="both"/>
        <w:rPr>
          <w:rFonts w:asciiTheme="majorBidi" w:hAnsiTheme="majorBidi" w:cstheme="majorBidi"/>
        </w:rPr>
      </w:pPr>
      <w:r w:rsidRPr="00201402">
        <w:rPr>
          <w:rFonts w:asciiTheme="majorBidi" w:hAnsiTheme="majorBidi" w:cstheme="majorBidi"/>
          <w:b/>
          <w:bCs/>
        </w:rPr>
        <w:t>Size estimation</w:t>
      </w:r>
      <w:r w:rsidRPr="00201402">
        <w:rPr>
          <w:rFonts w:asciiTheme="majorBidi" w:hAnsiTheme="majorBidi" w:cstheme="majorBidi"/>
        </w:rPr>
        <w:t xml:space="preserve"> = 3*3 +1*4+ 2*3 +2*7+ 0*5 = 33 FP</w:t>
      </w:r>
    </w:p>
    <w:p w:rsidRPr="00201402" w:rsidR="00096D4C" w:rsidP="00201402" w:rsidRDefault="00096D4C" w14:paraId="01FC0D1B" w14:textId="77777777">
      <w:pPr>
        <w:jc w:val="both"/>
        <w:rPr>
          <w:rFonts w:asciiTheme="majorBidi" w:hAnsiTheme="majorBidi" w:cstheme="majorBidi"/>
        </w:rPr>
      </w:pPr>
      <w:r w:rsidRPr="00201402">
        <w:rPr>
          <w:rFonts w:asciiTheme="majorBidi" w:hAnsiTheme="majorBidi" w:cstheme="majorBidi"/>
        </w:rPr>
        <w:t>Language used: JavaScript</w:t>
      </w:r>
    </w:p>
    <w:p w:rsidR="00096D4C" w:rsidP="00201402" w:rsidRDefault="00096D4C" w14:paraId="3D8F8134" w14:textId="332299AC">
      <w:pPr>
        <w:jc w:val="both"/>
        <w:rPr>
          <w:rFonts w:asciiTheme="majorBidi" w:hAnsiTheme="majorBidi" w:cstheme="majorBidi"/>
        </w:rPr>
      </w:pPr>
      <w:r w:rsidRPr="00201402">
        <w:rPr>
          <w:rFonts w:asciiTheme="majorBidi" w:hAnsiTheme="majorBidi" w:cstheme="majorBidi"/>
        </w:rPr>
        <w:t>33 FP * 47 = 1551LOC = 1.551 KLOC</w:t>
      </w:r>
    </w:p>
    <w:p w:rsidRPr="00201402" w:rsidR="00670EE2" w:rsidP="00201402" w:rsidRDefault="00670EE2" w14:paraId="516E2F1B" w14:textId="77777777">
      <w:pPr>
        <w:jc w:val="both"/>
        <w:rPr>
          <w:rFonts w:asciiTheme="majorBidi" w:hAnsiTheme="majorBidi" w:cstheme="majorBidi"/>
        </w:rPr>
      </w:pPr>
    </w:p>
    <w:p w:rsidRPr="00201402" w:rsidR="00DE45D4" w:rsidP="00201402" w:rsidRDefault="00DE45D4" w14:paraId="496D68E6" w14:textId="27C2A2D9">
      <w:pPr>
        <w:jc w:val="both"/>
        <w:rPr>
          <w:rFonts w:asciiTheme="majorBidi" w:hAnsiTheme="majorBidi" w:cstheme="majorBidi"/>
          <w:b/>
          <w:bCs/>
          <w:sz w:val="24"/>
          <w:szCs w:val="24"/>
          <w:u w:val="single"/>
        </w:rPr>
      </w:pPr>
      <w:r w:rsidRPr="00201402">
        <w:rPr>
          <w:rFonts w:asciiTheme="majorBidi" w:hAnsiTheme="majorBidi" w:cstheme="majorBidi"/>
          <w:sz w:val="24"/>
          <w:szCs w:val="24"/>
          <w:u w:val="single"/>
        </w:rPr>
        <w:t xml:space="preserve">Albrecht </w:t>
      </w:r>
      <w:r w:rsidR="00670EE2">
        <w:rPr>
          <w:rFonts w:asciiTheme="majorBidi" w:hAnsiTheme="majorBidi" w:cstheme="majorBidi"/>
          <w:sz w:val="24"/>
          <w:szCs w:val="24"/>
          <w:u w:val="single"/>
        </w:rPr>
        <w:t xml:space="preserve">II </w:t>
      </w:r>
      <w:r w:rsidRPr="00201402">
        <w:rPr>
          <w:rFonts w:asciiTheme="majorBidi" w:hAnsiTheme="majorBidi" w:cstheme="majorBidi"/>
          <w:sz w:val="24"/>
          <w:szCs w:val="24"/>
          <w:u w:val="single"/>
        </w:rPr>
        <w:t xml:space="preserve">function </w:t>
      </w:r>
    </w:p>
    <w:p w:rsidRPr="00201402" w:rsidR="00DE45D4" w:rsidP="00201402" w:rsidRDefault="00DE45D4" w14:paraId="055E13A1" w14:textId="77777777">
      <w:pPr>
        <w:jc w:val="both"/>
        <w:rPr>
          <w:rFonts w:asciiTheme="majorBidi" w:hAnsiTheme="majorBidi" w:cstheme="majorBidi"/>
          <w:b/>
          <w:bCs/>
        </w:rPr>
      </w:pPr>
    </w:p>
    <w:p w:rsidRPr="00201402" w:rsidR="00DE45D4" w:rsidP="00201402" w:rsidRDefault="00DE45D4" w14:paraId="0523B353" w14:textId="63FB6B9A">
      <w:pPr>
        <w:jc w:val="both"/>
        <w:rPr>
          <w:rFonts w:asciiTheme="majorBidi" w:hAnsiTheme="majorBidi" w:cstheme="majorBidi"/>
        </w:rPr>
      </w:pPr>
      <w:r w:rsidRPr="00201402">
        <w:rPr>
          <w:rFonts w:asciiTheme="majorBidi" w:hAnsiTheme="majorBidi" w:cstheme="majorBidi"/>
          <w:b/>
          <w:bCs/>
        </w:rPr>
        <w:t>Edit order</w:t>
      </w:r>
      <w:r w:rsidRPr="00201402">
        <w:rPr>
          <w:rFonts w:asciiTheme="majorBidi" w:hAnsiTheme="majorBidi" w:cstheme="majorBidi"/>
        </w:rPr>
        <w:t>: if the customer wants to edit the order to cancel something or to add some items again so it will be easy for the customer to add and to cancel an unwanted item</w:t>
      </w:r>
      <w:r w:rsidR="00615BB1">
        <w:rPr>
          <w:rFonts w:asciiTheme="majorBidi" w:hAnsiTheme="majorBidi" w:cstheme="majorBidi"/>
        </w:rPr>
        <w:t>.</w:t>
      </w:r>
    </w:p>
    <w:p w:rsidRPr="00201402" w:rsidR="00DE45D4" w:rsidP="00201402" w:rsidRDefault="00DE45D4" w14:paraId="45A33498" w14:textId="77777777">
      <w:pPr>
        <w:jc w:val="both"/>
        <w:rPr>
          <w:rFonts w:asciiTheme="majorBidi" w:hAnsiTheme="majorBidi" w:cstheme="majorBidi"/>
        </w:rPr>
      </w:pPr>
      <w:r w:rsidRPr="00201402">
        <w:rPr>
          <w:rFonts w:asciiTheme="majorBidi" w:hAnsiTheme="majorBidi" w:cstheme="majorBidi"/>
        </w:rPr>
        <w:t>Edit order is function includes the following: menu to re-order what they want and also to cancel unwanted dishes</w:t>
      </w:r>
    </w:p>
    <w:p w:rsidRPr="00201402" w:rsidR="00DE45D4" w:rsidP="00201402" w:rsidRDefault="00DE45D4" w14:paraId="212582F6" w14:textId="77777777">
      <w:pPr>
        <w:jc w:val="both"/>
        <w:rPr>
          <w:rFonts w:asciiTheme="majorBidi" w:hAnsiTheme="majorBidi" w:cstheme="majorBidi"/>
        </w:rPr>
      </w:pPr>
      <w:r w:rsidRPr="00201402">
        <w:rPr>
          <w:rFonts w:asciiTheme="majorBidi" w:hAnsiTheme="majorBidi" w:cstheme="majorBidi"/>
        </w:rPr>
        <w:t xml:space="preserve"> </w:t>
      </w:r>
    </w:p>
    <w:p w:rsidRPr="00201402" w:rsidR="00DE45D4" w:rsidP="00201402" w:rsidRDefault="00DE45D4" w14:paraId="371DE5BE" w14:textId="77777777">
      <w:pPr>
        <w:jc w:val="both"/>
        <w:rPr>
          <w:rFonts w:asciiTheme="majorBidi" w:hAnsiTheme="majorBidi" w:cstheme="majorBidi"/>
        </w:rPr>
      </w:pPr>
    </w:p>
    <w:p w:rsidRPr="00201402" w:rsidR="00DE45D4" w:rsidP="00201402" w:rsidRDefault="00DE45D4" w14:paraId="110383B7" w14:textId="77777777">
      <w:pPr>
        <w:jc w:val="both"/>
        <w:rPr>
          <w:rFonts w:asciiTheme="majorBidi" w:hAnsiTheme="majorBidi" w:cstheme="majorBidi"/>
          <w:u w:val="single"/>
        </w:rPr>
      </w:pPr>
      <w:r w:rsidRPr="00201402">
        <w:rPr>
          <w:rFonts w:asciiTheme="majorBidi" w:hAnsiTheme="majorBidi" w:cstheme="majorBidi"/>
          <w:u w:val="single"/>
        </w:rPr>
        <w:t>Count of components:</w:t>
      </w:r>
    </w:p>
    <w:p w:rsidRPr="00201402" w:rsidR="00DE45D4" w:rsidP="00201402" w:rsidRDefault="00DE45D4" w14:paraId="4EE0C737" w14:textId="152101B8">
      <w:pPr>
        <w:jc w:val="both"/>
        <w:rPr>
          <w:rFonts w:asciiTheme="majorBidi" w:hAnsiTheme="majorBidi" w:cstheme="majorBidi"/>
          <w:u w:val="single"/>
        </w:rPr>
      </w:pPr>
      <w:r w:rsidRPr="00201402">
        <w:rPr>
          <w:rFonts w:asciiTheme="majorBidi" w:hAnsiTheme="majorBidi" w:cstheme="majorBidi"/>
          <w:u w:val="single"/>
        </w:rPr>
        <w:lastRenderedPageBreak/>
        <w:t>Inputs:</w:t>
      </w:r>
      <w:r w:rsidR="00D53891">
        <w:rPr>
          <w:rFonts w:asciiTheme="majorBidi" w:hAnsiTheme="majorBidi" w:cstheme="majorBidi"/>
          <w:u w:val="single"/>
        </w:rPr>
        <w:t xml:space="preserve"> </w:t>
      </w:r>
      <w:r w:rsidRPr="00D53891" w:rsidR="00D53891">
        <w:rPr>
          <w:rFonts w:asciiTheme="majorBidi" w:hAnsiTheme="majorBidi" w:cstheme="majorBidi"/>
          <w:color w:val="FF0000"/>
        </w:rPr>
        <w:t>5</w:t>
      </w:r>
    </w:p>
    <w:p w:rsidRPr="00201402" w:rsidR="00DE45D4" w:rsidP="00060D76" w:rsidRDefault="00DE45D4" w14:paraId="20476A9D" w14:textId="77777777">
      <w:pPr>
        <w:pStyle w:val="ListParagraph"/>
        <w:numPr>
          <w:ilvl w:val="0"/>
          <w:numId w:val="44"/>
        </w:numPr>
        <w:spacing w:after="160" w:line="254" w:lineRule="auto"/>
        <w:jc w:val="both"/>
        <w:rPr>
          <w:rFonts w:asciiTheme="majorBidi" w:hAnsiTheme="majorBidi" w:cstheme="majorBidi"/>
        </w:rPr>
      </w:pPr>
      <w:r w:rsidRPr="00201402">
        <w:rPr>
          <w:rFonts w:asciiTheme="majorBidi" w:hAnsiTheme="majorBidi" w:cstheme="majorBidi"/>
        </w:rPr>
        <w:t>Click on edit order button</w:t>
      </w:r>
    </w:p>
    <w:p w:rsidRPr="00201402" w:rsidR="00DE45D4" w:rsidP="00060D76" w:rsidRDefault="00DE45D4" w14:paraId="6ED1D682" w14:textId="77777777">
      <w:pPr>
        <w:pStyle w:val="ListParagraph"/>
        <w:numPr>
          <w:ilvl w:val="0"/>
          <w:numId w:val="44"/>
        </w:numPr>
        <w:spacing w:after="160" w:line="254" w:lineRule="auto"/>
        <w:jc w:val="both"/>
        <w:rPr>
          <w:rFonts w:asciiTheme="majorBidi" w:hAnsiTheme="majorBidi" w:cstheme="majorBidi"/>
        </w:rPr>
      </w:pPr>
      <w:r w:rsidRPr="00201402">
        <w:rPr>
          <w:rFonts w:asciiTheme="majorBidi" w:hAnsiTheme="majorBidi" w:cstheme="majorBidi"/>
        </w:rPr>
        <w:t xml:space="preserve">Click on the unwanted or wanted dishes </w:t>
      </w:r>
    </w:p>
    <w:p w:rsidRPr="00201402" w:rsidR="00DE45D4" w:rsidP="00060D76" w:rsidRDefault="00DE45D4" w14:paraId="031F3264" w14:textId="77777777">
      <w:pPr>
        <w:pStyle w:val="ListParagraph"/>
        <w:numPr>
          <w:ilvl w:val="0"/>
          <w:numId w:val="44"/>
        </w:numPr>
        <w:spacing w:after="160" w:line="254" w:lineRule="auto"/>
        <w:jc w:val="both"/>
        <w:rPr>
          <w:rFonts w:asciiTheme="majorBidi" w:hAnsiTheme="majorBidi" w:cstheme="majorBidi"/>
        </w:rPr>
      </w:pPr>
      <w:r w:rsidRPr="00201402">
        <w:rPr>
          <w:rFonts w:asciiTheme="majorBidi" w:hAnsiTheme="majorBidi" w:cstheme="majorBidi"/>
        </w:rPr>
        <w:t xml:space="preserve">Continue button </w:t>
      </w:r>
    </w:p>
    <w:p w:rsidRPr="00201402" w:rsidR="00DE45D4" w:rsidP="00060D76" w:rsidRDefault="00DE45D4" w14:paraId="5EDCCEDD" w14:textId="77777777">
      <w:pPr>
        <w:pStyle w:val="ListParagraph"/>
        <w:numPr>
          <w:ilvl w:val="0"/>
          <w:numId w:val="44"/>
        </w:numPr>
        <w:spacing w:after="160" w:line="254" w:lineRule="auto"/>
        <w:jc w:val="both"/>
        <w:rPr>
          <w:rFonts w:asciiTheme="majorBidi" w:hAnsiTheme="majorBidi" w:cstheme="majorBidi"/>
        </w:rPr>
      </w:pPr>
      <w:r w:rsidRPr="00201402">
        <w:rPr>
          <w:rFonts w:asciiTheme="majorBidi" w:hAnsiTheme="majorBidi" w:cstheme="majorBidi"/>
        </w:rPr>
        <w:t>Select payment method that will use it</w:t>
      </w:r>
    </w:p>
    <w:p w:rsidRPr="00201402" w:rsidR="00DE45D4" w:rsidP="00060D76" w:rsidRDefault="00DE45D4" w14:paraId="57F8D864" w14:textId="77777777">
      <w:pPr>
        <w:pStyle w:val="ListParagraph"/>
        <w:numPr>
          <w:ilvl w:val="0"/>
          <w:numId w:val="44"/>
        </w:numPr>
        <w:spacing w:after="160" w:line="254" w:lineRule="auto"/>
        <w:jc w:val="both"/>
        <w:rPr>
          <w:rFonts w:asciiTheme="majorBidi" w:hAnsiTheme="majorBidi" w:cstheme="majorBidi"/>
        </w:rPr>
      </w:pPr>
      <w:r w:rsidRPr="00201402">
        <w:rPr>
          <w:rFonts w:asciiTheme="majorBidi" w:hAnsiTheme="majorBidi" w:cstheme="majorBidi"/>
        </w:rPr>
        <w:t>Confirmation button</w:t>
      </w:r>
    </w:p>
    <w:p w:rsidRPr="00201402" w:rsidR="00DE45D4" w:rsidP="00201402" w:rsidRDefault="00DE45D4" w14:paraId="00925896" w14:textId="77777777">
      <w:pPr>
        <w:pStyle w:val="ListParagraph"/>
        <w:jc w:val="both"/>
        <w:rPr>
          <w:rFonts w:asciiTheme="majorBidi" w:hAnsiTheme="majorBidi" w:cstheme="majorBidi"/>
        </w:rPr>
      </w:pPr>
    </w:p>
    <w:p w:rsidRPr="00201402" w:rsidR="00DE45D4" w:rsidP="00201402" w:rsidRDefault="00DE45D4" w14:paraId="095D2752" w14:textId="2A320B05">
      <w:pPr>
        <w:jc w:val="both"/>
        <w:rPr>
          <w:rFonts w:asciiTheme="majorBidi" w:hAnsiTheme="majorBidi" w:cstheme="majorBidi"/>
          <w:u w:val="single"/>
        </w:rPr>
      </w:pPr>
      <w:r w:rsidRPr="00201402">
        <w:rPr>
          <w:rFonts w:asciiTheme="majorBidi" w:hAnsiTheme="majorBidi" w:cstheme="majorBidi"/>
          <w:u w:val="single"/>
        </w:rPr>
        <w:t>Outputs:</w:t>
      </w:r>
      <w:r w:rsidRPr="00D53891" w:rsidR="00D53891">
        <w:rPr>
          <w:rFonts w:asciiTheme="majorBidi" w:hAnsiTheme="majorBidi" w:cstheme="majorBidi"/>
          <w:color w:val="FF0000"/>
        </w:rPr>
        <w:t xml:space="preserve"> 2</w:t>
      </w:r>
    </w:p>
    <w:p w:rsidRPr="00201402" w:rsidR="00DE45D4" w:rsidP="00060D76" w:rsidRDefault="00DE45D4" w14:paraId="55BA2A70" w14:textId="77777777">
      <w:pPr>
        <w:pStyle w:val="ListParagraph"/>
        <w:numPr>
          <w:ilvl w:val="0"/>
          <w:numId w:val="45"/>
        </w:numPr>
        <w:spacing w:after="160" w:line="254" w:lineRule="auto"/>
        <w:jc w:val="both"/>
        <w:rPr>
          <w:rFonts w:asciiTheme="majorBidi" w:hAnsiTheme="majorBidi" w:cstheme="majorBidi"/>
          <w:u w:val="single"/>
        </w:rPr>
      </w:pPr>
      <w:r w:rsidRPr="00201402">
        <w:rPr>
          <w:rFonts w:asciiTheme="majorBidi" w:hAnsiTheme="majorBidi" w:cstheme="majorBidi"/>
        </w:rPr>
        <w:t xml:space="preserve">Confirmation message </w:t>
      </w:r>
    </w:p>
    <w:p w:rsidRPr="00201402" w:rsidR="00DE45D4" w:rsidP="00060D76" w:rsidRDefault="00DE45D4" w14:paraId="61FAF220" w14:textId="77777777">
      <w:pPr>
        <w:pStyle w:val="ListParagraph"/>
        <w:numPr>
          <w:ilvl w:val="0"/>
          <w:numId w:val="45"/>
        </w:numPr>
        <w:spacing w:after="160" w:line="254" w:lineRule="auto"/>
        <w:jc w:val="both"/>
        <w:rPr>
          <w:rFonts w:asciiTheme="majorBidi" w:hAnsiTheme="majorBidi" w:cstheme="majorBidi"/>
          <w:u w:val="single"/>
        </w:rPr>
      </w:pPr>
      <w:r w:rsidRPr="00201402">
        <w:rPr>
          <w:rFonts w:asciiTheme="majorBidi" w:hAnsiTheme="majorBidi" w:cstheme="majorBidi"/>
        </w:rPr>
        <w:t>New order will be sent to the staff</w:t>
      </w:r>
    </w:p>
    <w:p w:rsidRPr="00201402" w:rsidR="00DE45D4" w:rsidP="00201402" w:rsidRDefault="00DE45D4" w14:paraId="73279947" w14:textId="37C10A0C">
      <w:pPr>
        <w:jc w:val="both"/>
        <w:rPr>
          <w:rFonts w:asciiTheme="majorBidi" w:hAnsiTheme="majorBidi" w:cstheme="majorBidi"/>
          <w:u w:val="single"/>
        </w:rPr>
      </w:pPr>
      <w:r w:rsidRPr="00201402">
        <w:rPr>
          <w:rFonts w:asciiTheme="majorBidi" w:hAnsiTheme="majorBidi" w:cstheme="majorBidi"/>
          <w:u w:val="single"/>
        </w:rPr>
        <w:t>Entities (Storage):</w:t>
      </w:r>
      <w:r w:rsidR="00D53891">
        <w:rPr>
          <w:rFonts w:asciiTheme="majorBidi" w:hAnsiTheme="majorBidi" w:cstheme="majorBidi"/>
          <w:u w:val="single"/>
        </w:rPr>
        <w:t xml:space="preserve"> </w:t>
      </w:r>
      <w:r w:rsidRPr="00D53891" w:rsidR="00D53891">
        <w:rPr>
          <w:rFonts w:asciiTheme="majorBidi" w:hAnsiTheme="majorBidi" w:cstheme="majorBidi"/>
          <w:color w:val="FF0000"/>
        </w:rPr>
        <w:t>2</w:t>
      </w:r>
    </w:p>
    <w:p w:rsidRPr="00201402" w:rsidR="00DE45D4" w:rsidP="00060D76" w:rsidRDefault="00DE45D4" w14:paraId="513028F6" w14:textId="77777777">
      <w:pPr>
        <w:pStyle w:val="ListParagraph"/>
        <w:numPr>
          <w:ilvl w:val="0"/>
          <w:numId w:val="46"/>
        </w:numPr>
        <w:spacing w:after="160" w:line="254" w:lineRule="auto"/>
        <w:jc w:val="both"/>
        <w:rPr>
          <w:rFonts w:asciiTheme="majorBidi" w:hAnsiTheme="majorBidi" w:cstheme="majorBidi"/>
          <w:u w:val="single"/>
        </w:rPr>
      </w:pPr>
      <w:r w:rsidRPr="00201402">
        <w:rPr>
          <w:rFonts w:asciiTheme="majorBidi" w:hAnsiTheme="majorBidi" w:cstheme="majorBidi"/>
        </w:rPr>
        <w:t>Staff table (to know the new order)</w:t>
      </w:r>
    </w:p>
    <w:p w:rsidRPr="00201402" w:rsidR="00DE45D4" w:rsidP="00060D76" w:rsidRDefault="00DE45D4" w14:paraId="3FA03C0F" w14:textId="77777777">
      <w:pPr>
        <w:pStyle w:val="ListParagraph"/>
        <w:numPr>
          <w:ilvl w:val="0"/>
          <w:numId w:val="46"/>
        </w:numPr>
        <w:spacing w:after="160" w:line="254" w:lineRule="auto"/>
        <w:jc w:val="both"/>
        <w:rPr>
          <w:rFonts w:asciiTheme="majorBidi" w:hAnsiTheme="majorBidi" w:cstheme="majorBidi"/>
          <w:u w:val="single"/>
        </w:rPr>
      </w:pPr>
      <w:r w:rsidRPr="00201402">
        <w:rPr>
          <w:rFonts w:asciiTheme="majorBidi" w:hAnsiTheme="majorBidi" w:cstheme="majorBidi"/>
        </w:rPr>
        <w:t>Menu table</w:t>
      </w:r>
    </w:p>
    <w:p w:rsidRPr="00201402" w:rsidR="00DE45D4" w:rsidP="00201402" w:rsidRDefault="00DE45D4" w14:paraId="012CEB5D" w14:textId="77777777">
      <w:pPr>
        <w:pStyle w:val="ListParagraph"/>
        <w:jc w:val="both"/>
        <w:rPr>
          <w:rFonts w:asciiTheme="majorBidi" w:hAnsiTheme="majorBidi" w:cstheme="majorBidi"/>
          <w:u w:val="single"/>
        </w:rPr>
      </w:pPr>
    </w:p>
    <w:p w:rsidRPr="00201402" w:rsidR="00DE45D4" w:rsidP="00201402" w:rsidRDefault="00DE45D4" w14:paraId="334DEF15" w14:textId="77777777">
      <w:pPr>
        <w:pStyle w:val="ListParagraph"/>
        <w:jc w:val="both"/>
        <w:rPr>
          <w:rFonts w:asciiTheme="majorBidi" w:hAnsiTheme="majorBidi" w:cstheme="majorBidi"/>
          <w:u w:val="single"/>
        </w:rPr>
      </w:pPr>
    </w:p>
    <w:p w:rsidRPr="00201402" w:rsidR="00DE45D4" w:rsidP="00201402" w:rsidRDefault="00DE45D4" w14:paraId="4FD9B71F" w14:textId="77777777">
      <w:pPr>
        <w:pStyle w:val="ListParagraph"/>
        <w:jc w:val="both"/>
        <w:rPr>
          <w:rFonts w:asciiTheme="majorBidi" w:hAnsiTheme="majorBidi" w:cstheme="majorBidi"/>
          <w:u w:val="single"/>
        </w:rPr>
      </w:pPr>
    </w:p>
    <w:p w:rsidRPr="00201402" w:rsidR="00DE45D4" w:rsidP="00201402" w:rsidRDefault="00DE45D4" w14:paraId="6E52F1F8" w14:textId="77777777">
      <w:pPr>
        <w:jc w:val="both"/>
        <w:rPr>
          <w:rFonts w:asciiTheme="majorBidi" w:hAnsiTheme="majorBidi" w:cstheme="majorBidi"/>
        </w:rPr>
      </w:pPr>
      <w:r w:rsidRPr="00201402">
        <w:rPr>
          <w:rFonts w:asciiTheme="majorBidi" w:hAnsiTheme="majorBidi" w:cstheme="majorBidi"/>
          <w:b/>
          <w:bCs/>
        </w:rPr>
        <w:t>Size Estimation</w:t>
      </w:r>
      <w:r w:rsidRPr="00201402">
        <w:rPr>
          <w:rFonts w:asciiTheme="majorBidi" w:hAnsiTheme="majorBidi" w:cstheme="majorBidi"/>
        </w:rPr>
        <w:t>: Ni * 0.58 + Ne*1.66 + No*0.26</w:t>
      </w:r>
    </w:p>
    <w:p w:rsidRPr="00201402" w:rsidR="00DE45D4" w:rsidP="00201402" w:rsidRDefault="00DE45D4" w14:paraId="7F19A72F" w14:textId="77777777">
      <w:pPr>
        <w:ind w:firstLine="720"/>
        <w:jc w:val="both"/>
        <w:rPr>
          <w:rFonts w:asciiTheme="majorBidi" w:hAnsiTheme="majorBidi" w:cstheme="majorBidi"/>
        </w:rPr>
      </w:pPr>
      <w:r w:rsidRPr="00201402">
        <w:rPr>
          <w:rFonts w:asciiTheme="majorBidi" w:hAnsiTheme="majorBidi" w:cstheme="majorBidi"/>
        </w:rPr>
        <w:t>5*0.58 + 2*1.66 + 2*0.26 = 6.74 FP</w:t>
      </w:r>
    </w:p>
    <w:p w:rsidRPr="00201402" w:rsidR="00DE45D4" w:rsidP="00201402" w:rsidRDefault="00DE45D4" w14:paraId="162FAC17" w14:textId="77777777">
      <w:pPr>
        <w:jc w:val="both"/>
        <w:rPr>
          <w:rFonts w:asciiTheme="majorBidi" w:hAnsiTheme="majorBidi" w:cstheme="majorBidi"/>
        </w:rPr>
      </w:pPr>
      <w:r w:rsidRPr="00201402">
        <w:rPr>
          <w:rFonts w:asciiTheme="majorBidi" w:hAnsiTheme="majorBidi" w:cstheme="majorBidi"/>
        </w:rPr>
        <w:t>Language used: JavaScript</w:t>
      </w:r>
    </w:p>
    <w:p w:rsidRPr="00201402" w:rsidR="00DE45D4" w:rsidP="00201402" w:rsidRDefault="00DE45D4" w14:paraId="3DE9A521" w14:textId="77777777">
      <w:pPr>
        <w:jc w:val="both"/>
        <w:rPr>
          <w:rFonts w:asciiTheme="majorBidi" w:hAnsiTheme="majorBidi" w:cstheme="majorBidi"/>
        </w:rPr>
      </w:pPr>
      <w:r w:rsidRPr="00201402">
        <w:rPr>
          <w:rFonts w:asciiTheme="majorBidi" w:hAnsiTheme="majorBidi" w:cstheme="majorBidi"/>
        </w:rPr>
        <w:t>6.74 FP * 47 = 316.78 LOC = 0.31678 KLOC</w:t>
      </w:r>
    </w:p>
    <w:p w:rsidRPr="00201402" w:rsidR="00DE45D4" w:rsidP="00201402" w:rsidRDefault="00DE45D4" w14:paraId="4770B45C" w14:textId="77777777">
      <w:pPr>
        <w:pStyle w:val="ListParagraph"/>
        <w:jc w:val="both"/>
        <w:rPr>
          <w:rFonts w:asciiTheme="majorBidi" w:hAnsiTheme="majorBidi" w:cstheme="majorBidi"/>
          <w:u w:val="single"/>
        </w:rPr>
      </w:pPr>
    </w:p>
    <w:p w:rsidRPr="00201402" w:rsidR="00096D4C" w:rsidP="00201402" w:rsidRDefault="00096D4C" w14:paraId="533E239B" w14:textId="77777777">
      <w:pPr>
        <w:ind w:firstLine="720"/>
        <w:jc w:val="both"/>
        <w:rPr>
          <w:rFonts w:asciiTheme="majorBidi" w:hAnsiTheme="majorBidi" w:cstheme="majorBidi"/>
          <w:sz w:val="26"/>
          <w:szCs w:val="26"/>
          <w:u w:val="single"/>
        </w:rPr>
      </w:pPr>
    </w:p>
    <w:p w:rsidRPr="00201402" w:rsidR="00C050FB" w:rsidP="00201402" w:rsidRDefault="00C050FB" w14:paraId="0F364D0C" w14:textId="0F6BDF71">
      <w:pPr>
        <w:ind w:firstLine="720"/>
        <w:jc w:val="both"/>
        <w:rPr>
          <w:rFonts w:asciiTheme="majorBidi" w:hAnsiTheme="majorBidi" w:cstheme="majorBidi"/>
          <w:sz w:val="26"/>
          <w:szCs w:val="26"/>
          <w:u w:val="single"/>
        </w:rPr>
      </w:pPr>
      <w:r w:rsidRPr="00201402">
        <w:rPr>
          <w:rFonts w:asciiTheme="majorBidi" w:hAnsiTheme="majorBidi" w:cstheme="majorBidi"/>
          <w:sz w:val="26"/>
          <w:szCs w:val="26"/>
          <w:u w:val="single"/>
        </w:rPr>
        <w:t>Effort Estimation:</w:t>
      </w:r>
    </w:p>
    <w:p w:rsidR="00DE45D4" w:rsidP="003E280A" w:rsidRDefault="00DE45D4" w14:paraId="32098EAA" w14:textId="7C62AC68">
      <w:pPr>
        <w:jc w:val="both"/>
        <w:rPr>
          <w:rFonts w:asciiTheme="majorBidi" w:hAnsiTheme="majorBidi" w:cstheme="majorBidi"/>
          <w:b/>
          <w:bCs/>
        </w:rPr>
      </w:pPr>
      <w:r w:rsidRPr="00201402">
        <w:rPr>
          <w:rFonts w:asciiTheme="majorBidi" w:hAnsiTheme="majorBidi" w:cstheme="majorBidi"/>
          <w:b/>
          <w:bCs/>
          <w:sz w:val="24"/>
          <w:szCs w:val="24"/>
          <w:u w:val="single"/>
        </w:rPr>
        <w:t>COCOMO 81</w:t>
      </w:r>
      <w:r w:rsidRPr="00201402">
        <w:rPr>
          <w:rFonts w:asciiTheme="majorBidi" w:hAnsiTheme="majorBidi" w:cstheme="majorBidi"/>
          <w:b/>
          <w:bCs/>
          <w:u w:val="single"/>
        </w:rPr>
        <w:t>:</w:t>
      </w:r>
    </w:p>
    <w:p w:rsidRPr="003E280A" w:rsidR="003E280A" w:rsidP="003E280A" w:rsidRDefault="003E280A" w14:paraId="707D0C23" w14:textId="77777777">
      <w:pPr>
        <w:jc w:val="both"/>
        <w:rPr>
          <w:rFonts w:asciiTheme="majorBidi" w:hAnsiTheme="majorBidi" w:cstheme="majorBidi"/>
          <w:b/>
          <w:bCs/>
        </w:rPr>
      </w:pPr>
    </w:p>
    <w:p w:rsidR="00DE45D4" w:rsidP="00201402" w:rsidRDefault="00DE45D4" w14:paraId="33B2D61E" w14:textId="1DDC9BC2">
      <w:pPr>
        <w:jc w:val="both"/>
        <w:rPr>
          <w:rFonts w:asciiTheme="majorBidi" w:hAnsiTheme="majorBidi" w:cstheme="majorBidi"/>
          <w:u w:val="single"/>
        </w:rPr>
      </w:pPr>
      <w:r w:rsidRPr="00201402">
        <w:rPr>
          <w:rFonts w:asciiTheme="majorBidi" w:hAnsiTheme="majorBidi" w:cstheme="majorBidi"/>
          <w:u w:val="single"/>
        </w:rPr>
        <w:t>Rate Food:</w:t>
      </w:r>
    </w:p>
    <w:p w:rsidRPr="00201402" w:rsidR="00173006" w:rsidP="00201402" w:rsidRDefault="00173006" w14:paraId="335030FA" w14:textId="77777777">
      <w:pPr>
        <w:jc w:val="both"/>
        <w:rPr>
          <w:rFonts w:asciiTheme="majorBidi" w:hAnsiTheme="majorBidi" w:cstheme="majorBidi"/>
        </w:rPr>
      </w:pPr>
    </w:p>
    <w:p w:rsidRPr="00201402" w:rsidR="00DE45D4" w:rsidP="00201402" w:rsidRDefault="00DE45D4" w14:paraId="6ECD05E0" w14:textId="77777777">
      <w:pPr>
        <w:jc w:val="both"/>
        <w:rPr>
          <w:rFonts w:asciiTheme="majorBidi" w:hAnsiTheme="majorBidi" w:cstheme="majorBidi"/>
        </w:rPr>
      </w:pPr>
      <w:r w:rsidRPr="00201402">
        <w:rPr>
          <w:rFonts w:asciiTheme="majorBidi" w:hAnsiTheme="majorBidi" w:cstheme="majorBidi"/>
          <w:b/>
          <w:bCs/>
        </w:rPr>
        <w:t>Effort = C (size)^k</w:t>
      </w:r>
    </w:p>
    <w:p w:rsidRPr="00201402" w:rsidR="00DE45D4" w:rsidP="00201402" w:rsidRDefault="00DE45D4" w14:paraId="4A675F6E" w14:textId="77777777">
      <w:pPr>
        <w:jc w:val="both"/>
        <w:rPr>
          <w:rFonts w:asciiTheme="majorBidi" w:hAnsiTheme="majorBidi" w:cstheme="majorBidi"/>
        </w:rPr>
      </w:pPr>
      <w:r w:rsidRPr="00201402">
        <w:rPr>
          <w:rFonts w:asciiTheme="majorBidi" w:hAnsiTheme="majorBidi" w:cstheme="majorBidi"/>
        </w:rPr>
        <w:t>C= organic system (2.4)</w:t>
      </w:r>
    </w:p>
    <w:p w:rsidRPr="00201402" w:rsidR="00DE45D4" w:rsidP="00201402" w:rsidRDefault="00DE45D4" w14:paraId="7AC4DEF1" w14:textId="77777777">
      <w:pPr>
        <w:jc w:val="both"/>
        <w:rPr>
          <w:rFonts w:asciiTheme="majorBidi" w:hAnsiTheme="majorBidi" w:cstheme="majorBidi"/>
        </w:rPr>
      </w:pPr>
      <w:r w:rsidRPr="00201402">
        <w:rPr>
          <w:rFonts w:asciiTheme="majorBidi" w:hAnsiTheme="majorBidi" w:cstheme="majorBidi"/>
        </w:rPr>
        <w:t>K= 1.05</w:t>
      </w:r>
    </w:p>
    <w:p w:rsidRPr="00201402" w:rsidR="00DE45D4" w:rsidP="00201402" w:rsidRDefault="00DE45D4" w14:paraId="6DA9B78A" w14:textId="77777777">
      <w:pPr>
        <w:jc w:val="both"/>
        <w:rPr>
          <w:rFonts w:asciiTheme="majorBidi" w:hAnsiTheme="majorBidi" w:cstheme="majorBidi"/>
        </w:rPr>
      </w:pPr>
      <w:r w:rsidRPr="00201402">
        <w:rPr>
          <w:rFonts w:asciiTheme="majorBidi" w:hAnsiTheme="majorBidi" w:cstheme="majorBidi"/>
        </w:rPr>
        <w:t>Effort = 2.4(1.551 KLOC) ^1.05 = 2.640228571 KLOC</w:t>
      </w:r>
    </w:p>
    <w:p w:rsidRPr="00201402" w:rsidR="00DE45D4" w:rsidP="00201402" w:rsidRDefault="00DE45D4" w14:paraId="22F309DE" w14:textId="77777777">
      <w:pPr>
        <w:jc w:val="both"/>
        <w:rPr>
          <w:rFonts w:asciiTheme="majorBidi" w:hAnsiTheme="majorBidi" w:cstheme="majorBidi"/>
        </w:rPr>
      </w:pPr>
      <w:r w:rsidRPr="00201402">
        <w:rPr>
          <w:rFonts w:asciiTheme="majorBidi" w:hAnsiTheme="majorBidi" w:cstheme="majorBidi"/>
        </w:rPr>
        <w:t> </w:t>
      </w:r>
    </w:p>
    <w:p w:rsidRPr="00201402" w:rsidR="00DE45D4" w:rsidP="00201402" w:rsidRDefault="00DE45D4" w14:paraId="60CE504E" w14:textId="77777777">
      <w:pPr>
        <w:jc w:val="both"/>
        <w:rPr>
          <w:rFonts w:asciiTheme="majorBidi" w:hAnsiTheme="majorBidi" w:cstheme="majorBidi"/>
        </w:rPr>
      </w:pPr>
      <w:r w:rsidRPr="00201402">
        <w:rPr>
          <w:rFonts w:asciiTheme="majorBidi" w:hAnsiTheme="majorBidi" w:cstheme="majorBidi"/>
          <w:b/>
          <w:bCs/>
          <w:u w:val="single"/>
        </w:rPr>
        <w:t>COCOMO II:</w:t>
      </w:r>
    </w:p>
    <w:p w:rsidRPr="00201402" w:rsidR="00DE45D4" w:rsidP="00201402" w:rsidRDefault="00DE45D4" w14:paraId="65EBA530" w14:textId="342723EA">
      <w:pPr>
        <w:jc w:val="both"/>
        <w:rPr>
          <w:rFonts w:asciiTheme="majorBidi" w:hAnsiTheme="majorBidi" w:cstheme="majorBidi"/>
        </w:rPr>
      </w:pPr>
      <w:r w:rsidRPr="00201402">
        <w:rPr>
          <w:rFonts w:asciiTheme="majorBidi" w:hAnsiTheme="majorBidi" w:cstheme="majorBidi"/>
          <w:u w:val="single"/>
        </w:rPr>
        <w:t>Edit order:</w:t>
      </w:r>
    </w:p>
    <w:p w:rsidRPr="00201402" w:rsidR="00DE45D4" w:rsidP="00201402" w:rsidRDefault="00DE45D4" w14:paraId="1C2D0F03" w14:textId="77777777">
      <w:pPr>
        <w:jc w:val="both"/>
        <w:rPr>
          <w:rFonts w:asciiTheme="majorBidi" w:hAnsiTheme="majorBidi" w:cstheme="majorBidi"/>
        </w:rPr>
      </w:pPr>
      <w:r w:rsidRPr="00201402">
        <w:rPr>
          <w:rFonts w:asciiTheme="majorBidi" w:hAnsiTheme="majorBidi" w:cstheme="majorBidi"/>
        </w:rPr>
        <w:t>Effort (PM) = A (Size)^SF x (Product of exponent multipliers)</w:t>
      </w:r>
    </w:p>
    <w:p w:rsidRPr="00201402" w:rsidR="00DE45D4" w:rsidP="00201402" w:rsidRDefault="00DE45D4" w14:paraId="07A5A123" w14:textId="77777777">
      <w:pPr>
        <w:jc w:val="both"/>
        <w:rPr>
          <w:rFonts w:asciiTheme="majorBidi" w:hAnsiTheme="majorBidi" w:cstheme="majorBidi"/>
        </w:rPr>
      </w:pPr>
      <w:r w:rsidRPr="00201402">
        <w:rPr>
          <w:rFonts w:asciiTheme="majorBidi" w:hAnsiTheme="majorBidi" w:cstheme="majorBidi"/>
        </w:rPr>
        <w:t>A = 2.94</w:t>
      </w:r>
    </w:p>
    <w:p w:rsidRPr="00201402" w:rsidR="00DE45D4" w:rsidP="00201402" w:rsidRDefault="00DE45D4" w14:paraId="78237448" w14:textId="77777777">
      <w:pPr>
        <w:jc w:val="both"/>
        <w:rPr>
          <w:rFonts w:asciiTheme="majorBidi" w:hAnsiTheme="majorBidi" w:cstheme="majorBidi"/>
        </w:rPr>
      </w:pPr>
      <w:r w:rsidRPr="00201402">
        <w:rPr>
          <w:rFonts w:asciiTheme="majorBidi" w:hAnsiTheme="majorBidi" w:cstheme="majorBidi"/>
        </w:rPr>
        <w:t>Sf= B +0.01* estimation (exponent driver ratings)</w:t>
      </w:r>
    </w:p>
    <w:p w:rsidRPr="00201402" w:rsidR="00DE45D4" w:rsidP="00201402" w:rsidRDefault="00DE45D4" w14:paraId="0330F3AF" w14:textId="77777777">
      <w:pPr>
        <w:jc w:val="both"/>
        <w:rPr>
          <w:rFonts w:asciiTheme="majorBidi" w:hAnsiTheme="majorBidi" w:cstheme="majorBidi"/>
        </w:rPr>
      </w:pPr>
      <w:r w:rsidRPr="00201402">
        <w:rPr>
          <w:rFonts w:asciiTheme="majorBidi" w:hAnsiTheme="majorBidi" w:cstheme="majorBidi"/>
        </w:rPr>
        <w:t>B= 0.91</w:t>
      </w:r>
    </w:p>
    <w:p w:rsidRPr="00201402" w:rsidR="00DE45D4" w:rsidP="00201402" w:rsidRDefault="00DE45D4" w14:paraId="08012811" w14:textId="77777777">
      <w:pPr>
        <w:jc w:val="both"/>
        <w:rPr>
          <w:rFonts w:asciiTheme="majorBidi" w:hAnsiTheme="majorBidi" w:cstheme="majorBidi"/>
        </w:rPr>
      </w:pPr>
      <w:r w:rsidRPr="00201402">
        <w:rPr>
          <w:rFonts w:asciiTheme="majorBidi" w:hAnsiTheme="majorBidi" w:cstheme="majorBidi"/>
        </w:rPr>
        <w:t> </w:t>
      </w:r>
    </w:p>
    <w:p w:rsidRPr="00201402" w:rsidR="00DE45D4" w:rsidP="00201402" w:rsidRDefault="00DE45D4" w14:paraId="2F6ABD17" w14:textId="77777777">
      <w:pPr>
        <w:jc w:val="both"/>
        <w:rPr>
          <w:rFonts w:asciiTheme="majorBidi" w:hAnsiTheme="majorBidi" w:cstheme="majorBidi"/>
        </w:rPr>
      </w:pPr>
      <w:r w:rsidRPr="00201402">
        <w:rPr>
          <w:rFonts w:asciiTheme="majorBidi" w:hAnsiTheme="majorBidi" w:cstheme="majorBidi"/>
        </w:rPr>
        <w:t> </w:t>
      </w:r>
    </w:p>
    <w:p w:rsidRPr="00201402" w:rsidR="00DE45D4" w:rsidP="00201402" w:rsidRDefault="00DE45D4" w14:paraId="2CE4EC92" w14:textId="77777777">
      <w:pPr>
        <w:jc w:val="both"/>
        <w:rPr>
          <w:rFonts w:asciiTheme="majorBidi" w:hAnsiTheme="majorBidi" w:cstheme="majorBidi"/>
        </w:rPr>
      </w:pPr>
      <w:r w:rsidRPr="00201402">
        <w:rPr>
          <w:rFonts w:asciiTheme="majorBidi" w:hAnsiTheme="majorBidi" w:cstheme="majorBidi"/>
          <w:u w:val="single"/>
        </w:rPr>
        <w:t xml:space="preserve">Estimation (exponent driver ratings) </w:t>
      </w:r>
      <w:r w:rsidRPr="00201402">
        <w:rPr>
          <w:rFonts w:asciiTheme="majorBidi" w:hAnsiTheme="majorBidi" w:cstheme="majorBidi"/>
        </w:rPr>
        <w:t>= 5 factors (PREC +FLEX+RESL+TEAM+PMAT)</w:t>
      </w:r>
    </w:p>
    <w:p w:rsidRPr="00201402" w:rsidR="00DE45D4" w:rsidP="00201402" w:rsidRDefault="00DE45D4" w14:paraId="655463BB" w14:textId="77777777">
      <w:pPr>
        <w:pStyle w:val="ListParagraph"/>
        <w:ind w:hanging="360"/>
        <w:jc w:val="both"/>
        <w:rPr>
          <w:rFonts w:asciiTheme="majorBidi" w:hAnsiTheme="majorBidi" w:cstheme="majorBidi"/>
        </w:rPr>
      </w:pPr>
      <w:r w:rsidRPr="00201402">
        <w:rPr>
          <w:rFonts w:asciiTheme="majorBidi" w:hAnsiTheme="majorBidi" w:cstheme="majorBidi"/>
        </w:rPr>
        <w:t>1-</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PREC: </w:t>
      </w:r>
      <w:r w:rsidRPr="00201402">
        <w:rPr>
          <w:rFonts w:asciiTheme="majorBidi" w:hAnsiTheme="majorBidi" w:cstheme="majorBidi"/>
        </w:rPr>
        <w:t> low 4.96</w:t>
      </w:r>
    </w:p>
    <w:p w:rsidRPr="00201402" w:rsidR="00DE45D4" w:rsidP="00201402" w:rsidRDefault="00DE45D4" w14:paraId="7182F873" w14:textId="77777777">
      <w:pPr>
        <w:pStyle w:val="ListParagraph"/>
        <w:ind w:hanging="360"/>
        <w:jc w:val="both"/>
        <w:rPr>
          <w:rFonts w:asciiTheme="majorBidi" w:hAnsiTheme="majorBidi" w:cstheme="majorBidi"/>
        </w:rPr>
      </w:pPr>
      <w:r w:rsidRPr="00201402">
        <w:rPr>
          <w:rFonts w:asciiTheme="majorBidi" w:hAnsiTheme="majorBidi" w:cstheme="majorBidi"/>
        </w:rPr>
        <w:t>2-</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FLEX: </w:t>
      </w:r>
      <w:r w:rsidRPr="00201402">
        <w:rPr>
          <w:rFonts w:asciiTheme="majorBidi" w:hAnsiTheme="majorBidi" w:cstheme="majorBidi"/>
        </w:rPr>
        <w:t>nominal 3.04</w:t>
      </w:r>
    </w:p>
    <w:p w:rsidRPr="00201402" w:rsidR="00DE45D4" w:rsidP="00201402" w:rsidRDefault="00DE45D4" w14:paraId="48825182" w14:textId="77777777">
      <w:pPr>
        <w:pStyle w:val="ListParagraph"/>
        <w:ind w:hanging="360"/>
        <w:jc w:val="both"/>
        <w:rPr>
          <w:rFonts w:asciiTheme="majorBidi" w:hAnsiTheme="majorBidi" w:cstheme="majorBidi"/>
        </w:rPr>
      </w:pPr>
      <w:r w:rsidRPr="00201402">
        <w:rPr>
          <w:rFonts w:asciiTheme="majorBidi" w:hAnsiTheme="majorBidi" w:cstheme="majorBidi"/>
        </w:rPr>
        <w:t>3-</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RESL: </w:t>
      </w:r>
      <w:r w:rsidRPr="00201402">
        <w:rPr>
          <w:rFonts w:asciiTheme="majorBidi" w:hAnsiTheme="majorBidi" w:cstheme="majorBidi"/>
        </w:rPr>
        <w:t>High 2.83</w:t>
      </w:r>
    </w:p>
    <w:p w:rsidRPr="00201402" w:rsidR="00DE45D4" w:rsidP="00201402" w:rsidRDefault="00DE45D4" w14:paraId="4A7DBA46" w14:textId="77777777">
      <w:pPr>
        <w:pStyle w:val="ListParagraph"/>
        <w:ind w:hanging="360"/>
        <w:jc w:val="both"/>
        <w:rPr>
          <w:rFonts w:asciiTheme="majorBidi" w:hAnsiTheme="majorBidi" w:cstheme="majorBidi"/>
        </w:rPr>
      </w:pPr>
      <w:r w:rsidRPr="00201402">
        <w:rPr>
          <w:rFonts w:asciiTheme="majorBidi" w:hAnsiTheme="majorBidi" w:cstheme="majorBidi"/>
        </w:rPr>
        <w:t>4-</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TEAM: </w:t>
      </w:r>
      <w:r w:rsidRPr="00201402">
        <w:rPr>
          <w:rFonts w:asciiTheme="majorBidi" w:hAnsiTheme="majorBidi" w:cstheme="majorBidi"/>
        </w:rPr>
        <w:t>extra high 0.00</w:t>
      </w:r>
    </w:p>
    <w:p w:rsidRPr="00201402" w:rsidR="00DE45D4" w:rsidP="00201402" w:rsidRDefault="00DE45D4" w14:paraId="545FE54C" w14:textId="77777777">
      <w:pPr>
        <w:pStyle w:val="ListParagraph"/>
        <w:ind w:hanging="360"/>
        <w:jc w:val="both"/>
        <w:rPr>
          <w:rFonts w:asciiTheme="majorBidi" w:hAnsiTheme="majorBidi" w:cstheme="majorBidi"/>
        </w:rPr>
      </w:pPr>
      <w:r w:rsidRPr="00201402">
        <w:rPr>
          <w:rFonts w:asciiTheme="majorBidi" w:hAnsiTheme="majorBidi" w:cstheme="majorBidi"/>
        </w:rPr>
        <w:t>5-</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PMAT: </w:t>
      </w:r>
      <w:r w:rsidRPr="00201402">
        <w:rPr>
          <w:rFonts w:asciiTheme="majorBidi" w:hAnsiTheme="majorBidi" w:cstheme="majorBidi"/>
        </w:rPr>
        <w:t>very low 7.80</w:t>
      </w:r>
    </w:p>
    <w:p w:rsidRPr="00201402" w:rsidR="00DE45D4" w:rsidP="00201402" w:rsidRDefault="00DE45D4" w14:paraId="7DEC7497" w14:textId="77777777">
      <w:pPr>
        <w:jc w:val="both"/>
        <w:rPr>
          <w:rFonts w:asciiTheme="majorBidi" w:hAnsiTheme="majorBidi" w:cstheme="majorBidi"/>
        </w:rPr>
      </w:pPr>
      <w:r w:rsidRPr="00201402">
        <w:rPr>
          <w:rFonts w:asciiTheme="majorBidi" w:hAnsiTheme="majorBidi" w:cstheme="majorBidi"/>
        </w:rPr>
        <w:t>4.96+3.04+2.83+0+7.80= 18.63</w:t>
      </w:r>
    </w:p>
    <w:p w:rsidRPr="00201402" w:rsidR="00DE45D4" w:rsidP="00201402" w:rsidRDefault="00DE45D4" w14:paraId="768C81D6" w14:textId="57C991B9">
      <w:pPr>
        <w:jc w:val="both"/>
        <w:rPr>
          <w:rFonts w:asciiTheme="majorBidi" w:hAnsiTheme="majorBidi" w:cstheme="majorBidi"/>
        </w:rPr>
      </w:pPr>
      <w:r w:rsidRPr="00201402">
        <w:rPr>
          <w:rFonts w:asciiTheme="majorBidi" w:hAnsiTheme="majorBidi" w:cstheme="majorBidi"/>
        </w:rPr>
        <w:t>Sf = 0.91 + (0.01*18.63) = 1.0963</w:t>
      </w:r>
    </w:p>
    <w:p w:rsidRPr="00201402" w:rsidR="00DE45D4" w:rsidP="00201402" w:rsidRDefault="00DE45D4" w14:paraId="075DDE2A" w14:textId="77777777">
      <w:pPr>
        <w:jc w:val="both"/>
        <w:rPr>
          <w:rFonts w:asciiTheme="majorBidi" w:hAnsiTheme="majorBidi" w:cstheme="majorBidi"/>
        </w:rPr>
      </w:pPr>
      <w:r w:rsidRPr="00201402">
        <w:rPr>
          <w:rFonts w:asciiTheme="majorBidi" w:hAnsiTheme="majorBidi" w:cstheme="majorBidi"/>
        </w:rPr>
        <w:lastRenderedPageBreak/>
        <w:t> </w:t>
      </w:r>
    </w:p>
    <w:p w:rsidRPr="00201402" w:rsidR="00DE45D4" w:rsidP="00201402" w:rsidRDefault="00DE45D4" w14:paraId="3720A8A1" w14:textId="77777777">
      <w:pPr>
        <w:jc w:val="both"/>
        <w:rPr>
          <w:rFonts w:asciiTheme="majorBidi" w:hAnsiTheme="majorBidi" w:cstheme="majorBidi"/>
        </w:rPr>
      </w:pPr>
      <w:r w:rsidRPr="00201402">
        <w:rPr>
          <w:rFonts w:asciiTheme="majorBidi" w:hAnsiTheme="majorBidi" w:cstheme="majorBidi"/>
          <w:u w:val="single"/>
        </w:rPr>
        <w:t>Product of exponent multipliers:</w:t>
      </w:r>
    </w:p>
    <w:p w:rsidRPr="00201402" w:rsidR="00DE45D4" w:rsidP="00201402" w:rsidRDefault="00DE45D4" w14:paraId="7AF20B3E" w14:textId="77777777">
      <w:pPr>
        <w:jc w:val="both"/>
        <w:rPr>
          <w:rFonts w:asciiTheme="majorBidi" w:hAnsiTheme="majorBidi" w:cstheme="majorBidi"/>
        </w:rPr>
      </w:pPr>
      <w:r w:rsidRPr="00201402">
        <w:rPr>
          <w:rFonts w:asciiTheme="majorBidi" w:hAnsiTheme="majorBidi" w:cstheme="majorBidi"/>
          <w:u w:val="single"/>
        </w:rPr>
        <w:t>Product:</w:t>
      </w:r>
      <w:r w:rsidRPr="00201402">
        <w:rPr>
          <w:rFonts w:asciiTheme="majorBidi" w:hAnsiTheme="majorBidi" w:cstheme="majorBidi"/>
        </w:rPr>
        <w:t xml:space="preserve"> </w:t>
      </w:r>
    </w:p>
    <w:p w:rsidRPr="00201402" w:rsidR="00DE45D4" w:rsidP="00201402" w:rsidRDefault="00DE45D4" w14:paraId="32A632CD"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rPr>
        <w:t> </w:t>
      </w:r>
      <w:r w:rsidRPr="00201402">
        <w:rPr>
          <w:rFonts w:asciiTheme="majorBidi" w:hAnsiTheme="majorBidi" w:cstheme="majorBidi"/>
          <w:u w:val="single"/>
        </w:rPr>
        <w:t>RELY:</w:t>
      </w:r>
      <w:r w:rsidRPr="00201402">
        <w:rPr>
          <w:rFonts w:asciiTheme="majorBidi" w:hAnsiTheme="majorBidi" w:cstheme="majorBidi"/>
        </w:rPr>
        <w:t>  1.10 (High) “high financial loss”</w:t>
      </w:r>
    </w:p>
    <w:p w:rsidRPr="00201402" w:rsidR="00DE45D4" w:rsidP="00201402" w:rsidRDefault="00DE45D4" w14:paraId="2CF79DE4"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DATA:</w:t>
      </w:r>
      <w:r w:rsidRPr="00201402">
        <w:rPr>
          <w:rFonts w:asciiTheme="majorBidi" w:hAnsiTheme="majorBidi" w:cstheme="majorBidi"/>
        </w:rPr>
        <w:t xml:space="preserve"> 1 (Nominal) “10 D / P &lt; 100”</w:t>
      </w:r>
    </w:p>
    <w:p w:rsidRPr="00201402" w:rsidR="00DE45D4" w:rsidP="00201402" w:rsidRDefault="00DE45D4" w14:paraId="32710F3E"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DOCU:</w:t>
      </w:r>
      <w:r w:rsidRPr="00201402">
        <w:rPr>
          <w:rFonts w:asciiTheme="majorBidi" w:hAnsiTheme="majorBidi" w:cstheme="majorBidi"/>
        </w:rPr>
        <w:t xml:space="preserve"> 1.23 (Very high) “Very excess save for lifecycle needs”</w:t>
      </w:r>
    </w:p>
    <w:p w:rsidRPr="00201402" w:rsidR="00DE45D4" w:rsidP="00201402" w:rsidRDefault="00DE45D4" w14:paraId="36628814"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CPLX: </w:t>
      </w:r>
      <w:r w:rsidRPr="00201402">
        <w:rPr>
          <w:rFonts w:asciiTheme="majorBidi" w:hAnsiTheme="majorBidi" w:cstheme="majorBidi"/>
        </w:rPr>
        <w:t>0.87 (low)</w:t>
      </w:r>
    </w:p>
    <w:p w:rsidRPr="00201402" w:rsidR="00DE45D4" w:rsidP="00201402" w:rsidRDefault="00DE45D4" w14:paraId="7D0B36D6"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REUSE: </w:t>
      </w:r>
      <w:r w:rsidRPr="00201402">
        <w:rPr>
          <w:rFonts w:asciiTheme="majorBidi" w:hAnsiTheme="majorBidi" w:cstheme="majorBidi"/>
        </w:rPr>
        <w:t>1 (nominal) “across project”</w:t>
      </w:r>
    </w:p>
    <w:p w:rsidRPr="00201402" w:rsidR="00DE45D4" w:rsidP="00201402" w:rsidRDefault="00DE45D4" w14:paraId="3243AC33" w14:textId="77777777">
      <w:pPr>
        <w:jc w:val="both"/>
        <w:rPr>
          <w:rFonts w:asciiTheme="majorBidi" w:hAnsiTheme="majorBidi" w:cstheme="majorBidi"/>
        </w:rPr>
      </w:pPr>
      <w:r w:rsidRPr="00201402">
        <w:rPr>
          <w:rFonts w:asciiTheme="majorBidi" w:hAnsiTheme="majorBidi" w:cstheme="majorBidi"/>
        </w:rPr>
        <w:t> </w:t>
      </w:r>
    </w:p>
    <w:p w:rsidRPr="00201402" w:rsidR="00DE45D4" w:rsidP="00201402" w:rsidRDefault="00DE45D4" w14:paraId="6931EF20" w14:textId="77777777">
      <w:pPr>
        <w:jc w:val="both"/>
        <w:rPr>
          <w:rFonts w:asciiTheme="majorBidi" w:hAnsiTheme="majorBidi" w:cstheme="majorBidi"/>
        </w:rPr>
      </w:pPr>
      <w:r w:rsidRPr="00201402">
        <w:rPr>
          <w:rFonts w:asciiTheme="majorBidi" w:hAnsiTheme="majorBidi" w:cstheme="majorBidi"/>
          <w:u w:val="single"/>
        </w:rPr>
        <w:t>Computer:</w:t>
      </w:r>
    </w:p>
    <w:p w:rsidRPr="00201402" w:rsidR="00DE45D4" w:rsidP="00201402" w:rsidRDefault="00DE45D4" w14:paraId="3BAF8D38"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TIME: </w:t>
      </w:r>
      <w:r w:rsidRPr="00201402">
        <w:rPr>
          <w:rFonts w:asciiTheme="majorBidi" w:hAnsiTheme="majorBidi" w:cstheme="majorBidi"/>
        </w:rPr>
        <w:t>1.11 (High) “because the system is 70% use of available time”</w:t>
      </w:r>
    </w:p>
    <w:p w:rsidRPr="00201402" w:rsidR="00DE45D4" w:rsidP="00201402" w:rsidRDefault="00DE45D4" w14:paraId="58C97B14"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STOR: </w:t>
      </w:r>
      <w:r w:rsidRPr="00201402">
        <w:rPr>
          <w:rFonts w:asciiTheme="majorBidi" w:hAnsiTheme="majorBidi" w:cstheme="majorBidi"/>
        </w:rPr>
        <w:t>1.00 (Nominal) “because the system uses less than 50% use of available storage”</w:t>
      </w:r>
    </w:p>
    <w:p w:rsidRPr="00201402" w:rsidR="00DE45D4" w:rsidP="00201402" w:rsidRDefault="00DE45D4" w14:paraId="44839105"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PVOL:</w:t>
      </w:r>
      <w:r w:rsidRPr="00201402">
        <w:rPr>
          <w:rFonts w:asciiTheme="majorBidi" w:hAnsiTheme="majorBidi" w:cstheme="majorBidi"/>
        </w:rPr>
        <w:t xml:space="preserve"> 0.87 (Low) “because major change every 12 months, minor change every 1 months”</w:t>
      </w:r>
    </w:p>
    <w:p w:rsidRPr="00201402" w:rsidR="00DE45D4" w:rsidP="00201402" w:rsidRDefault="00DE45D4" w14:paraId="065F5618" w14:textId="77777777">
      <w:pPr>
        <w:ind w:left="360"/>
        <w:jc w:val="both"/>
        <w:rPr>
          <w:rFonts w:asciiTheme="majorBidi" w:hAnsiTheme="majorBidi" w:cstheme="majorBidi"/>
        </w:rPr>
      </w:pPr>
      <w:r w:rsidRPr="00201402">
        <w:rPr>
          <w:rFonts w:asciiTheme="majorBidi" w:hAnsiTheme="majorBidi" w:cstheme="majorBidi"/>
        </w:rPr>
        <w:t> </w:t>
      </w:r>
    </w:p>
    <w:p w:rsidRPr="00201402" w:rsidR="00DE45D4" w:rsidP="00201402" w:rsidRDefault="00DE45D4" w14:paraId="12769211" w14:textId="77777777">
      <w:pPr>
        <w:jc w:val="both"/>
        <w:rPr>
          <w:rFonts w:asciiTheme="majorBidi" w:hAnsiTheme="majorBidi" w:cstheme="majorBidi"/>
        </w:rPr>
      </w:pPr>
      <w:r w:rsidRPr="00201402">
        <w:rPr>
          <w:rFonts w:asciiTheme="majorBidi" w:hAnsiTheme="majorBidi" w:cstheme="majorBidi"/>
          <w:u w:val="single"/>
        </w:rPr>
        <w:t>Personnel:</w:t>
      </w:r>
    </w:p>
    <w:p w:rsidRPr="00201402" w:rsidR="00DE45D4" w:rsidP="00201402" w:rsidRDefault="00DE45D4" w14:paraId="69CE4441"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ACAP: </w:t>
      </w:r>
      <w:r w:rsidRPr="00201402">
        <w:rPr>
          <w:rFonts w:asciiTheme="majorBidi" w:hAnsiTheme="majorBidi" w:cstheme="majorBidi"/>
        </w:rPr>
        <w:t>1 (Nominal) “55th percentile”</w:t>
      </w:r>
    </w:p>
    <w:p w:rsidRPr="00201402" w:rsidR="00DE45D4" w:rsidP="00201402" w:rsidRDefault="00DE45D4" w14:paraId="291D66A7"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AEXP: </w:t>
      </w:r>
      <w:r w:rsidRPr="00201402">
        <w:rPr>
          <w:rFonts w:asciiTheme="majorBidi" w:hAnsiTheme="majorBidi" w:cstheme="majorBidi"/>
        </w:rPr>
        <w:t>1.22 (Very low) “LESS THAN OR EQUAL 2 MONTHES “</w:t>
      </w:r>
    </w:p>
    <w:p w:rsidRPr="00201402" w:rsidR="00DE45D4" w:rsidP="00201402" w:rsidRDefault="00DE45D4" w14:paraId="67F7E3DD"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PCAP:</w:t>
      </w:r>
      <w:r w:rsidRPr="00201402">
        <w:rPr>
          <w:rFonts w:asciiTheme="majorBidi" w:hAnsiTheme="majorBidi" w:cstheme="majorBidi"/>
        </w:rPr>
        <w:t>1.15 (Low) “35th percentile”</w:t>
      </w:r>
    </w:p>
    <w:p w:rsidRPr="00201402" w:rsidR="00DE45D4" w:rsidP="00201402" w:rsidRDefault="00DE45D4" w14:paraId="2BED9544"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PEXP: </w:t>
      </w:r>
      <w:r w:rsidRPr="00201402">
        <w:rPr>
          <w:rFonts w:asciiTheme="majorBidi" w:hAnsiTheme="majorBidi" w:cstheme="majorBidi"/>
        </w:rPr>
        <w:t>1.09 (low) “6 months”</w:t>
      </w:r>
    </w:p>
    <w:p w:rsidRPr="00201402" w:rsidR="00DE45D4" w:rsidP="00201402" w:rsidRDefault="00DE45D4" w14:paraId="54840E78"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LEXP: </w:t>
      </w:r>
      <w:r w:rsidRPr="00201402">
        <w:rPr>
          <w:rFonts w:asciiTheme="majorBidi" w:hAnsiTheme="majorBidi" w:cstheme="majorBidi"/>
        </w:rPr>
        <w:t>0.91 (High)” 3 years”</w:t>
      </w:r>
    </w:p>
    <w:p w:rsidRPr="00201402" w:rsidR="00DE45D4" w:rsidP="00201402" w:rsidRDefault="00DE45D4" w14:paraId="692BF758"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 xml:space="preserve">PCON: </w:t>
      </w:r>
      <w:r w:rsidRPr="00201402">
        <w:rPr>
          <w:rFonts w:asciiTheme="majorBidi" w:hAnsiTheme="majorBidi" w:cstheme="majorBidi"/>
        </w:rPr>
        <w:t>1.00 (Nominal) “12% / year”</w:t>
      </w:r>
    </w:p>
    <w:p w:rsidRPr="00201402" w:rsidR="00DE45D4" w:rsidP="00201402" w:rsidRDefault="00DE45D4" w14:paraId="56BCDE6F" w14:textId="77777777">
      <w:pPr>
        <w:jc w:val="both"/>
        <w:rPr>
          <w:rFonts w:asciiTheme="majorBidi" w:hAnsiTheme="majorBidi" w:cstheme="majorBidi"/>
        </w:rPr>
      </w:pPr>
      <w:r w:rsidRPr="00201402">
        <w:rPr>
          <w:rFonts w:asciiTheme="majorBidi" w:hAnsiTheme="majorBidi" w:cstheme="majorBidi"/>
          <w:u w:val="single"/>
        </w:rPr>
        <w:t xml:space="preserve">Project: </w:t>
      </w:r>
    </w:p>
    <w:p w:rsidRPr="00201402" w:rsidR="00DE45D4" w:rsidP="00201402" w:rsidRDefault="00DE45D4" w14:paraId="26AE1EA5"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TOOL:</w:t>
      </w:r>
      <w:r w:rsidRPr="00201402">
        <w:rPr>
          <w:rFonts w:asciiTheme="majorBidi" w:hAnsiTheme="majorBidi" w:cstheme="majorBidi"/>
        </w:rPr>
        <w:t xml:space="preserve"> 1.00 (Nominal)” basic lifecycle”</w:t>
      </w:r>
    </w:p>
    <w:p w:rsidRPr="00201402" w:rsidR="00DE45D4" w:rsidP="00201402" w:rsidRDefault="00DE45D4" w14:paraId="00DA5D03"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SITE:</w:t>
      </w:r>
      <w:r w:rsidRPr="00201402">
        <w:rPr>
          <w:rFonts w:asciiTheme="majorBidi" w:hAnsiTheme="majorBidi" w:cstheme="majorBidi"/>
        </w:rPr>
        <w:t xml:space="preserve"> 1.09 (Low)” Multi-city and multi-company”</w:t>
      </w:r>
    </w:p>
    <w:p w:rsidRPr="00201402" w:rsidR="00DE45D4" w:rsidP="00201402" w:rsidRDefault="00DE45D4" w14:paraId="542EF0FD" w14:textId="77777777">
      <w:pPr>
        <w:pStyle w:val="ListParagraph"/>
        <w:ind w:hanging="360"/>
        <w:jc w:val="both"/>
        <w:rPr>
          <w:rFonts w:asciiTheme="majorBidi" w:hAnsiTheme="majorBidi" w:cstheme="majorBidi"/>
        </w:rPr>
      </w:pPr>
      <w:r w:rsidRPr="00201402">
        <w:rPr>
          <w:rFonts w:asciiTheme="majorBidi" w:hAnsiTheme="majorBidi" w:cstheme="majorBidi"/>
        </w:rPr>
        <w:t>-</w:t>
      </w:r>
      <w:r w:rsidRPr="00201402">
        <w:rPr>
          <w:rFonts w:asciiTheme="majorBidi" w:hAnsiTheme="majorBidi" w:cstheme="majorBidi"/>
          <w:sz w:val="14"/>
          <w:szCs w:val="14"/>
        </w:rPr>
        <w:t xml:space="preserve">          </w:t>
      </w:r>
      <w:r w:rsidRPr="00201402">
        <w:rPr>
          <w:rFonts w:asciiTheme="majorBidi" w:hAnsiTheme="majorBidi" w:cstheme="majorBidi"/>
          <w:u w:val="single"/>
        </w:rPr>
        <w:t>SCED:</w:t>
      </w:r>
      <w:r w:rsidRPr="00201402">
        <w:rPr>
          <w:rFonts w:asciiTheme="majorBidi" w:hAnsiTheme="majorBidi" w:cstheme="majorBidi"/>
        </w:rPr>
        <w:t xml:space="preserve"> 1.00 (Nominal) “100%”</w:t>
      </w:r>
    </w:p>
    <w:p w:rsidRPr="00201402" w:rsidR="00DE45D4" w:rsidP="00201402" w:rsidRDefault="00DE45D4" w14:paraId="27DFFCE5" w14:textId="77777777">
      <w:pPr>
        <w:jc w:val="both"/>
        <w:rPr>
          <w:rFonts w:asciiTheme="majorBidi" w:hAnsiTheme="majorBidi" w:cstheme="majorBidi"/>
        </w:rPr>
      </w:pPr>
      <w:r w:rsidRPr="00201402">
        <w:rPr>
          <w:rFonts w:asciiTheme="majorBidi" w:hAnsiTheme="majorBidi" w:cstheme="majorBidi"/>
        </w:rPr>
        <w:t> </w:t>
      </w:r>
    </w:p>
    <w:p w:rsidRPr="00201402" w:rsidR="00DE45D4" w:rsidP="00201402" w:rsidRDefault="00DE45D4" w14:paraId="56F59A1B" w14:textId="77777777">
      <w:pPr>
        <w:jc w:val="both"/>
        <w:rPr>
          <w:rFonts w:asciiTheme="majorBidi" w:hAnsiTheme="majorBidi" w:cstheme="majorBidi"/>
        </w:rPr>
      </w:pPr>
      <w:r w:rsidRPr="00201402">
        <w:rPr>
          <w:rFonts w:asciiTheme="majorBidi" w:hAnsiTheme="majorBidi" w:cstheme="majorBidi"/>
        </w:rPr>
        <w:t> </w:t>
      </w:r>
    </w:p>
    <w:p w:rsidRPr="00201402" w:rsidR="00DE45D4" w:rsidP="00201402" w:rsidRDefault="00DE45D4" w14:paraId="2725F180" w14:textId="77777777">
      <w:pPr>
        <w:jc w:val="both"/>
        <w:rPr>
          <w:rFonts w:asciiTheme="majorBidi" w:hAnsiTheme="majorBidi" w:cstheme="majorBidi"/>
        </w:rPr>
      </w:pPr>
      <w:r w:rsidRPr="00201402">
        <w:rPr>
          <w:rFonts w:asciiTheme="majorBidi" w:hAnsiTheme="majorBidi" w:cstheme="majorBidi"/>
        </w:rPr>
        <w:t>Product of exponent multipliers =</w:t>
      </w:r>
      <w:r w:rsidRPr="00201402">
        <w:rPr>
          <w:rFonts w:asciiTheme="majorBidi" w:hAnsiTheme="majorBidi" w:cstheme="majorBidi"/>
          <w:u w:val="single"/>
        </w:rPr>
        <w:t xml:space="preserve"> </w:t>
      </w:r>
    </w:p>
    <w:p w:rsidRPr="00201402" w:rsidR="00DE45D4" w:rsidP="00201402" w:rsidRDefault="00DE45D4" w14:paraId="75AE805B" w14:textId="77777777">
      <w:pPr>
        <w:jc w:val="both"/>
        <w:rPr>
          <w:rFonts w:asciiTheme="majorBidi" w:hAnsiTheme="majorBidi" w:cstheme="majorBidi"/>
        </w:rPr>
      </w:pPr>
      <w:r w:rsidRPr="00201402">
        <w:rPr>
          <w:rFonts w:asciiTheme="majorBidi" w:hAnsiTheme="majorBidi" w:cstheme="majorBidi"/>
        </w:rPr>
        <w:t>1.10*1*1.23*0.87*1*1.11*1*0.87*1*1.22*1.15*1.09*0.91*1*1*1.09*1 =2.8100</w:t>
      </w:r>
    </w:p>
    <w:p w:rsidRPr="00201402" w:rsidR="00DE45D4" w:rsidP="00201402" w:rsidRDefault="00DE45D4" w14:paraId="427F207D" w14:textId="3694AB57">
      <w:pPr>
        <w:jc w:val="both"/>
        <w:rPr>
          <w:rFonts w:asciiTheme="majorBidi" w:hAnsiTheme="majorBidi" w:cstheme="majorBidi"/>
        </w:rPr>
      </w:pPr>
      <w:r w:rsidRPr="00201402">
        <w:rPr>
          <w:rFonts w:asciiTheme="majorBidi" w:hAnsiTheme="majorBidi" w:cstheme="majorBidi"/>
        </w:rPr>
        <w:t>Effort = 2.94(0.31678)</w:t>
      </w:r>
      <w:r w:rsidR="00397A76">
        <w:rPr>
          <w:rFonts w:asciiTheme="majorBidi" w:hAnsiTheme="majorBidi" w:cstheme="majorBidi"/>
        </w:rPr>
        <w:t xml:space="preserve"> </w:t>
      </w:r>
      <w:r w:rsidRPr="00201402">
        <w:rPr>
          <w:rFonts w:asciiTheme="majorBidi" w:hAnsiTheme="majorBidi" w:cstheme="majorBidi"/>
        </w:rPr>
        <w:t>^1.0963*(2.8100)</w:t>
      </w:r>
      <w:r w:rsidR="002449E2">
        <w:rPr>
          <w:rFonts w:asciiTheme="majorBidi" w:hAnsiTheme="majorBidi" w:cstheme="majorBidi"/>
        </w:rPr>
        <w:t xml:space="preserve"> </w:t>
      </w:r>
      <w:r w:rsidRPr="00201402">
        <w:rPr>
          <w:rFonts w:asciiTheme="majorBidi" w:hAnsiTheme="majorBidi" w:cstheme="majorBidi"/>
        </w:rPr>
        <w:t>= 2.342795 KLOC</w:t>
      </w:r>
    </w:p>
    <w:p w:rsidRPr="00201402" w:rsidR="00DE45D4" w:rsidP="00201402" w:rsidRDefault="00DE45D4" w14:paraId="38679F75" w14:textId="77777777">
      <w:pPr>
        <w:ind w:firstLine="720"/>
        <w:jc w:val="both"/>
        <w:rPr>
          <w:rFonts w:asciiTheme="majorBidi" w:hAnsiTheme="majorBidi" w:cstheme="majorBidi"/>
          <w:sz w:val="26"/>
          <w:szCs w:val="26"/>
          <w:u w:val="single"/>
        </w:rPr>
      </w:pPr>
    </w:p>
    <w:p w:rsidR="00C050FB" w:rsidP="00201402" w:rsidRDefault="00C050FB" w14:paraId="5A7196F2" w14:textId="071E7F09">
      <w:pPr>
        <w:ind w:firstLine="720"/>
        <w:jc w:val="both"/>
        <w:rPr>
          <w:rFonts w:asciiTheme="majorBidi" w:hAnsiTheme="majorBidi" w:cstheme="majorBidi"/>
          <w:sz w:val="26"/>
          <w:szCs w:val="26"/>
        </w:rPr>
      </w:pPr>
    </w:p>
    <w:p w:rsidR="0014019D" w:rsidP="00201402" w:rsidRDefault="0014019D" w14:paraId="37FC3C2F" w14:textId="629DBA17">
      <w:pPr>
        <w:ind w:firstLine="720"/>
        <w:jc w:val="both"/>
        <w:rPr>
          <w:rFonts w:asciiTheme="majorBidi" w:hAnsiTheme="majorBidi" w:cstheme="majorBidi"/>
          <w:sz w:val="26"/>
          <w:szCs w:val="26"/>
        </w:rPr>
      </w:pPr>
    </w:p>
    <w:p w:rsidRPr="00201402" w:rsidR="0014019D" w:rsidP="00201402" w:rsidRDefault="0014019D" w14:paraId="57F8F2CC" w14:textId="77777777">
      <w:pPr>
        <w:ind w:firstLine="720"/>
        <w:jc w:val="both"/>
        <w:rPr>
          <w:rFonts w:asciiTheme="majorBidi" w:hAnsiTheme="majorBidi" w:cstheme="majorBidi"/>
          <w:sz w:val="26"/>
          <w:szCs w:val="26"/>
        </w:rPr>
      </w:pPr>
    </w:p>
    <w:p w:rsidRPr="00201402" w:rsidR="00C050FB" w:rsidP="00201402" w:rsidRDefault="00C050FB" w14:paraId="12F16DF8" w14:textId="64AD8FF4">
      <w:pPr>
        <w:jc w:val="both"/>
        <w:rPr>
          <w:rFonts w:asciiTheme="majorBidi" w:hAnsiTheme="majorBidi" w:cstheme="majorBidi"/>
          <w:sz w:val="26"/>
          <w:szCs w:val="26"/>
          <w:u w:val="single"/>
        </w:rPr>
      </w:pPr>
      <w:r w:rsidRPr="00201402">
        <w:rPr>
          <w:rFonts w:asciiTheme="majorBidi" w:hAnsiTheme="majorBidi" w:cstheme="majorBidi"/>
          <w:sz w:val="26"/>
          <w:szCs w:val="26"/>
          <w:u w:val="single"/>
        </w:rPr>
        <w:t>Mayar Ashraf 192785:</w:t>
      </w:r>
    </w:p>
    <w:p w:rsidRPr="00201402" w:rsidR="001C0FEB" w:rsidP="00201402" w:rsidRDefault="00C050FB" w14:paraId="4116707A" w14:textId="407D76FA">
      <w:pPr>
        <w:jc w:val="both"/>
        <w:rPr>
          <w:rFonts w:asciiTheme="majorBidi" w:hAnsiTheme="majorBidi" w:cstheme="majorBidi"/>
          <w:sz w:val="26"/>
          <w:szCs w:val="26"/>
          <w:u w:val="single"/>
        </w:rPr>
      </w:pPr>
      <w:r w:rsidRPr="00201402">
        <w:rPr>
          <w:rFonts w:asciiTheme="majorBidi" w:hAnsiTheme="majorBidi" w:cstheme="majorBidi"/>
          <w:sz w:val="26"/>
          <w:szCs w:val="26"/>
          <w:u w:val="single"/>
        </w:rPr>
        <w:t>Size Estimation:</w:t>
      </w:r>
    </w:p>
    <w:p w:rsidRPr="00201402" w:rsidR="00834875" w:rsidP="00201402" w:rsidRDefault="00F81BBE" w14:paraId="6D27B4DE" w14:textId="284A2585">
      <w:pPr>
        <w:jc w:val="both"/>
        <w:rPr>
          <w:rFonts w:asciiTheme="majorBidi" w:hAnsiTheme="majorBidi" w:cstheme="majorBidi"/>
          <w:u w:val="single"/>
        </w:rPr>
      </w:pPr>
      <w:r w:rsidRPr="00201402">
        <w:rPr>
          <w:rFonts w:asciiTheme="majorBidi" w:hAnsiTheme="majorBidi" w:cstheme="majorBidi"/>
          <w:u w:val="single"/>
        </w:rPr>
        <w:t>Function Point:</w:t>
      </w:r>
    </w:p>
    <w:p w:rsidRPr="00201402" w:rsidR="001F380E" w:rsidP="00201402" w:rsidRDefault="001F380E" w14:paraId="3F8E2AD8" w14:textId="77777777">
      <w:pPr>
        <w:jc w:val="both"/>
        <w:rPr>
          <w:rFonts w:asciiTheme="majorBidi" w:hAnsiTheme="majorBidi" w:cstheme="majorBidi"/>
          <w:u w:val="single"/>
        </w:rPr>
      </w:pPr>
    </w:p>
    <w:p w:rsidRPr="00201402" w:rsidR="00F81BBE" w:rsidP="00201402" w:rsidRDefault="00F81BBE" w14:paraId="37C73ACD" w14:textId="77777777">
      <w:pPr>
        <w:jc w:val="both"/>
        <w:rPr>
          <w:rFonts w:asciiTheme="majorBidi" w:hAnsiTheme="majorBidi" w:cstheme="majorBidi"/>
          <w:u w:val="single"/>
        </w:rPr>
      </w:pPr>
      <w:r w:rsidRPr="00201402">
        <w:rPr>
          <w:rFonts w:asciiTheme="majorBidi" w:hAnsiTheme="majorBidi" w:cstheme="majorBidi"/>
          <w:u w:val="single"/>
        </w:rPr>
        <w:t>Rate Service:</w:t>
      </w:r>
    </w:p>
    <w:p w:rsidRPr="00201402" w:rsidR="00F81BBE" w:rsidP="00201402" w:rsidRDefault="00F81BBE" w14:paraId="7127A489" w14:textId="77777777">
      <w:pPr>
        <w:ind w:firstLine="720"/>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When a customer finishes his or her meal and checks out and fills all the required data for the payment, a function called rate service will appear to the customer. Rate service a 5-star rating, 1(very bad) to 5 (very good), and comment feedback on how was the service and staff during their night in our restaurant. This function will help our restaurant in improving the service and will give instructions to our staff on how to treat our customer in a better way and in a more civilized way; and also, it will help our staff to be more motivated with the good comments and rating and this will help them feel more open to working.</w:t>
      </w:r>
    </w:p>
    <w:p w:rsidRPr="00201402" w:rsidR="00F81BBE" w:rsidP="00201402" w:rsidRDefault="00F81BBE" w14:paraId="18E00259" w14:textId="77777777">
      <w:pPr>
        <w:jc w:val="both"/>
        <w:rPr>
          <w:rFonts w:asciiTheme="majorBidi" w:hAnsiTheme="majorBidi" w:cstheme="majorBidi"/>
          <w:color w:val="000000"/>
          <w:shd w:val="clear" w:color="auto" w:fill="FFFFFF"/>
        </w:rPr>
      </w:pPr>
    </w:p>
    <w:p w:rsidRPr="00201402" w:rsidR="00F81BBE" w:rsidP="00201402" w:rsidRDefault="00F81BBE" w14:paraId="64C6DD6E" w14:textId="77777777">
      <w:pPr>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lastRenderedPageBreak/>
        <w:t>Rate service function will include staff names attached with a picture and a 5-star rating each. The customer will rate the staff that was in charge of the customer’s evening, write a comment in the comment box provided, and write his/her number to send a thank you message. </w:t>
      </w:r>
    </w:p>
    <w:p w:rsidRPr="00201402" w:rsidR="00F81BBE" w:rsidP="00201402" w:rsidRDefault="00F81BBE" w14:paraId="03A22BE5" w14:textId="3A98EB11">
      <w:pPr>
        <w:jc w:val="both"/>
        <w:rPr>
          <w:rFonts w:asciiTheme="majorBidi" w:hAnsiTheme="majorBidi" w:cstheme="majorBidi"/>
          <w:color w:val="000000"/>
          <w:shd w:val="clear" w:color="auto" w:fill="FFFFFF"/>
        </w:rPr>
      </w:pPr>
    </w:p>
    <w:p w:rsidRPr="00201402" w:rsidR="00575DE4" w:rsidP="00201402" w:rsidRDefault="00575DE4" w14:paraId="3C815195" w14:textId="77777777">
      <w:pPr>
        <w:jc w:val="both"/>
        <w:rPr>
          <w:rFonts w:asciiTheme="majorBidi" w:hAnsiTheme="majorBidi" w:cstheme="majorBidi"/>
          <w:color w:val="000000"/>
          <w:shd w:val="clear" w:color="auto" w:fill="FFFFFF"/>
        </w:rPr>
      </w:pPr>
    </w:p>
    <w:p w:rsidRPr="00201402" w:rsidR="00F81BBE" w:rsidP="00201402" w:rsidRDefault="00F81BBE" w14:paraId="7F7AA1A4" w14:textId="77777777">
      <w:pPr>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Count of components:</w:t>
      </w:r>
    </w:p>
    <w:p w:rsidRPr="00201402" w:rsidR="00F81BBE" w:rsidP="00201402" w:rsidRDefault="00F81BBE" w14:paraId="1E980C49" w14:textId="77777777">
      <w:pPr>
        <w:pStyle w:val="ListParagraph"/>
        <w:numPr>
          <w:ilvl w:val="0"/>
          <w:numId w:val="14"/>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 xml:space="preserve">External Input types (EI): </w:t>
      </w:r>
      <w:r w:rsidRPr="00201402">
        <w:rPr>
          <w:rFonts w:asciiTheme="majorBidi" w:hAnsiTheme="majorBidi" w:cstheme="majorBidi"/>
          <w:color w:val="FF0000"/>
          <w:shd w:val="clear" w:color="auto" w:fill="FFFFFF"/>
        </w:rPr>
        <w:t xml:space="preserve">3 </w:t>
      </w:r>
    </w:p>
    <w:p w:rsidRPr="00201402" w:rsidR="00F81BBE" w:rsidP="00201402" w:rsidRDefault="00F81BBE" w14:paraId="4A1C222A" w14:textId="77777777">
      <w:pPr>
        <w:pStyle w:val="ListParagraph"/>
        <w:numPr>
          <w:ilvl w:val="0"/>
          <w:numId w:val="15"/>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Star rating</w:t>
      </w:r>
    </w:p>
    <w:p w:rsidRPr="00201402" w:rsidR="00F81BBE" w:rsidP="00201402" w:rsidRDefault="00F81BBE" w14:paraId="34577056" w14:textId="77777777">
      <w:pPr>
        <w:pStyle w:val="ListParagraph"/>
        <w:numPr>
          <w:ilvl w:val="0"/>
          <w:numId w:val="15"/>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Comment</w:t>
      </w:r>
    </w:p>
    <w:p w:rsidRPr="00201402" w:rsidR="00F81BBE" w:rsidP="00201402" w:rsidRDefault="00F81BBE" w14:paraId="197D6D3C" w14:textId="77777777">
      <w:pPr>
        <w:pStyle w:val="ListParagraph"/>
        <w:numPr>
          <w:ilvl w:val="0"/>
          <w:numId w:val="15"/>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Phone number</w:t>
      </w:r>
    </w:p>
    <w:p w:rsidRPr="00201402" w:rsidR="00F81BBE" w:rsidP="00201402" w:rsidRDefault="00F81BBE" w14:paraId="7BD4500A" w14:textId="77777777">
      <w:pPr>
        <w:pStyle w:val="ListParagraph"/>
        <w:ind w:left="1080"/>
        <w:jc w:val="both"/>
        <w:rPr>
          <w:rFonts w:asciiTheme="majorBidi" w:hAnsiTheme="majorBidi" w:cstheme="majorBidi"/>
          <w:color w:val="000000"/>
          <w:shd w:val="clear" w:color="auto" w:fill="FFFFFF"/>
        </w:rPr>
      </w:pPr>
    </w:p>
    <w:p w:rsidRPr="00201402" w:rsidR="00F81BBE" w:rsidP="00201402" w:rsidRDefault="00F81BBE" w14:paraId="1B0F8725" w14:textId="77777777">
      <w:pPr>
        <w:pStyle w:val="ListParagraph"/>
        <w:numPr>
          <w:ilvl w:val="0"/>
          <w:numId w:val="14"/>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 xml:space="preserve">External Output types (EO): </w:t>
      </w:r>
      <w:r w:rsidRPr="00201402">
        <w:rPr>
          <w:rFonts w:asciiTheme="majorBidi" w:hAnsiTheme="majorBidi" w:cstheme="majorBidi"/>
          <w:color w:val="FF0000"/>
          <w:shd w:val="clear" w:color="auto" w:fill="FFFFFF"/>
        </w:rPr>
        <w:t>1</w:t>
      </w:r>
    </w:p>
    <w:p w:rsidRPr="00201402" w:rsidR="00F81BBE" w:rsidP="00201402" w:rsidRDefault="00F81BBE" w14:paraId="3DC0657E" w14:textId="77777777">
      <w:pPr>
        <w:pStyle w:val="ListParagraph"/>
        <w:numPr>
          <w:ilvl w:val="0"/>
          <w:numId w:val="16"/>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Thank you, message</w:t>
      </w:r>
    </w:p>
    <w:p w:rsidRPr="00201402" w:rsidR="00F81BBE" w:rsidP="00201402" w:rsidRDefault="00F81BBE" w14:paraId="19025E74" w14:textId="77777777">
      <w:pPr>
        <w:pStyle w:val="ListParagraph"/>
        <w:numPr>
          <w:ilvl w:val="0"/>
          <w:numId w:val="14"/>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 xml:space="preserve">External Inquiry types (EQ): </w:t>
      </w:r>
      <w:r w:rsidRPr="00201402">
        <w:rPr>
          <w:rFonts w:asciiTheme="majorBidi" w:hAnsiTheme="majorBidi" w:cstheme="majorBidi"/>
          <w:color w:val="FF0000"/>
          <w:shd w:val="clear" w:color="auto" w:fill="FFFFFF"/>
        </w:rPr>
        <w:t>2</w:t>
      </w:r>
    </w:p>
    <w:p w:rsidRPr="00201402" w:rsidR="00F81BBE" w:rsidP="00201402" w:rsidRDefault="00F81BBE" w14:paraId="0AEE4D27" w14:textId="77777777">
      <w:pPr>
        <w:pStyle w:val="ListParagraph"/>
        <w:numPr>
          <w:ilvl w:val="0"/>
          <w:numId w:val="17"/>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Check if the phone number exists or not</w:t>
      </w:r>
    </w:p>
    <w:p w:rsidRPr="00201402" w:rsidR="00F81BBE" w:rsidP="00201402" w:rsidRDefault="00F81BBE" w14:paraId="73128FCE" w14:textId="77777777">
      <w:pPr>
        <w:pStyle w:val="ListParagraph"/>
        <w:numPr>
          <w:ilvl w:val="0"/>
          <w:numId w:val="17"/>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Insert the rating and feedback in the database</w:t>
      </w:r>
    </w:p>
    <w:p w:rsidRPr="00201402" w:rsidR="00F81BBE" w:rsidP="00201402" w:rsidRDefault="00F81BBE" w14:paraId="2A23CC58" w14:textId="77777777">
      <w:pPr>
        <w:pStyle w:val="ListParagraph"/>
        <w:numPr>
          <w:ilvl w:val="0"/>
          <w:numId w:val="14"/>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 xml:space="preserve">Logical internal file types (LIF): </w:t>
      </w:r>
      <w:r w:rsidRPr="00201402">
        <w:rPr>
          <w:rFonts w:asciiTheme="majorBidi" w:hAnsiTheme="majorBidi" w:cstheme="majorBidi"/>
          <w:color w:val="FF0000"/>
          <w:shd w:val="clear" w:color="auto" w:fill="FFFFFF"/>
        </w:rPr>
        <w:t>2</w:t>
      </w:r>
    </w:p>
    <w:p w:rsidRPr="00201402" w:rsidR="00F81BBE" w:rsidP="00201402" w:rsidRDefault="00F81BBE" w14:paraId="3A632536" w14:textId="77777777">
      <w:pPr>
        <w:pStyle w:val="ListParagraph"/>
        <w:numPr>
          <w:ilvl w:val="0"/>
          <w:numId w:val="18"/>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Staff table</w:t>
      </w:r>
    </w:p>
    <w:p w:rsidRPr="00201402" w:rsidR="00F81BBE" w:rsidP="00201402" w:rsidRDefault="00F81BBE" w14:paraId="089748E9" w14:textId="77777777">
      <w:pPr>
        <w:pStyle w:val="ListParagraph"/>
        <w:numPr>
          <w:ilvl w:val="0"/>
          <w:numId w:val="18"/>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Customer table</w:t>
      </w:r>
    </w:p>
    <w:p w:rsidRPr="00201402" w:rsidR="00F81BBE" w:rsidP="00201402" w:rsidRDefault="00F81BBE" w14:paraId="2ED4C047" w14:textId="461FC565">
      <w:pPr>
        <w:pStyle w:val="ListParagraph"/>
        <w:numPr>
          <w:ilvl w:val="0"/>
          <w:numId w:val="14"/>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 xml:space="preserve">External Interface file types (EIF): </w:t>
      </w:r>
      <w:r w:rsidRPr="00201402">
        <w:rPr>
          <w:rFonts w:asciiTheme="majorBidi" w:hAnsiTheme="majorBidi" w:cstheme="majorBidi"/>
          <w:color w:val="FF0000"/>
          <w:shd w:val="clear" w:color="auto" w:fill="FFFFFF"/>
        </w:rPr>
        <w:t>0</w:t>
      </w:r>
    </w:p>
    <w:p w:rsidRPr="00201402" w:rsidR="00E2219D" w:rsidP="00201402" w:rsidRDefault="00E2219D" w14:paraId="4BE4892F" w14:textId="77777777">
      <w:pPr>
        <w:pStyle w:val="ListParagraph"/>
        <w:spacing w:after="160" w:line="259" w:lineRule="auto"/>
        <w:jc w:val="both"/>
        <w:rPr>
          <w:rFonts w:asciiTheme="majorBidi" w:hAnsiTheme="majorBidi" w:cstheme="majorBidi"/>
          <w:color w:val="000000"/>
          <w:shd w:val="clear" w:color="auto" w:fill="FFFFFF"/>
        </w:rPr>
      </w:pPr>
    </w:p>
    <w:p w:rsidRPr="00201402" w:rsidR="00F81BBE" w:rsidP="00201402" w:rsidRDefault="00F81BBE" w14:paraId="32E12F06" w14:textId="77777777">
      <w:pPr>
        <w:jc w:val="both"/>
        <w:rPr>
          <w:rFonts w:asciiTheme="majorBidi" w:hAnsiTheme="majorBidi" w:cstheme="majorBidi"/>
          <w:u w:val="single"/>
        </w:rPr>
      </w:pPr>
      <w:r w:rsidRPr="00201402">
        <w:rPr>
          <w:rFonts w:asciiTheme="majorBidi" w:hAnsiTheme="majorBidi" w:cstheme="majorBidi"/>
          <w:u w:val="single"/>
        </w:rPr>
        <w:t>Identify Datatypes, Record Types and Complexity:</w:t>
      </w:r>
    </w:p>
    <w:p w:rsidRPr="00201402" w:rsidR="00F81BBE" w:rsidP="00201402" w:rsidRDefault="00F81BBE" w14:paraId="03D5BABF" w14:textId="77777777">
      <w:pPr>
        <w:jc w:val="both"/>
        <w:rPr>
          <w:rFonts w:asciiTheme="majorBidi" w:hAnsiTheme="majorBidi" w:cstheme="majorBidi"/>
          <w:u w:val="single"/>
        </w:rPr>
      </w:pPr>
      <w:r w:rsidRPr="00201402">
        <w:rPr>
          <w:rFonts w:asciiTheme="majorBidi" w:hAnsiTheme="majorBidi" w:cstheme="majorBidi"/>
          <w:u w:val="single"/>
        </w:rPr>
        <w:t xml:space="preserve">EI: </w:t>
      </w:r>
    </w:p>
    <w:p w:rsidRPr="00201402" w:rsidR="00F81BBE" w:rsidP="00201402" w:rsidRDefault="00F81BBE" w14:paraId="3969E264" w14:textId="77777777">
      <w:pPr>
        <w:pStyle w:val="ListParagraph"/>
        <w:numPr>
          <w:ilvl w:val="0"/>
          <w:numId w:val="22"/>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rPr>
        <w:t xml:space="preserve">3 data types: </w:t>
      </w:r>
      <w:r w:rsidRPr="00201402">
        <w:rPr>
          <w:rFonts w:asciiTheme="majorBidi" w:hAnsiTheme="majorBidi" w:cstheme="majorBidi"/>
          <w:color w:val="000000"/>
          <w:shd w:val="clear" w:color="auto" w:fill="FFFFFF"/>
        </w:rPr>
        <w:t>Star rating, Comment, Phone number</w:t>
      </w:r>
    </w:p>
    <w:p w:rsidRPr="00201402" w:rsidR="00F81BBE" w:rsidP="00201402" w:rsidRDefault="00F81BBE" w14:paraId="2E1EE83A" w14:textId="77777777">
      <w:pPr>
        <w:pStyle w:val="ListParagraph"/>
        <w:numPr>
          <w:ilvl w:val="0"/>
          <w:numId w:val="22"/>
        </w:numPr>
        <w:spacing w:after="160" w:line="259" w:lineRule="auto"/>
        <w:jc w:val="both"/>
        <w:rPr>
          <w:rFonts w:asciiTheme="majorBidi" w:hAnsiTheme="majorBidi" w:cstheme="majorBidi"/>
        </w:rPr>
      </w:pPr>
      <w:r w:rsidRPr="00201402">
        <w:rPr>
          <w:rFonts w:asciiTheme="majorBidi" w:hAnsiTheme="majorBidi" w:cstheme="majorBidi"/>
        </w:rPr>
        <w:t>1 record type: User input</w:t>
      </w:r>
    </w:p>
    <w:p w:rsidRPr="00201402" w:rsidR="00F81BBE" w:rsidP="00201402" w:rsidRDefault="00F81BBE" w14:paraId="72BFC100" w14:textId="77777777">
      <w:pPr>
        <w:pStyle w:val="ListParagraph"/>
        <w:numPr>
          <w:ilvl w:val="0"/>
          <w:numId w:val="22"/>
        </w:numPr>
        <w:spacing w:after="160" w:line="259" w:lineRule="auto"/>
        <w:jc w:val="both"/>
        <w:rPr>
          <w:rFonts w:asciiTheme="majorBidi" w:hAnsiTheme="majorBidi" w:cstheme="majorBidi"/>
        </w:rPr>
      </w:pPr>
      <w:r w:rsidRPr="00201402">
        <w:rPr>
          <w:rFonts w:asciiTheme="majorBidi" w:hAnsiTheme="majorBidi" w:cstheme="majorBidi"/>
        </w:rPr>
        <w:t>Low complexity</w:t>
      </w:r>
    </w:p>
    <w:p w:rsidRPr="00201402" w:rsidR="00F81BBE" w:rsidP="00201402" w:rsidRDefault="00F81BBE" w14:paraId="415C053A" w14:textId="77777777">
      <w:pPr>
        <w:jc w:val="both"/>
        <w:rPr>
          <w:rFonts w:asciiTheme="majorBidi" w:hAnsiTheme="majorBidi" w:cstheme="majorBidi"/>
          <w:u w:val="single"/>
        </w:rPr>
      </w:pPr>
      <w:r w:rsidRPr="00201402">
        <w:rPr>
          <w:rFonts w:asciiTheme="majorBidi" w:hAnsiTheme="majorBidi" w:cstheme="majorBidi"/>
          <w:u w:val="single"/>
        </w:rPr>
        <w:t>EO:</w:t>
      </w:r>
    </w:p>
    <w:p w:rsidRPr="00201402" w:rsidR="00F81BBE" w:rsidP="00201402" w:rsidRDefault="00F81BBE" w14:paraId="02414F07" w14:textId="77777777">
      <w:pPr>
        <w:pStyle w:val="ListParagraph"/>
        <w:numPr>
          <w:ilvl w:val="0"/>
          <w:numId w:val="21"/>
        </w:numPr>
        <w:spacing w:after="160" w:line="259" w:lineRule="auto"/>
        <w:jc w:val="both"/>
        <w:rPr>
          <w:rFonts w:asciiTheme="majorBidi" w:hAnsiTheme="majorBidi" w:cstheme="majorBidi"/>
        </w:rPr>
      </w:pPr>
      <w:r w:rsidRPr="00201402">
        <w:rPr>
          <w:rFonts w:asciiTheme="majorBidi" w:hAnsiTheme="majorBidi" w:cstheme="majorBidi"/>
        </w:rPr>
        <w:t>1 data type: message sent to the customer</w:t>
      </w:r>
    </w:p>
    <w:p w:rsidRPr="00201402" w:rsidR="00F81BBE" w:rsidP="00201402" w:rsidRDefault="00F81BBE" w14:paraId="1E816190" w14:textId="77777777">
      <w:pPr>
        <w:pStyle w:val="ListParagraph"/>
        <w:numPr>
          <w:ilvl w:val="0"/>
          <w:numId w:val="21"/>
        </w:numPr>
        <w:spacing w:after="160" w:line="259" w:lineRule="auto"/>
        <w:jc w:val="both"/>
        <w:rPr>
          <w:rFonts w:asciiTheme="majorBidi" w:hAnsiTheme="majorBidi" w:cstheme="majorBidi"/>
        </w:rPr>
      </w:pPr>
      <w:r w:rsidRPr="00201402">
        <w:rPr>
          <w:rFonts w:asciiTheme="majorBidi" w:hAnsiTheme="majorBidi" w:cstheme="majorBidi"/>
        </w:rPr>
        <w:t>1 record type: staff table</w:t>
      </w:r>
    </w:p>
    <w:p w:rsidRPr="00201402" w:rsidR="00F81BBE" w:rsidP="00201402" w:rsidRDefault="00F81BBE" w14:paraId="6488969F" w14:textId="77777777">
      <w:pPr>
        <w:pStyle w:val="ListParagraph"/>
        <w:numPr>
          <w:ilvl w:val="0"/>
          <w:numId w:val="21"/>
        </w:numPr>
        <w:spacing w:after="160" w:line="259" w:lineRule="auto"/>
        <w:jc w:val="both"/>
        <w:rPr>
          <w:rFonts w:asciiTheme="majorBidi" w:hAnsiTheme="majorBidi" w:cstheme="majorBidi"/>
        </w:rPr>
      </w:pPr>
      <w:r w:rsidRPr="00201402">
        <w:rPr>
          <w:rFonts w:asciiTheme="majorBidi" w:hAnsiTheme="majorBidi" w:cstheme="majorBidi"/>
        </w:rPr>
        <w:t>Low complexity</w:t>
      </w:r>
    </w:p>
    <w:p w:rsidRPr="00201402" w:rsidR="00F81BBE" w:rsidP="00201402" w:rsidRDefault="00F81BBE" w14:paraId="67074347" w14:textId="77777777">
      <w:pPr>
        <w:jc w:val="both"/>
        <w:rPr>
          <w:rFonts w:asciiTheme="majorBidi" w:hAnsiTheme="majorBidi" w:cstheme="majorBidi"/>
          <w:u w:val="single"/>
        </w:rPr>
      </w:pPr>
      <w:r w:rsidRPr="00201402">
        <w:rPr>
          <w:rFonts w:asciiTheme="majorBidi" w:hAnsiTheme="majorBidi" w:cstheme="majorBidi"/>
          <w:u w:val="single"/>
        </w:rPr>
        <w:t>EQ:</w:t>
      </w:r>
    </w:p>
    <w:p w:rsidRPr="00201402" w:rsidR="00F81BBE" w:rsidP="00201402" w:rsidRDefault="00F81BBE" w14:paraId="1CACDBC1" w14:textId="77777777">
      <w:pPr>
        <w:pStyle w:val="ListParagraph"/>
        <w:numPr>
          <w:ilvl w:val="0"/>
          <w:numId w:val="20"/>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rPr>
        <w:t xml:space="preserve">3 data types: </w:t>
      </w:r>
      <w:r w:rsidRPr="00201402">
        <w:rPr>
          <w:rFonts w:asciiTheme="majorBidi" w:hAnsiTheme="majorBidi" w:cstheme="majorBidi"/>
          <w:color w:val="000000"/>
          <w:shd w:val="clear" w:color="auto" w:fill="FFFFFF"/>
        </w:rPr>
        <w:t>Star rating, Comment, Phone number</w:t>
      </w:r>
    </w:p>
    <w:p w:rsidRPr="00201402" w:rsidR="00F81BBE" w:rsidP="00201402" w:rsidRDefault="00F81BBE" w14:paraId="2E77303D" w14:textId="77777777">
      <w:pPr>
        <w:pStyle w:val="ListParagraph"/>
        <w:numPr>
          <w:ilvl w:val="0"/>
          <w:numId w:val="20"/>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2 record type: customer table, staff table</w:t>
      </w:r>
    </w:p>
    <w:p w:rsidRPr="00201402" w:rsidR="00F81BBE" w:rsidP="00201402" w:rsidRDefault="00F81BBE" w14:paraId="2D8265AF" w14:textId="77777777">
      <w:pPr>
        <w:pStyle w:val="ListParagraph"/>
        <w:numPr>
          <w:ilvl w:val="0"/>
          <w:numId w:val="20"/>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Low complexity</w:t>
      </w:r>
    </w:p>
    <w:p w:rsidRPr="00201402" w:rsidR="00F81BBE" w:rsidP="00201402" w:rsidRDefault="00F81BBE" w14:paraId="7E83B606" w14:textId="77777777">
      <w:pPr>
        <w:jc w:val="both"/>
        <w:rPr>
          <w:rFonts w:asciiTheme="majorBidi" w:hAnsiTheme="majorBidi" w:cstheme="majorBidi"/>
          <w:color w:val="000000"/>
          <w:u w:val="single"/>
          <w:shd w:val="clear" w:color="auto" w:fill="FFFFFF"/>
        </w:rPr>
      </w:pPr>
      <w:r w:rsidRPr="00201402">
        <w:rPr>
          <w:rFonts w:asciiTheme="majorBidi" w:hAnsiTheme="majorBidi" w:cstheme="majorBidi"/>
          <w:color w:val="000000"/>
          <w:u w:val="single"/>
          <w:shd w:val="clear" w:color="auto" w:fill="FFFFFF"/>
        </w:rPr>
        <w:t>LIF:</w:t>
      </w:r>
    </w:p>
    <w:p w:rsidRPr="00201402" w:rsidR="00F81BBE" w:rsidP="00201402" w:rsidRDefault="00F81BBE" w14:paraId="1DEB0103" w14:textId="77777777">
      <w:pPr>
        <w:pStyle w:val="ListParagraph"/>
        <w:numPr>
          <w:ilvl w:val="0"/>
          <w:numId w:val="19"/>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rPr>
        <w:t xml:space="preserve">3 data types: </w:t>
      </w:r>
      <w:r w:rsidRPr="00201402">
        <w:rPr>
          <w:rFonts w:asciiTheme="majorBidi" w:hAnsiTheme="majorBidi" w:cstheme="majorBidi"/>
          <w:color w:val="000000"/>
          <w:shd w:val="clear" w:color="auto" w:fill="FFFFFF"/>
        </w:rPr>
        <w:t>Star rating, Comment, Phone number</w:t>
      </w:r>
    </w:p>
    <w:p w:rsidRPr="00201402" w:rsidR="00F81BBE" w:rsidP="00201402" w:rsidRDefault="00F81BBE" w14:paraId="5B929B3E" w14:textId="77777777">
      <w:pPr>
        <w:pStyle w:val="ListParagraph"/>
        <w:numPr>
          <w:ilvl w:val="0"/>
          <w:numId w:val="19"/>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2 record type: customer table, staff table</w:t>
      </w:r>
    </w:p>
    <w:p w:rsidRPr="00201402" w:rsidR="00F81BBE" w:rsidP="00201402" w:rsidRDefault="00F81BBE" w14:paraId="225A7A7C" w14:textId="77777777">
      <w:pPr>
        <w:pStyle w:val="ListParagraph"/>
        <w:numPr>
          <w:ilvl w:val="0"/>
          <w:numId w:val="19"/>
        </w:numPr>
        <w:spacing w:after="160" w:line="259" w:lineRule="auto"/>
        <w:jc w:val="both"/>
        <w:rPr>
          <w:rFonts w:asciiTheme="majorBidi" w:hAnsiTheme="majorBidi" w:cstheme="majorBidi"/>
          <w:color w:val="000000"/>
          <w:shd w:val="clear" w:color="auto" w:fill="FFFFFF"/>
        </w:rPr>
      </w:pPr>
      <w:r w:rsidRPr="00201402">
        <w:rPr>
          <w:rFonts w:asciiTheme="majorBidi" w:hAnsiTheme="majorBidi" w:cstheme="majorBidi"/>
          <w:color w:val="000000"/>
          <w:shd w:val="clear" w:color="auto" w:fill="FFFFFF"/>
        </w:rPr>
        <w:t>Low complexity</w:t>
      </w:r>
    </w:p>
    <w:p w:rsidRPr="00201402" w:rsidR="00F81BBE" w:rsidP="00201402" w:rsidRDefault="00F81BBE" w14:paraId="04199C2D" w14:textId="77777777">
      <w:pPr>
        <w:jc w:val="both"/>
        <w:rPr>
          <w:rFonts w:asciiTheme="majorBidi" w:hAnsiTheme="majorBidi" w:cstheme="majorBidi"/>
          <w:u w:val="single"/>
        </w:rPr>
      </w:pPr>
      <w:r w:rsidRPr="00201402">
        <w:rPr>
          <w:rFonts w:asciiTheme="majorBidi" w:hAnsiTheme="majorBidi" w:cstheme="majorBidi"/>
          <w:u w:val="single"/>
        </w:rPr>
        <w:t>EIF:</w:t>
      </w:r>
    </w:p>
    <w:p w:rsidRPr="00201402" w:rsidR="00F81BBE" w:rsidP="00201402" w:rsidRDefault="00F81BBE" w14:paraId="65891581" w14:textId="77777777">
      <w:pPr>
        <w:pStyle w:val="ListParagraph"/>
        <w:numPr>
          <w:ilvl w:val="0"/>
          <w:numId w:val="19"/>
        </w:numPr>
        <w:spacing w:after="160" w:line="259" w:lineRule="auto"/>
        <w:jc w:val="both"/>
        <w:rPr>
          <w:rFonts w:asciiTheme="majorBidi" w:hAnsiTheme="majorBidi" w:cstheme="majorBidi"/>
        </w:rPr>
      </w:pPr>
      <w:r w:rsidRPr="00201402">
        <w:rPr>
          <w:rFonts w:asciiTheme="majorBidi" w:hAnsiTheme="majorBidi" w:cstheme="majorBidi"/>
        </w:rPr>
        <w:t>0 datatype</w:t>
      </w:r>
    </w:p>
    <w:p w:rsidRPr="00201402" w:rsidR="00F81BBE" w:rsidP="00201402" w:rsidRDefault="00F81BBE" w14:paraId="570AE7AE" w14:textId="77777777">
      <w:pPr>
        <w:pStyle w:val="ListParagraph"/>
        <w:numPr>
          <w:ilvl w:val="0"/>
          <w:numId w:val="19"/>
        </w:numPr>
        <w:spacing w:after="160" w:line="259" w:lineRule="auto"/>
        <w:jc w:val="both"/>
        <w:rPr>
          <w:rFonts w:asciiTheme="majorBidi" w:hAnsiTheme="majorBidi" w:cstheme="majorBidi"/>
        </w:rPr>
      </w:pPr>
      <w:r w:rsidRPr="00201402">
        <w:rPr>
          <w:rFonts w:asciiTheme="majorBidi" w:hAnsiTheme="majorBidi" w:cstheme="majorBidi"/>
        </w:rPr>
        <w:t>0 record type</w:t>
      </w:r>
    </w:p>
    <w:p w:rsidRPr="00201402" w:rsidR="00F81BBE" w:rsidP="00201402" w:rsidRDefault="00F81BBE" w14:paraId="5866D4AD" w14:textId="77777777">
      <w:pPr>
        <w:pStyle w:val="ListParagraph"/>
        <w:numPr>
          <w:ilvl w:val="0"/>
          <w:numId w:val="19"/>
        </w:numPr>
        <w:spacing w:after="160" w:line="259" w:lineRule="auto"/>
        <w:jc w:val="both"/>
        <w:rPr>
          <w:rFonts w:asciiTheme="majorBidi" w:hAnsiTheme="majorBidi" w:cstheme="majorBidi"/>
        </w:rPr>
      </w:pPr>
      <w:r w:rsidRPr="00201402">
        <w:rPr>
          <w:rFonts w:asciiTheme="majorBidi" w:hAnsiTheme="majorBidi" w:cstheme="majorBidi"/>
        </w:rPr>
        <w:t>Low complexity</w:t>
      </w:r>
    </w:p>
    <w:p w:rsidRPr="00201402" w:rsidR="00F81BBE" w:rsidP="00201402" w:rsidRDefault="00F81BBE" w14:paraId="7BF9E236" w14:textId="77777777">
      <w:pPr>
        <w:jc w:val="both"/>
        <w:rPr>
          <w:rFonts w:asciiTheme="majorBidi" w:hAnsiTheme="majorBidi" w:cstheme="majorBidi"/>
        </w:rPr>
      </w:pPr>
    </w:p>
    <w:p w:rsidRPr="00201402" w:rsidR="00F81BBE" w:rsidP="00201402" w:rsidRDefault="00F81BBE" w14:paraId="3C682B00" w14:textId="77777777">
      <w:pPr>
        <w:jc w:val="both"/>
        <w:rPr>
          <w:rFonts w:asciiTheme="majorBidi" w:hAnsiTheme="majorBidi" w:cstheme="majorBidi"/>
        </w:rPr>
      </w:pPr>
      <w:r w:rsidRPr="00201402">
        <w:rPr>
          <w:rFonts w:asciiTheme="majorBidi" w:hAnsiTheme="majorBidi" w:cstheme="majorBidi"/>
        </w:rPr>
        <w:lastRenderedPageBreak/>
        <w:t>Size estimation = 3*3 +1*4+ 2*3 +2*7+ 0*5 = 33 FP</w:t>
      </w:r>
    </w:p>
    <w:p w:rsidRPr="00201402" w:rsidR="00F81BBE" w:rsidP="00201402" w:rsidRDefault="00F81BBE" w14:paraId="034682BC" w14:textId="4B1A4407">
      <w:pPr>
        <w:jc w:val="both"/>
        <w:rPr>
          <w:rFonts w:asciiTheme="majorBidi" w:hAnsiTheme="majorBidi" w:cstheme="majorBidi"/>
        </w:rPr>
      </w:pPr>
      <w:r w:rsidRPr="00201402">
        <w:rPr>
          <w:rFonts w:asciiTheme="majorBidi" w:hAnsiTheme="majorBidi" w:cstheme="majorBidi"/>
        </w:rPr>
        <w:t>Language used: Java</w:t>
      </w:r>
      <w:r w:rsidRPr="00201402" w:rsidR="00E80195">
        <w:rPr>
          <w:rFonts w:asciiTheme="majorBidi" w:hAnsiTheme="majorBidi" w:cstheme="majorBidi"/>
        </w:rPr>
        <w:t>Script</w:t>
      </w:r>
      <w:r w:rsidRPr="00201402">
        <w:rPr>
          <w:rFonts w:asciiTheme="majorBidi" w:hAnsiTheme="majorBidi" w:cstheme="majorBidi"/>
        </w:rPr>
        <w:t xml:space="preserve"> </w:t>
      </w:r>
    </w:p>
    <w:p w:rsidRPr="00201402" w:rsidR="00FB324D" w:rsidP="00201402" w:rsidRDefault="00F81BBE" w14:paraId="6292CB4E" w14:textId="3CBE4A8B">
      <w:pPr>
        <w:jc w:val="both"/>
        <w:rPr>
          <w:rFonts w:asciiTheme="majorBidi" w:hAnsiTheme="majorBidi" w:cstheme="majorBidi"/>
        </w:rPr>
      </w:pPr>
      <w:r w:rsidRPr="00201402">
        <w:rPr>
          <w:rFonts w:asciiTheme="majorBidi" w:hAnsiTheme="majorBidi" w:cstheme="majorBidi"/>
        </w:rPr>
        <w:t>33 FP * (</w:t>
      </w:r>
      <w:r w:rsidRPr="00201402" w:rsidR="00E80195">
        <w:rPr>
          <w:rFonts w:asciiTheme="majorBidi" w:hAnsiTheme="majorBidi" w:cstheme="majorBidi"/>
        </w:rPr>
        <w:t>47</w:t>
      </w:r>
      <w:r w:rsidRPr="00201402">
        <w:rPr>
          <w:rFonts w:asciiTheme="majorBidi" w:hAnsiTheme="majorBidi" w:cstheme="majorBidi"/>
        </w:rPr>
        <w:t xml:space="preserve">) = </w:t>
      </w:r>
      <w:r w:rsidRPr="00201402" w:rsidR="00265455">
        <w:rPr>
          <w:rFonts w:asciiTheme="majorBidi" w:hAnsiTheme="majorBidi" w:cstheme="majorBidi"/>
        </w:rPr>
        <w:t>1</w:t>
      </w:r>
      <w:r w:rsidRPr="00201402" w:rsidR="00E80195">
        <w:rPr>
          <w:rFonts w:asciiTheme="majorBidi" w:hAnsiTheme="majorBidi" w:cstheme="majorBidi"/>
        </w:rPr>
        <w:t>551</w:t>
      </w:r>
      <w:r w:rsidRPr="00201402">
        <w:rPr>
          <w:rFonts w:asciiTheme="majorBidi" w:hAnsiTheme="majorBidi" w:cstheme="majorBidi"/>
        </w:rPr>
        <w:t xml:space="preserve"> LOC = </w:t>
      </w:r>
      <w:r w:rsidRPr="00201402" w:rsidR="00265455">
        <w:rPr>
          <w:rFonts w:asciiTheme="majorBidi" w:hAnsiTheme="majorBidi" w:cstheme="majorBidi"/>
        </w:rPr>
        <w:t>1.</w:t>
      </w:r>
      <w:r w:rsidRPr="00201402" w:rsidR="00E80195">
        <w:rPr>
          <w:rFonts w:asciiTheme="majorBidi" w:hAnsiTheme="majorBidi" w:cstheme="majorBidi"/>
        </w:rPr>
        <w:t>551</w:t>
      </w:r>
      <w:r w:rsidRPr="00201402">
        <w:rPr>
          <w:rFonts w:asciiTheme="majorBidi" w:hAnsiTheme="majorBidi" w:cstheme="majorBidi"/>
        </w:rPr>
        <w:t xml:space="preserve"> KLOC</w:t>
      </w:r>
    </w:p>
    <w:p w:rsidRPr="00201402" w:rsidR="00BF167F" w:rsidP="00201402" w:rsidRDefault="00BF167F" w14:paraId="6B3E907C" w14:textId="77777777">
      <w:pPr>
        <w:jc w:val="both"/>
        <w:rPr>
          <w:rFonts w:asciiTheme="majorBidi" w:hAnsiTheme="majorBidi" w:cstheme="majorBidi"/>
        </w:rPr>
      </w:pPr>
    </w:p>
    <w:p w:rsidRPr="00201402" w:rsidR="00F81BBE" w:rsidP="00201402" w:rsidRDefault="00F81BBE" w14:paraId="55840191" w14:textId="77777777">
      <w:pPr>
        <w:jc w:val="both"/>
        <w:rPr>
          <w:rFonts w:asciiTheme="majorBidi" w:hAnsiTheme="majorBidi" w:cstheme="majorBidi"/>
          <w:u w:val="single"/>
        </w:rPr>
      </w:pPr>
      <w:r w:rsidRPr="00201402">
        <w:rPr>
          <w:rFonts w:asciiTheme="majorBidi" w:hAnsiTheme="majorBidi" w:cstheme="majorBidi"/>
          <w:u w:val="single"/>
        </w:rPr>
        <w:t>Albrecht II Function point:</w:t>
      </w:r>
    </w:p>
    <w:p w:rsidRPr="00201402" w:rsidR="00F81BBE" w:rsidP="00201402" w:rsidRDefault="00F81BBE" w14:paraId="443CFC3B" w14:textId="14E5BCF5">
      <w:pPr>
        <w:jc w:val="both"/>
        <w:rPr>
          <w:rFonts w:asciiTheme="majorBidi" w:hAnsiTheme="majorBidi" w:cstheme="majorBidi"/>
          <w:u w:val="single"/>
        </w:rPr>
      </w:pPr>
      <w:r w:rsidRPr="00201402">
        <w:rPr>
          <w:rFonts w:asciiTheme="majorBidi" w:hAnsiTheme="majorBidi" w:cstheme="majorBidi"/>
          <w:u w:val="single"/>
        </w:rPr>
        <w:t>Hide dishes:</w:t>
      </w:r>
    </w:p>
    <w:p w:rsidRPr="00201402" w:rsidR="001C0FEB" w:rsidP="00201402" w:rsidRDefault="001C0FEB" w14:paraId="4C8EC52A" w14:textId="77777777">
      <w:pPr>
        <w:jc w:val="both"/>
        <w:rPr>
          <w:rFonts w:asciiTheme="majorBidi" w:hAnsiTheme="majorBidi" w:cstheme="majorBidi"/>
          <w:u w:val="single"/>
        </w:rPr>
      </w:pPr>
    </w:p>
    <w:p w:rsidRPr="00201402" w:rsidR="00F81BBE" w:rsidP="00201402" w:rsidRDefault="00F81BBE" w14:paraId="72A53421" w14:textId="77777777">
      <w:pPr>
        <w:ind w:firstLine="720"/>
        <w:jc w:val="both"/>
        <w:rPr>
          <w:rFonts w:asciiTheme="majorBidi" w:hAnsiTheme="majorBidi" w:cstheme="majorBidi"/>
        </w:rPr>
      </w:pPr>
      <w:r w:rsidRPr="00201402">
        <w:rPr>
          <w:rFonts w:asciiTheme="majorBidi" w:hAnsiTheme="majorBidi" w:cstheme="majorBidi"/>
        </w:rPr>
        <w:t>The staff has some privileges in our system one of them is hiding the dishes that are no longer available in the kitchen or had a low rating due to customer’s review. Hide dish’s function is important in our restaurant because it minimizes the customer’s confusion regarding whether this specific dish is available or not.</w:t>
      </w:r>
    </w:p>
    <w:p w:rsidRPr="00201402" w:rsidR="00F81BBE" w:rsidP="00201402" w:rsidRDefault="00F81BBE" w14:paraId="46CDC7E1" w14:textId="585001E8">
      <w:pPr>
        <w:ind w:firstLine="720"/>
        <w:jc w:val="both"/>
        <w:rPr>
          <w:rFonts w:asciiTheme="majorBidi" w:hAnsiTheme="majorBidi" w:cstheme="majorBidi"/>
        </w:rPr>
      </w:pPr>
      <w:r w:rsidRPr="00201402">
        <w:rPr>
          <w:rFonts w:asciiTheme="majorBidi" w:hAnsiTheme="majorBidi" w:cstheme="majorBidi"/>
        </w:rPr>
        <w:t>Hide dish’s function includes the following: staff must click on the dish he/she needs to hide from the menu, enters a code to complete the process, and clicks on yes to confirm the operation.</w:t>
      </w:r>
    </w:p>
    <w:p w:rsidRPr="00201402" w:rsidR="00D2760E" w:rsidP="00201402" w:rsidRDefault="00D2760E" w14:paraId="10661832" w14:textId="77777777">
      <w:pPr>
        <w:ind w:firstLine="720"/>
        <w:jc w:val="both"/>
        <w:rPr>
          <w:rFonts w:asciiTheme="majorBidi" w:hAnsiTheme="majorBidi" w:cstheme="majorBidi"/>
        </w:rPr>
      </w:pPr>
    </w:p>
    <w:p w:rsidRPr="00201402" w:rsidR="00F81BBE" w:rsidP="00201402" w:rsidRDefault="00F81BBE" w14:paraId="5F79E02C" w14:textId="77777777">
      <w:pPr>
        <w:jc w:val="both"/>
        <w:rPr>
          <w:rFonts w:asciiTheme="majorBidi" w:hAnsiTheme="majorBidi" w:cstheme="majorBidi"/>
          <w:u w:val="single"/>
        </w:rPr>
      </w:pPr>
      <w:r w:rsidRPr="00201402">
        <w:rPr>
          <w:rFonts w:asciiTheme="majorBidi" w:hAnsiTheme="majorBidi" w:cstheme="majorBidi"/>
        </w:rPr>
        <w:t xml:space="preserve"> </w:t>
      </w:r>
      <w:r w:rsidRPr="00201402">
        <w:rPr>
          <w:rFonts w:asciiTheme="majorBidi" w:hAnsiTheme="majorBidi" w:cstheme="majorBidi"/>
          <w:u w:val="single"/>
        </w:rPr>
        <w:t>Count of components:</w:t>
      </w:r>
    </w:p>
    <w:p w:rsidRPr="00201402" w:rsidR="00F81BBE" w:rsidP="00201402" w:rsidRDefault="00F81BBE" w14:paraId="6199E53A" w14:textId="5C517166">
      <w:pPr>
        <w:jc w:val="both"/>
        <w:rPr>
          <w:rFonts w:asciiTheme="majorBidi" w:hAnsiTheme="majorBidi" w:cstheme="majorBidi"/>
          <w:color w:val="FF0000"/>
        </w:rPr>
      </w:pPr>
      <w:r w:rsidRPr="00201402">
        <w:rPr>
          <w:rFonts w:asciiTheme="majorBidi" w:hAnsiTheme="majorBidi" w:cstheme="majorBidi"/>
          <w:u w:val="single"/>
        </w:rPr>
        <w:t>Inputs:</w:t>
      </w:r>
      <w:r w:rsidRPr="00201402" w:rsidR="00991436">
        <w:rPr>
          <w:rFonts w:asciiTheme="majorBidi" w:hAnsiTheme="majorBidi" w:cstheme="majorBidi"/>
          <w:u w:val="single"/>
        </w:rPr>
        <w:t xml:space="preserve"> </w:t>
      </w:r>
      <w:r w:rsidRPr="00201402" w:rsidR="00991436">
        <w:rPr>
          <w:rFonts w:asciiTheme="majorBidi" w:hAnsiTheme="majorBidi" w:cstheme="majorBidi"/>
          <w:color w:val="FF0000"/>
        </w:rPr>
        <w:t>(4)</w:t>
      </w:r>
    </w:p>
    <w:p w:rsidRPr="00201402" w:rsidR="00862861" w:rsidP="00201402" w:rsidRDefault="00862861" w14:paraId="3B783C68" w14:textId="77777777">
      <w:pPr>
        <w:jc w:val="both"/>
        <w:rPr>
          <w:rFonts w:asciiTheme="majorBidi" w:hAnsiTheme="majorBidi" w:cstheme="majorBidi"/>
          <w:u w:val="single"/>
        </w:rPr>
      </w:pPr>
    </w:p>
    <w:p w:rsidRPr="00201402" w:rsidR="00F81BBE" w:rsidP="00201402" w:rsidRDefault="00F81BBE" w14:paraId="67FBDBD4" w14:textId="77777777">
      <w:pPr>
        <w:pStyle w:val="ListParagraph"/>
        <w:numPr>
          <w:ilvl w:val="0"/>
          <w:numId w:val="23"/>
        </w:numPr>
        <w:spacing w:after="160" w:line="259" w:lineRule="auto"/>
        <w:jc w:val="both"/>
        <w:rPr>
          <w:rFonts w:asciiTheme="majorBidi" w:hAnsiTheme="majorBidi" w:cstheme="majorBidi"/>
        </w:rPr>
      </w:pPr>
      <w:r w:rsidRPr="00201402">
        <w:rPr>
          <w:rFonts w:asciiTheme="majorBidi" w:hAnsiTheme="majorBidi" w:cstheme="majorBidi"/>
        </w:rPr>
        <w:t>Click on hide dish button</w:t>
      </w:r>
    </w:p>
    <w:p w:rsidRPr="00201402" w:rsidR="00F81BBE" w:rsidP="00201402" w:rsidRDefault="00F81BBE" w14:paraId="442D3439" w14:textId="77777777">
      <w:pPr>
        <w:pStyle w:val="ListParagraph"/>
        <w:numPr>
          <w:ilvl w:val="0"/>
          <w:numId w:val="23"/>
        </w:numPr>
        <w:spacing w:after="160" w:line="259" w:lineRule="auto"/>
        <w:jc w:val="both"/>
        <w:rPr>
          <w:rFonts w:asciiTheme="majorBidi" w:hAnsiTheme="majorBidi" w:cstheme="majorBidi"/>
        </w:rPr>
      </w:pPr>
      <w:r w:rsidRPr="00201402">
        <w:rPr>
          <w:rFonts w:asciiTheme="majorBidi" w:hAnsiTheme="majorBidi" w:cstheme="majorBidi"/>
        </w:rPr>
        <w:t xml:space="preserve">Click on the unwanted dish </w:t>
      </w:r>
    </w:p>
    <w:p w:rsidRPr="00201402" w:rsidR="00F81BBE" w:rsidP="00201402" w:rsidRDefault="00F81BBE" w14:paraId="1539513E" w14:textId="77777777">
      <w:pPr>
        <w:pStyle w:val="ListParagraph"/>
        <w:numPr>
          <w:ilvl w:val="0"/>
          <w:numId w:val="23"/>
        </w:numPr>
        <w:spacing w:after="160" w:line="259" w:lineRule="auto"/>
        <w:jc w:val="both"/>
        <w:rPr>
          <w:rFonts w:asciiTheme="majorBidi" w:hAnsiTheme="majorBidi" w:cstheme="majorBidi"/>
        </w:rPr>
      </w:pPr>
      <w:r w:rsidRPr="00201402">
        <w:rPr>
          <w:rFonts w:asciiTheme="majorBidi" w:hAnsiTheme="majorBidi" w:cstheme="majorBidi"/>
        </w:rPr>
        <w:t>Enter a code (known by the staff only)</w:t>
      </w:r>
    </w:p>
    <w:p w:rsidRPr="00201402" w:rsidR="00F81BBE" w:rsidP="00201402" w:rsidRDefault="00F81BBE" w14:paraId="52EE6587" w14:textId="77777777">
      <w:pPr>
        <w:pStyle w:val="ListParagraph"/>
        <w:numPr>
          <w:ilvl w:val="0"/>
          <w:numId w:val="23"/>
        </w:numPr>
        <w:spacing w:after="160" w:line="259" w:lineRule="auto"/>
        <w:jc w:val="both"/>
        <w:rPr>
          <w:rFonts w:asciiTheme="majorBidi" w:hAnsiTheme="majorBidi" w:cstheme="majorBidi"/>
        </w:rPr>
      </w:pPr>
      <w:r w:rsidRPr="00201402">
        <w:rPr>
          <w:rFonts w:asciiTheme="majorBidi" w:hAnsiTheme="majorBidi" w:cstheme="majorBidi"/>
        </w:rPr>
        <w:t>Continue button (to hide the dish)</w:t>
      </w:r>
    </w:p>
    <w:p w:rsidRPr="00201402" w:rsidR="00F81BBE" w:rsidP="00201402" w:rsidRDefault="00F81BBE" w14:paraId="1EB9DA1D" w14:textId="77777777">
      <w:pPr>
        <w:jc w:val="both"/>
        <w:rPr>
          <w:rFonts w:asciiTheme="majorBidi" w:hAnsiTheme="majorBidi" w:cstheme="majorBidi"/>
        </w:rPr>
      </w:pPr>
    </w:p>
    <w:p w:rsidRPr="00201402" w:rsidR="00F81BBE" w:rsidP="00201402" w:rsidRDefault="00F81BBE" w14:paraId="5AF15DDB" w14:textId="10BD98C2">
      <w:pPr>
        <w:jc w:val="both"/>
        <w:rPr>
          <w:rFonts w:asciiTheme="majorBidi" w:hAnsiTheme="majorBidi" w:cstheme="majorBidi"/>
          <w:u w:val="single"/>
        </w:rPr>
      </w:pPr>
      <w:r w:rsidRPr="00201402">
        <w:rPr>
          <w:rFonts w:asciiTheme="majorBidi" w:hAnsiTheme="majorBidi" w:cstheme="majorBidi"/>
          <w:u w:val="single"/>
        </w:rPr>
        <w:t>Outputs:</w:t>
      </w:r>
      <w:r w:rsidRPr="00201402" w:rsidR="00991436">
        <w:rPr>
          <w:rFonts w:asciiTheme="majorBidi" w:hAnsiTheme="majorBidi" w:cstheme="majorBidi"/>
          <w:u w:val="single"/>
        </w:rPr>
        <w:t xml:space="preserve"> </w:t>
      </w:r>
      <w:r w:rsidRPr="00201402" w:rsidR="00991436">
        <w:rPr>
          <w:rFonts w:asciiTheme="majorBidi" w:hAnsiTheme="majorBidi" w:cstheme="majorBidi"/>
          <w:color w:val="FF0000"/>
        </w:rPr>
        <w:t>(2)</w:t>
      </w:r>
    </w:p>
    <w:p w:rsidRPr="00201402" w:rsidR="00F81BBE" w:rsidP="00201402" w:rsidRDefault="00F81BBE" w14:paraId="78AA73CC" w14:textId="77777777">
      <w:pPr>
        <w:pStyle w:val="ListParagraph"/>
        <w:numPr>
          <w:ilvl w:val="0"/>
          <w:numId w:val="24"/>
        </w:numPr>
        <w:spacing w:after="160" w:line="259" w:lineRule="auto"/>
        <w:jc w:val="both"/>
        <w:rPr>
          <w:rFonts w:asciiTheme="majorBidi" w:hAnsiTheme="majorBidi" w:cstheme="majorBidi"/>
          <w:u w:val="single"/>
        </w:rPr>
      </w:pPr>
      <w:r w:rsidRPr="00201402">
        <w:rPr>
          <w:rFonts w:asciiTheme="majorBidi" w:hAnsiTheme="majorBidi" w:cstheme="majorBidi"/>
        </w:rPr>
        <w:t xml:space="preserve">Confirmation message </w:t>
      </w:r>
    </w:p>
    <w:p w:rsidRPr="00201402" w:rsidR="00F81BBE" w:rsidP="00201402" w:rsidRDefault="00F81BBE" w14:paraId="3E293FC3" w14:textId="77777777">
      <w:pPr>
        <w:pStyle w:val="ListParagraph"/>
        <w:numPr>
          <w:ilvl w:val="0"/>
          <w:numId w:val="24"/>
        </w:numPr>
        <w:spacing w:after="160" w:line="259" w:lineRule="auto"/>
        <w:jc w:val="both"/>
        <w:rPr>
          <w:rFonts w:asciiTheme="majorBidi" w:hAnsiTheme="majorBidi" w:cstheme="majorBidi"/>
          <w:u w:val="single"/>
        </w:rPr>
      </w:pPr>
      <w:r w:rsidRPr="00201402">
        <w:rPr>
          <w:rFonts w:asciiTheme="majorBidi" w:hAnsiTheme="majorBidi" w:cstheme="majorBidi"/>
        </w:rPr>
        <w:t>Dish will be unavailable to the customer</w:t>
      </w:r>
    </w:p>
    <w:p w:rsidRPr="00201402" w:rsidR="00F81BBE" w:rsidP="00201402" w:rsidRDefault="00F81BBE" w14:paraId="4F7FEFFC" w14:textId="117F0134">
      <w:pPr>
        <w:jc w:val="both"/>
        <w:rPr>
          <w:rFonts w:asciiTheme="majorBidi" w:hAnsiTheme="majorBidi" w:cstheme="majorBidi"/>
          <w:u w:val="single"/>
        </w:rPr>
      </w:pPr>
      <w:r w:rsidRPr="00201402">
        <w:rPr>
          <w:rFonts w:asciiTheme="majorBidi" w:hAnsiTheme="majorBidi" w:cstheme="majorBidi"/>
          <w:u w:val="single"/>
        </w:rPr>
        <w:t>Entities (Storage):</w:t>
      </w:r>
      <w:r w:rsidRPr="00201402" w:rsidR="00991436">
        <w:rPr>
          <w:rFonts w:asciiTheme="majorBidi" w:hAnsiTheme="majorBidi" w:cstheme="majorBidi"/>
          <w:u w:val="single"/>
        </w:rPr>
        <w:t xml:space="preserve"> </w:t>
      </w:r>
      <w:r w:rsidRPr="00201402" w:rsidR="00991436">
        <w:rPr>
          <w:rFonts w:asciiTheme="majorBidi" w:hAnsiTheme="majorBidi" w:cstheme="majorBidi"/>
          <w:color w:val="FF0000"/>
        </w:rPr>
        <w:t>(3)</w:t>
      </w:r>
    </w:p>
    <w:p w:rsidRPr="00201402" w:rsidR="00F81BBE" w:rsidP="00201402" w:rsidRDefault="00F81BBE" w14:paraId="7A266FB5" w14:textId="77777777">
      <w:pPr>
        <w:pStyle w:val="ListParagraph"/>
        <w:numPr>
          <w:ilvl w:val="0"/>
          <w:numId w:val="25"/>
        </w:numPr>
        <w:spacing w:after="160" w:line="259" w:lineRule="auto"/>
        <w:jc w:val="both"/>
        <w:rPr>
          <w:rFonts w:asciiTheme="majorBidi" w:hAnsiTheme="majorBidi" w:cstheme="majorBidi"/>
          <w:u w:val="single"/>
        </w:rPr>
      </w:pPr>
      <w:r w:rsidRPr="00201402">
        <w:rPr>
          <w:rFonts w:asciiTheme="majorBidi" w:hAnsiTheme="majorBidi" w:cstheme="majorBidi"/>
        </w:rPr>
        <w:t>Staff table (to check if the code is correct or not)</w:t>
      </w:r>
    </w:p>
    <w:p w:rsidRPr="00201402" w:rsidR="00F81BBE" w:rsidP="00201402" w:rsidRDefault="00F81BBE" w14:paraId="2F9878CD" w14:textId="77777777">
      <w:pPr>
        <w:pStyle w:val="ListParagraph"/>
        <w:numPr>
          <w:ilvl w:val="0"/>
          <w:numId w:val="25"/>
        </w:numPr>
        <w:spacing w:after="160" w:line="259" w:lineRule="auto"/>
        <w:jc w:val="both"/>
        <w:rPr>
          <w:rFonts w:asciiTheme="majorBidi" w:hAnsiTheme="majorBidi" w:cstheme="majorBidi"/>
          <w:u w:val="single"/>
        </w:rPr>
      </w:pPr>
      <w:r w:rsidRPr="00201402">
        <w:rPr>
          <w:rFonts w:asciiTheme="majorBidi" w:hAnsiTheme="majorBidi" w:cstheme="majorBidi"/>
        </w:rPr>
        <w:t xml:space="preserve">Item Table </w:t>
      </w:r>
    </w:p>
    <w:p w:rsidRPr="00201402" w:rsidR="00F81BBE" w:rsidP="00201402" w:rsidRDefault="00F81BBE" w14:paraId="075F28AB" w14:textId="77777777">
      <w:pPr>
        <w:pStyle w:val="ListParagraph"/>
        <w:numPr>
          <w:ilvl w:val="0"/>
          <w:numId w:val="25"/>
        </w:numPr>
        <w:spacing w:after="160" w:line="259" w:lineRule="auto"/>
        <w:jc w:val="both"/>
        <w:rPr>
          <w:rFonts w:asciiTheme="majorBidi" w:hAnsiTheme="majorBidi" w:cstheme="majorBidi"/>
          <w:u w:val="single"/>
        </w:rPr>
      </w:pPr>
      <w:r w:rsidRPr="00201402">
        <w:rPr>
          <w:rFonts w:asciiTheme="majorBidi" w:hAnsiTheme="majorBidi" w:cstheme="majorBidi"/>
        </w:rPr>
        <w:t>Menu table</w:t>
      </w:r>
    </w:p>
    <w:p w:rsidRPr="00201402" w:rsidR="00F81BBE" w:rsidP="00201402" w:rsidRDefault="00F81BBE" w14:paraId="68A7D394" w14:textId="77777777">
      <w:pPr>
        <w:jc w:val="both"/>
        <w:rPr>
          <w:rFonts w:asciiTheme="majorBidi" w:hAnsiTheme="majorBidi" w:cstheme="majorBidi"/>
        </w:rPr>
      </w:pPr>
      <w:r w:rsidRPr="00201402">
        <w:rPr>
          <w:rFonts w:asciiTheme="majorBidi" w:hAnsiTheme="majorBidi" w:cstheme="majorBidi"/>
        </w:rPr>
        <w:t>Size Estimation: Ni * 0.58 + Ne*1.66 + No*0.26</w:t>
      </w:r>
    </w:p>
    <w:p w:rsidRPr="00201402" w:rsidR="00F81BBE" w:rsidP="00201402" w:rsidRDefault="00F81BBE" w14:paraId="096CBC18" w14:textId="77777777">
      <w:pPr>
        <w:ind w:firstLine="720"/>
        <w:jc w:val="both"/>
        <w:rPr>
          <w:rFonts w:asciiTheme="majorBidi" w:hAnsiTheme="majorBidi" w:cstheme="majorBidi"/>
        </w:rPr>
      </w:pPr>
      <w:r w:rsidRPr="00201402">
        <w:rPr>
          <w:rFonts w:asciiTheme="majorBidi" w:hAnsiTheme="majorBidi" w:cstheme="majorBidi"/>
        </w:rPr>
        <w:t>4*0.58 + 3*1.66 + 2*0.26 = 7.82 FP</w:t>
      </w:r>
    </w:p>
    <w:p w:rsidRPr="00201402" w:rsidR="00F81BBE" w:rsidP="00201402" w:rsidRDefault="00F81BBE" w14:paraId="2B78AAB4" w14:textId="40EA4793">
      <w:pPr>
        <w:jc w:val="both"/>
        <w:rPr>
          <w:rFonts w:asciiTheme="majorBidi" w:hAnsiTheme="majorBidi" w:cstheme="majorBidi"/>
        </w:rPr>
      </w:pPr>
      <w:r w:rsidRPr="00201402">
        <w:rPr>
          <w:rFonts w:asciiTheme="majorBidi" w:hAnsiTheme="majorBidi" w:cstheme="majorBidi"/>
        </w:rPr>
        <w:t xml:space="preserve">Language used: </w:t>
      </w:r>
      <w:r w:rsidRPr="00201402" w:rsidR="00C60113">
        <w:rPr>
          <w:rFonts w:asciiTheme="majorBidi" w:hAnsiTheme="majorBidi" w:cstheme="majorBidi"/>
        </w:rPr>
        <w:t>JavaScript</w:t>
      </w:r>
      <w:r w:rsidRPr="00201402">
        <w:rPr>
          <w:rFonts w:asciiTheme="majorBidi" w:hAnsiTheme="majorBidi" w:cstheme="majorBidi"/>
        </w:rPr>
        <w:t xml:space="preserve"> </w:t>
      </w:r>
    </w:p>
    <w:p w:rsidRPr="00201402" w:rsidR="00A77FB0" w:rsidP="00201402" w:rsidRDefault="00F81BBE" w14:paraId="57C7FBA3" w14:textId="220124EC">
      <w:pPr>
        <w:jc w:val="both"/>
        <w:rPr>
          <w:rFonts w:asciiTheme="majorBidi" w:hAnsiTheme="majorBidi" w:cstheme="majorBidi"/>
        </w:rPr>
      </w:pPr>
      <w:r w:rsidRPr="00201402">
        <w:rPr>
          <w:rFonts w:asciiTheme="majorBidi" w:hAnsiTheme="majorBidi" w:cstheme="majorBidi"/>
        </w:rPr>
        <w:t>7.82 FP * (</w:t>
      </w:r>
      <w:r w:rsidRPr="00201402" w:rsidR="00C60113">
        <w:rPr>
          <w:rFonts w:asciiTheme="majorBidi" w:hAnsiTheme="majorBidi" w:cstheme="majorBidi"/>
        </w:rPr>
        <w:t>47</w:t>
      </w:r>
      <w:r w:rsidRPr="00201402">
        <w:rPr>
          <w:rFonts w:asciiTheme="majorBidi" w:hAnsiTheme="majorBidi" w:cstheme="majorBidi"/>
        </w:rPr>
        <w:t xml:space="preserve">) = </w:t>
      </w:r>
      <w:r w:rsidRPr="00201402" w:rsidR="00C60113">
        <w:rPr>
          <w:rFonts w:asciiTheme="majorBidi" w:hAnsiTheme="majorBidi" w:cstheme="majorBidi"/>
        </w:rPr>
        <w:t>367.54</w:t>
      </w:r>
      <w:r w:rsidRPr="00201402">
        <w:rPr>
          <w:rFonts w:asciiTheme="majorBidi" w:hAnsiTheme="majorBidi" w:cstheme="majorBidi"/>
        </w:rPr>
        <w:t xml:space="preserve"> LOC = 0.</w:t>
      </w:r>
      <w:r w:rsidRPr="00201402" w:rsidR="00C60113">
        <w:rPr>
          <w:rFonts w:asciiTheme="majorBidi" w:hAnsiTheme="majorBidi" w:cstheme="majorBidi"/>
        </w:rPr>
        <w:t>36754</w:t>
      </w:r>
      <w:r w:rsidRPr="00201402">
        <w:rPr>
          <w:rFonts w:asciiTheme="majorBidi" w:hAnsiTheme="majorBidi" w:cstheme="majorBidi"/>
        </w:rPr>
        <w:t xml:space="preserve"> KLOC</w:t>
      </w:r>
    </w:p>
    <w:p w:rsidRPr="00201402" w:rsidR="00A77FB0" w:rsidP="00201402" w:rsidRDefault="00A77FB0" w14:paraId="597EBA54" w14:textId="6DBF129D">
      <w:pPr>
        <w:jc w:val="both"/>
        <w:rPr>
          <w:rFonts w:asciiTheme="majorBidi" w:hAnsiTheme="majorBidi" w:cstheme="majorBidi"/>
          <w:sz w:val="26"/>
          <w:szCs w:val="26"/>
          <w:u w:val="single"/>
        </w:rPr>
      </w:pPr>
    </w:p>
    <w:p w:rsidRPr="00201402" w:rsidR="00A77FB0" w:rsidP="00201402" w:rsidRDefault="00A77FB0" w14:paraId="5639F2AA" w14:textId="77777777">
      <w:pPr>
        <w:jc w:val="both"/>
        <w:rPr>
          <w:rFonts w:asciiTheme="majorBidi" w:hAnsiTheme="majorBidi" w:cstheme="majorBidi"/>
          <w:sz w:val="26"/>
          <w:szCs w:val="26"/>
          <w:u w:val="single"/>
        </w:rPr>
      </w:pPr>
    </w:p>
    <w:p w:rsidRPr="00201402" w:rsidR="00C050FB" w:rsidP="00201402" w:rsidRDefault="00C050FB" w14:paraId="661FD8D9" w14:textId="77777777">
      <w:pPr>
        <w:jc w:val="both"/>
        <w:rPr>
          <w:rFonts w:asciiTheme="majorBidi" w:hAnsiTheme="majorBidi" w:cstheme="majorBidi"/>
          <w:sz w:val="26"/>
          <w:szCs w:val="26"/>
          <w:u w:val="single"/>
        </w:rPr>
      </w:pPr>
      <w:r w:rsidRPr="00201402">
        <w:rPr>
          <w:rFonts w:asciiTheme="majorBidi" w:hAnsiTheme="majorBidi" w:cstheme="majorBidi"/>
          <w:sz w:val="26"/>
          <w:szCs w:val="26"/>
          <w:u w:val="single"/>
        </w:rPr>
        <w:t>Effort Estimation:</w:t>
      </w:r>
    </w:p>
    <w:p w:rsidRPr="00201402" w:rsidR="00F81BBE" w:rsidP="00201402" w:rsidRDefault="00F81BBE" w14:paraId="46138E45" w14:textId="77777777">
      <w:pPr>
        <w:jc w:val="both"/>
        <w:rPr>
          <w:rFonts w:asciiTheme="majorBidi" w:hAnsiTheme="majorBidi" w:cstheme="majorBidi"/>
          <w:u w:val="single"/>
        </w:rPr>
      </w:pPr>
      <w:r w:rsidRPr="00201402">
        <w:rPr>
          <w:rFonts w:asciiTheme="majorBidi" w:hAnsiTheme="majorBidi" w:cstheme="majorBidi"/>
          <w:u w:val="single"/>
        </w:rPr>
        <w:t>COCOMO 81:</w:t>
      </w:r>
    </w:p>
    <w:p w:rsidRPr="00201402" w:rsidR="00F81BBE" w:rsidP="00201402" w:rsidRDefault="00F81BBE" w14:paraId="7745C328" w14:textId="42E17E87">
      <w:pPr>
        <w:jc w:val="both"/>
        <w:rPr>
          <w:rFonts w:asciiTheme="majorBidi" w:hAnsiTheme="majorBidi" w:cstheme="majorBidi"/>
          <w:u w:val="single"/>
        </w:rPr>
      </w:pPr>
      <w:r w:rsidRPr="00201402">
        <w:rPr>
          <w:rFonts w:asciiTheme="majorBidi" w:hAnsiTheme="majorBidi" w:cstheme="majorBidi"/>
          <w:u w:val="single"/>
        </w:rPr>
        <w:t>Rate Service:</w:t>
      </w:r>
    </w:p>
    <w:p w:rsidRPr="00201402" w:rsidR="008F211B" w:rsidP="00201402" w:rsidRDefault="00616AF2" w14:paraId="5FBFDB4B" w14:textId="6DA0F642">
      <w:pPr>
        <w:jc w:val="both"/>
        <w:rPr>
          <w:rFonts w:asciiTheme="majorBidi" w:hAnsiTheme="majorBidi" w:cstheme="majorBidi"/>
        </w:rPr>
      </w:pPr>
      <w:r w:rsidRPr="00201402">
        <w:rPr>
          <w:rFonts w:asciiTheme="majorBidi" w:hAnsiTheme="majorBidi" w:cstheme="majorBidi"/>
        </w:rPr>
        <w:t>The rate service is a simple function with no constraints so using organic system will be more suitable.</w:t>
      </w:r>
    </w:p>
    <w:p w:rsidRPr="00201402" w:rsidR="00F81BBE" w:rsidP="00201402" w:rsidRDefault="00F81BBE" w14:paraId="4A5CCA6B" w14:textId="77777777">
      <w:pPr>
        <w:jc w:val="both"/>
        <w:rPr>
          <w:rFonts w:asciiTheme="majorBidi" w:hAnsiTheme="majorBidi" w:cstheme="majorBidi"/>
        </w:rPr>
      </w:pPr>
      <w:r w:rsidRPr="00201402">
        <w:rPr>
          <w:rFonts w:asciiTheme="majorBidi" w:hAnsiTheme="majorBidi" w:cstheme="majorBidi"/>
        </w:rPr>
        <w:t>Effort = C (size)^k</w:t>
      </w:r>
    </w:p>
    <w:p w:rsidRPr="00201402" w:rsidR="00F81BBE" w:rsidP="00201402" w:rsidRDefault="00F81BBE" w14:paraId="64CE527F" w14:textId="71D3A69E">
      <w:pPr>
        <w:jc w:val="both"/>
        <w:rPr>
          <w:rFonts w:asciiTheme="majorBidi" w:hAnsiTheme="majorBidi" w:cstheme="majorBidi"/>
        </w:rPr>
      </w:pPr>
      <w:r w:rsidRPr="00201402">
        <w:rPr>
          <w:rFonts w:asciiTheme="majorBidi" w:hAnsiTheme="majorBidi" w:cstheme="majorBidi"/>
        </w:rPr>
        <w:t>C= 2.4</w:t>
      </w:r>
    </w:p>
    <w:p w:rsidRPr="00201402" w:rsidR="00F81BBE" w:rsidP="00201402" w:rsidRDefault="00F81BBE" w14:paraId="5A3FB3FE" w14:textId="77777777">
      <w:pPr>
        <w:jc w:val="both"/>
        <w:rPr>
          <w:rFonts w:asciiTheme="majorBidi" w:hAnsiTheme="majorBidi" w:cstheme="majorBidi"/>
        </w:rPr>
      </w:pPr>
      <w:r w:rsidRPr="00201402">
        <w:rPr>
          <w:rFonts w:asciiTheme="majorBidi" w:hAnsiTheme="majorBidi" w:cstheme="majorBidi"/>
        </w:rPr>
        <w:t>K= 1.05</w:t>
      </w:r>
    </w:p>
    <w:p w:rsidRPr="00201402" w:rsidR="00F81BBE" w:rsidP="00201402" w:rsidRDefault="00F81BBE" w14:paraId="58E8F9A7" w14:textId="461BED0A">
      <w:pPr>
        <w:jc w:val="both"/>
        <w:rPr>
          <w:rFonts w:asciiTheme="majorBidi" w:hAnsiTheme="majorBidi" w:cstheme="majorBidi"/>
        </w:rPr>
      </w:pPr>
      <w:r w:rsidRPr="00201402">
        <w:rPr>
          <w:rFonts w:asciiTheme="majorBidi" w:hAnsiTheme="majorBidi" w:cstheme="majorBidi"/>
        </w:rPr>
        <w:t>Effort = 2.4(</w:t>
      </w:r>
      <w:r w:rsidRPr="00201402" w:rsidR="009B6242">
        <w:rPr>
          <w:rFonts w:asciiTheme="majorBidi" w:hAnsiTheme="majorBidi" w:cstheme="majorBidi"/>
        </w:rPr>
        <w:t>1.551</w:t>
      </w:r>
      <w:r w:rsidRPr="00201402">
        <w:rPr>
          <w:rFonts w:asciiTheme="majorBidi" w:hAnsiTheme="majorBidi" w:cstheme="majorBidi"/>
        </w:rPr>
        <w:t xml:space="preserve">) ^1.05 = </w:t>
      </w:r>
      <w:r w:rsidRPr="00201402" w:rsidR="009B6242">
        <w:rPr>
          <w:rFonts w:asciiTheme="majorBidi" w:hAnsiTheme="majorBidi" w:cstheme="majorBidi"/>
        </w:rPr>
        <w:t>3.8049</w:t>
      </w:r>
      <w:r w:rsidRPr="00201402" w:rsidR="00B0048F">
        <w:rPr>
          <w:rFonts w:asciiTheme="majorBidi" w:hAnsiTheme="majorBidi" w:cstheme="majorBidi"/>
        </w:rPr>
        <w:t xml:space="preserve"> </w:t>
      </w:r>
      <w:r w:rsidRPr="00201402" w:rsidR="005C19A9">
        <w:rPr>
          <w:rFonts w:asciiTheme="majorBidi" w:hAnsiTheme="majorBidi" w:cstheme="majorBidi"/>
        </w:rPr>
        <w:t>PM</w:t>
      </w:r>
    </w:p>
    <w:p w:rsidRPr="00201402" w:rsidR="00B97718" w:rsidP="00201402" w:rsidRDefault="00B97718" w14:paraId="2BDC0B6B" w14:textId="77777777">
      <w:pPr>
        <w:jc w:val="both"/>
        <w:rPr>
          <w:rFonts w:asciiTheme="majorBidi" w:hAnsiTheme="majorBidi" w:cstheme="majorBidi"/>
        </w:rPr>
      </w:pPr>
    </w:p>
    <w:p w:rsidRPr="00201402" w:rsidR="00F81BBE" w:rsidP="00201402" w:rsidRDefault="00F81BBE" w14:paraId="7CBE6876" w14:textId="77777777">
      <w:pPr>
        <w:jc w:val="both"/>
        <w:rPr>
          <w:rFonts w:asciiTheme="majorBidi" w:hAnsiTheme="majorBidi" w:cstheme="majorBidi"/>
          <w:u w:val="single"/>
        </w:rPr>
      </w:pPr>
      <w:r w:rsidRPr="00201402">
        <w:rPr>
          <w:rFonts w:asciiTheme="majorBidi" w:hAnsiTheme="majorBidi" w:cstheme="majorBidi"/>
          <w:u w:val="single"/>
        </w:rPr>
        <w:t>COCOMO II:</w:t>
      </w:r>
    </w:p>
    <w:p w:rsidRPr="00201402" w:rsidR="00F81BBE" w:rsidP="00201402" w:rsidRDefault="00F81BBE" w14:paraId="2FBA6D2E" w14:textId="16BF3B33">
      <w:pPr>
        <w:jc w:val="both"/>
        <w:rPr>
          <w:rFonts w:asciiTheme="majorBidi" w:hAnsiTheme="majorBidi" w:cstheme="majorBidi"/>
          <w:u w:val="single"/>
        </w:rPr>
      </w:pPr>
      <w:r w:rsidRPr="00201402">
        <w:rPr>
          <w:rFonts w:asciiTheme="majorBidi" w:hAnsiTheme="majorBidi" w:cstheme="majorBidi"/>
          <w:u w:val="single"/>
        </w:rPr>
        <w:t>Hide dishes:</w:t>
      </w:r>
    </w:p>
    <w:p w:rsidRPr="00201402" w:rsidR="008018C9" w:rsidP="00201402" w:rsidRDefault="008018C9" w14:paraId="414ED803" w14:textId="77777777">
      <w:pPr>
        <w:jc w:val="both"/>
        <w:rPr>
          <w:rFonts w:asciiTheme="majorBidi" w:hAnsiTheme="majorBidi" w:cstheme="majorBidi"/>
          <w:u w:val="single"/>
        </w:rPr>
      </w:pPr>
    </w:p>
    <w:p w:rsidRPr="00201402" w:rsidR="00F81BBE" w:rsidP="00201402" w:rsidRDefault="00F81BBE" w14:paraId="1DFB505C" w14:textId="77777777">
      <w:pPr>
        <w:jc w:val="both"/>
        <w:rPr>
          <w:rFonts w:asciiTheme="majorBidi" w:hAnsiTheme="majorBidi" w:cstheme="majorBidi"/>
        </w:rPr>
      </w:pPr>
      <w:r w:rsidRPr="00201402">
        <w:rPr>
          <w:rFonts w:asciiTheme="majorBidi" w:hAnsiTheme="majorBidi" w:cstheme="majorBidi"/>
        </w:rPr>
        <w:t>Effort (PM) = A (Size)^sf x (Product of exponent multipliers)</w:t>
      </w:r>
    </w:p>
    <w:p w:rsidRPr="00201402" w:rsidR="00F81BBE" w:rsidP="00201402" w:rsidRDefault="00F81BBE" w14:paraId="4D469A4F" w14:textId="77777777">
      <w:pPr>
        <w:jc w:val="both"/>
        <w:rPr>
          <w:rFonts w:asciiTheme="majorBidi" w:hAnsiTheme="majorBidi" w:cstheme="majorBidi"/>
        </w:rPr>
      </w:pPr>
      <w:r w:rsidRPr="00201402">
        <w:rPr>
          <w:rFonts w:asciiTheme="majorBidi" w:hAnsiTheme="majorBidi" w:cstheme="majorBidi"/>
        </w:rPr>
        <w:t>A = 2.94</w:t>
      </w:r>
    </w:p>
    <w:p w:rsidRPr="00201402" w:rsidR="00F81BBE" w:rsidP="00201402" w:rsidRDefault="00F81BBE" w14:paraId="289AAE14" w14:textId="77777777">
      <w:pPr>
        <w:jc w:val="both"/>
        <w:rPr>
          <w:rFonts w:asciiTheme="majorBidi" w:hAnsiTheme="majorBidi" w:cstheme="majorBidi"/>
        </w:rPr>
      </w:pPr>
      <w:r w:rsidRPr="00201402">
        <w:rPr>
          <w:rFonts w:asciiTheme="majorBidi" w:hAnsiTheme="majorBidi" w:cstheme="majorBidi"/>
        </w:rPr>
        <w:t>Sf= B +0.01* estimation (exponent driver ratings)</w:t>
      </w:r>
    </w:p>
    <w:p w:rsidRPr="00201402" w:rsidR="00F81BBE" w:rsidP="00201402" w:rsidRDefault="00F81BBE" w14:paraId="511505E3" w14:textId="3F2D2A1E">
      <w:pPr>
        <w:jc w:val="both"/>
        <w:rPr>
          <w:rFonts w:asciiTheme="majorBidi" w:hAnsiTheme="majorBidi" w:cstheme="majorBidi"/>
        </w:rPr>
      </w:pPr>
      <w:r w:rsidRPr="00201402">
        <w:rPr>
          <w:rFonts w:asciiTheme="majorBidi" w:hAnsiTheme="majorBidi" w:cstheme="majorBidi"/>
        </w:rPr>
        <w:t>B= 0.91</w:t>
      </w:r>
    </w:p>
    <w:p w:rsidRPr="00201402" w:rsidR="009B0178" w:rsidP="00201402" w:rsidRDefault="009B0178" w14:paraId="42B599BA" w14:textId="77777777">
      <w:pPr>
        <w:jc w:val="both"/>
        <w:rPr>
          <w:rFonts w:asciiTheme="majorBidi" w:hAnsiTheme="majorBidi" w:cstheme="majorBidi"/>
        </w:rPr>
      </w:pPr>
    </w:p>
    <w:p w:rsidRPr="00201402" w:rsidR="00F81BBE" w:rsidP="00201402" w:rsidRDefault="00F81BBE" w14:paraId="2E8FC064" w14:textId="77777777">
      <w:pPr>
        <w:jc w:val="both"/>
        <w:rPr>
          <w:rFonts w:asciiTheme="majorBidi" w:hAnsiTheme="majorBidi" w:cstheme="majorBidi"/>
        </w:rPr>
      </w:pPr>
      <w:r w:rsidRPr="00201402">
        <w:rPr>
          <w:rFonts w:asciiTheme="majorBidi" w:hAnsiTheme="majorBidi" w:cstheme="majorBidi"/>
          <w:u w:val="single"/>
        </w:rPr>
        <w:t xml:space="preserve">Estimation (exponent driver ratings) </w:t>
      </w:r>
      <w:r w:rsidRPr="00201402">
        <w:rPr>
          <w:rFonts w:asciiTheme="majorBidi" w:hAnsiTheme="majorBidi" w:cstheme="majorBidi"/>
        </w:rPr>
        <w:t>= 5 factors (PREC +FLEX+RESL+TEAM+PMAT)</w:t>
      </w:r>
    </w:p>
    <w:p w:rsidRPr="00201402" w:rsidR="0044242F" w:rsidP="00201402" w:rsidRDefault="00F81BBE" w14:paraId="29E383EF" w14:textId="77777777">
      <w:pPr>
        <w:pStyle w:val="ListParagraph"/>
        <w:numPr>
          <w:ilvl w:val="0"/>
          <w:numId w:val="26"/>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PREC: </w:t>
      </w:r>
      <w:r w:rsidRPr="00201402">
        <w:rPr>
          <w:rFonts w:asciiTheme="majorBidi" w:hAnsiTheme="majorBidi" w:cstheme="majorBidi"/>
        </w:rPr>
        <w:t xml:space="preserve">very </w:t>
      </w:r>
      <w:r w:rsidRPr="00201402" w:rsidR="004C1EBA">
        <w:rPr>
          <w:rFonts w:asciiTheme="majorBidi" w:hAnsiTheme="majorBidi" w:cstheme="majorBidi"/>
        </w:rPr>
        <w:t>high</w:t>
      </w:r>
      <w:r w:rsidRPr="00201402">
        <w:rPr>
          <w:rFonts w:asciiTheme="majorBidi" w:hAnsiTheme="majorBidi" w:cstheme="majorBidi"/>
        </w:rPr>
        <w:t xml:space="preserve"> </w:t>
      </w:r>
      <w:r w:rsidRPr="00201402" w:rsidR="004C1EBA">
        <w:rPr>
          <w:rFonts w:asciiTheme="majorBidi" w:hAnsiTheme="majorBidi" w:cstheme="majorBidi"/>
          <w:color w:val="FF0000"/>
        </w:rPr>
        <w:t>1.24</w:t>
      </w:r>
    </w:p>
    <w:p w:rsidRPr="00201402" w:rsidR="00F81BBE" w:rsidP="00201402" w:rsidRDefault="00866EED" w14:paraId="5BD47785" w14:textId="13146F8E">
      <w:pPr>
        <w:pStyle w:val="ListParagraph"/>
        <w:spacing w:after="160" w:line="259" w:lineRule="auto"/>
        <w:jc w:val="both"/>
        <w:rPr>
          <w:rFonts w:asciiTheme="majorBidi" w:hAnsiTheme="majorBidi" w:cstheme="majorBidi"/>
          <w:u w:val="single"/>
        </w:rPr>
      </w:pPr>
      <w:r w:rsidRPr="00201402">
        <w:rPr>
          <w:rFonts w:asciiTheme="majorBidi" w:hAnsiTheme="majorBidi" w:cstheme="majorBidi"/>
          <w:color w:val="FF0000"/>
        </w:rPr>
        <w:t xml:space="preserve"> </w:t>
      </w:r>
      <w:r w:rsidRPr="00201402">
        <w:rPr>
          <w:rFonts w:asciiTheme="majorBidi" w:hAnsiTheme="majorBidi" w:cstheme="majorBidi"/>
        </w:rPr>
        <w:t>(</w:t>
      </w:r>
      <w:r w:rsidRPr="00201402" w:rsidR="007070C0">
        <w:rPr>
          <w:rFonts w:asciiTheme="majorBidi" w:hAnsiTheme="majorBidi" w:cstheme="majorBidi"/>
        </w:rPr>
        <w:t>Most</w:t>
      </w:r>
      <w:r w:rsidRPr="00201402">
        <w:rPr>
          <w:rFonts w:asciiTheme="majorBidi" w:hAnsiTheme="majorBidi" w:cstheme="majorBidi"/>
        </w:rPr>
        <w:t xml:space="preserve"> features are understandable objectives, working with related software systems, little need of new hardware and operational procedures</w:t>
      </w:r>
      <w:r w:rsidRPr="00201402" w:rsidR="004D22E6">
        <w:rPr>
          <w:rFonts w:asciiTheme="majorBidi" w:hAnsiTheme="majorBidi" w:cstheme="majorBidi"/>
        </w:rPr>
        <w:t>)</w:t>
      </w:r>
    </w:p>
    <w:p w:rsidRPr="00201402" w:rsidR="0044242F" w:rsidP="00201402" w:rsidRDefault="00F81BBE" w14:paraId="4DA82595" w14:textId="77777777">
      <w:pPr>
        <w:pStyle w:val="ListParagraph"/>
        <w:numPr>
          <w:ilvl w:val="0"/>
          <w:numId w:val="26"/>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FLEX: </w:t>
      </w:r>
      <w:r w:rsidRPr="00201402">
        <w:rPr>
          <w:rFonts w:asciiTheme="majorBidi" w:hAnsiTheme="majorBidi" w:cstheme="majorBidi"/>
        </w:rPr>
        <w:t xml:space="preserve">low </w:t>
      </w:r>
      <w:r w:rsidRPr="00201402">
        <w:rPr>
          <w:rFonts w:asciiTheme="majorBidi" w:hAnsiTheme="majorBidi" w:cstheme="majorBidi"/>
          <w:color w:val="FF0000"/>
        </w:rPr>
        <w:t>4.05</w:t>
      </w:r>
      <w:r w:rsidRPr="00201402" w:rsidR="004D22E6">
        <w:rPr>
          <w:rFonts w:asciiTheme="majorBidi" w:hAnsiTheme="majorBidi" w:cstheme="majorBidi"/>
          <w:color w:val="FF0000"/>
        </w:rPr>
        <w:t xml:space="preserve"> </w:t>
      </w:r>
    </w:p>
    <w:p w:rsidRPr="00201402" w:rsidR="00F81BBE" w:rsidP="00201402" w:rsidRDefault="004D22E6" w14:paraId="00FA1631" w14:textId="121007DF">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w:t>
      </w:r>
      <w:r w:rsidRPr="00201402" w:rsidR="007070C0">
        <w:rPr>
          <w:rFonts w:asciiTheme="majorBidi" w:hAnsiTheme="majorBidi" w:cstheme="majorBidi"/>
        </w:rPr>
        <w:t>Some</w:t>
      </w:r>
      <w:r w:rsidRPr="00201402">
        <w:rPr>
          <w:rFonts w:asciiTheme="majorBidi" w:hAnsiTheme="majorBidi" w:cstheme="majorBidi"/>
        </w:rPr>
        <w:t xml:space="preserve"> functions need a pre-established requirement, and little need of external interface specification)</w:t>
      </w:r>
    </w:p>
    <w:p w:rsidRPr="00201402" w:rsidR="0044242F" w:rsidP="00201402" w:rsidRDefault="00F81BBE" w14:paraId="6A953861" w14:textId="77777777">
      <w:pPr>
        <w:pStyle w:val="ListParagraph"/>
        <w:numPr>
          <w:ilvl w:val="0"/>
          <w:numId w:val="26"/>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RESL: </w:t>
      </w:r>
      <w:r w:rsidRPr="00201402" w:rsidR="005D6DDA">
        <w:rPr>
          <w:rFonts w:asciiTheme="majorBidi" w:hAnsiTheme="majorBidi" w:cstheme="majorBidi"/>
        </w:rPr>
        <w:t>Nominal</w:t>
      </w:r>
      <w:r w:rsidRPr="00201402">
        <w:rPr>
          <w:rFonts w:asciiTheme="majorBidi" w:hAnsiTheme="majorBidi" w:cstheme="majorBidi"/>
        </w:rPr>
        <w:t xml:space="preserve"> </w:t>
      </w:r>
      <w:r w:rsidRPr="00201402" w:rsidR="00851021">
        <w:rPr>
          <w:rFonts w:asciiTheme="majorBidi" w:hAnsiTheme="majorBidi" w:cstheme="majorBidi"/>
          <w:color w:val="FF0000"/>
        </w:rPr>
        <w:t>4.24</w:t>
      </w:r>
      <w:r w:rsidRPr="00201402" w:rsidR="004D22E6">
        <w:rPr>
          <w:rFonts w:asciiTheme="majorBidi" w:hAnsiTheme="majorBidi" w:cstheme="majorBidi"/>
          <w:color w:val="FF0000"/>
        </w:rPr>
        <w:t xml:space="preserve"> </w:t>
      </w:r>
    </w:p>
    <w:p w:rsidRPr="00201402" w:rsidR="00F81BBE" w:rsidP="00201402" w:rsidRDefault="004216E5" w14:paraId="1532065B" w14:textId="71667AF5">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w:t>
      </w:r>
      <w:r w:rsidRPr="00201402" w:rsidR="007070C0">
        <w:rPr>
          <w:rFonts w:asciiTheme="majorBidi" w:hAnsiTheme="majorBidi" w:cstheme="majorBidi"/>
        </w:rPr>
        <w:t>Number</w:t>
      </w:r>
      <w:r w:rsidRPr="00201402" w:rsidR="009C38AB">
        <w:rPr>
          <w:rFonts w:asciiTheme="majorBidi" w:hAnsiTheme="majorBidi" w:cstheme="majorBidi"/>
        </w:rPr>
        <w:t xml:space="preserve"> and critically of risk items 1, 80% of req</w:t>
      </w:r>
      <w:r w:rsidRPr="00201402" w:rsidR="002215A1">
        <w:rPr>
          <w:rFonts w:asciiTheme="majorBidi" w:hAnsiTheme="majorBidi" w:cstheme="majorBidi"/>
        </w:rPr>
        <w:t>uired top software arch</w:t>
      </w:r>
      <w:r w:rsidRPr="00201402" w:rsidR="005D6DDA">
        <w:rPr>
          <w:rFonts w:asciiTheme="majorBidi" w:hAnsiTheme="majorBidi" w:cstheme="majorBidi"/>
        </w:rPr>
        <w:t>i</w:t>
      </w:r>
      <w:r w:rsidRPr="00201402" w:rsidR="002215A1">
        <w:rPr>
          <w:rFonts w:asciiTheme="majorBidi" w:hAnsiTheme="majorBidi" w:cstheme="majorBidi"/>
        </w:rPr>
        <w:t>tects ava</w:t>
      </w:r>
      <w:r w:rsidRPr="00201402" w:rsidR="005D6DDA">
        <w:rPr>
          <w:rFonts w:asciiTheme="majorBidi" w:hAnsiTheme="majorBidi" w:cstheme="majorBidi"/>
        </w:rPr>
        <w:t>ilable to project)</w:t>
      </w:r>
    </w:p>
    <w:p w:rsidRPr="00201402" w:rsidR="0044242F" w:rsidP="00201402" w:rsidRDefault="00F81BBE" w14:paraId="29BC5755" w14:textId="77777777">
      <w:pPr>
        <w:pStyle w:val="ListParagraph"/>
        <w:numPr>
          <w:ilvl w:val="0"/>
          <w:numId w:val="26"/>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TEAM: </w:t>
      </w:r>
      <w:r w:rsidRPr="00201402">
        <w:rPr>
          <w:rFonts w:asciiTheme="majorBidi" w:hAnsiTheme="majorBidi" w:cstheme="majorBidi"/>
        </w:rPr>
        <w:t>very high</w:t>
      </w:r>
      <w:r w:rsidRPr="00201402">
        <w:rPr>
          <w:rFonts w:asciiTheme="majorBidi" w:hAnsiTheme="majorBidi" w:cstheme="majorBidi"/>
          <w:color w:val="FF0000"/>
        </w:rPr>
        <w:t xml:space="preserve"> 1.10</w:t>
      </w:r>
      <w:r w:rsidRPr="00201402" w:rsidR="00AA254E">
        <w:rPr>
          <w:rFonts w:asciiTheme="majorBidi" w:hAnsiTheme="majorBidi" w:cstheme="majorBidi"/>
          <w:color w:val="FF0000"/>
        </w:rPr>
        <w:t xml:space="preserve"> </w:t>
      </w:r>
    </w:p>
    <w:p w:rsidRPr="00201402" w:rsidR="00F81BBE" w:rsidP="00201402" w:rsidRDefault="00AA254E" w14:paraId="3B2A9F83" w14:textId="6B9BE78A">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w:t>
      </w:r>
      <w:r w:rsidRPr="00201402" w:rsidR="007B7390">
        <w:rPr>
          <w:rFonts w:asciiTheme="majorBidi" w:hAnsiTheme="majorBidi" w:cstheme="majorBidi"/>
        </w:rPr>
        <w:t>Strong</w:t>
      </w:r>
      <w:r w:rsidRPr="00201402">
        <w:rPr>
          <w:rFonts w:asciiTheme="majorBidi" w:hAnsiTheme="majorBidi" w:cstheme="majorBidi"/>
        </w:rPr>
        <w:t xml:space="preserve"> consistency of </w:t>
      </w:r>
      <w:r w:rsidRPr="00201402" w:rsidR="000D0119">
        <w:rPr>
          <w:rFonts w:asciiTheme="majorBidi" w:hAnsiTheme="majorBidi" w:cstheme="majorBidi"/>
        </w:rPr>
        <w:t>stakeholders’</w:t>
      </w:r>
      <w:r w:rsidRPr="00201402">
        <w:rPr>
          <w:rFonts w:asciiTheme="majorBidi" w:hAnsiTheme="majorBidi" w:cstheme="majorBidi"/>
        </w:rPr>
        <w:t xml:space="preserve"> objectives and cultures, </w:t>
      </w:r>
      <w:r w:rsidRPr="00201402" w:rsidR="00ED6154">
        <w:rPr>
          <w:rFonts w:asciiTheme="majorBidi" w:hAnsiTheme="majorBidi" w:cstheme="majorBidi"/>
        </w:rPr>
        <w:t>considerable experience of stakeholders in operating as a team)</w:t>
      </w:r>
    </w:p>
    <w:p w:rsidRPr="00201402" w:rsidR="00F81BBE" w:rsidP="00201402" w:rsidRDefault="00F81BBE" w14:paraId="6D362A62" w14:textId="77777777">
      <w:pPr>
        <w:pStyle w:val="ListParagraph"/>
        <w:numPr>
          <w:ilvl w:val="0"/>
          <w:numId w:val="26"/>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PMAT: </w:t>
      </w:r>
      <w:r w:rsidRPr="00201402">
        <w:rPr>
          <w:rFonts w:asciiTheme="majorBidi" w:hAnsiTheme="majorBidi" w:cstheme="majorBidi"/>
        </w:rPr>
        <w:t xml:space="preserve">Extra high </w:t>
      </w:r>
      <w:r w:rsidRPr="00201402">
        <w:rPr>
          <w:rFonts w:asciiTheme="majorBidi" w:hAnsiTheme="majorBidi" w:cstheme="majorBidi"/>
          <w:color w:val="FF0000"/>
        </w:rPr>
        <w:t>0.00</w:t>
      </w:r>
    </w:p>
    <w:p w:rsidRPr="00201402" w:rsidR="00F81BBE" w:rsidP="00201402" w:rsidRDefault="0002348F" w14:paraId="5204E630" w14:textId="0CE60BDD">
      <w:pPr>
        <w:jc w:val="both"/>
        <w:rPr>
          <w:rFonts w:asciiTheme="majorBidi" w:hAnsiTheme="majorBidi" w:cstheme="majorBidi"/>
        </w:rPr>
      </w:pPr>
      <w:r w:rsidRPr="00201402">
        <w:rPr>
          <w:rFonts w:asciiTheme="majorBidi" w:hAnsiTheme="majorBidi" w:cstheme="majorBidi"/>
        </w:rPr>
        <w:t xml:space="preserve">1.24 </w:t>
      </w:r>
      <w:r w:rsidRPr="00201402" w:rsidR="00F81BBE">
        <w:rPr>
          <w:rFonts w:asciiTheme="majorBidi" w:hAnsiTheme="majorBidi" w:cstheme="majorBidi"/>
        </w:rPr>
        <w:t>+ 4.05+</w:t>
      </w:r>
      <w:r w:rsidRPr="00201402" w:rsidR="00851021">
        <w:rPr>
          <w:rFonts w:asciiTheme="majorBidi" w:hAnsiTheme="majorBidi" w:cstheme="majorBidi"/>
        </w:rPr>
        <w:t>4.24</w:t>
      </w:r>
      <w:r w:rsidRPr="00201402" w:rsidR="00F81BBE">
        <w:rPr>
          <w:rFonts w:asciiTheme="majorBidi" w:hAnsiTheme="majorBidi" w:cstheme="majorBidi"/>
        </w:rPr>
        <w:t xml:space="preserve">+ 1.10+ 0.00 = </w:t>
      </w:r>
      <w:r w:rsidRPr="00201402" w:rsidR="000D0119">
        <w:rPr>
          <w:rFonts w:asciiTheme="majorBidi" w:hAnsiTheme="majorBidi" w:cstheme="majorBidi"/>
        </w:rPr>
        <w:t>10.63</w:t>
      </w:r>
    </w:p>
    <w:p w:rsidRPr="00201402" w:rsidR="00F81BBE" w:rsidP="00201402" w:rsidRDefault="00F81BBE" w14:paraId="20FFB18E" w14:textId="2AAEA386">
      <w:pPr>
        <w:jc w:val="both"/>
        <w:rPr>
          <w:rFonts w:asciiTheme="majorBidi" w:hAnsiTheme="majorBidi" w:cstheme="majorBidi"/>
        </w:rPr>
      </w:pPr>
      <w:r w:rsidRPr="00201402">
        <w:rPr>
          <w:rFonts w:asciiTheme="majorBidi" w:hAnsiTheme="majorBidi" w:cstheme="majorBidi"/>
        </w:rPr>
        <w:t>Sf = 0.91 + 0.01*</w:t>
      </w:r>
      <w:r w:rsidRPr="00201402" w:rsidR="000D0119">
        <w:rPr>
          <w:rFonts w:asciiTheme="majorBidi" w:hAnsiTheme="majorBidi" w:cstheme="majorBidi"/>
        </w:rPr>
        <w:t>10.63</w:t>
      </w:r>
      <w:r w:rsidRPr="00201402">
        <w:rPr>
          <w:rFonts w:asciiTheme="majorBidi" w:hAnsiTheme="majorBidi" w:cstheme="majorBidi"/>
        </w:rPr>
        <w:t xml:space="preserve"> = </w:t>
      </w:r>
      <w:r w:rsidRPr="00201402" w:rsidR="000D0119">
        <w:rPr>
          <w:rFonts w:asciiTheme="majorBidi" w:hAnsiTheme="majorBidi" w:cstheme="majorBidi"/>
        </w:rPr>
        <w:t>1.0163</w:t>
      </w:r>
    </w:p>
    <w:p w:rsidRPr="00201402" w:rsidR="00074F6C" w:rsidP="00201402" w:rsidRDefault="00074F6C" w14:paraId="7B90F735" w14:textId="77777777">
      <w:pPr>
        <w:jc w:val="both"/>
        <w:rPr>
          <w:rFonts w:asciiTheme="majorBidi" w:hAnsiTheme="majorBidi" w:cstheme="majorBidi"/>
        </w:rPr>
      </w:pPr>
    </w:p>
    <w:p w:rsidRPr="00201402" w:rsidR="00F81BBE" w:rsidP="00201402" w:rsidRDefault="00F81BBE" w14:paraId="0C4B6091" w14:textId="4B31ACA6">
      <w:pPr>
        <w:jc w:val="both"/>
        <w:rPr>
          <w:rFonts w:asciiTheme="majorBidi" w:hAnsiTheme="majorBidi" w:cstheme="majorBidi"/>
          <w:u w:val="single"/>
        </w:rPr>
      </w:pPr>
      <w:r w:rsidRPr="00201402">
        <w:rPr>
          <w:rFonts w:asciiTheme="majorBidi" w:hAnsiTheme="majorBidi" w:cstheme="majorBidi"/>
          <w:u w:val="single"/>
        </w:rPr>
        <w:t>Product of exponent multipliers:</w:t>
      </w:r>
    </w:p>
    <w:p w:rsidRPr="00201402" w:rsidR="00BE4BBD" w:rsidP="00201402" w:rsidRDefault="00BE4BBD" w14:paraId="4BB941E8" w14:textId="77777777">
      <w:pPr>
        <w:jc w:val="both"/>
        <w:rPr>
          <w:rFonts w:asciiTheme="majorBidi" w:hAnsiTheme="majorBidi" w:cstheme="majorBidi"/>
          <w:u w:val="single"/>
        </w:rPr>
      </w:pPr>
    </w:p>
    <w:p w:rsidRPr="00201402" w:rsidR="00F81BBE" w:rsidP="00201402" w:rsidRDefault="00F81BBE" w14:paraId="42C45532" w14:textId="77777777">
      <w:pPr>
        <w:jc w:val="both"/>
        <w:rPr>
          <w:rFonts w:asciiTheme="majorBidi" w:hAnsiTheme="majorBidi" w:cstheme="majorBidi"/>
        </w:rPr>
      </w:pPr>
      <w:r w:rsidRPr="00201402">
        <w:rPr>
          <w:rFonts w:asciiTheme="majorBidi" w:hAnsiTheme="majorBidi" w:cstheme="majorBidi"/>
          <w:u w:val="single"/>
        </w:rPr>
        <w:t>Product:</w:t>
      </w:r>
      <w:r w:rsidRPr="00201402">
        <w:rPr>
          <w:rFonts w:asciiTheme="majorBidi" w:hAnsiTheme="majorBidi" w:cstheme="majorBidi"/>
        </w:rPr>
        <w:t xml:space="preserve"> </w:t>
      </w:r>
    </w:p>
    <w:p w:rsidRPr="00201402" w:rsidR="00F81BBE" w:rsidP="00201402" w:rsidRDefault="00F81BBE" w14:paraId="010533B0" w14:textId="570E8E05">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rPr>
        <w:t xml:space="preserve"> </w:t>
      </w:r>
      <w:r w:rsidRPr="00201402">
        <w:rPr>
          <w:rFonts w:asciiTheme="majorBidi" w:hAnsiTheme="majorBidi" w:cstheme="majorBidi"/>
          <w:u w:val="single"/>
        </w:rPr>
        <w:t>RELY:</w:t>
      </w:r>
      <w:r w:rsidRPr="00201402">
        <w:rPr>
          <w:rFonts w:asciiTheme="majorBidi" w:hAnsiTheme="majorBidi" w:cstheme="majorBidi"/>
        </w:rPr>
        <w:t xml:space="preserve">  </w:t>
      </w:r>
      <w:r w:rsidRPr="00201402" w:rsidR="003268B5">
        <w:rPr>
          <w:rFonts w:asciiTheme="majorBidi" w:hAnsiTheme="majorBidi" w:cstheme="majorBidi"/>
        </w:rPr>
        <w:t xml:space="preserve">Nominal </w:t>
      </w:r>
      <w:r w:rsidRPr="00201402">
        <w:rPr>
          <w:rFonts w:asciiTheme="majorBidi" w:hAnsiTheme="majorBidi" w:cstheme="majorBidi"/>
          <w:color w:val="FF0000"/>
        </w:rPr>
        <w:t>1</w:t>
      </w:r>
      <w:r w:rsidRPr="00201402" w:rsidR="00DE65E0">
        <w:rPr>
          <w:rFonts w:asciiTheme="majorBidi" w:hAnsiTheme="majorBidi" w:cstheme="majorBidi"/>
          <w:color w:val="FF0000"/>
        </w:rPr>
        <w:t>.00</w:t>
      </w:r>
      <w:r w:rsidRPr="00201402">
        <w:rPr>
          <w:rFonts w:asciiTheme="majorBidi" w:hAnsiTheme="majorBidi" w:cstheme="majorBidi"/>
          <w:color w:val="FF0000"/>
        </w:rPr>
        <w:t xml:space="preserve"> </w:t>
      </w:r>
      <w:r w:rsidRPr="00201402" w:rsidR="00750CBA">
        <w:rPr>
          <w:rFonts w:asciiTheme="majorBidi" w:hAnsiTheme="majorBidi" w:cstheme="majorBidi"/>
          <w:color w:val="FF0000"/>
        </w:rPr>
        <w:t xml:space="preserve"> </w:t>
      </w:r>
    </w:p>
    <w:p w:rsidRPr="00201402" w:rsidR="007B7390" w:rsidP="00201402" w:rsidRDefault="00A45A2A" w14:paraId="646B3D71" w14:textId="3514ECC8">
      <w:pPr>
        <w:pStyle w:val="ListParagraph"/>
        <w:spacing w:after="160" w:line="259" w:lineRule="auto"/>
        <w:jc w:val="both"/>
        <w:rPr>
          <w:rFonts w:asciiTheme="majorBidi" w:hAnsiTheme="majorBidi" w:cstheme="majorBidi"/>
        </w:rPr>
      </w:pPr>
      <w:r w:rsidRPr="00201402">
        <w:rPr>
          <w:rFonts w:asciiTheme="majorBidi" w:hAnsiTheme="majorBidi" w:cstheme="majorBidi"/>
        </w:rPr>
        <w:t>(</w:t>
      </w:r>
      <w:r w:rsidRPr="00201402" w:rsidR="000D26B4">
        <w:rPr>
          <w:rFonts w:asciiTheme="majorBidi" w:hAnsiTheme="majorBidi" w:cstheme="majorBidi"/>
        </w:rPr>
        <w:t>Hide</w:t>
      </w:r>
      <w:r w:rsidRPr="00201402" w:rsidR="00FC359C">
        <w:rPr>
          <w:rFonts w:asciiTheme="majorBidi" w:hAnsiTheme="majorBidi" w:cstheme="majorBidi"/>
        </w:rPr>
        <w:t xml:space="preserve"> dishes function </w:t>
      </w:r>
      <w:r w:rsidRPr="00201402" w:rsidR="000676DD">
        <w:rPr>
          <w:rFonts w:asciiTheme="majorBidi" w:hAnsiTheme="majorBidi" w:cstheme="majorBidi"/>
        </w:rPr>
        <w:t>has a moderate reliability and can easily recover from losses</w:t>
      </w:r>
      <w:r w:rsidRPr="00201402">
        <w:rPr>
          <w:rFonts w:asciiTheme="majorBidi" w:hAnsiTheme="majorBidi" w:cstheme="majorBidi"/>
        </w:rPr>
        <w:t>)</w:t>
      </w:r>
    </w:p>
    <w:p w:rsidRPr="00201402" w:rsidR="00F81BBE" w:rsidP="00201402" w:rsidRDefault="00F81BBE" w14:paraId="3F9C9638" w14:textId="7FEFBEAE">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DATA:</w:t>
      </w:r>
      <w:r w:rsidRPr="00201402">
        <w:rPr>
          <w:rFonts w:asciiTheme="majorBidi" w:hAnsiTheme="majorBidi" w:cstheme="majorBidi"/>
        </w:rPr>
        <w:t xml:space="preserve"> </w:t>
      </w:r>
      <w:r w:rsidRPr="00201402" w:rsidR="003268B5">
        <w:rPr>
          <w:rFonts w:asciiTheme="majorBidi" w:hAnsiTheme="majorBidi" w:cstheme="majorBidi"/>
        </w:rPr>
        <w:t xml:space="preserve">High </w:t>
      </w:r>
      <w:r w:rsidRPr="00201402">
        <w:rPr>
          <w:rFonts w:asciiTheme="majorBidi" w:hAnsiTheme="majorBidi" w:cstheme="majorBidi"/>
          <w:color w:val="FF0000"/>
        </w:rPr>
        <w:t xml:space="preserve">1.14 </w:t>
      </w:r>
    </w:p>
    <w:p w:rsidRPr="00201402" w:rsidR="00AC28CF" w:rsidP="00201402" w:rsidRDefault="000D26B4" w14:paraId="363FA303" w14:textId="63447FDD">
      <w:pPr>
        <w:pStyle w:val="ListParagraph"/>
        <w:jc w:val="both"/>
        <w:rPr>
          <w:rFonts w:asciiTheme="majorBidi" w:hAnsiTheme="majorBidi" w:cstheme="majorBidi"/>
        </w:rPr>
      </w:pPr>
      <w:r w:rsidRPr="00201402">
        <w:rPr>
          <w:rFonts w:asciiTheme="majorBidi" w:hAnsiTheme="majorBidi" w:cstheme="majorBidi"/>
        </w:rPr>
        <w:t>(</w:t>
      </w:r>
      <w:r w:rsidR="007F7D1B">
        <w:rPr>
          <w:rFonts w:asciiTheme="majorBidi" w:hAnsiTheme="majorBidi" w:cstheme="majorBidi"/>
        </w:rPr>
        <w:t>A</w:t>
      </w:r>
      <w:r w:rsidRPr="00201402">
        <w:rPr>
          <w:rFonts w:asciiTheme="majorBidi" w:hAnsiTheme="majorBidi" w:cstheme="majorBidi"/>
        </w:rPr>
        <w:t xml:space="preserve">ssume that our </w:t>
      </w:r>
      <w:r w:rsidRPr="00201402" w:rsidR="00676488">
        <w:rPr>
          <w:rFonts w:asciiTheme="majorBidi" w:hAnsiTheme="majorBidi" w:cstheme="majorBidi"/>
        </w:rPr>
        <w:t>database size is 17</w:t>
      </w:r>
      <w:r w:rsidRPr="00201402" w:rsidR="00E57620">
        <w:rPr>
          <w:rFonts w:asciiTheme="majorBidi" w:hAnsiTheme="majorBidi" w:cstheme="majorBidi"/>
        </w:rPr>
        <w:t>0</w:t>
      </w:r>
      <w:r w:rsidRPr="00201402" w:rsidR="00E415D9">
        <w:rPr>
          <w:rFonts w:asciiTheme="majorBidi" w:hAnsiTheme="majorBidi" w:cstheme="majorBidi"/>
        </w:rPr>
        <w:t>,</w:t>
      </w:r>
      <w:r w:rsidRPr="00201402" w:rsidR="00676488">
        <w:rPr>
          <w:rFonts w:asciiTheme="majorBidi" w:hAnsiTheme="majorBidi" w:cstheme="majorBidi"/>
        </w:rPr>
        <w:t>000</w:t>
      </w:r>
      <w:r w:rsidRPr="00201402" w:rsidR="00E415D9">
        <w:rPr>
          <w:rFonts w:asciiTheme="majorBidi" w:hAnsiTheme="majorBidi" w:cstheme="majorBidi"/>
        </w:rPr>
        <w:t xml:space="preserve"> bytes and the program size is</w:t>
      </w:r>
      <w:r w:rsidRPr="00201402" w:rsidR="00AC28CF">
        <w:rPr>
          <w:rFonts w:asciiTheme="majorBidi" w:hAnsiTheme="majorBidi" w:cstheme="majorBidi"/>
        </w:rPr>
        <w:t xml:space="preserve"> 367.54 so 17</w:t>
      </w:r>
      <w:r w:rsidRPr="00201402" w:rsidR="00E57620">
        <w:rPr>
          <w:rFonts w:asciiTheme="majorBidi" w:hAnsiTheme="majorBidi" w:cstheme="majorBidi"/>
        </w:rPr>
        <w:t>0</w:t>
      </w:r>
      <w:r w:rsidRPr="00201402" w:rsidR="00AC28CF">
        <w:rPr>
          <w:rFonts w:asciiTheme="majorBidi" w:hAnsiTheme="majorBidi" w:cstheme="majorBidi"/>
        </w:rPr>
        <w:t xml:space="preserve">,000/367.54 = </w:t>
      </w:r>
      <w:r w:rsidRPr="00201402" w:rsidR="00E57620">
        <w:rPr>
          <w:rFonts w:asciiTheme="majorBidi" w:hAnsiTheme="majorBidi" w:cstheme="majorBidi"/>
        </w:rPr>
        <w:t>462.534 which is 100 &lt;= D/P&lt;1000)</w:t>
      </w:r>
    </w:p>
    <w:p w:rsidRPr="00201402" w:rsidR="007B7390" w:rsidP="00201402" w:rsidRDefault="007B7390" w14:paraId="2B731512"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753BAD6C" w14:textId="447412AE">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DOCU:</w:t>
      </w:r>
      <w:r w:rsidRPr="00201402">
        <w:rPr>
          <w:rFonts w:asciiTheme="majorBidi" w:hAnsiTheme="majorBidi" w:cstheme="majorBidi"/>
        </w:rPr>
        <w:t xml:space="preserve"> </w:t>
      </w:r>
      <w:r w:rsidRPr="00201402" w:rsidR="001719D8">
        <w:rPr>
          <w:rFonts w:asciiTheme="majorBidi" w:hAnsiTheme="majorBidi" w:cstheme="majorBidi"/>
        </w:rPr>
        <w:t>High</w:t>
      </w:r>
      <w:r w:rsidRPr="00201402" w:rsidR="003268B5">
        <w:rPr>
          <w:rFonts w:asciiTheme="majorBidi" w:hAnsiTheme="majorBidi" w:cstheme="majorBidi"/>
        </w:rPr>
        <w:t xml:space="preserve"> </w:t>
      </w:r>
      <w:r w:rsidRPr="00201402" w:rsidR="001719D8">
        <w:rPr>
          <w:rFonts w:asciiTheme="majorBidi" w:hAnsiTheme="majorBidi" w:cstheme="majorBidi"/>
          <w:color w:val="FF0000"/>
        </w:rPr>
        <w:t>1</w:t>
      </w:r>
      <w:r w:rsidRPr="00201402">
        <w:rPr>
          <w:rFonts w:asciiTheme="majorBidi" w:hAnsiTheme="majorBidi" w:cstheme="majorBidi"/>
          <w:color w:val="FF0000"/>
        </w:rPr>
        <w:t>.</w:t>
      </w:r>
      <w:r w:rsidRPr="00201402" w:rsidR="001719D8">
        <w:rPr>
          <w:rFonts w:asciiTheme="majorBidi" w:hAnsiTheme="majorBidi" w:cstheme="majorBidi"/>
          <w:color w:val="FF0000"/>
        </w:rPr>
        <w:t>1</w:t>
      </w:r>
      <w:r w:rsidRPr="00201402">
        <w:rPr>
          <w:rFonts w:asciiTheme="majorBidi" w:hAnsiTheme="majorBidi" w:cstheme="majorBidi"/>
          <w:color w:val="FF0000"/>
        </w:rPr>
        <w:t xml:space="preserve">1 </w:t>
      </w:r>
    </w:p>
    <w:p w:rsidRPr="00201402" w:rsidR="00130952" w:rsidP="00201402" w:rsidRDefault="001719D8" w14:paraId="098FD94F" w14:textId="458FAE8A">
      <w:pPr>
        <w:pStyle w:val="ListParagraph"/>
        <w:spacing w:after="160" w:line="259" w:lineRule="auto"/>
        <w:jc w:val="both"/>
        <w:rPr>
          <w:rFonts w:asciiTheme="majorBidi" w:hAnsiTheme="majorBidi" w:cstheme="majorBidi"/>
        </w:rPr>
      </w:pPr>
      <w:r w:rsidRPr="00201402">
        <w:rPr>
          <w:rFonts w:asciiTheme="majorBidi" w:hAnsiTheme="majorBidi" w:cstheme="majorBidi"/>
        </w:rPr>
        <w:t>(Hide dishes function depends on life cycle since it’s a daily use function)</w:t>
      </w:r>
    </w:p>
    <w:p w:rsidRPr="00201402" w:rsidR="007B7390" w:rsidP="00201402" w:rsidRDefault="007B7390" w14:paraId="5760840D" w14:textId="77777777">
      <w:pPr>
        <w:pStyle w:val="ListParagraph"/>
        <w:spacing w:after="160" w:line="259" w:lineRule="auto"/>
        <w:jc w:val="both"/>
        <w:rPr>
          <w:rFonts w:asciiTheme="majorBidi" w:hAnsiTheme="majorBidi" w:cstheme="majorBidi"/>
          <w:u w:val="single"/>
        </w:rPr>
      </w:pPr>
    </w:p>
    <w:p w:rsidRPr="00201402" w:rsidR="00705F5E" w:rsidP="00201402" w:rsidRDefault="00F81BBE" w14:paraId="26BFB907" w14:textId="177DECA7">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CPLX:</w:t>
      </w:r>
      <w:r w:rsidRPr="00201402" w:rsidR="003268B5">
        <w:rPr>
          <w:rFonts w:asciiTheme="majorBidi" w:hAnsiTheme="majorBidi" w:cstheme="majorBidi"/>
          <w:u w:val="single"/>
        </w:rPr>
        <w:t xml:space="preserve"> </w:t>
      </w:r>
      <w:r w:rsidRPr="00201402" w:rsidR="003268B5">
        <w:rPr>
          <w:rFonts w:asciiTheme="majorBidi" w:hAnsiTheme="majorBidi" w:cstheme="majorBidi"/>
        </w:rPr>
        <w:t xml:space="preserve"> Very low </w:t>
      </w:r>
      <w:r w:rsidRPr="00201402">
        <w:rPr>
          <w:rFonts w:asciiTheme="majorBidi" w:hAnsiTheme="majorBidi" w:cstheme="majorBidi"/>
          <w:color w:val="FF0000"/>
        </w:rPr>
        <w:t xml:space="preserve">0.73 </w:t>
      </w:r>
      <w:r w:rsidRPr="00201402" w:rsidR="00705F5E">
        <w:rPr>
          <w:rFonts w:asciiTheme="majorBidi" w:hAnsiTheme="majorBidi" w:cstheme="majorBidi"/>
          <w:color w:val="FF0000"/>
        </w:rPr>
        <w:t xml:space="preserve"> </w:t>
      </w:r>
    </w:p>
    <w:p w:rsidRPr="00201402" w:rsidR="00705F5E" w:rsidP="00201402" w:rsidRDefault="00861287" w14:paraId="54EC9311" w14:textId="12640B9B">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w:t>
      </w:r>
      <w:r w:rsidRPr="00201402" w:rsidR="00343DC8">
        <w:rPr>
          <w:rFonts w:asciiTheme="majorBidi" w:hAnsiTheme="majorBidi" w:cstheme="majorBidi"/>
        </w:rPr>
        <w:t>T</w:t>
      </w:r>
      <w:r w:rsidRPr="00201402">
        <w:rPr>
          <w:rFonts w:asciiTheme="majorBidi" w:hAnsiTheme="majorBidi" w:cstheme="majorBidi"/>
        </w:rPr>
        <w:t>he hide function won’t need any complex code ins</w:t>
      </w:r>
      <w:r w:rsidRPr="00201402" w:rsidR="00343DC8">
        <w:rPr>
          <w:rFonts w:asciiTheme="majorBidi" w:hAnsiTheme="majorBidi" w:cstheme="majorBidi"/>
        </w:rPr>
        <w:t>t</w:t>
      </w:r>
      <w:r w:rsidRPr="00201402">
        <w:rPr>
          <w:rFonts w:asciiTheme="majorBidi" w:hAnsiTheme="majorBidi" w:cstheme="majorBidi"/>
        </w:rPr>
        <w:t>ead a simple if conditions and simple read and write statements)</w:t>
      </w:r>
    </w:p>
    <w:p w:rsidRPr="00201402" w:rsidR="007B7390" w:rsidP="00201402" w:rsidRDefault="007B7390" w14:paraId="7BC971AD"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734350AD" w14:textId="7C9564DE">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REUSE: </w:t>
      </w:r>
      <w:r w:rsidRPr="00201402" w:rsidR="003268B5">
        <w:rPr>
          <w:rFonts w:asciiTheme="majorBidi" w:hAnsiTheme="majorBidi" w:cstheme="majorBidi"/>
        </w:rPr>
        <w:t xml:space="preserve">Very </w:t>
      </w:r>
      <w:r w:rsidRPr="00201402" w:rsidR="00343DC8">
        <w:rPr>
          <w:rFonts w:asciiTheme="majorBidi" w:hAnsiTheme="majorBidi" w:cstheme="majorBidi"/>
        </w:rPr>
        <w:t>High</w:t>
      </w:r>
      <w:r w:rsidRPr="00201402" w:rsidR="003268B5">
        <w:rPr>
          <w:rFonts w:asciiTheme="majorBidi" w:hAnsiTheme="majorBidi" w:cstheme="majorBidi"/>
        </w:rPr>
        <w:t xml:space="preserve"> </w:t>
      </w:r>
      <w:r w:rsidRPr="00201402">
        <w:rPr>
          <w:rFonts w:asciiTheme="majorBidi" w:hAnsiTheme="majorBidi" w:cstheme="majorBidi"/>
          <w:color w:val="FF0000"/>
        </w:rPr>
        <w:t>1.15</w:t>
      </w:r>
    </w:p>
    <w:p w:rsidRPr="00201402" w:rsidR="006354B5" w:rsidP="00201402" w:rsidRDefault="006354B5" w14:paraId="0A4B9123" w14:textId="4F0FD9F5">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(Hide dishes is a construct function that will be needed across product line)</w:t>
      </w:r>
    </w:p>
    <w:p w:rsidRPr="00201402" w:rsidR="00343DC8" w:rsidP="00201402" w:rsidRDefault="00343DC8" w14:paraId="4FA6FA75"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787AF195" w14:textId="77777777">
      <w:pPr>
        <w:jc w:val="both"/>
        <w:rPr>
          <w:rFonts w:asciiTheme="majorBidi" w:hAnsiTheme="majorBidi" w:cstheme="majorBidi"/>
          <w:u w:val="single"/>
        </w:rPr>
      </w:pPr>
      <w:r w:rsidRPr="00201402">
        <w:rPr>
          <w:rFonts w:asciiTheme="majorBidi" w:hAnsiTheme="majorBidi" w:cstheme="majorBidi"/>
          <w:u w:val="single"/>
        </w:rPr>
        <w:t>Computer:</w:t>
      </w:r>
    </w:p>
    <w:p w:rsidRPr="00201402" w:rsidR="00F81BBE" w:rsidP="00201402" w:rsidRDefault="00F81BBE" w14:paraId="1F92E155" w14:textId="2E297C2C">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TIME: </w:t>
      </w:r>
      <w:r w:rsidRPr="00201402" w:rsidR="003268B5">
        <w:rPr>
          <w:rFonts w:asciiTheme="majorBidi" w:hAnsiTheme="majorBidi" w:cstheme="majorBidi"/>
        </w:rPr>
        <w:t xml:space="preserve">Nominal </w:t>
      </w:r>
      <w:r w:rsidRPr="00201402">
        <w:rPr>
          <w:rFonts w:asciiTheme="majorBidi" w:hAnsiTheme="majorBidi" w:cstheme="majorBidi"/>
          <w:color w:val="FF0000"/>
        </w:rPr>
        <w:t xml:space="preserve">1.00 </w:t>
      </w:r>
    </w:p>
    <w:p w:rsidRPr="00201402" w:rsidR="006354B5" w:rsidP="00201402" w:rsidRDefault="006354B5" w14:paraId="088D7A9B" w14:textId="2089794C">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(This function will need less than 50% of execution time)</w:t>
      </w:r>
    </w:p>
    <w:p w:rsidRPr="00201402" w:rsidR="007B7390" w:rsidP="00201402" w:rsidRDefault="007B7390" w14:paraId="0ADCDC37"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60DB4BA0" w14:textId="54FF2C61">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STOR: </w:t>
      </w:r>
      <w:r w:rsidRPr="00201402" w:rsidR="003268B5">
        <w:rPr>
          <w:rFonts w:asciiTheme="majorBidi" w:hAnsiTheme="majorBidi" w:cstheme="majorBidi"/>
        </w:rPr>
        <w:t>Very high</w:t>
      </w:r>
      <w:r w:rsidRPr="00201402" w:rsidR="00DE65E0">
        <w:rPr>
          <w:rFonts w:asciiTheme="majorBidi" w:hAnsiTheme="majorBidi" w:cstheme="majorBidi"/>
        </w:rPr>
        <w:t xml:space="preserve"> </w:t>
      </w:r>
      <w:r w:rsidRPr="00201402">
        <w:rPr>
          <w:rFonts w:asciiTheme="majorBidi" w:hAnsiTheme="majorBidi" w:cstheme="majorBidi"/>
          <w:color w:val="FF0000"/>
        </w:rPr>
        <w:t xml:space="preserve">1.17 </w:t>
      </w:r>
    </w:p>
    <w:p w:rsidRPr="00201402" w:rsidR="007B7390" w:rsidP="00201402" w:rsidRDefault="006354B5" w14:paraId="4906AFA6" w14:textId="2AE6E9EA">
      <w:pPr>
        <w:pStyle w:val="ListParagraph"/>
        <w:spacing w:after="160" w:line="259" w:lineRule="auto"/>
        <w:jc w:val="both"/>
        <w:rPr>
          <w:rFonts w:asciiTheme="majorBidi" w:hAnsiTheme="majorBidi" w:cstheme="majorBidi"/>
        </w:rPr>
      </w:pPr>
      <w:r w:rsidRPr="00201402">
        <w:rPr>
          <w:rFonts w:asciiTheme="majorBidi" w:hAnsiTheme="majorBidi" w:cstheme="majorBidi"/>
        </w:rPr>
        <w:lastRenderedPageBreak/>
        <w:t>(</w:t>
      </w:r>
      <w:r w:rsidRPr="00201402" w:rsidR="008820EE">
        <w:rPr>
          <w:rFonts w:asciiTheme="majorBidi" w:hAnsiTheme="majorBidi" w:cstheme="majorBidi"/>
        </w:rPr>
        <w:t>H</w:t>
      </w:r>
      <w:r w:rsidRPr="00201402">
        <w:rPr>
          <w:rFonts w:asciiTheme="majorBidi" w:hAnsiTheme="majorBidi" w:cstheme="majorBidi"/>
        </w:rPr>
        <w:t xml:space="preserve">ide dishes uses the main storage to </w:t>
      </w:r>
      <w:r w:rsidRPr="00201402" w:rsidR="008820EE">
        <w:rPr>
          <w:rFonts w:asciiTheme="majorBidi" w:hAnsiTheme="majorBidi" w:cstheme="majorBidi"/>
        </w:rPr>
        <w:t>hide some data in the database for all users)</w:t>
      </w:r>
    </w:p>
    <w:p w:rsidRPr="00201402" w:rsidR="008820EE" w:rsidP="00201402" w:rsidRDefault="008820EE" w14:paraId="77A87BD7"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57F1197B" w14:textId="7163D372">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PVOL:</w:t>
      </w:r>
      <w:r w:rsidRPr="00201402">
        <w:rPr>
          <w:rFonts w:asciiTheme="majorBidi" w:hAnsiTheme="majorBidi" w:cstheme="majorBidi"/>
        </w:rPr>
        <w:t xml:space="preserve"> </w:t>
      </w:r>
      <w:r w:rsidRPr="00201402" w:rsidR="003268B5">
        <w:rPr>
          <w:rFonts w:asciiTheme="majorBidi" w:hAnsiTheme="majorBidi" w:cstheme="majorBidi"/>
        </w:rPr>
        <w:t xml:space="preserve">Low </w:t>
      </w:r>
      <w:r w:rsidRPr="00201402">
        <w:rPr>
          <w:rFonts w:asciiTheme="majorBidi" w:hAnsiTheme="majorBidi" w:cstheme="majorBidi"/>
          <w:color w:val="FF0000"/>
        </w:rPr>
        <w:t xml:space="preserve">0.87 </w:t>
      </w:r>
    </w:p>
    <w:p w:rsidRPr="00201402" w:rsidR="00F81BBE" w:rsidP="00201402" w:rsidRDefault="008820EE" w14:paraId="576B7426" w14:textId="5EC129FC">
      <w:pPr>
        <w:ind w:left="720"/>
        <w:jc w:val="both"/>
        <w:rPr>
          <w:rFonts w:asciiTheme="majorBidi" w:hAnsiTheme="majorBidi" w:cstheme="majorBidi"/>
        </w:rPr>
      </w:pPr>
      <w:r w:rsidRPr="00201402">
        <w:rPr>
          <w:rFonts w:asciiTheme="majorBidi" w:hAnsiTheme="majorBidi" w:cstheme="majorBidi"/>
        </w:rPr>
        <w:t>(</w:t>
      </w:r>
      <w:r w:rsidRPr="00201402" w:rsidR="00330250">
        <w:rPr>
          <w:rFonts w:asciiTheme="majorBidi" w:hAnsiTheme="majorBidi" w:cstheme="majorBidi"/>
        </w:rPr>
        <w:t>This function will not have any major changes since it will have the same functionality</w:t>
      </w:r>
      <w:r w:rsidRPr="00201402">
        <w:rPr>
          <w:rFonts w:asciiTheme="majorBidi" w:hAnsiTheme="majorBidi" w:cstheme="majorBidi"/>
        </w:rPr>
        <w:t>)</w:t>
      </w:r>
    </w:p>
    <w:p w:rsidRPr="00201402" w:rsidR="00CD1827" w:rsidP="00201402" w:rsidRDefault="00CD1827" w14:paraId="3ACB2A39" w14:textId="77777777">
      <w:pPr>
        <w:ind w:left="360"/>
        <w:jc w:val="both"/>
        <w:rPr>
          <w:rFonts w:asciiTheme="majorBidi" w:hAnsiTheme="majorBidi" w:cstheme="majorBidi"/>
          <w:u w:val="single"/>
        </w:rPr>
      </w:pPr>
    </w:p>
    <w:p w:rsidRPr="00201402" w:rsidR="00F81BBE" w:rsidP="00201402" w:rsidRDefault="00F81BBE" w14:paraId="5053C84B" w14:textId="77777777">
      <w:pPr>
        <w:jc w:val="both"/>
        <w:rPr>
          <w:rFonts w:asciiTheme="majorBidi" w:hAnsiTheme="majorBidi" w:cstheme="majorBidi"/>
          <w:u w:val="single"/>
        </w:rPr>
      </w:pPr>
      <w:r w:rsidRPr="00201402">
        <w:rPr>
          <w:rFonts w:asciiTheme="majorBidi" w:hAnsiTheme="majorBidi" w:cstheme="majorBidi"/>
          <w:u w:val="single"/>
        </w:rPr>
        <w:t>Personnel:</w:t>
      </w:r>
    </w:p>
    <w:p w:rsidRPr="00201402" w:rsidR="003D3974" w:rsidP="00201402" w:rsidRDefault="00F81BBE" w14:paraId="0678CBA8" w14:textId="77777777">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ACAP: </w:t>
      </w:r>
      <w:r w:rsidRPr="00201402" w:rsidR="00330250">
        <w:rPr>
          <w:rFonts w:asciiTheme="majorBidi" w:hAnsiTheme="majorBidi" w:cstheme="majorBidi"/>
        </w:rPr>
        <w:t>Nominal</w:t>
      </w:r>
      <w:r w:rsidRPr="00201402" w:rsidR="0007698C">
        <w:rPr>
          <w:rFonts w:asciiTheme="majorBidi" w:hAnsiTheme="majorBidi" w:cstheme="majorBidi"/>
        </w:rPr>
        <w:t xml:space="preserve"> </w:t>
      </w:r>
      <w:r w:rsidRPr="00201402" w:rsidR="003D3974">
        <w:rPr>
          <w:rFonts w:asciiTheme="majorBidi" w:hAnsiTheme="majorBidi" w:cstheme="majorBidi"/>
          <w:color w:val="FF0000"/>
        </w:rPr>
        <w:t xml:space="preserve">1.00 </w:t>
      </w:r>
    </w:p>
    <w:p w:rsidRPr="00201402" w:rsidR="00F81BBE" w:rsidP="00201402" w:rsidRDefault="003D3974" w14:paraId="3937D411" w14:textId="236CE8C4">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(This function needs the level of experience of analyst is 55</w:t>
      </w:r>
      <w:r w:rsidRPr="00201402">
        <w:rPr>
          <w:rFonts w:asciiTheme="majorBidi" w:hAnsiTheme="majorBidi" w:cstheme="majorBidi"/>
          <w:vertAlign w:val="superscript"/>
        </w:rPr>
        <w:t>th</w:t>
      </w:r>
      <w:r w:rsidRPr="00201402">
        <w:rPr>
          <w:rFonts w:asciiTheme="majorBidi" w:hAnsiTheme="majorBidi" w:cstheme="majorBidi"/>
        </w:rPr>
        <w:t xml:space="preserve"> percentile)</w:t>
      </w:r>
      <w:r w:rsidRPr="00201402" w:rsidR="00F81BBE">
        <w:rPr>
          <w:rFonts w:asciiTheme="majorBidi" w:hAnsiTheme="majorBidi" w:cstheme="majorBidi"/>
        </w:rPr>
        <w:t xml:space="preserve"> </w:t>
      </w:r>
    </w:p>
    <w:p w:rsidRPr="00201402" w:rsidR="007B7390" w:rsidP="00201402" w:rsidRDefault="007B7390" w14:paraId="3B8C8ABE"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2DCF5C74" w14:textId="19B36E80">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ALEXP: </w:t>
      </w:r>
      <w:r w:rsidRPr="00201402" w:rsidR="0007698C">
        <w:rPr>
          <w:rFonts w:asciiTheme="majorBidi" w:hAnsiTheme="majorBidi" w:cstheme="majorBidi"/>
        </w:rPr>
        <w:t xml:space="preserve">Very high </w:t>
      </w:r>
      <w:r w:rsidRPr="00201402">
        <w:rPr>
          <w:rFonts w:asciiTheme="majorBidi" w:hAnsiTheme="majorBidi" w:cstheme="majorBidi"/>
          <w:color w:val="FF0000"/>
        </w:rPr>
        <w:t xml:space="preserve">0.81 </w:t>
      </w:r>
    </w:p>
    <w:p w:rsidRPr="00201402" w:rsidR="007B7390" w:rsidP="00201402" w:rsidRDefault="00C94A9F" w14:paraId="68F6C6FB" w14:textId="6E4AC2EE">
      <w:pPr>
        <w:pStyle w:val="ListParagraph"/>
        <w:jc w:val="both"/>
        <w:rPr>
          <w:rFonts w:asciiTheme="majorBidi" w:hAnsiTheme="majorBidi" w:cstheme="majorBidi"/>
        </w:rPr>
      </w:pPr>
      <w:r w:rsidRPr="00201402">
        <w:rPr>
          <w:rFonts w:asciiTheme="majorBidi" w:hAnsiTheme="majorBidi" w:cstheme="majorBidi"/>
        </w:rPr>
        <w:t>(</w:t>
      </w:r>
      <w:r w:rsidRPr="00201402" w:rsidR="00FA73C1">
        <w:rPr>
          <w:rFonts w:asciiTheme="majorBidi" w:hAnsiTheme="majorBidi" w:cstheme="majorBidi"/>
        </w:rPr>
        <w:t>T</w:t>
      </w:r>
      <w:r w:rsidRPr="00201402">
        <w:rPr>
          <w:rFonts w:asciiTheme="majorBidi" w:hAnsiTheme="majorBidi" w:cstheme="majorBidi"/>
        </w:rPr>
        <w:t xml:space="preserve">he </w:t>
      </w:r>
      <w:r w:rsidRPr="00201402" w:rsidR="00FA73C1">
        <w:rPr>
          <w:rFonts w:asciiTheme="majorBidi" w:hAnsiTheme="majorBidi" w:cstheme="majorBidi"/>
        </w:rPr>
        <w:t>level of the project team in this function is experienced for over 6 years)</w:t>
      </w:r>
    </w:p>
    <w:p w:rsidRPr="00201402" w:rsidR="007B7390" w:rsidP="00201402" w:rsidRDefault="007B7390" w14:paraId="13A2D5F5"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071AA489" w14:textId="45252543">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PCAP: </w:t>
      </w:r>
      <w:r w:rsidRPr="00201402" w:rsidR="0007698C">
        <w:rPr>
          <w:rFonts w:asciiTheme="majorBidi" w:hAnsiTheme="majorBidi" w:cstheme="majorBidi"/>
        </w:rPr>
        <w:t xml:space="preserve">Very high </w:t>
      </w:r>
      <w:r w:rsidRPr="00201402">
        <w:rPr>
          <w:rFonts w:asciiTheme="majorBidi" w:hAnsiTheme="majorBidi" w:cstheme="majorBidi"/>
          <w:color w:val="FF0000"/>
        </w:rPr>
        <w:t xml:space="preserve">0.76 </w:t>
      </w:r>
    </w:p>
    <w:p w:rsidRPr="00201402" w:rsidR="00FA73C1" w:rsidP="00201402" w:rsidRDefault="00FA73C1" w14:paraId="3D135E78" w14:textId="1FF96AE7">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w:t>
      </w:r>
      <w:r w:rsidRPr="00201402" w:rsidR="00F56533">
        <w:rPr>
          <w:rFonts w:asciiTheme="majorBidi" w:hAnsiTheme="majorBidi" w:cstheme="majorBidi"/>
        </w:rPr>
        <w:t xml:space="preserve">This function needs the </w:t>
      </w:r>
      <w:r w:rsidRPr="00201402">
        <w:rPr>
          <w:rFonts w:asciiTheme="majorBidi" w:hAnsiTheme="majorBidi" w:cstheme="majorBidi"/>
        </w:rPr>
        <w:t xml:space="preserve">capability of the programmers as a team </w:t>
      </w:r>
      <w:r w:rsidRPr="00201402" w:rsidR="00F56533">
        <w:rPr>
          <w:rFonts w:asciiTheme="majorBidi" w:hAnsiTheme="majorBidi" w:cstheme="majorBidi"/>
        </w:rPr>
        <w:t xml:space="preserve">is </w:t>
      </w:r>
      <w:r w:rsidRPr="00201402">
        <w:rPr>
          <w:rFonts w:asciiTheme="majorBidi" w:hAnsiTheme="majorBidi" w:cstheme="majorBidi"/>
        </w:rPr>
        <w:t>90</w:t>
      </w:r>
      <w:r w:rsidRPr="00201402">
        <w:rPr>
          <w:rFonts w:asciiTheme="majorBidi" w:hAnsiTheme="majorBidi" w:cstheme="majorBidi"/>
          <w:vertAlign w:val="superscript"/>
        </w:rPr>
        <w:t>th</w:t>
      </w:r>
      <w:r w:rsidRPr="00201402">
        <w:rPr>
          <w:rFonts w:asciiTheme="majorBidi" w:hAnsiTheme="majorBidi" w:cstheme="majorBidi"/>
        </w:rPr>
        <w:t xml:space="preserve"> percentile depending on the ability and efficiency of the team)</w:t>
      </w:r>
    </w:p>
    <w:p w:rsidRPr="00201402" w:rsidR="007B7390" w:rsidP="00201402" w:rsidRDefault="007B7390" w14:paraId="77CD4C1B"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2426DFCE" w14:textId="1FD58186">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PEXP: </w:t>
      </w:r>
      <w:r w:rsidRPr="00201402" w:rsidR="00F12E5F">
        <w:rPr>
          <w:rFonts w:asciiTheme="majorBidi" w:hAnsiTheme="majorBidi" w:cstheme="majorBidi"/>
        </w:rPr>
        <w:t>Nominal</w:t>
      </w:r>
      <w:r w:rsidRPr="00201402" w:rsidR="0007698C">
        <w:rPr>
          <w:rFonts w:asciiTheme="majorBidi" w:hAnsiTheme="majorBidi" w:cstheme="majorBidi"/>
        </w:rPr>
        <w:t xml:space="preserve"> </w:t>
      </w:r>
      <w:r w:rsidRPr="00201402" w:rsidR="00F12E5F">
        <w:rPr>
          <w:rFonts w:asciiTheme="majorBidi" w:hAnsiTheme="majorBidi" w:cstheme="majorBidi"/>
          <w:color w:val="FF0000"/>
        </w:rPr>
        <w:t>1.00</w:t>
      </w:r>
    </w:p>
    <w:p w:rsidRPr="00201402" w:rsidR="007B7390" w:rsidP="00201402" w:rsidRDefault="00F12E5F" w14:paraId="3B0484CA" w14:textId="0D655853">
      <w:pPr>
        <w:pStyle w:val="ListParagraph"/>
        <w:jc w:val="both"/>
        <w:rPr>
          <w:rFonts w:asciiTheme="majorBidi" w:hAnsiTheme="majorBidi" w:cstheme="majorBidi"/>
        </w:rPr>
      </w:pPr>
      <w:r w:rsidRPr="00201402">
        <w:rPr>
          <w:rFonts w:asciiTheme="majorBidi" w:hAnsiTheme="majorBidi" w:cstheme="majorBidi"/>
        </w:rPr>
        <w:t>(This function needs the programmers to have at least 1 year experience in graphic user interface)</w:t>
      </w:r>
    </w:p>
    <w:p w:rsidRPr="00201402" w:rsidR="007B7390" w:rsidP="00201402" w:rsidRDefault="007B7390" w14:paraId="4D75CB49"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0264B8FB" w14:textId="12EA2C1E">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LEXP: </w:t>
      </w:r>
      <w:r w:rsidRPr="00201402" w:rsidR="0052638A">
        <w:rPr>
          <w:rFonts w:asciiTheme="majorBidi" w:hAnsiTheme="majorBidi" w:cstheme="majorBidi"/>
        </w:rPr>
        <w:t>High</w:t>
      </w:r>
      <w:r w:rsidRPr="00201402" w:rsidR="0052638A">
        <w:rPr>
          <w:rFonts w:asciiTheme="majorBidi" w:hAnsiTheme="majorBidi" w:cstheme="majorBidi"/>
          <w:color w:val="FF0000"/>
        </w:rPr>
        <w:t xml:space="preserve"> 0.91</w:t>
      </w:r>
    </w:p>
    <w:p w:rsidRPr="00201402" w:rsidR="00F12E5F" w:rsidP="00201402" w:rsidRDefault="0052638A" w14:paraId="68C243F6" w14:textId="3CAB236F">
      <w:pPr>
        <w:pStyle w:val="ListParagraph"/>
        <w:spacing w:after="160" w:line="259" w:lineRule="auto"/>
        <w:jc w:val="both"/>
        <w:rPr>
          <w:rFonts w:asciiTheme="majorBidi" w:hAnsiTheme="majorBidi" w:cstheme="majorBidi"/>
        </w:rPr>
      </w:pPr>
      <w:r w:rsidRPr="00201402">
        <w:rPr>
          <w:rFonts w:asciiTheme="majorBidi" w:hAnsiTheme="majorBidi" w:cstheme="majorBidi"/>
        </w:rPr>
        <w:t>(This function needs the programmer to have at least 3year experience in language and tools)</w:t>
      </w:r>
    </w:p>
    <w:p w:rsidRPr="00201402" w:rsidR="007B7390" w:rsidP="00201402" w:rsidRDefault="007B7390" w14:paraId="1EF6A1A5"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6D19322C" w14:textId="00C33662">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 xml:space="preserve">PCON: </w:t>
      </w:r>
      <w:r w:rsidRPr="00201402" w:rsidR="0007698C">
        <w:rPr>
          <w:rFonts w:asciiTheme="majorBidi" w:hAnsiTheme="majorBidi" w:cstheme="majorBidi"/>
        </w:rPr>
        <w:t xml:space="preserve">Nominal </w:t>
      </w:r>
      <w:r w:rsidRPr="00201402">
        <w:rPr>
          <w:rFonts w:asciiTheme="majorBidi" w:hAnsiTheme="majorBidi" w:cstheme="majorBidi"/>
          <w:color w:val="FF0000"/>
        </w:rPr>
        <w:t xml:space="preserve">1.00 </w:t>
      </w:r>
    </w:p>
    <w:p w:rsidRPr="00201402" w:rsidR="00707CF1" w:rsidP="00201402" w:rsidRDefault="00707CF1" w14:paraId="30462AB0" w14:textId="5B679E92">
      <w:pPr>
        <w:pStyle w:val="ListParagraph"/>
        <w:spacing w:after="160" w:line="259" w:lineRule="auto"/>
        <w:jc w:val="both"/>
        <w:rPr>
          <w:rFonts w:asciiTheme="majorBidi" w:hAnsiTheme="majorBidi" w:cstheme="majorBidi"/>
        </w:rPr>
      </w:pPr>
      <w:r w:rsidRPr="00201402">
        <w:rPr>
          <w:rFonts w:asciiTheme="majorBidi" w:hAnsiTheme="majorBidi" w:cstheme="majorBidi"/>
        </w:rPr>
        <w:t>(This function will need annual personnel turnover from 12%/year)</w:t>
      </w:r>
    </w:p>
    <w:p w:rsidRPr="00201402" w:rsidR="00707CF1" w:rsidP="00201402" w:rsidRDefault="00707CF1" w14:paraId="551331CD"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7AA6BCA4" w14:textId="77777777">
      <w:pPr>
        <w:jc w:val="both"/>
        <w:rPr>
          <w:rFonts w:asciiTheme="majorBidi" w:hAnsiTheme="majorBidi" w:cstheme="majorBidi"/>
          <w:u w:val="single"/>
        </w:rPr>
      </w:pPr>
      <w:r w:rsidRPr="00201402">
        <w:rPr>
          <w:rFonts w:asciiTheme="majorBidi" w:hAnsiTheme="majorBidi" w:cstheme="majorBidi"/>
          <w:u w:val="single"/>
        </w:rPr>
        <w:t xml:space="preserve">Project: </w:t>
      </w:r>
    </w:p>
    <w:p w:rsidRPr="00201402" w:rsidR="00F81BBE" w:rsidP="00201402" w:rsidRDefault="00F81BBE" w14:paraId="699FDDAE" w14:textId="12BAFFD4">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TOOL:</w:t>
      </w:r>
      <w:r w:rsidRPr="00201402">
        <w:rPr>
          <w:rFonts w:asciiTheme="majorBidi" w:hAnsiTheme="majorBidi" w:cstheme="majorBidi"/>
        </w:rPr>
        <w:t xml:space="preserve"> </w:t>
      </w:r>
      <w:r w:rsidRPr="00201402" w:rsidR="00EC5480">
        <w:rPr>
          <w:rFonts w:asciiTheme="majorBidi" w:hAnsiTheme="majorBidi" w:cstheme="majorBidi"/>
        </w:rPr>
        <w:t xml:space="preserve">Very high </w:t>
      </w:r>
      <w:r w:rsidRPr="00201402">
        <w:rPr>
          <w:rFonts w:asciiTheme="majorBidi" w:hAnsiTheme="majorBidi" w:cstheme="majorBidi"/>
          <w:color w:val="FF0000"/>
        </w:rPr>
        <w:t>0.78</w:t>
      </w:r>
    </w:p>
    <w:p w:rsidRPr="00201402" w:rsidR="00E73FFA" w:rsidP="00201402" w:rsidRDefault="00E73FFA" w14:paraId="2AF51B1E" w14:textId="0AD4A5D9">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w:t>
      </w:r>
      <w:r w:rsidRPr="00201402" w:rsidR="009972CB">
        <w:rPr>
          <w:rFonts w:asciiTheme="majorBidi" w:hAnsiTheme="majorBidi" w:cstheme="majorBidi"/>
        </w:rPr>
        <w:t>T</w:t>
      </w:r>
      <w:r w:rsidRPr="00201402">
        <w:rPr>
          <w:rFonts w:asciiTheme="majorBidi" w:hAnsiTheme="majorBidi" w:cstheme="majorBidi"/>
        </w:rPr>
        <w:t xml:space="preserve">his function will rely on very strong active life cycle </w:t>
      </w:r>
      <w:r w:rsidRPr="00201402" w:rsidR="009972CB">
        <w:rPr>
          <w:rFonts w:asciiTheme="majorBidi" w:hAnsiTheme="majorBidi" w:cstheme="majorBidi"/>
        </w:rPr>
        <w:t>methods)</w:t>
      </w:r>
    </w:p>
    <w:p w:rsidRPr="00201402" w:rsidR="006B424D" w:rsidP="00201402" w:rsidRDefault="006B424D" w14:paraId="6ED9B6B4"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35085106" w14:textId="536D8D55">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SITE:</w:t>
      </w:r>
      <w:r w:rsidRPr="00201402">
        <w:rPr>
          <w:rFonts w:asciiTheme="majorBidi" w:hAnsiTheme="majorBidi" w:cstheme="majorBidi"/>
        </w:rPr>
        <w:t xml:space="preserve"> </w:t>
      </w:r>
      <w:r w:rsidRPr="00201402" w:rsidR="009972CB">
        <w:rPr>
          <w:rFonts w:asciiTheme="majorBidi" w:hAnsiTheme="majorBidi" w:cstheme="majorBidi"/>
        </w:rPr>
        <w:t>High</w:t>
      </w:r>
      <w:r w:rsidRPr="00201402" w:rsidR="00EC5480">
        <w:rPr>
          <w:rFonts w:asciiTheme="majorBidi" w:hAnsiTheme="majorBidi" w:cstheme="majorBidi"/>
        </w:rPr>
        <w:t xml:space="preserve"> </w:t>
      </w:r>
      <w:r w:rsidRPr="00201402" w:rsidR="009972CB">
        <w:rPr>
          <w:rFonts w:asciiTheme="majorBidi" w:hAnsiTheme="majorBidi" w:cstheme="majorBidi"/>
          <w:color w:val="FF0000"/>
        </w:rPr>
        <w:t>0.93</w:t>
      </w:r>
      <w:r w:rsidRPr="00201402">
        <w:rPr>
          <w:rFonts w:asciiTheme="majorBidi" w:hAnsiTheme="majorBidi" w:cstheme="majorBidi"/>
          <w:color w:val="FF0000"/>
        </w:rPr>
        <w:t xml:space="preserve"> </w:t>
      </w:r>
    </w:p>
    <w:p w:rsidRPr="00201402" w:rsidR="006B424D" w:rsidP="00201402" w:rsidRDefault="009972CB" w14:paraId="38A91A2E" w14:textId="43F34AB1">
      <w:pPr>
        <w:pStyle w:val="ListParagraph"/>
        <w:jc w:val="both"/>
        <w:rPr>
          <w:rFonts w:asciiTheme="majorBidi" w:hAnsiTheme="majorBidi" w:cstheme="majorBidi"/>
        </w:rPr>
      </w:pPr>
      <w:r w:rsidRPr="00201402">
        <w:rPr>
          <w:rFonts w:asciiTheme="majorBidi" w:hAnsiTheme="majorBidi" w:cstheme="majorBidi"/>
        </w:rPr>
        <w:t>(</w:t>
      </w:r>
      <w:r w:rsidRPr="00201402" w:rsidR="007E1043">
        <w:rPr>
          <w:rFonts w:asciiTheme="majorBidi" w:hAnsiTheme="majorBidi" w:cstheme="majorBidi"/>
        </w:rPr>
        <w:t>T</w:t>
      </w:r>
      <w:r w:rsidRPr="00201402">
        <w:rPr>
          <w:rFonts w:asciiTheme="majorBidi" w:hAnsiTheme="majorBidi" w:cstheme="majorBidi"/>
        </w:rPr>
        <w:t>his function will need a wid</w:t>
      </w:r>
      <w:r w:rsidRPr="00201402" w:rsidR="007E1043">
        <w:rPr>
          <w:rFonts w:asciiTheme="majorBidi" w:hAnsiTheme="majorBidi" w:cstheme="majorBidi"/>
        </w:rPr>
        <w:t>eband electronic communication)</w:t>
      </w:r>
    </w:p>
    <w:p w:rsidRPr="00201402" w:rsidR="006B424D" w:rsidP="00201402" w:rsidRDefault="006B424D" w14:paraId="71B144CB" w14:textId="77777777">
      <w:pPr>
        <w:pStyle w:val="ListParagraph"/>
        <w:spacing w:after="160" w:line="259" w:lineRule="auto"/>
        <w:jc w:val="both"/>
        <w:rPr>
          <w:rFonts w:asciiTheme="majorBidi" w:hAnsiTheme="majorBidi" w:cstheme="majorBidi"/>
          <w:u w:val="single"/>
        </w:rPr>
      </w:pPr>
    </w:p>
    <w:p w:rsidRPr="00201402" w:rsidR="00F81BBE" w:rsidP="00201402" w:rsidRDefault="00F81BBE" w14:paraId="30E67EB9" w14:textId="67853FE4">
      <w:pPr>
        <w:pStyle w:val="ListParagraph"/>
        <w:numPr>
          <w:ilvl w:val="0"/>
          <w:numId w:val="19"/>
        </w:numPr>
        <w:spacing w:after="160" w:line="259" w:lineRule="auto"/>
        <w:jc w:val="both"/>
        <w:rPr>
          <w:rFonts w:asciiTheme="majorBidi" w:hAnsiTheme="majorBidi" w:cstheme="majorBidi"/>
          <w:u w:val="single"/>
        </w:rPr>
      </w:pPr>
      <w:r w:rsidRPr="00201402">
        <w:rPr>
          <w:rFonts w:asciiTheme="majorBidi" w:hAnsiTheme="majorBidi" w:cstheme="majorBidi"/>
          <w:u w:val="single"/>
        </w:rPr>
        <w:t>SCED:</w:t>
      </w:r>
      <w:r w:rsidRPr="00201402">
        <w:rPr>
          <w:rFonts w:asciiTheme="majorBidi" w:hAnsiTheme="majorBidi" w:cstheme="majorBidi"/>
        </w:rPr>
        <w:t xml:space="preserve"> </w:t>
      </w:r>
      <w:r w:rsidRPr="00201402" w:rsidR="00EC5480">
        <w:rPr>
          <w:rFonts w:asciiTheme="majorBidi" w:hAnsiTheme="majorBidi" w:cstheme="majorBidi"/>
        </w:rPr>
        <w:t xml:space="preserve">Nominal </w:t>
      </w:r>
      <w:r w:rsidRPr="00201402">
        <w:rPr>
          <w:rFonts w:asciiTheme="majorBidi" w:hAnsiTheme="majorBidi" w:cstheme="majorBidi"/>
          <w:color w:val="FF0000"/>
        </w:rPr>
        <w:t>1.00</w:t>
      </w:r>
    </w:p>
    <w:p w:rsidRPr="00201402" w:rsidR="007E1043" w:rsidP="00201402" w:rsidRDefault="007E1043" w14:paraId="7DF0F4A0" w14:textId="349CE34C">
      <w:pPr>
        <w:pStyle w:val="ListParagraph"/>
        <w:spacing w:after="160" w:line="259" w:lineRule="auto"/>
        <w:jc w:val="both"/>
        <w:rPr>
          <w:rFonts w:asciiTheme="majorBidi" w:hAnsiTheme="majorBidi" w:cstheme="majorBidi"/>
          <w:u w:val="single"/>
        </w:rPr>
      </w:pPr>
      <w:r w:rsidRPr="00201402">
        <w:rPr>
          <w:rFonts w:asciiTheme="majorBidi" w:hAnsiTheme="majorBidi" w:cstheme="majorBidi"/>
        </w:rPr>
        <w:t>(This function will need 100% schedule constraint on the project team)</w:t>
      </w:r>
    </w:p>
    <w:p w:rsidRPr="00201402" w:rsidR="00F81BBE" w:rsidP="00201402" w:rsidRDefault="00F81BBE" w14:paraId="15983ADA" w14:textId="77777777">
      <w:pPr>
        <w:jc w:val="both"/>
        <w:rPr>
          <w:rFonts w:asciiTheme="majorBidi" w:hAnsiTheme="majorBidi" w:cstheme="majorBidi"/>
        </w:rPr>
      </w:pPr>
    </w:p>
    <w:p w:rsidRPr="00201402" w:rsidR="00F81BBE" w:rsidP="0031429A" w:rsidRDefault="00F81BBE" w14:paraId="574BA15B" w14:textId="2A47CF0E">
      <w:pPr>
        <w:rPr>
          <w:rStyle w:val="dcg-mq-digit"/>
          <w:rFonts w:asciiTheme="majorBidi" w:hAnsiTheme="majorBidi" w:cstheme="majorBidi"/>
          <w:color w:val="000000"/>
          <w:sz w:val="28"/>
          <w:szCs w:val="28"/>
          <w:bdr w:val="none" w:color="auto" w:sz="0" w:space="0" w:frame="1"/>
          <w:shd w:val="clear" w:color="auto" w:fill="FFFFFF"/>
        </w:rPr>
      </w:pPr>
      <w:r w:rsidRPr="00201402">
        <w:rPr>
          <w:rFonts w:asciiTheme="majorBidi" w:hAnsiTheme="majorBidi" w:cstheme="majorBidi"/>
        </w:rPr>
        <w:t>Product</w:t>
      </w:r>
      <w:r w:rsidR="0031429A">
        <w:rPr>
          <w:rFonts w:asciiTheme="majorBidi" w:hAnsiTheme="majorBidi" w:cstheme="majorBidi"/>
        </w:rPr>
        <w:t xml:space="preserve"> </w:t>
      </w:r>
      <w:r w:rsidRPr="00201402">
        <w:rPr>
          <w:rFonts w:asciiTheme="majorBidi" w:hAnsiTheme="majorBidi" w:cstheme="majorBidi"/>
        </w:rPr>
        <w:t>of exponent multipliers =</w:t>
      </w:r>
      <w:r w:rsidRPr="00201402">
        <w:rPr>
          <w:rFonts w:asciiTheme="majorBidi" w:hAnsiTheme="majorBidi" w:cstheme="majorBidi"/>
          <w:u w:val="single"/>
        </w:rPr>
        <w:t xml:space="preserve"> </w:t>
      </w:r>
      <w:r w:rsidRPr="00201402" w:rsidR="008E07E2">
        <w:rPr>
          <w:rFonts w:asciiTheme="majorBidi" w:hAnsiTheme="majorBidi" w:cstheme="majorBidi"/>
        </w:rPr>
        <w:t>1</w:t>
      </w:r>
      <w:r w:rsidRPr="00201402" w:rsidR="00F12E5F">
        <w:rPr>
          <w:rFonts w:asciiTheme="majorBidi" w:hAnsiTheme="majorBidi" w:cstheme="majorBidi"/>
        </w:rPr>
        <w:t>.00</w:t>
      </w:r>
      <w:r w:rsidRPr="00201402" w:rsidR="008E07E2">
        <w:rPr>
          <w:rFonts w:asciiTheme="majorBidi" w:hAnsiTheme="majorBidi" w:cstheme="majorBidi"/>
        </w:rPr>
        <w:t>*1.14*</w:t>
      </w:r>
      <w:r w:rsidRPr="00201402" w:rsidR="001719D8">
        <w:rPr>
          <w:rFonts w:asciiTheme="majorBidi" w:hAnsiTheme="majorBidi" w:cstheme="majorBidi"/>
        </w:rPr>
        <w:t>1.1</w:t>
      </w:r>
      <w:r w:rsidRPr="00201402" w:rsidR="008E07E2">
        <w:rPr>
          <w:rFonts w:asciiTheme="majorBidi" w:hAnsiTheme="majorBidi" w:cstheme="majorBidi"/>
        </w:rPr>
        <w:t>1*0.73*1.15*1*1.17*0.87*0.71*0.81*0.76*</w:t>
      </w:r>
      <w:r w:rsidRPr="00201402" w:rsidR="00F12E5F">
        <w:rPr>
          <w:rFonts w:asciiTheme="majorBidi" w:hAnsiTheme="majorBidi" w:cstheme="majorBidi"/>
        </w:rPr>
        <w:t>1.00</w:t>
      </w:r>
      <w:r w:rsidRPr="00201402" w:rsidR="008E07E2">
        <w:rPr>
          <w:rFonts w:asciiTheme="majorBidi" w:hAnsiTheme="majorBidi" w:cstheme="majorBidi"/>
        </w:rPr>
        <w:t>*</w:t>
      </w:r>
      <w:r w:rsidRPr="00201402" w:rsidR="0052638A">
        <w:rPr>
          <w:rFonts w:asciiTheme="majorBidi" w:hAnsiTheme="majorBidi" w:cstheme="majorBidi"/>
        </w:rPr>
        <w:t>0.91</w:t>
      </w:r>
      <w:r w:rsidRPr="00201402" w:rsidR="008E07E2">
        <w:rPr>
          <w:rFonts w:asciiTheme="majorBidi" w:hAnsiTheme="majorBidi" w:cstheme="majorBidi"/>
        </w:rPr>
        <w:t>*1</w:t>
      </w:r>
      <w:r w:rsidRPr="00201402" w:rsidR="00F12E5F">
        <w:rPr>
          <w:rFonts w:asciiTheme="majorBidi" w:hAnsiTheme="majorBidi" w:cstheme="majorBidi"/>
        </w:rPr>
        <w:t>.00</w:t>
      </w:r>
      <w:r w:rsidRPr="00201402" w:rsidR="008E07E2">
        <w:rPr>
          <w:rFonts w:asciiTheme="majorBidi" w:hAnsiTheme="majorBidi" w:cstheme="majorBidi"/>
        </w:rPr>
        <w:t>*0.78*</w:t>
      </w:r>
      <w:r w:rsidRPr="00201402" w:rsidR="009972CB">
        <w:rPr>
          <w:rFonts w:asciiTheme="majorBidi" w:hAnsiTheme="majorBidi" w:cstheme="majorBidi"/>
        </w:rPr>
        <w:t>0.93</w:t>
      </w:r>
      <w:r w:rsidRPr="00201402" w:rsidR="008E07E2">
        <w:rPr>
          <w:rFonts w:asciiTheme="majorBidi" w:hAnsiTheme="majorBidi" w:cstheme="majorBidi"/>
        </w:rPr>
        <w:t>*1</w:t>
      </w:r>
      <w:r w:rsidRPr="00201402" w:rsidR="00F12E5F">
        <w:rPr>
          <w:rFonts w:asciiTheme="majorBidi" w:hAnsiTheme="majorBidi" w:cstheme="majorBidi"/>
        </w:rPr>
        <w:t>.00</w:t>
      </w:r>
      <w:r w:rsidRPr="00201402" w:rsidR="008E07E2">
        <w:rPr>
          <w:rFonts w:asciiTheme="majorBidi" w:hAnsiTheme="majorBidi" w:cstheme="majorBidi"/>
        </w:rPr>
        <w:t xml:space="preserve"> = </w:t>
      </w:r>
      <w:r w:rsidRPr="00201402" w:rsidR="00A4438E">
        <w:rPr>
          <w:rStyle w:val="dcg-mq-digit"/>
          <w:rFonts w:asciiTheme="majorBidi" w:hAnsiTheme="majorBidi" w:cstheme="majorBidi"/>
          <w:color w:val="000000"/>
          <w:sz w:val="26"/>
          <w:szCs w:val="26"/>
          <w:bdr w:val="none" w:color="auto" w:sz="0" w:space="0" w:frame="1"/>
          <w:shd w:val="clear" w:color="auto" w:fill="FFFFFF"/>
        </w:rPr>
        <w:t>0.31198</w:t>
      </w:r>
    </w:p>
    <w:p w:rsidRPr="00201402" w:rsidR="008E07E2" w:rsidP="00201402" w:rsidRDefault="008E07E2" w14:paraId="267FE0C0" w14:textId="77777777">
      <w:pPr>
        <w:jc w:val="both"/>
        <w:rPr>
          <w:rFonts w:asciiTheme="majorBidi" w:hAnsiTheme="majorBidi" w:cstheme="majorBidi"/>
        </w:rPr>
      </w:pPr>
    </w:p>
    <w:p w:rsidRPr="00201402" w:rsidR="00F81BBE" w:rsidP="00201402" w:rsidRDefault="00F81BBE" w14:paraId="0B7A1720" w14:textId="5E06A3DF">
      <w:pPr>
        <w:jc w:val="both"/>
        <w:rPr>
          <w:rFonts w:asciiTheme="majorBidi" w:hAnsiTheme="majorBidi" w:cstheme="majorBidi"/>
          <w:u w:val="single"/>
        </w:rPr>
      </w:pPr>
      <w:r w:rsidRPr="00201402">
        <w:rPr>
          <w:rFonts w:asciiTheme="majorBidi" w:hAnsiTheme="majorBidi" w:cstheme="majorBidi"/>
        </w:rPr>
        <w:t>Effort = 2.94(</w:t>
      </w:r>
      <w:r w:rsidRPr="00201402" w:rsidR="009B6242">
        <w:rPr>
          <w:rFonts w:asciiTheme="majorBidi" w:hAnsiTheme="majorBidi" w:cstheme="majorBidi"/>
        </w:rPr>
        <w:t>0.36754</w:t>
      </w:r>
      <w:r w:rsidRPr="00201402">
        <w:rPr>
          <w:rFonts w:asciiTheme="majorBidi" w:hAnsiTheme="majorBidi" w:cstheme="majorBidi"/>
        </w:rPr>
        <w:t xml:space="preserve">) ^ 1.0518 * </w:t>
      </w:r>
      <w:r w:rsidRPr="00201402" w:rsidR="008E07E2">
        <w:rPr>
          <w:rStyle w:val="dcg-mq-digit"/>
          <w:rFonts w:asciiTheme="majorBidi" w:hAnsiTheme="majorBidi" w:cstheme="majorBidi"/>
          <w:color w:val="000000"/>
          <w:sz w:val="26"/>
          <w:szCs w:val="26"/>
          <w:bdr w:val="none" w:color="auto" w:sz="0" w:space="0" w:frame="1"/>
          <w:shd w:val="clear" w:color="auto" w:fill="FFFFFF"/>
        </w:rPr>
        <w:t>0.</w:t>
      </w:r>
      <w:r w:rsidRPr="00201402" w:rsidR="00A4438E">
        <w:rPr>
          <w:rStyle w:val="dcg-mq-digit"/>
          <w:rFonts w:asciiTheme="majorBidi" w:hAnsiTheme="majorBidi" w:cstheme="majorBidi"/>
          <w:color w:val="000000"/>
          <w:sz w:val="26"/>
          <w:szCs w:val="26"/>
          <w:bdr w:val="none" w:color="auto" w:sz="0" w:space="0" w:frame="1"/>
          <w:shd w:val="clear" w:color="auto" w:fill="FFFFFF"/>
        </w:rPr>
        <w:t>31198</w:t>
      </w:r>
      <w:r w:rsidRPr="00201402">
        <w:rPr>
          <w:rFonts w:asciiTheme="majorBidi" w:hAnsiTheme="majorBidi" w:cstheme="majorBidi"/>
        </w:rPr>
        <w:t xml:space="preserve">= </w:t>
      </w:r>
      <w:r w:rsidRPr="00201402" w:rsidR="00783B63">
        <w:rPr>
          <w:rFonts w:asciiTheme="majorBidi" w:hAnsiTheme="majorBidi" w:cstheme="majorBidi"/>
        </w:rPr>
        <w:t>0.</w:t>
      </w:r>
      <w:r w:rsidRPr="00201402" w:rsidR="00716388">
        <w:rPr>
          <w:rFonts w:asciiTheme="majorBidi" w:hAnsiTheme="majorBidi" w:cstheme="majorBidi"/>
        </w:rPr>
        <w:t xml:space="preserve">32008 </w:t>
      </w:r>
      <w:r w:rsidRPr="00201402" w:rsidR="00D37AB1">
        <w:rPr>
          <w:rFonts w:asciiTheme="majorBidi" w:hAnsiTheme="majorBidi" w:cstheme="majorBidi"/>
        </w:rPr>
        <w:t>PM</w:t>
      </w:r>
    </w:p>
    <w:p w:rsidRPr="00C050FB" w:rsidR="00C050FB" w:rsidP="001F45C4" w:rsidRDefault="00C050FB" w14:paraId="71786379" w14:textId="77777777">
      <w:pPr>
        <w:ind w:firstLine="720"/>
        <w:rPr>
          <w:sz w:val="26"/>
          <w:szCs w:val="26"/>
        </w:rPr>
      </w:pPr>
    </w:p>
    <w:p w:rsidR="001F45C4" w:rsidP="00072761" w:rsidRDefault="001F45C4" w14:paraId="3720837A" w14:textId="46B23B8F">
      <w:pPr>
        <w:rPr>
          <w:b/>
          <w:bCs/>
          <w:sz w:val="28"/>
          <w:szCs w:val="28"/>
        </w:rPr>
      </w:pPr>
    </w:p>
    <w:p w:rsidR="00C116CC" w:rsidP="00072761" w:rsidRDefault="00C116CC" w14:paraId="28A33D87" w14:textId="197C23E2">
      <w:pPr>
        <w:rPr>
          <w:b/>
          <w:bCs/>
          <w:sz w:val="28"/>
          <w:szCs w:val="28"/>
        </w:rPr>
      </w:pPr>
    </w:p>
    <w:p w:rsidRPr="001F45C4" w:rsidR="00C116CC" w:rsidP="00072761" w:rsidRDefault="00C116CC" w14:paraId="4A7965A6" w14:textId="77777777">
      <w:pPr>
        <w:rPr>
          <w:b/>
          <w:bCs/>
          <w:sz w:val="28"/>
          <w:szCs w:val="28"/>
        </w:rPr>
      </w:pPr>
    </w:p>
    <w:p w:rsidRPr="001F45C4" w:rsidR="001F45C4" w:rsidP="00072761" w:rsidRDefault="001F45C4" w14:paraId="43DF4399" w14:textId="0C51FFF3">
      <w:pPr>
        <w:rPr>
          <w:b/>
          <w:bCs/>
          <w:sz w:val="28"/>
          <w:szCs w:val="28"/>
        </w:rPr>
      </w:pPr>
      <w:r w:rsidRPr="001F45C4">
        <w:rPr>
          <w:b/>
          <w:bCs/>
          <w:sz w:val="28"/>
          <w:szCs w:val="28"/>
        </w:rPr>
        <w:lastRenderedPageBreak/>
        <w:t>5.2 Work Planning:</w:t>
      </w:r>
    </w:p>
    <w:p w:rsidR="001F45C4" w:rsidP="001F45C4" w:rsidRDefault="001F45C4" w14:paraId="35AE43EB" w14:textId="3BBE7548">
      <w:pPr>
        <w:ind w:firstLine="720"/>
        <w:rPr>
          <w:b/>
          <w:bCs/>
          <w:sz w:val="28"/>
          <w:szCs w:val="28"/>
        </w:rPr>
      </w:pPr>
      <w:r w:rsidRPr="001F45C4">
        <w:rPr>
          <w:b/>
          <w:bCs/>
          <w:sz w:val="28"/>
          <w:szCs w:val="28"/>
        </w:rPr>
        <w:t>5.2.1 Work Activities:</w:t>
      </w:r>
    </w:p>
    <w:p w:rsidR="00232231" w:rsidP="001F45C4" w:rsidRDefault="00232231" w14:paraId="14A6267F" w14:textId="451F99B9">
      <w:pPr>
        <w:ind w:firstLine="720"/>
        <w:rPr>
          <w:b/>
          <w:bCs/>
          <w:sz w:val="28"/>
          <w:szCs w:val="28"/>
        </w:rPr>
      </w:pPr>
    </w:p>
    <w:p w:rsidRPr="00356221" w:rsidR="00232231" w:rsidP="004C1F43" w:rsidRDefault="00232231" w14:paraId="685921E6" w14:textId="5CC53A03">
      <w:pPr>
        <w:pStyle w:val="ListParagraph"/>
        <w:numPr>
          <w:ilvl w:val="0"/>
          <w:numId w:val="13"/>
        </w:numPr>
        <w:rPr>
          <w:sz w:val="26"/>
          <w:szCs w:val="26"/>
          <w:u w:val="single"/>
        </w:rPr>
      </w:pPr>
      <w:r w:rsidRPr="00232231">
        <w:rPr>
          <w:sz w:val="26"/>
          <w:szCs w:val="26"/>
          <w:u w:val="single"/>
        </w:rPr>
        <w:t>Analysis Phase</w:t>
      </w:r>
      <w:r w:rsidR="00275454">
        <w:rPr>
          <w:sz w:val="26"/>
          <w:szCs w:val="26"/>
        </w:rPr>
        <w:t xml:space="preserve">: </w:t>
      </w:r>
      <w:r w:rsidRPr="00275454">
        <w:rPr>
          <w:sz w:val="26"/>
          <w:szCs w:val="26"/>
        </w:rPr>
        <w:t xml:space="preserve">[Aya </w:t>
      </w:r>
      <w:r w:rsidR="00275454">
        <w:rPr>
          <w:sz w:val="26"/>
          <w:szCs w:val="26"/>
        </w:rPr>
        <w:t>203022</w:t>
      </w:r>
      <w:r w:rsidRPr="00275454">
        <w:rPr>
          <w:sz w:val="26"/>
          <w:szCs w:val="26"/>
        </w:rPr>
        <w:t>]</w:t>
      </w:r>
    </w:p>
    <w:p w:rsidRPr="00BE1742" w:rsidR="00356221" w:rsidP="00356221" w:rsidRDefault="00356221" w14:paraId="154F6BD2" w14:textId="77777777">
      <w:pPr>
        <w:pStyle w:val="ListParagraph"/>
        <w:ind w:left="1080"/>
        <w:rPr>
          <w:sz w:val="26"/>
          <w:szCs w:val="26"/>
          <w:u w:val="single"/>
        </w:rPr>
      </w:pPr>
    </w:p>
    <w:p w:rsidRPr="00356221" w:rsidR="00BE1742" w:rsidP="00BE1742" w:rsidRDefault="00BE1742" w14:paraId="71A6486B" w14:textId="305BFC1B">
      <w:pPr>
        <w:pStyle w:val="ListParagraph"/>
        <w:ind w:left="1080"/>
        <w:rPr>
          <w:sz w:val="26"/>
          <w:szCs w:val="26"/>
          <w:u w:val="single"/>
        </w:rPr>
      </w:pPr>
      <w:r w:rsidRPr="00356221">
        <w:rPr>
          <w:sz w:val="26"/>
          <w:szCs w:val="26"/>
          <w:u w:val="single"/>
        </w:rPr>
        <w:t>Product Breakdown Structure:</w:t>
      </w:r>
    </w:p>
    <w:p w:rsidR="00BE1742" w:rsidP="00BE1742" w:rsidRDefault="00513047" w14:paraId="29E30283" w14:textId="6A5D9244">
      <w:pPr>
        <w:pStyle w:val="ListParagraph"/>
        <w:ind w:left="1080"/>
        <w:rPr>
          <w:sz w:val="26"/>
          <w:szCs w:val="26"/>
        </w:rPr>
      </w:pPr>
      <w:r>
        <w:rPr>
          <w:noProof/>
        </w:rPr>
        <w:drawing>
          <wp:anchor distT="0" distB="0" distL="114300" distR="114300" simplePos="0" relativeHeight="251658253" behindDoc="0" locked="0" layoutInCell="1" allowOverlap="1" wp14:anchorId="7F0E0358" wp14:editId="506C7258">
            <wp:simplePos x="0" y="0"/>
            <wp:positionH relativeFrom="column">
              <wp:posOffset>-232410</wp:posOffset>
            </wp:positionH>
            <wp:positionV relativeFrom="paragraph">
              <wp:posOffset>241935</wp:posOffset>
            </wp:positionV>
            <wp:extent cx="6515735" cy="3487420"/>
            <wp:effectExtent l="95250" t="0" r="94615" b="0"/>
            <wp:wrapTopAndBottom/>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14:sizeRelV relativeFrom="margin">
              <wp14:pctHeight>0</wp14:pctHeight>
            </wp14:sizeRelV>
          </wp:anchor>
        </w:drawing>
      </w:r>
    </w:p>
    <w:p w:rsidR="004D20BB" w:rsidP="00BE1742" w:rsidRDefault="004D20BB" w14:paraId="731DF711" w14:textId="6178979F">
      <w:pPr>
        <w:pStyle w:val="ListParagraph"/>
        <w:ind w:left="1080"/>
        <w:rPr>
          <w:sz w:val="26"/>
          <w:szCs w:val="26"/>
        </w:rPr>
      </w:pPr>
    </w:p>
    <w:p w:rsidR="004D20BB" w:rsidP="00BE1742" w:rsidRDefault="004D20BB" w14:paraId="0806B606" w14:textId="09AE6EF2">
      <w:pPr>
        <w:pStyle w:val="ListParagraph"/>
        <w:ind w:left="1080"/>
        <w:rPr>
          <w:sz w:val="26"/>
          <w:szCs w:val="26"/>
        </w:rPr>
      </w:pPr>
    </w:p>
    <w:p w:rsidR="004D20BB" w:rsidP="00BE1742" w:rsidRDefault="004D20BB" w14:paraId="0240F93F" w14:textId="11A69A57">
      <w:pPr>
        <w:pStyle w:val="ListParagraph"/>
        <w:ind w:left="1080"/>
        <w:rPr>
          <w:sz w:val="26"/>
          <w:szCs w:val="26"/>
        </w:rPr>
      </w:pPr>
    </w:p>
    <w:p w:rsidR="004D20BB" w:rsidP="00BE1742" w:rsidRDefault="004D20BB" w14:paraId="3F7BB4C7" w14:textId="07D3177B">
      <w:pPr>
        <w:pStyle w:val="ListParagraph"/>
        <w:ind w:left="1080"/>
        <w:rPr>
          <w:sz w:val="26"/>
          <w:szCs w:val="26"/>
        </w:rPr>
      </w:pPr>
    </w:p>
    <w:p w:rsidR="004D20BB" w:rsidP="00BE1742" w:rsidRDefault="004D20BB" w14:paraId="48386D59" w14:textId="37C7DADB">
      <w:pPr>
        <w:pStyle w:val="ListParagraph"/>
        <w:ind w:left="1080"/>
        <w:rPr>
          <w:sz w:val="26"/>
          <w:szCs w:val="26"/>
        </w:rPr>
      </w:pPr>
    </w:p>
    <w:p w:rsidR="004D20BB" w:rsidP="00BE1742" w:rsidRDefault="004D20BB" w14:paraId="0923D024" w14:textId="3DF49A9E">
      <w:pPr>
        <w:pStyle w:val="ListParagraph"/>
        <w:ind w:left="1080"/>
        <w:rPr>
          <w:sz w:val="26"/>
          <w:szCs w:val="26"/>
        </w:rPr>
      </w:pPr>
    </w:p>
    <w:p w:rsidR="004D20BB" w:rsidP="00BE1742" w:rsidRDefault="004D20BB" w14:paraId="6BDC794F" w14:textId="0426CAB5">
      <w:pPr>
        <w:pStyle w:val="ListParagraph"/>
        <w:ind w:left="1080"/>
        <w:rPr>
          <w:sz w:val="26"/>
          <w:szCs w:val="26"/>
        </w:rPr>
      </w:pPr>
    </w:p>
    <w:p w:rsidR="004D20BB" w:rsidP="00BE1742" w:rsidRDefault="004D20BB" w14:paraId="5F3B30BB" w14:textId="7CC971DD">
      <w:pPr>
        <w:pStyle w:val="ListParagraph"/>
        <w:ind w:left="1080"/>
        <w:rPr>
          <w:sz w:val="26"/>
          <w:szCs w:val="26"/>
        </w:rPr>
      </w:pPr>
    </w:p>
    <w:p w:rsidR="004D20BB" w:rsidP="00BE1742" w:rsidRDefault="004D20BB" w14:paraId="572215C2" w14:textId="51A991A9">
      <w:pPr>
        <w:pStyle w:val="ListParagraph"/>
        <w:ind w:left="1080"/>
        <w:rPr>
          <w:sz w:val="26"/>
          <w:szCs w:val="26"/>
        </w:rPr>
      </w:pPr>
    </w:p>
    <w:p w:rsidR="004D20BB" w:rsidP="00BE1742" w:rsidRDefault="004D20BB" w14:paraId="7145E698" w14:textId="21AC4C22">
      <w:pPr>
        <w:pStyle w:val="ListParagraph"/>
        <w:ind w:left="1080"/>
        <w:rPr>
          <w:sz w:val="26"/>
          <w:szCs w:val="26"/>
        </w:rPr>
      </w:pPr>
    </w:p>
    <w:p w:rsidR="004D20BB" w:rsidP="00BE1742" w:rsidRDefault="004D20BB" w14:paraId="69F17204" w14:textId="6EAFF019">
      <w:pPr>
        <w:pStyle w:val="ListParagraph"/>
        <w:ind w:left="1080"/>
        <w:rPr>
          <w:sz w:val="26"/>
          <w:szCs w:val="26"/>
        </w:rPr>
      </w:pPr>
    </w:p>
    <w:p w:rsidR="004D20BB" w:rsidP="00BE1742" w:rsidRDefault="004D20BB" w14:paraId="6E9AD774" w14:textId="45487E64">
      <w:pPr>
        <w:pStyle w:val="ListParagraph"/>
        <w:ind w:left="1080"/>
        <w:rPr>
          <w:sz w:val="26"/>
          <w:szCs w:val="26"/>
        </w:rPr>
      </w:pPr>
    </w:p>
    <w:p w:rsidR="004D20BB" w:rsidP="00BE1742" w:rsidRDefault="004D20BB" w14:paraId="0925A8E9" w14:textId="04CD9950">
      <w:pPr>
        <w:pStyle w:val="ListParagraph"/>
        <w:ind w:left="1080"/>
        <w:rPr>
          <w:sz w:val="26"/>
          <w:szCs w:val="26"/>
        </w:rPr>
      </w:pPr>
    </w:p>
    <w:p w:rsidR="004D20BB" w:rsidP="00BE1742" w:rsidRDefault="004D20BB" w14:paraId="5E7F3B0C" w14:textId="520922E9">
      <w:pPr>
        <w:pStyle w:val="ListParagraph"/>
        <w:ind w:left="1080"/>
        <w:rPr>
          <w:sz w:val="26"/>
          <w:szCs w:val="26"/>
        </w:rPr>
      </w:pPr>
    </w:p>
    <w:p w:rsidRPr="00C15C4C" w:rsidR="004D20BB" w:rsidP="00C15C4C" w:rsidRDefault="004D20BB" w14:paraId="3805D476" w14:textId="77777777">
      <w:pPr>
        <w:rPr>
          <w:sz w:val="26"/>
          <w:szCs w:val="26"/>
        </w:rPr>
      </w:pPr>
    </w:p>
    <w:p w:rsidRPr="00275454" w:rsidR="00BE1742" w:rsidP="00BE1742" w:rsidRDefault="00BE1742" w14:paraId="41AED0F6" w14:textId="77777777">
      <w:pPr>
        <w:pStyle w:val="ListParagraph"/>
        <w:ind w:left="1080"/>
        <w:rPr>
          <w:sz w:val="26"/>
          <w:szCs w:val="26"/>
        </w:rPr>
      </w:pPr>
    </w:p>
    <w:p w:rsidR="00232231" w:rsidP="004C1F43" w:rsidRDefault="00232231" w14:paraId="6D82C818" w14:textId="109C1B89">
      <w:pPr>
        <w:pStyle w:val="ListParagraph"/>
        <w:numPr>
          <w:ilvl w:val="0"/>
          <w:numId w:val="13"/>
        </w:numPr>
        <w:rPr>
          <w:sz w:val="26"/>
          <w:szCs w:val="26"/>
        </w:rPr>
      </w:pPr>
      <w:r w:rsidRPr="00232231">
        <w:rPr>
          <w:sz w:val="26"/>
          <w:szCs w:val="26"/>
          <w:u w:val="single"/>
        </w:rPr>
        <w:t>Design Phase</w:t>
      </w:r>
      <w:r w:rsidR="00275454">
        <w:rPr>
          <w:sz w:val="26"/>
          <w:szCs w:val="26"/>
          <w:u w:val="single"/>
        </w:rPr>
        <w:t>:</w:t>
      </w:r>
      <w:r w:rsidRPr="00275454" w:rsidR="00275454">
        <w:rPr>
          <w:sz w:val="26"/>
          <w:szCs w:val="26"/>
        </w:rPr>
        <w:t xml:space="preserve"> </w:t>
      </w:r>
      <w:r w:rsidRPr="00275454">
        <w:rPr>
          <w:sz w:val="26"/>
          <w:szCs w:val="26"/>
        </w:rPr>
        <w:t xml:space="preserve">[Salma </w:t>
      </w:r>
      <w:r w:rsidR="00275454">
        <w:rPr>
          <w:sz w:val="26"/>
          <w:szCs w:val="26"/>
        </w:rPr>
        <w:t>202235</w:t>
      </w:r>
      <w:r w:rsidRPr="00275454">
        <w:rPr>
          <w:sz w:val="26"/>
          <w:szCs w:val="26"/>
        </w:rPr>
        <w:t>]</w:t>
      </w:r>
    </w:p>
    <w:p w:rsidR="00D6015A" w:rsidP="00D6015A" w:rsidRDefault="00D6015A" w14:paraId="4FD90719" w14:textId="77777777">
      <w:pPr>
        <w:pStyle w:val="ListParagraph"/>
        <w:ind w:left="1080"/>
        <w:rPr>
          <w:sz w:val="26"/>
          <w:szCs w:val="26"/>
        </w:rPr>
      </w:pPr>
    </w:p>
    <w:p w:rsidRPr="004D20BB" w:rsidR="00201402" w:rsidP="00201402" w:rsidRDefault="00201402" w14:paraId="228A6A4A" w14:textId="7B5226B6">
      <w:pPr>
        <w:pStyle w:val="ListParagraph"/>
        <w:ind w:left="1080"/>
        <w:rPr>
          <w:sz w:val="26"/>
          <w:szCs w:val="26"/>
          <w:u w:val="single"/>
        </w:rPr>
      </w:pPr>
      <w:r w:rsidRPr="004D20BB">
        <w:rPr>
          <w:sz w:val="26"/>
          <w:szCs w:val="26"/>
          <w:u w:val="single"/>
        </w:rPr>
        <w:t>Product Breakdown Structure:</w:t>
      </w:r>
    </w:p>
    <w:p w:rsidR="00D6015A" w:rsidP="00201402" w:rsidRDefault="00D6015A" w14:paraId="0DFAF80C" w14:textId="19A40B2E">
      <w:pPr>
        <w:pStyle w:val="ListParagraph"/>
        <w:ind w:left="1080"/>
        <w:rPr>
          <w:sz w:val="26"/>
          <w:szCs w:val="26"/>
        </w:rPr>
      </w:pPr>
      <w:r>
        <w:rPr>
          <w:noProof/>
        </w:rPr>
        <w:drawing>
          <wp:anchor distT="0" distB="0" distL="114300" distR="114300" simplePos="0" relativeHeight="251658252" behindDoc="0" locked="0" layoutInCell="1" allowOverlap="1" wp14:anchorId="124EB61F" wp14:editId="1E2D9251">
            <wp:simplePos x="0" y="0"/>
            <wp:positionH relativeFrom="column">
              <wp:posOffset>-393700</wp:posOffset>
            </wp:positionH>
            <wp:positionV relativeFrom="paragraph">
              <wp:posOffset>282575</wp:posOffset>
            </wp:positionV>
            <wp:extent cx="6203950" cy="3473450"/>
            <wp:effectExtent l="95250" t="0" r="101600" b="0"/>
            <wp:wrapSquare wrapText="bothSides"/>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p>
    <w:p w:rsidR="009D2876" w:rsidP="00201402" w:rsidRDefault="009D2876" w14:paraId="4825239D" w14:textId="77777777">
      <w:pPr>
        <w:pStyle w:val="ListParagraph"/>
        <w:ind w:left="1080"/>
        <w:rPr>
          <w:sz w:val="26"/>
          <w:szCs w:val="26"/>
        </w:rPr>
      </w:pPr>
    </w:p>
    <w:p w:rsidR="006F28AB" w:rsidP="00201402" w:rsidRDefault="006F28AB" w14:paraId="5CCC47EE" w14:textId="0D02DF0B">
      <w:pPr>
        <w:pStyle w:val="ListParagraph"/>
        <w:ind w:left="1080"/>
        <w:rPr>
          <w:sz w:val="26"/>
          <w:szCs w:val="26"/>
        </w:rPr>
      </w:pPr>
    </w:p>
    <w:p w:rsidR="00201402" w:rsidP="00201402" w:rsidRDefault="00201402" w14:paraId="2727D902" w14:textId="2A801CBC">
      <w:pPr>
        <w:pStyle w:val="ListParagraph"/>
        <w:ind w:left="1080"/>
        <w:rPr>
          <w:sz w:val="26"/>
          <w:szCs w:val="26"/>
        </w:rPr>
      </w:pPr>
    </w:p>
    <w:p w:rsidR="005748F3" w:rsidP="00201402" w:rsidRDefault="005748F3" w14:paraId="0FDB0F39" w14:textId="61E3B6A7">
      <w:pPr>
        <w:pStyle w:val="ListParagraph"/>
        <w:ind w:left="1080"/>
        <w:rPr>
          <w:sz w:val="26"/>
          <w:szCs w:val="26"/>
        </w:rPr>
      </w:pPr>
    </w:p>
    <w:p w:rsidR="005748F3" w:rsidP="00201402" w:rsidRDefault="005748F3" w14:paraId="77E3004D" w14:textId="5A8F8FCB">
      <w:pPr>
        <w:pStyle w:val="ListParagraph"/>
        <w:ind w:left="1080"/>
        <w:rPr>
          <w:sz w:val="26"/>
          <w:szCs w:val="26"/>
        </w:rPr>
      </w:pPr>
    </w:p>
    <w:p w:rsidR="005748F3" w:rsidP="00201402" w:rsidRDefault="005748F3" w14:paraId="508C4878" w14:textId="30C508C0">
      <w:pPr>
        <w:pStyle w:val="ListParagraph"/>
        <w:ind w:left="1080"/>
        <w:rPr>
          <w:sz w:val="26"/>
          <w:szCs w:val="26"/>
        </w:rPr>
      </w:pPr>
    </w:p>
    <w:p w:rsidR="005748F3" w:rsidP="00201402" w:rsidRDefault="005748F3" w14:paraId="11ED6979" w14:textId="52B486B6">
      <w:pPr>
        <w:pStyle w:val="ListParagraph"/>
        <w:ind w:left="1080"/>
        <w:rPr>
          <w:sz w:val="26"/>
          <w:szCs w:val="26"/>
        </w:rPr>
      </w:pPr>
    </w:p>
    <w:p w:rsidR="004D20BB" w:rsidP="00201402" w:rsidRDefault="004D20BB" w14:paraId="72A0D7C5" w14:textId="1F8290BD">
      <w:pPr>
        <w:pStyle w:val="ListParagraph"/>
        <w:ind w:left="1080"/>
        <w:rPr>
          <w:sz w:val="26"/>
          <w:szCs w:val="26"/>
        </w:rPr>
      </w:pPr>
    </w:p>
    <w:p w:rsidR="004D20BB" w:rsidP="00201402" w:rsidRDefault="004D20BB" w14:paraId="6EF752FD" w14:textId="213793D2">
      <w:pPr>
        <w:pStyle w:val="ListParagraph"/>
        <w:ind w:left="1080"/>
        <w:rPr>
          <w:sz w:val="26"/>
          <w:szCs w:val="26"/>
        </w:rPr>
      </w:pPr>
    </w:p>
    <w:p w:rsidR="004D20BB" w:rsidP="00201402" w:rsidRDefault="004D20BB" w14:paraId="6C2EA5F2" w14:textId="54A119C4">
      <w:pPr>
        <w:pStyle w:val="ListParagraph"/>
        <w:ind w:left="1080"/>
        <w:rPr>
          <w:sz w:val="26"/>
          <w:szCs w:val="26"/>
        </w:rPr>
      </w:pPr>
    </w:p>
    <w:p w:rsidR="004D20BB" w:rsidP="00201402" w:rsidRDefault="004D20BB" w14:paraId="436660ED" w14:textId="49A12D14">
      <w:pPr>
        <w:pStyle w:val="ListParagraph"/>
        <w:ind w:left="1080"/>
        <w:rPr>
          <w:sz w:val="26"/>
          <w:szCs w:val="26"/>
        </w:rPr>
      </w:pPr>
    </w:p>
    <w:p w:rsidR="004D20BB" w:rsidP="00201402" w:rsidRDefault="004D20BB" w14:paraId="474B2EF5" w14:textId="2A554CEA">
      <w:pPr>
        <w:pStyle w:val="ListParagraph"/>
        <w:ind w:left="1080"/>
        <w:rPr>
          <w:sz w:val="26"/>
          <w:szCs w:val="26"/>
        </w:rPr>
      </w:pPr>
    </w:p>
    <w:p w:rsidR="004D20BB" w:rsidP="00201402" w:rsidRDefault="004D20BB" w14:paraId="257473AB" w14:textId="7F86259C">
      <w:pPr>
        <w:pStyle w:val="ListParagraph"/>
        <w:ind w:left="1080"/>
        <w:rPr>
          <w:sz w:val="26"/>
          <w:szCs w:val="26"/>
        </w:rPr>
      </w:pPr>
    </w:p>
    <w:p w:rsidR="004D20BB" w:rsidP="00201402" w:rsidRDefault="004D20BB" w14:paraId="585DBE3E" w14:textId="1F583202">
      <w:pPr>
        <w:pStyle w:val="ListParagraph"/>
        <w:ind w:left="1080"/>
        <w:rPr>
          <w:sz w:val="26"/>
          <w:szCs w:val="26"/>
        </w:rPr>
      </w:pPr>
    </w:p>
    <w:p w:rsidR="004D20BB" w:rsidP="00201402" w:rsidRDefault="004D20BB" w14:paraId="15833645" w14:textId="65C5A9BD">
      <w:pPr>
        <w:pStyle w:val="ListParagraph"/>
        <w:ind w:left="1080"/>
        <w:rPr>
          <w:sz w:val="26"/>
          <w:szCs w:val="26"/>
        </w:rPr>
      </w:pPr>
    </w:p>
    <w:p w:rsidRPr="00A130E3" w:rsidR="004D20BB" w:rsidP="00A130E3" w:rsidRDefault="004D20BB" w14:paraId="0B43AA16" w14:textId="3DE0C07F">
      <w:pPr>
        <w:rPr>
          <w:sz w:val="26"/>
          <w:szCs w:val="26"/>
        </w:rPr>
      </w:pPr>
    </w:p>
    <w:p w:rsidRPr="0076022C" w:rsidR="005748F3" w:rsidP="0076022C" w:rsidRDefault="005748F3" w14:paraId="690D37E6" w14:textId="77777777">
      <w:pPr>
        <w:rPr>
          <w:sz w:val="26"/>
          <w:szCs w:val="26"/>
        </w:rPr>
      </w:pPr>
    </w:p>
    <w:p w:rsidRPr="00CC1DD3" w:rsidR="00232231" w:rsidP="004C1F43" w:rsidRDefault="00232231" w14:paraId="2596F6B7" w14:textId="710A6DE5">
      <w:pPr>
        <w:pStyle w:val="ListParagraph"/>
        <w:numPr>
          <w:ilvl w:val="0"/>
          <w:numId w:val="13"/>
        </w:numPr>
        <w:rPr>
          <w:sz w:val="26"/>
          <w:szCs w:val="26"/>
          <w:u w:val="single"/>
        </w:rPr>
      </w:pPr>
      <w:r w:rsidRPr="00232231">
        <w:rPr>
          <w:sz w:val="26"/>
          <w:szCs w:val="26"/>
          <w:u w:val="single"/>
        </w:rPr>
        <w:lastRenderedPageBreak/>
        <w:t>Implementation Phase</w:t>
      </w:r>
      <w:r w:rsidR="00275454">
        <w:rPr>
          <w:sz w:val="26"/>
          <w:szCs w:val="26"/>
          <w:u w:val="single"/>
        </w:rPr>
        <w:t>:</w:t>
      </w:r>
      <w:r w:rsidRPr="00275454" w:rsidR="00AB337D">
        <w:rPr>
          <w:sz w:val="26"/>
          <w:szCs w:val="26"/>
        </w:rPr>
        <w:t xml:space="preserve"> </w:t>
      </w:r>
      <w:r w:rsidRPr="00275454">
        <w:rPr>
          <w:sz w:val="26"/>
          <w:szCs w:val="26"/>
        </w:rPr>
        <w:t xml:space="preserve">[Habiba </w:t>
      </w:r>
      <w:r w:rsidRPr="00CF7F10" w:rsidR="00275454">
        <w:rPr>
          <w:sz w:val="26"/>
          <w:szCs w:val="26"/>
        </w:rPr>
        <w:t>201696</w:t>
      </w:r>
      <w:r w:rsidRPr="00275454">
        <w:rPr>
          <w:sz w:val="26"/>
          <w:szCs w:val="26"/>
        </w:rPr>
        <w:t>]</w:t>
      </w:r>
    </w:p>
    <w:p w:rsidR="009737C0" w:rsidP="00CC1DD3" w:rsidRDefault="009737C0" w14:paraId="4B32DD40" w14:textId="6EB09DEC">
      <w:pPr>
        <w:pStyle w:val="ListParagraph"/>
        <w:ind w:left="1080"/>
        <w:rPr>
          <w:sz w:val="26"/>
          <w:szCs w:val="26"/>
          <w:u w:val="single"/>
        </w:rPr>
      </w:pPr>
    </w:p>
    <w:p w:rsidR="009737C0" w:rsidP="00CC1DD3" w:rsidRDefault="005748F3" w14:paraId="43A57270" w14:textId="4AD6B8E6">
      <w:pPr>
        <w:pStyle w:val="ListParagraph"/>
        <w:ind w:left="1080"/>
        <w:rPr>
          <w:sz w:val="26"/>
          <w:szCs w:val="26"/>
          <w:u w:val="single"/>
        </w:rPr>
      </w:pPr>
      <w:r>
        <w:rPr>
          <w:sz w:val="26"/>
          <w:szCs w:val="26"/>
          <w:u w:val="single"/>
        </w:rPr>
        <w:t>Product Breakdown Structure:</w:t>
      </w:r>
    </w:p>
    <w:p w:rsidR="009737C0" w:rsidP="00CC1DD3" w:rsidRDefault="005748F3" w14:paraId="2A9FAD1D" w14:textId="3826D185">
      <w:pPr>
        <w:pStyle w:val="ListParagraph"/>
        <w:ind w:left="1080"/>
        <w:rPr>
          <w:sz w:val="26"/>
          <w:szCs w:val="26"/>
          <w:u w:val="single"/>
        </w:rPr>
      </w:pPr>
      <w:r>
        <w:rPr>
          <w:noProof/>
        </w:rPr>
        <w:drawing>
          <wp:anchor distT="0" distB="0" distL="114300" distR="114300" simplePos="0" relativeHeight="251658251" behindDoc="0" locked="0" layoutInCell="1" allowOverlap="1" wp14:anchorId="358529D4" wp14:editId="4440A160">
            <wp:simplePos x="0" y="0"/>
            <wp:positionH relativeFrom="page">
              <wp:align>left</wp:align>
            </wp:positionH>
            <wp:positionV relativeFrom="paragraph">
              <wp:posOffset>326390</wp:posOffset>
            </wp:positionV>
            <wp:extent cx="7399020" cy="3688080"/>
            <wp:effectExtent l="76200" t="0" r="106680" b="0"/>
            <wp:wrapTopAndBottom/>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anchor>
        </w:drawing>
      </w:r>
    </w:p>
    <w:p w:rsidR="009737C0" w:rsidP="00CC1DD3" w:rsidRDefault="009737C0" w14:paraId="68CD4B57" w14:textId="26D03F5E">
      <w:pPr>
        <w:pStyle w:val="ListParagraph"/>
        <w:ind w:left="1080"/>
        <w:rPr>
          <w:sz w:val="26"/>
          <w:szCs w:val="26"/>
          <w:u w:val="single"/>
        </w:rPr>
      </w:pPr>
    </w:p>
    <w:p w:rsidR="009737C0" w:rsidP="00CC1DD3" w:rsidRDefault="009737C0" w14:paraId="1E1BCF2B" w14:textId="2BE76C2E">
      <w:pPr>
        <w:pStyle w:val="ListParagraph"/>
        <w:ind w:left="1080"/>
        <w:rPr>
          <w:sz w:val="26"/>
          <w:szCs w:val="26"/>
          <w:u w:val="single"/>
        </w:rPr>
      </w:pPr>
    </w:p>
    <w:p w:rsidR="009737C0" w:rsidP="00CC1DD3" w:rsidRDefault="009737C0" w14:paraId="682DE618" w14:textId="43E10833">
      <w:pPr>
        <w:pStyle w:val="ListParagraph"/>
        <w:ind w:left="1080"/>
        <w:rPr>
          <w:sz w:val="26"/>
          <w:szCs w:val="26"/>
          <w:u w:val="single"/>
        </w:rPr>
      </w:pPr>
    </w:p>
    <w:p w:rsidR="009737C0" w:rsidP="00CC1DD3" w:rsidRDefault="009737C0" w14:paraId="2B04726E" w14:textId="64A6C0FF">
      <w:pPr>
        <w:pStyle w:val="ListParagraph"/>
        <w:ind w:left="1080"/>
        <w:rPr>
          <w:sz w:val="26"/>
          <w:szCs w:val="26"/>
          <w:u w:val="single"/>
        </w:rPr>
      </w:pPr>
    </w:p>
    <w:p w:rsidR="009737C0" w:rsidP="00CC1DD3" w:rsidRDefault="009737C0" w14:paraId="6C46EB13" w14:textId="77B51C14">
      <w:pPr>
        <w:pStyle w:val="ListParagraph"/>
        <w:ind w:left="1080"/>
        <w:rPr>
          <w:sz w:val="26"/>
          <w:szCs w:val="26"/>
          <w:u w:val="single"/>
        </w:rPr>
      </w:pPr>
    </w:p>
    <w:p w:rsidR="009737C0" w:rsidP="00CC1DD3" w:rsidRDefault="009737C0" w14:paraId="7A0325EC" w14:textId="65D2B5E9">
      <w:pPr>
        <w:pStyle w:val="ListParagraph"/>
        <w:ind w:left="1080"/>
        <w:rPr>
          <w:sz w:val="26"/>
          <w:szCs w:val="26"/>
          <w:u w:val="single"/>
        </w:rPr>
      </w:pPr>
    </w:p>
    <w:p w:rsidR="009737C0" w:rsidP="00CC1DD3" w:rsidRDefault="009737C0" w14:paraId="5F998A21" w14:textId="2054EFB4">
      <w:pPr>
        <w:pStyle w:val="ListParagraph"/>
        <w:ind w:left="1080"/>
        <w:rPr>
          <w:sz w:val="26"/>
          <w:szCs w:val="26"/>
          <w:u w:val="single"/>
        </w:rPr>
      </w:pPr>
    </w:p>
    <w:p w:rsidR="009737C0" w:rsidP="00CC1DD3" w:rsidRDefault="009737C0" w14:paraId="757C8C74" w14:textId="46252398">
      <w:pPr>
        <w:pStyle w:val="ListParagraph"/>
        <w:ind w:left="1080"/>
        <w:rPr>
          <w:sz w:val="26"/>
          <w:szCs w:val="26"/>
          <w:u w:val="single"/>
        </w:rPr>
      </w:pPr>
    </w:p>
    <w:p w:rsidR="009737C0" w:rsidP="00CC1DD3" w:rsidRDefault="009737C0" w14:paraId="19D355F6" w14:textId="5B958CBE">
      <w:pPr>
        <w:pStyle w:val="ListParagraph"/>
        <w:ind w:left="1080"/>
        <w:rPr>
          <w:sz w:val="26"/>
          <w:szCs w:val="26"/>
          <w:u w:val="single"/>
        </w:rPr>
      </w:pPr>
    </w:p>
    <w:p w:rsidR="009737C0" w:rsidP="00CC1DD3" w:rsidRDefault="009737C0" w14:paraId="13452EB7" w14:textId="601DE637">
      <w:pPr>
        <w:pStyle w:val="ListParagraph"/>
        <w:ind w:left="1080"/>
        <w:rPr>
          <w:sz w:val="26"/>
          <w:szCs w:val="26"/>
          <w:u w:val="single"/>
        </w:rPr>
      </w:pPr>
    </w:p>
    <w:p w:rsidR="009737C0" w:rsidP="00CC1DD3" w:rsidRDefault="009737C0" w14:paraId="7615AD9C" w14:textId="38B22D83">
      <w:pPr>
        <w:pStyle w:val="ListParagraph"/>
        <w:ind w:left="1080"/>
        <w:rPr>
          <w:sz w:val="26"/>
          <w:szCs w:val="26"/>
          <w:u w:val="single"/>
        </w:rPr>
      </w:pPr>
    </w:p>
    <w:p w:rsidR="009737C0" w:rsidP="00CC1DD3" w:rsidRDefault="009737C0" w14:paraId="2688CD8A" w14:textId="6941DD87">
      <w:pPr>
        <w:pStyle w:val="ListParagraph"/>
        <w:ind w:left="1080"/>
        <w:rPr>
          <w:sz w:val="26"/>
          <w:szCs w:val="26"/>
          <w:u w:val="single"/>
        </w:rPr>
      </w:pPr>
    </w:p>
    <w:p w:rsidR="009737C0" w:rsidP="00CC1DD3" w:rsidRDefault="009737C0" w14:paraId="1EDC7F4D" w14:textId="7BD19C3E">
      <w:pPr>
        <w:pStyle w:val="ListParagraph"/>
        <w:ind w:left="1080"/>
        <w:rPr>
          <w:sz w:val="26"/>
          <w:szCs w:val="26"/>
          <w:u w:val="single"/>
        </w:rPr>
      </w:pPr>
    </w:p>
    <w:p w:rsidR="005F4E42" w:rsidP="00CC1DD3" w:rsidRDefault="005F4E42" w14:paraId="3363ED10" w14:textId="77777777">
      <w:pPr>
        <w:pStyle w:val="ListParagraph"/>
        <w:ind w:left="1080"/>
        <w:rPr>
          <w:sz w:val="26"/>
          <w:szCs w:val="26"/>
          <w:u w:val="single"/>
        </w:rPr>
      </w:pPr>
    </w:p>
    <w:p w:rsidR="009737C0" w:rsidP="00CC1DD3" w:rsidRDefault="009737C0" w14:paraId="5674988E" w14:textId="520D5B72">
      <w:pPr>
        <w:pStyle w:val="ListParagraph"/>
        <w:ind w:left="1080"/>
        <w:rPr>
          <w:sz w:val="26"/>
          <w:szCs w:val="26"/>
          <w:u w:val="single"/>
        </w:rPr>
      </w:pPr>
    </w:p>
    <w:p w:rsidR="009737C0" w:rsidP="00CC1DD3" w:rsidRDefault="009737C0" w14:paraId="657A18C7" w14:textId="18156782">
      <w:pPr>
        <w:pStyle w:val="ListParagraph"/>
        <w:ind w:left="1080"/>
        <w:rPr>
          <w:sz w:val="26"/>
          <w:szCs w:val="26"/>
          <w:u w:val="single"/>
        </w:rPr>
      </w:pPr>
    </w:p>
    <w:p w:rsidRPr="002459B8" w:rsidR="009737C0" w:rsidP="00CC1DD3" w:rsidRDefault="009737C0" w14:paraId="3942D964" w14:textId="77777777">
      <w:pPr>
        <w:pStyle w:val="ListParagraph"/>
        <w:ind w:left="1080"/>
        <w:rPr>
          <w:sz w:val="26"/>
          <w:szCs w:val="26"/>
          <w:u w:val="single"/>
        </w:rPr>
      </w:pPr>
    </w:p>
    <w:p w:rsidRPr="00232231" w:rsidR="002459B8" w:rsidP="002459B8" w:rsidRDefault="002459B8" w14:paraId="637BAE38" w14:textId="5623020E">
      <w:pPr>
        <w:pStyle w:val="ListParagraph"/>
        <w:ind w:left="1080"/>
        <w:rPr>
          <w:sz w:val="26"/>
          <w:szCs w:val="26"/>
          <w:u w:val="single"/>
        </w:rPr>
      </w:pPr>
    </w:p>
    <w:p w:rsidR="00232231" w:rsidP="004C1F43" w:rsidRDefault="00232231" w14:paraId="7F444A7B" w14:textId="7004E1E2">
      <w:pPr>
        <w:pStyle w:val="ListParagraph"/>
        <w:numPr>
          <w:ilvl w:val="0"/>
          <w:numId w:val="13"/>
        </w:numPr>
        <w:rPr>
          <w:sz w:val="26"/>
          <w:szCs w:val="26"/>
          <w:u w:val="single"/>
        </w:rPr>
      </w:pPr>
      <w:r w:rsidRPr="00232231">
        <w:rPr>
          <w:sz w:val="26"/>
          <w:szCs w:val="26"/>
          <w:u w:val="single"/>
        </w:rPr>
        <w:t>Testing Phase</w:t>
      </w:r>
      <w:r w:rsidR="00275454">
        <w:rPr>
          <w:sz w:val="26"/>
          <w:szCs w:val="26"/>
          <w:u w:val="single"/>
        </w:rPr>
        <w:t>:</w:t>
      </w:r>
      <w:r w:rsidRPr="00275454" w:rsidR="00275454">
        <w:rPr>
          <w:sz w:val="26"/>
          <w:szCs w:val="26"/>
        </w:rPr>
        <w:t xml:space="preserve"> </w:t>
      </w:r>
      <w:r w:rsidRPr="00275454">
        <w:rPr>
          <w:sz w:val="26"/>
          <w:szCs w:val="26"/>
        </w:rPr>
        <w:t xml:space="preserve">[Mayar </w:t>
      </w:r>
      <w:r w:rsidR="00275454">
        <w:rPr>
          <w:sz w:val="26"/>
          <w:szCs w:val="26"/>
        </w:rPr>
        <w:t>192785</w:t>
      </w:r>
      <w:r w:rsidRPr="00275454">
        <w:rPr>
          <w:sz w:val="26"/>
          <w:szCs w:val="26"/>
        </w:rPr>
        <w:t>]</w:t>
      </w:r>
    </w:p>
    <w:p w:rsidRPr="009D2876" w:rsidR="00201402" w:rsidP="009D2876" w:rsidRDefault="00201402" w14:paraId="68C6308E" w14:textId="77777777">
      <w:pPr>
        <w:rPr>
          <w:sz w:val="26"/>
          <w:szCs w:val="26"/>
          <w:u w:val="single"/>
        </w:rPr>
      </w:pPr>
    </w:p>
    <w:p w:rsidR="0055100D" w:rsidP="009D2876" w:rsidRDefault="005838F4" w14:paraId="4A69162E" w14:textId="77777777">
      <w:pPr>
        <w:pStyle w:val="ListParagraph"/>
        <w:ind w:left="1080"/>
        <w:rPr>
          <w:sz w:val="26"/>
          <w:szCs w:val="26"/>
          <w:u w:val="single"/>
        </w:rPr>
      </w:pPr>
      <w:r w:rsidRPr="0055100D">
        <w:rPr>
          <w:sz w:val="26"/>
          <w:szCs w:val="26"/>
          <w:u w:val="single"/>
        </w:rPr>
        <w:t>Product Breakdown Structure:</w:t>
      </w:r>
    </w:p>
    <w:p w:rsidR="0055100D" w:rsidP="009D2876" w:rsidRDefault="0055100D" w14:paraId="4C421362" w14:textId="77777777">
      <w:pPr>
        <w:pStyle w:val="ListParagraph"/>
        <w:ind w:left="1080"/>
        <w:rPr>
          <w:sz w:val="26"/>
          <w:szCs w:val="26"/>
          <w:u w:val="single"/>
        </w:rPr>
      </w:pPr>
    </w:p>
    <w:p w:rsidRPr="0055100D" w:rsidR="00232231" w:rsidP="009D2876" w:rsidRDefault="006C28FB" w14:paraId="45A58BC3" w14:textId="3C84C338">
      <w:pPr>
        <w:pStyle w:val="ListParagraph"/>
        <w:ind w:left="1080"/>
        <w:rPr>
          <w:sz w:val="26"/>
          <w:szCs w:val="26"/>
          <w:u w:val="single"/>
        </w:rPr>
      </w:pPr>
      <w:r w:rsidRPr="0055100D">
        <w:rPr>
          <w:noProof/>
          <w:u w:val="single"/>
        </w:rPr>
        <w:drawing>
          <wp:anchor distT="0" distB="0" distL="114300" distR="114300" simplePos="0" relativeHeight="251658250" behindDoc="0" locked="0" layoutInCell="1" allowOverlap="1" wp14:anchorId="5577F1DE" wp14:editId="7999B671">
            <wp:simplePos x="0" y="0"/>
            <wp:positionH relativeFrom="column">
              <wp:posOffset>-347240</wp:posOffset>
            </wp:positionH>
            <wp:positionV relativeFrom="paragraph">
              <wp:posOffset>303820</wp:posOffset>
            </wp:positionV>
            <wp:extent cx="6370320" cy="3200400"/>
            <wp:effectExtent l="0" t="57150" r="0" b="11430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14:sizeRelH relativeFrom="margin">
              <wp14:pctWidth>0</wp14:pctWidth>
            </wp14:sizeRelH>
          </wp:anchor>
        </w:drawing>
      </w:r>
    </w:p>
    <w:p w:rsidR="00232231" w:rsidP="00C050FB" w:rsidRDefault="00232231" w14:paraId="062EFF68" w14:textId="5408DF85">
      <w:pPr>
        <w:rPr>
          <w:b/>
          <w:bCs/>
          <w:sz w:val="28"/>
          <w:szCs w:val="28"/>
        </w:rPr>
      </w:pPr>
    </w:p>
    <w:p w:rsidR="00232231" w:rsidP="001F45C4" w:rsidRDefault="00232231" w14:paraId="7373C7A2" w14:textId="4B3CB692">
      <w:pPr>
        <w:ind w:firstLine="720"/>
        <w:rPr>
          <w:b/>
          <w:bCs/>
          <w:sz w:val="28"/>
          <w:szCs w:val="28"/>
        </w:rPr>
      </w:pPr>
    </w:p>
    <w:p w:rsidR="009D2876" w:rsidP="001F45C4" w:rsidRDefault="009D2876" w14:paraId="7334CD43" w14:textId="4BB37575">
      <w:pPr>
        <w:ind w:firstLine="720"/>
        <w:rPr>
          <w:b/>
          <w:bCs/>
          <w:sz w:val="28"/>
          <w:szCs w:val="28"/>
        </w:rPr>
      </w:pPr>
    </w:p>
    <w:p w:rsidR="009D2876" w:rsidP="001F45C4" w:rsidRDefault="009D2876" w14:paraId="3EADD58E" w14:textId="2DE69070">
      <w:pPr>
        <w:ind w:firstLine="720"/>
        <w:rPr>
          <w:b/>
          <w:bCs/>
          <w:sz w:val="28"/>
          <w:szCs w:val="28"/>
        </w:rPr>
      </w:pPr>
    </w:p>
    <w:p w:rsidR="009D2876" w:rsidP="001F45C4" w:rsidRDefault="009D2876" w14:paraId="013FE917" w14:textId="0BDDC703">
      <w:pPr>
        <w:ind w:firstLine="720"/>
        <w:rPr>
          <w:b/>
          <w:bCs/>
          <w:sz w:val="28"/>
          <w:szCs w:val="28"/>
        </w:rPr>
      </w:pPr>
    </w:p>
    <w:p w:rsidR="009D2876" w:rsidP="001F45C4" w:rsidRDefault="009D2876" w14:paraId="562885A6" w14:textId="6B9C0230">
      <w:pPr>
        <w:ind w:firstLine="720"/>
        <w:rPr>
          <w:b/>
          <w:bCs/>
          <w:sz w:val="28"/>
          <w:szCs w:val="28"/>
        </w:rPr>
      </w:pPr>
    </w:p>
    <w:p w:rsidR="009D2876" w:rsidP="001F45C4" w:rsidRDefault="009D2876" w14:paraId="5B0CDB87" w14:textId="174EC00F">
      <w:pPr>
        <w:ind w:firstLine="720"/>
        <w:rPr>
          <w:b/>
          <w:bCs/>
          <w:sz w:val="28"/>
          <w:szCs w:val="28"/>
        </w:rPr>
      </w:pPr>
    </w:p>
    <w:p w:rsidR="009D2876" w:rsidP="001F45C4" w:rsidRDefault="009D2876" w14:paraId="432AB626" w14:textId="589A9A35">
      <w:pPr>
        <w:ind w:firstLine="720"/>
        <w:rPr>
          <w:b/>
          <w:bCs/>
          <w:sz w:val="28"/>
          <w:szCs w:val="28"/>
        </w:rPr>
      </w:pPr>
    </w:p>
    <w:p w:rsidR="009D2876" w:rsidP="001F45C4" w:rsidRDefault="009D2876" w14:paraId="3E1ACB41" w14:textId="24F45AF3">
      <w:pPr>
        <w:ind w:firstLine="720"/>
        <w:rPr>
          <w:b/>
          <w:bCs/>
          <w:sz w:val="28"/>
          <w:szCs w:val="28"/>
        </w:rPr>
      </w:pPr>
    </w:p>
    <w:p w:rsidR="009D2876" w:rsidP="001F45C4" w:rsidRDefault="009D2876" w14:paraId="4D51EA0D" w14:textId="1CEB0082">
      <w:pPr>
        <w:ind w:firstLine="720"/>
        <w:rPr>
          <w:b/>
          <w:bCs/>
          <w:sz w:val="28"/>
          <w:szCs w:val="28"/>
        </w:rPr>
      </w:pPr>
    </w:p>
    <w:p w:rsidR="00C714CA" w:rsidP="001F45C4" w:rsidRDefault="00C714CA" w14:paraId="7E7F3FEF" w14:textId="72C4A351">
      <w:pPr>
        <w:ind w:firstLine="720"/>
        <w:rPr>
          <w:b/>
          <w:bCs/>
          <w:sz w:val="28"/>
          <w:szCs w:val="28"/>
        </w:rPr>
      </w:pPr>
    </w:p>
    <w:p w:rsidR="00C714CA" w:rsidP="001F45C4" w:rsidRDefault="00C714CA" w14:paraId="7CBA3F0D" w14:textId="1011D3D5">
      <w:pPr>
        <w:ind w:firstLine="720"/>
        <w:rPr>
          <w:b/>
          <w:bCs/>
          <w:sz w:val="28"/>
          <w:szCs w:val="28"/>
        </w:rPr>
      </w:pPr>
    </w:p>
    <w:p w:rsidR="00B5060E" w:rsidP="001F45C4" w:rsidRDefault="00B5060E" w14:paraId="4B243F18" w14:textId="48955BC7">
      <w:pPr>
        <w:ind w:firstLine="720"/>
        <w:rPr>
          <w:b/>
          <w:bCs/>
          <w:sz w:val="28"/>
          <w:szCs w:val="28"/>
        </w:rPr>
      </w:pPr>
    </w:p>
    <w:p w:rsidR="00B5060E" w:rsidP="001F45C4" w:rsidRDefault="00B5060E" w14:paraId="24EEB5E4" w14:textId="74C4A213">
      <w:pPr>
        <w:ind w:firstLine="720"/>
        <w:rPr>
          <w:b/>
          <w:bCs/>
          <w:sz w:val="28"/>
          <w:szCs w:val="28"/>
        </w:rPr>
      </w:pPr>
    </w:p>
    <w:p w:rsidR="00B5060E" w:rsidP="002A00F0" w:rsidRDefault="00B5060E" w14:paraId="15EC3572" w14:textId="77777777">
      <w:pPr>
        <w:rPr>
          <w:b/>
          <w:bCs/>
          <w:sz w:val="28"/>
          <w:szCs w:val="28"/>
        </w:rPr>
      </w:pPr>
    </w:p>
    <w:p w:rsidR="009D2876" w:rsidP="001F45C4" w:rsidRDefault="009D2876" w14:paraId="69FC5808" w14:textId="10CA098B">
      <w:pPr>
        <w:ind w:firstLine="720"/>
        <w:rPr>
          <w:b/>
          <w:bCs/>
          <w:sz w:val="28"/>
          <w:szCs w:val="28"/>
        </w:rPr>
      </w:pPr>
    </w:p>
    <w:p w:rsidR="009D2876" w:rsidP="00060D76" w:rsidRDefault="00C714CA" w14:paraId="31DCDCC8" w14:textId="020AAB8B">
      <w:pPr>
        <w:pStyle w:val="ListParagraph"/>
        <w:numPr>
          <w:ilvl w:val="2"/>
          <w:numId w:val="48"/>
        </w:numPr>
        <w:rPr>
          <w:b/>
          <w:bCs/>
          <w:sz w:val="28"/>
          <w:szCs w:val="28"/>
        </w:rPr>
      </w:pPr>
      <w:r w:rsidRPr="00C714CA">
        <w:rPr>
          <w:b/>
          <w:bCs/>
          <w:sz w:val="28"/>
          <w:szCs w:val="28"/>
        </w:rPr>
        <w:t>Scheduling Requirements:</w:t>
      </w:r>
    </w:p>
    <w:p w:rsidR="00F945B1" w:rsidP="00F945B1" w:rsidRDefault="00711018" w14:paraId="4852DD02" w14:textId="71340F1C">
      <w:pPr>
        <w:pStyle w:val="ListParagraph"/>
        <w:ind w:left="1440"/>
        <w:rPr>
          <w:b/>
          <w:bCs/>
          <w:sz w:val="28"/>
          <w:szCs w:val="28"/>
          <w:u w:val="single"/>
        </w:rPr>
      </w:pPr>
      <w:r w:rsidRPr="009E5CB7">
        <w:rPr>
          <w:b/>
          <w:bCs/>
          <w:sz w:val="28"/>
          <w:szCs w:val="28"/>
          <w:u w:val="single"/>
        </w:rPr>
        <w:drawing>
          <wp:anchor distT="0" distB="0" distL="114300" distR="114300" simplePos="0" relativeHeight="251658258" behindDoc="0" locked="0" layoutInCell="1" allowOverlap="1" wp14:anchorId="24394089" wp14:editId="6DD883EA">
            <wp:simplePos x="0" y="0"/>
            <wp:positionH relativeFrom="margin">
              <wp:posOffset>444500</wp:posOffset>
            </wp:positionH>
            <wp:positionV relativeFrom="paragraph">
              <wp:posOffset>3561080</wp:posOffset>
            </wp:positionV>
            <wp:extent cx="4389120" cy="274383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389120" cy="2743835"/>
                    </a:xfrm>
                    <a:prstGeom prst="rect">
                      <a:avLst/>
                    </a:prstGeom>
                  </pic:spPr>
                </pic:pic>
              </a:graphicData>
            </a:graphic>
            <wp14:sizeRelH relativeFrom="margin">
              <wp14:pctWidth>0</wp14:pctWidth>
            </wp14:sizeRelH>
            <wp14:sizeRelV relativeFrom="margin">
              <wp14:pctHeight>0</wp14:pctHeight>
            </wp14:sizeRelV>
          </wp:anchor>
        </w:drawing>
      </w:r>
      <w:r w:rsidRPr="00324B9F">
        <w:rPr>
          <w:b/>
          <w:bCs/>
          <w:sz w:val="28"/>
          <w:szCs w:val="28"/>
          <w:u w:val="single"/>
          <w:lang w:val="en-US"/>
        </w:rPr>
        <w:drawing>
          <wp:anchor distT="0" distB="0" distL="114300" distR="114300" simplePos="0" relativeHeight="251658257" behindDoc="0" locked="0" layoutInCell="1" allowOverlap="1" wp14:anchorId="10E30698" wp14:editId="7791DFFF">
            <wp:simplePos x="0" y="0"/>
            <wp:positionH relativeFrom="margin">
              <wp:posOffset>393700</wp:posOffset>
            </wp:positionH>
            <wp:positionV relativeFrom="paragraph">
              <wp:posOffset>315595</wp:posOffset>
            </wp:positionV>
            <wp:extent cx="4438650" cy="32594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438650" cy="3259455"/>
                    </a:xfrm>
                    <a:prstGeom prst="rect">
                      <a:avLst/>
                    </a:prstGeom>
                  </pic:spPr>
                </pic:pic>
              </a:graphicData>
            </a:graphic>
            <wp14:sizeRelH relativeFrom="margin">
              <wp14:pctWidth>0</wp14:pctWidth>
            </wp14:sizeRelH>
            <wp14:sizeRelV relativeFrom="margin">
              <wp14:pctHeight>0</wp14:pctHeight>
            </wp14:sizeRelV>
          </wp:anchor>
        </w:drawing>
      </w:r>
      <w:r w:rsidRPr="00B177A5" w:rsidR="00F945B1">
        <w:rPr>
          <w:b/>
          <w:bCs/>
          <w:sz w:val="28"/>
          <w:szCs w:val="28"/>
          <w:u w:val="single"/>
        </w:rPr>
        <w:t>Precedence Table:</w:t>
      </w:r>
    </w:p>
    <w:p w:rsidR="002A00F0" w:rsidP="00F945B1" w:rsidRDefault="002A00F0" w14:paraId="57287E6A" w14:textId="4E80E777">
      <w:pPr>
        <w:pStyle w:val="ListParagraph"/>
        <w:ind w:left="1440"/>
        <w:rPr>
          <w:b/>
          <w:bCs/>
          <w:sz w:val="28"/>
          <w:szCs w:val="28"/>
          <w:u w:val="single"/>
        </w:rPr>
      </w:pPr>
    </w:p>
    <w:p w:rsidRPr="00B423C7" w:rsidR="00BC3B2E" w:rsidP="00D477B6" w:rsidRDefault="00BC3B2E" w14:paraId="01A72A82" w14:textId="51EB23E2">
      <w:pPr>
        <w:rPr>
          <w:b/>
          <w:bCs/>
          <w:sz w:val="28"/>
          <w:szCs w:val="28"/>
          <w:u w:val="single"/>
          <w:lang w:val="en-US"/>
        </w:rPr>
      </w:pPr>
    </w:p>
    <w:p w:rsidR="00BC3B2E" w:rsidP="00F945B1" w:rsidRDefault="00BC3B2E" w14:paraId="4886FFB8" w14:textId="7A215A32">
      <w:pPr>
        <w:pStyle w:val="ListParagraph"/>
        <w:ind w:left="1440"/>
        <w:rPr>
          <w:b/>
          <w:bCs/>
          <w:sz w:val="28"/>
          <w:szCs w:val="28"/>
          <w:u w:val="single"/>
        </w:rPr>
      </w:pPr>
    </w:p>
    <w:p w:rsidR="008B16CB" w:rsidP="00F945B1" w:rsidRDefault="008B16CB" w14:paraId="15745A2F" w14:textId="48BCBC07">
      <w:pPr>
        <w:pStyle w:val="ListParagraph"/>
        <w:ind w:left="1440"/>
        <w:rPr>
          <w:b/>
          <w:bCs/>
          <w:sz w:val="28"/>
          <w:szCs w:val="28"/>
          <w:u w:val="single"/>
        </w:rPr>
      </w:pPr>
    </w:p>
    <w:p w:rsidR="00AD529A" w:rsidP="00F945B1" w:rsidRDefault="00AD529A" w14:paraId="31695C22" w14:textId="44550D09">
      <w:pPr>
        <w:pStyle w:val="ListParagraph"/>
        <w:ind w:left="1440"/>
        <w:rPr>
          <w:b/>
          <w:bCs/>
          <w:sz w:val="28"/>
          <w:szCs w:val="28"/>
          <w:u w:val="single"/>
        </w:rPr>
      </w:pPr>
    </w:p>
    <w:p w:rsidR="00BC3B2E" w:rsidP="00F945B1" w:rsidRDefault="00BC3B2E" w14:paraId="6692D0DD" w14:textId="4821A481">
      <w:pPr>
        <w:pStyle w:val="ListParagraph"/>
        <w:ind w:left="1440"/>
        <w:rPr>
          <w:b/>
          <w:bCs/>
          <w:sz w:val="28"/>
          <w:szCs w:val="28"/>
          <w:u w:val="single"/>
        </w:rPr>
      </w:pPr>
    </w:p>
    <w:p w:rsidRPr="00520B7B" w:rsidR="00BC3B2E" w:rsidP="00520B7B" w:rsidRDefault="00711018" w14:paraId="57FB161A" w14:textId="631FC814">
      <w:pPr>
        <w:rPr>
          <w:b/>
          <w:bCs/>
          <w:sz w:val="28"/>
          <w:szCs w:val="28"/>
          <w:u w:val="single"/>
        </w:rPr>
      </w:pPr>
      <w:r w:rsidRPr="00711018">
        <w:rPr>
          <w:b/>
          <w:bCs/>
          <w:sz w:val="28"/>
          <w:szCs w:val="28"/>
          <w:u w:val="single"/>
        </w:rPr>
        <w:lastRenderedPageBreak/>
        <w:drawing>
          <wp:anchor distT="0" distB="0" distL="114300" distR="114300" simplePos="0" relativeHeight="251658260" behindDoc="0" locked="0" layoutInCell="1" allowOverlap="1" wp14:anchorId="40D27DA7" wp14:editId="45D0F202">
            <wp:simplePos x="0" y="0"/>
            <wp:positionH relativeFrom="margin">
              <wp:posOffset>234950</wp:posOffset>
            </wp:positionH>
            <wp:positionV relativeFrom="paragraph">
              <wp:posOffset>3074670</wp:posOffset>
            </wp:positionV>
            <wp:extent cx="4667250" cy="3128645"/>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667250" cy="3128645"/>
                    </a:xfrm>
                    <a:prstGeom prst="rect">
                      <a:avLst/>
                    </a:prstGeom>
                  </pic:spPr>
                </pic:pic>
              </a:graphicData>
            </a:graphic>
            <wp14:sizeRelH relativeFrom="margin">
              <wp14:pctWidth>0</wp14:pctWidth>
            </wp14:sizeRelH>
            <wp14:sizeRelV relativeFrom="margin">
              <wp14:pctHeight>0</wp14:pctHeight>
            </wp14:sizeRelV>
          </wp:anchor>
        </w:drawing>
      </w:r>
      <w:r w:rsidRPr="006D6D16">
        <w:rPr>
          <w:b/>
          <w:bCs/>
          <w:sz w:val="28"/>
          <w:szCs w:val="28"/>
          <w:u w:val="single"/>
        </w:rPr>
        <w:drawing>
          <wp:anchor distT="0" distB="0" distL="114300" distR="114300" simplePos="0" relativeHeight="251658259" behindDoc="0" locked="0" layoutInCell="1" allowOverlap="1" wp14:anchorId="6B636D17" wp14:editId="67B13365">
            <wp:simplePos x="0" y="0"/>
            <wp:positionH relativeFrom="column">
              <wp:posOffset>203200</wp:posOffset>
            </wp:positionH>
            <wp:positionV relativeFrom="paragraph">
              <wp:posOffset>217170</wp:posOffset>
            </wp:positionV>
            <wp:extent cx="4648200" cy="286639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4648200" cy="2866390"/>
                    </a:xfrm>
                    <a:prstGeom prst="rect">
                      <a:avLst/>
                    </a:prstGeom>
                  </pic:spPr>
                </pic:pic>
              </a:graphicData>
            </a:graphic>
            <wp14:sizeRelH relativeFrom="margin">
              <wp14:pctWidth>0</wp14:pctWidth>
            </wp14:sizeRelH>
            <wp14:sizeRelV relativeFrom="margin">
              <wp14:pctHeight>0</wp14:pctHeight>
            </wp14:sizeRelV>
          </wp:anchor>
        </w:drawing>
      </w:r>
    </w:p>
    <w:p w:rsidR="00711018" w:rsidP="00F945B1" w:rsidRDefault="00711018" w14:paraId="0464FAEE" w14:textId="77777777">
      <w:pPr>
        <w:pStyle w:val="ListParagraph"/>
        <w:ind w:left="1440"/>
        <w:rPr>
          <w:b/>
          <w:bCs/>
          <w:sz w:val="28"/>
          <w:szCs w:val="28"/>
          <w:u w:val="single"/>
        </w:rPr>
      </w:pPr>
    </w:p>
    <w:p w:rsidR="00711018" w:rsidP="00F945B1" w:rsidRDefault="00711018" w14:paraId="2E512889" w14:textId="77777777">
      <w:pPr>
        <w:pStyle w:val="ListParagraph"/>
        <w:ind w:left="1440"/>
        <w:rPr>
          <w:b/>
          <w:bCs/>
          <w:sz w:val="28"/>
          <w:szCs w:val="28"/>
          <w:u w:val="single"/>
        </w:rPr>
      </w:pPr>
    </w:p>
    <w:p w:rsidR="00711018" w:rsidP="00F945B1" w:rsidRDefault="00711018" w14:paraId="0821F76C" w14:textId="77777777">
      <w:pPr>
        <w:pStyle w:val="ListParagraph"/>
        <w:ind w:left="1440"/>
        <w:rPr>
          <w:b/>
          <w:bCs/>
          <w:sz w:val="28"/>
          <w:szCs w:val="28"/>
          <w:u w:val="single"/>
        </w:rPr>
      </w:pPr>
    </w:p>
    <w:p w:rsidR="00711018" w:rsidP="00F945B1" w:rsidRDefault="00711018" w14:paraId="7B1BB919" w14:textId="77777777">
      <w:pPr>
        <w:pStyle w:val="ListParagraph"/>
        <w:ind w:left="1440"/>
        <w:rPr>
          <w:b/>
          <w:bCs/>
          <w:sz w:val="28"/>
          <w:szCs w:val="28"/>
          <w:u w:val="single"/>
        </w:rPr>
      </w:pPr>
    </w:p>
    <w:p w:rsidR="00711018" w:rsidP="00F945B1" w:rsidRDefault="00711018" w14:paraId="14EE9A1D" w14:textId="77777777">
      <w:pPr>
        <w:pStyle w:val="ListParagraph"/>
        <w:ind w:left="1440"/>
        <w:rPr>
          <w:b/>
          <w:bCs/>
          <w:sz w:val="28"/>
          <w:szCs w:val="28"/>
          <w:u w:val="single"/>
        </w:rPr>
      </w:pPr>
    </w:p>
    <w:p w:rsidR="00711018" w:rsidP="00F945B1" w:rsidRDefault="00711018" w14:paraId="757CC5D8" w14:textId="77777777">
      <w:pPr>
        <w:pStyle w:val="ListParagraph"/>
        <w:ind w:left="1440"/>
        <w:rPr>
          <w:b/>
          <w:bCs/>
          <w:sz w:val="28"/>
          <w:szCs w:val="28"/>
          <w:u w:val="single"/>
        </w:rPr>
      </w:pPr>
    </w:p>
    <w:p w:rsidR="00711018" w:rsidP="00F945B1" w:rsidRDefault="00711018" w14:paraId="0D737171" w14:textId="77777777">
      <w:pPr>
        <w:pStyle w:val="ListParagraph"/>
        <w:ind w:left="1440"/>
        <w:rPr>
          <w:b/>
          <w:bCs/>
          <w:sz w:val="28"/>
          <w:szCs w:val="28"/>
          <w:u w:val="single"/>
        </w:rPr>
      </w:pPr>
    </w:p>
    <w:p w:rsidR="00711018" w:rsidP="00F945B1" w:rsidRDefault="00711018" w14:paraId="75E1AA1D" w14:textId="77777777">
      <w:pPr>
        <w:pStyle w:val="ListParagraph"/>
        <w:ind w:left="1440"/>
        <w:rPr>
          <w:b/>
          <w:bCs/>
          <w:sz w:val="28"/>
          <w:szCs w:val="28"/>
          <w:u w:val="single"/>
        </w:rPr>
      </w:pPr>
    </w:p>
    <w:p w:rsidR="00F945B1" w:rsidP="00F945B1" w:rsidRDefault="00CC342F" w14:paraId="59EB0723" w14:textId="0372301A">
      <w:pPr>
        <w:pStyle w:val="ListParagraph"/>
        <w:ind w:left="1440"/>
        <w:rPr>
          <w:b/>
          <w:bCs/>
          <w:sz w:val="28"/>
          <w:szCs w:val="28"/>
          <w:u w:val="single"/>
        </w:rPr>
      </w:pPr>
      <w:r w:rsidRPr="00B177A5">
        <w:rPr>
          <w:b/>
          <w:bCs/>
          <w:sz w:val="28"/>
          <w:szCs w:val="28"/>
          <w:u w:val="single"/>
        </w:rPr>
        <w:lastRenderedPageBreak/>
        <w:t>Gantt Chart:</w:t>
      </w:r>
    </w:p>
    <w:p w:rsidR="00F12951" w:rsidP="00F945B1" w:rsidRDefault="0033281C" w14:paraId="0FA5EBF3" w14:textId="4370C3B4">
      <w:pPr>
        <w:pStyle w:val="ListParagraph"/>
        <w:ind w:left="1440"/>
        <w:rPr>
          <w:b/>
          <w:bCs/>
          <w:sz w:val="28"/>
          <w:szCs w:val="28"/>
          <w:u w:val="single"/>
        </w:rPr>
      </w:pPr>
      <w:r w:rsidRPr="0033281C">
        <w:rPr>
          <w:b/>
          <w:bCs/>
          <w:sz w:val="28"/>
          <w:szCs w:val="28"/>
          <w:u w:val="single"/>
        </w:rPr>
        <w:drawing>
          <wp:anchor distT="0" distB="0" distL="114300" distR="114300" simplePos="0" relativeHeight="251658261" behindDoc="0" locked="0" layoutInCell="1" allowOverlap="1" wp14:anchorId="65F24DC8" wp14:editId="0F8DEB92">
            <wp:simplePos x="0" y="0"/>
            <wp:positionH relativeFrom="margin">
              <wp:align>right</wp:align>
            </wp:positionH>
            <wp:positionV relativeFrom="paragraph">
              <wp:posOffset>361950</wp:posOffset>
            </wp:positionV>
            <wp:extent cx="5943600" cy="242252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422525"/>
                    </a:xfrm>
                    <a:prstGeom prst="rect">
                      <a:avLst/>
                    </a:prstGeom>
                  </pic:spPr>
                </pic:pic>
              </a:graphicData>
            </a:graphic>
          </wp:anchor>
        </w:drawing>
      </w:r>
    </w:p>
    <w:p w:rsidR="00DA7DA2" w:rsidP="00F945B1" w:rsidRDefault="00DA7DA2" w14:paraId="7D47AFA6" w14:textId="7E1591D9">
      <w:pPr>
        <w:pStyle w:val="ListParagraph"/>
        <w:ind w:left="1440"/>
        <w:rPr>
          <w:b/>
          <w:bCs/>
          <w:sz w:val="28"/>
          <w:szCs w:val="28"/>
          <w:u w:val="single"/>
        </w:rPr>
      </w:pPr>
    </w:p>
    <w:p w:rsidR="007E72A1" w:rsidP="00F945B1" w:rsidRDefault="0063197B" w14:paraId="48AA2316" w14:textId="1C893496">
      <w:pPr>
        <w:pStyle w:val="ListParagraph"/>
        <w:ind w:left="1440"/>
        <w:rPr>
          <w:b/>
          <w:bCs/>
          <w:sz w:val="28"/>
          <w:szCs w:val="28"/>
          <w:u w:val="single"/>
        </w:rPr>
      </w:pPr>
      <w:r w:rsidRPr="009920C1">
        <w:rPr>
          <w:b/>
          <w:bCs/>
          <w:sz w:val="28"/>
          <w:szCs w:val="28"/>
          <w:u w:val="single"/>
        </w:rPr>
        <w:drawing>
          <wp:anchor distT="0" distB="0" distL="114300" distR="114300" simplePos="0" relativeHeight="251658262" behindDoc="0" locked="0" layoutInCell="1" allowOverlap="1" wp14:anchorId="38931933" wp14:editId="7FC881E3">
            <wp:simplePos x="0" y="0"/>
            <wp:positionH relativeFrom="column">
              <wp:posOffset>-31750</wp:posOffset>
            </wp:positionH>
            <wp:positionV relativeFrom="paragraph">
              <wp:posOffset>313055</wp:posOffset>
            </wp:positionV>
            <wp:extent cx="5943600" cy="1861185"/>
            <wp:effectExtent l="0" t="0" r="0" b="571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1861185"/>
                    </a:xfrm>
                    <a:prstGeom prst="rect">
                      <a:avLst/>
                    </a:prstGeom>
                  </pic:spPr>
                </pic:pic>
              </a:graphicData>
            </a:graphic>
          </wp:anchor>
        </w:drawing>
      </w:r>
    </w:p>
    <w:p w:rsidR="007E72A1" w:rsidP="00F945B1" w:rsidRDefault="007E72A1" w14:paraId="68DA1D1B" w14:textId="0830386D">
      <w:pPr>
        <w:pStyle w:val="ListParagraph"/>
        <w:ind w:left="1440"/>
        <w:rPr>
          <w:b/>
          <w:bCs/>
          <w:sz w:val="28"/>
          <w:szCs w:val="28"/>
          <w:u w:val="single"/>
        </w:rPr>
      </w:pPr>
    </w:p>
    <w:p w:rsidR="007E72A1" w:rsidP="00F945B1" w:rsidRDefault="007E72A1" w14:paraId="70DC5D5F" w14:textId="4044FA2E">
      <w:pPr>
        <w:pStyle w:val="ListParagraph"/>
        <w:ind w:left="1440"/>
        <w:rPr>
          <w:b/>
          <w:bCs/>
          <w:sz w:val="28"/>
          <w:szCs w:val="28"/>
          <w:u w:val="single"/>
        </w:rPr>
      </w:pPr>
    </w:p>
    <w:p w:rsidR="007E72A1" w:rsidP="00F945B1" w:rsidRDefault="007E72A1" w14:paraId="2AEBC58C" w14:textId="33199330">
      <w:pPr>
        <w:pStyle w:val="ListParagraph"/>
        <w:ind w:left="1440"/>
        <w:rPr>
          <w:b/>
          <w:bCs/>
          <w:sz w:val="28"/>
          <w:szCs w:val="28"/>
          <w:u w:val="single"/>
          <w:lang w:val="en-US"/>
        </w:rPr>
      </w:pPr>
    </w:p>
    <w:p w:rsidR="00520B7B" w:rsidP="00F945B1" w:rsidRDefault="00520B7B" w14:paraId="21F76EF5" w14:textId="77777777">
      <w:pPr>
        <w:pStyle w:val="ListParagraph"/>
        <w:ind w:left="1440"/>
        <w:rPr>
          <w:b/>
          <w:bCs/>
          <w:sz w:val="28"/>
          <w:szCs w:val="28"/>
          <w:u w:val="single"/>
          <w:lang w:val="en-US"/>
        </w:rPr>
      </w:pPr>
    </w:p>
    <w:p w:rsidRPr="00223F29" w:rsidR="00520B7B" w:rsidP="00F945B1" w:rsidRDefault="00520B7B" w14:paraId="3E85FB1C" w14:textId="77777777">
      <w:pPr>
        <w:pStyle w:val="ListParagraph"/>
        <w:ind w:left="1440"/>
        <w:rPr>
          <w:b/>
          <w:bCs/>
          <w:sz w:val="28"/>
          <w:szCs w:val="28"/>
          <w:u w:val="single"/>
          <w:lang w:val="en-US"/>
        </w:rPr>
      </w:pPr>
    </w:p>
    <w:p w:rsidR="007E72A1" w:rsidP="00F945B1" w:rsidRDefault="007E72A1" w14:paraId="365F24E7" w14:textId="77777777">
      <w:pPr>
        <w:pStyle w:val="ListParagraph"/>
        <w:ind w:left="1440"/>
        <w:rPr>
          <w:b/>
          <w:bCs/>
          <w:sz w:val="28"/>
          <w:szCs w:val="28"/>
          <w:u w:val="single"/>
        </w:rPr>
      </w:pPr>
    </w:p>
    <w:p w:rsidR="007E72A1" w:rsidP="00F945B1" w:rsidRDefault="007E72A1" w14:paraId="527BB616" w14:textId="77777777">
      <w:pPr>
        <w:pStyle w:val="ListParagraph"/>
        <w:ind w:left="1440"/>
        <w:rPr>
          <w:b/>
          <w:bCs/>
          <w:sz w:val="28"/>
          <w:szCs w:val="28"/>
          <w:u w:val="single"/>
        </w:rPr>
      </w:pPr>
    </w:p>
    <w:p w:rsidR="007E72A1" w:rsidP="00F945B1" w:rsidRDefault="007E72A1" w14:paraId="38D70ABD" w14:textId="77777777">
      <w:pPr>
        <w:pStyle w:val="ListParagraph"/>
        <w:ind w:left="1440"/>
        <w:rPr>
          <w:b/>
          <w:bCs/>
          <w:sz w:val="28"/>
          <w:szCs w:val="28"/>
          <w:u w:val="single"/>
        </w:rPr>
      </w:pPr>
    </w:p>
    <w:p w:rsidR="007E72A1" w:rsidP="00F945B1" w:rsidRDefault="007E72A1" w14:paraId="70514519" w14:textId="77777777">
      <w:pPr>
        <w:pStyle w:val="ListParagraph"/>
        <w:ind w:left="1440"/>
        <w:rPr>
          <w:b/>
          <w:bCs/>
          <w:sz w:val="28"/>
          <w:szCs w:val="28"/>
          <w:u w:val="single"/>
        </w:rPr>
      </w:pPr>
    </w:p>
    <w:p w:rsidR="007E72A1" w:rsidP="00F945B1" w:rsidRDefault="007E72A1" w14:paraId="162D9EF1" w14:textId="77777777">
      <w:pPr>
        <w:pStyle w:val="ListParagraph"/>
        <w:ind w:left="1440"/>
        <w:rPr>
          <w:b/>
          <w:bCs/>
          <w:sz w:val="28"/>
          <w:szCs w:val="28"/>
          <w:u w:val="single"/>
        </w:rPr>
      </w:pPr>
    </w:p>
    <w:p w:rsidR="007E72A1" w:rsidP="00F945B1" w:rsidRDefault="007E72A1" w14:paraId="384BEAEB" w14:textId="77777777">
      <w:pPr>
        <w:pStyle w:val="ListParagraph"/>
        <w:ind w:left="1440"/>
        <w:rPr>
          <w:b/>
          <w:bCs/>
          <w:sz w:val="28"/>
          <w:szCs w:val="28"/>
          <w:u w:val="single"/>
        </w:rPr>
      </w:pPr>
    </w:p>
    <w:p w:rsidR="007E72A1" w:rsidP="00F945B1" w:rsidRDefault="007E72A1" w14:paraId="70BBEF53" w14:textId="77777777">
      <w:pPr>
        <w:pStyle w:val="ListParagraph"/>
        <w:ind w:left="1440"/>
        <w:rPr>
          <w:b/>
          <w:bCs/>
          <w:sz w:val="28"/>
          <w:szCs w:val="28"/>
          <w:u w:val="single"/>
        </w:rPr>
      </w:pPr>
    </w:p>
    <w:p w:rsidR="007E72A1" w:rsidP="00F945B1" w:rsidRDefault="003E4C98" w14:paraId="4CA69B11" w14:textId="7AB90120">
      <w:pPr>
        <w:pStyle w:val="ListParagraph"/>
        <w:ind w:left="1440"/>
        <w:rPr>
          <w:b/>
          <w:bCs/>
          <w:sz w:val="28"/>
          <w:szCs w:val="28"/>
          <w:u w:val="single"/>
        </w:rPr>
      </w:pPr>
      <w:r w:rsidRPr="003E4C98">
        <w:rPr>
          <w:b/>
          <w:bCs/>
          <w:sz w:val="28"/>
          <w:szCs w:val="28"/>
          <w:u w:val="single"/>
        </w:rPr>
        <w:lastRenderedPageBreak/>
        <w:drawing>
          <wp:anchor distT="0" distB="0" distL="114300" distR="114300" simplePos="0" relativeHeight="251658265" behindDoc="0" locked="0" layoutInCell="1" allowOverlap="1" wp14:anchorId="7CC04CA9" wp14:editId="6960B5FA">
            <wp:simplePos x="0" y="0"/>
            <wp:positionH relativeFrom="column">
              <wp:posOffset>69850</wp:posOffset>
            </wp:positionH>
            <wp:positionV relativeFrom="paragraph">
              <wp:posOffset>5189220</wp:posOffset>
            </wp:positionV>
            <wp:extent cx="5943600" cy="2359660"/>
            <wp:effectExtent l="0" t="0" r="0" b="254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359660"/>
                    </a:xfrm>
                    <a:prstGeom prst="rect">
                      <a:avLst/>
                    </a:prstGeom>
                  </pic:spPr>
                </pic:pic>
              </a:graphicData>
            </a:graphic>
          </wp:anchor>
        </w:drawing>
      </w:r>
      <w:r w:rsidRPr="00EC6773" w:rsidR="00EC6773">
        <w:rPr>
          <w:b/>
          <w:bCs/>
          <w:sz w:val="28"/>
          <w:szCs w:val="28"/>
          <w:u w:val="single"/>
        </w:rPr>
        <w:drawing>
          <wp:anchor distT="0" distB="0" distL="114300" distR="114300" simplePos="0" relativeHeight="251658264" behindDoc="0" locked="0" layoutInCell="1" allowOverlap="1" wp14:anchorId="19203EB5" wp14:editId="25F03819">
            <wp:simplePos x="0" y="0"/>
            <wp:positionH relativeFrom="margin">
              <wp:align>right</wp:align>
            </wp:positionH>
            <wp:positionV relativeFrom="paragraph">
              <wp:posOffset>2769870</wp:posOffset>
            </wp:positionV>
            <wp:extent cx="5943600" cy="221297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212975"/>
                    </a:xfrm>
                    <a:prstGeom prst="rect">
                      <a:avLst/>
                    </a:prstGeom>
                  </pic:spPr>
                </pic:pic>
              </a:graphicData>
            </a:graphic>
          </wp:anchor>
        </w:drawing>
      </w:r>
      <w:r w:rsidRPr="0063197B" w:rsidR="0063197B">
        <w:rPr>
          <w:b/>
          <w:bCs/>
          <w:sz w:val="28"/>
          <w:szCs w:val="28"/>
          <w:u w:val="single"/>
        </w:rPr>
        <w:drawing>
          <wp:anchor distT="0" distB="0" distL="114300" distR="114300" simplePos="0" relativeHeight="251658263" behindDoc="0" locked="0" layoutInCell="1" allowOverlap="1" wp14:anchorId="1433D336" wp14:editId="6E46D659">
            <wp:simplePos x="0" y="0"/>
            <wp:positionH relativeFrom="margin">
              <wp:align>right</wp:align>
            </wp:positionH>
            <wp:positionV relativeFrom="paragraph">
              <wp:posOffset>58420</wp:posOffset>
            </wp:positionV>
            <wp:extent cx="5943600" cy="2417445"/>
            <wp:effectExtent l="0" t="0" r="0" b="190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417445"/>
                    </a:xfrm>
                    <a:prstGeom prst="rect">
                      <a:avLst/>
                    </a:prstGeom>
                  </pic:spPr>
                </pic:pic>
              </a:graphicData>
            </a:graphic>
          </wp:anchor>
        </w:drawing>
      </w:r>
    </w:p>
    <w:p w:rsidR="007E72A1" w:rsidP="00F945B1" w:rsidRDefault="007E72A1" w14:paraId="0C27F637" w14:textId="5185D873">
      <w:pPr>
        <w:pStyle w:val="ListParagraph"/>
        <w:ind w:left="1440"/>
        <w:rPr>
          <w:b/>
          <w:bCs/>
          <w:sz w:val="28"/>
          <w:szCs w:val="28"/>
          <w:u w:val="single"/>
        </w:rPr>
      </w:pPr>
    </w:p>
    <w:p w:rsidR="007E72A1" w:rsidP="00F945B1" w:rsidRDefault="007E72A1" w14:paraId="259A74DD" w14:textId="00E8B6CA">
      <w:pPr>
        <w:pStyle w:val="ListParagraph"/>
        <w:ind w:left="1440"/>
        <w:rPr>
          <w:b/>
          <w:bCs/>
          <w:sz w:val="28"/>
          <w:szCs w:val="28"/>
          <w:u w:val="single"/>
        </w:rPr>
      </w:pPr>
    </w:p>
    <w:p w:rsidR="00B50D71" w:rsidP="00F945B1" w:rsidRDefault="00B45DC0" w14:paraId="0DC14065" w14:textId="6EDC3B77">
      <w:pPr>
        <w:pStyle w:val="ListParagraph"/>
        <w:ind w:left="1440"/>
        <w:rPr>
          <w:b/>
          <w:bCs/>
          <w:sz w:val="28"/>
          <w:szCs w:val="28"/>
          <w:u w:val="single"/>
        </w:rPr>
      </w:pPr>
      <w:r w:rsidRPr="00B45DC0">
        <w:rPr>
          <w:b/>
          <w:bCs/>
          <w:sz w:val="28"/>
          <w:szCs w:val="28"/>
          <w:u w:val="single"/>
        </w:rPr>
        <w:lastRenderedPageBreak/>
        <w:drawing>
          <wp:anchor distT="0" distB="0" distL="114300" distR="114300" simplePos="0" relativeHeight="251658267" behindDoc="0" locked="0" layoutInCell="1" allowOverlap="1" wp14:anchorId="1A33FDD0" wp14:editId="2C51D726">
            <wp:simplePos x="0" y="0"/>
            <wp:positionH relativeFrom="margin">
              <wp:align>right</wp:align>
            </wp:positionH>
            <wp:positionV relativeFrom="paragraph">
              <wp:posOffset>3182620</wp:posOffset>
            </wp:positionV>
            <wp:extent cx="5943600" cy="2985770"/>
            <wp:effectExtent l="0" t="0" r="0" b="508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anchor>
        </w:drawing>
      </w:r>
      <w:r w:rsidRPr="00254567" w:rsidR="00254567">
        <w:rPr>
          <w:b/>
          <w:bCs/>
          <w:sz w:val="28"/>
          <w:szCs w:val="28"/>
          <w:u w:val="single"/>
        </w:rPr>
        <w:drawing>
          <wp:anchor distT="0" distB="0" distL="114300" distR="114300" simplePos="0" relativeHeight="251658266" behindDoc="0" locked="0" layoutInCell="1" allowOverlap="1" wp14:anchorId="541DEE5F" wp14:editId="100E8F37">
            <wp:simplePos x="0" y="0"/>
            <wp:positionH relativeFrom="margin">
              <wp:align>right</wp:align>
            </wp:positionH>
            <wp:positionV relativeFrom="paragraph">
              <wp:posOffset>0</wp:posOffset>
            </wp:positionV>
            <wp:extent cx="5943600" cy="294259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2942590"/>
                    </a:xfrm>
                    <a:prstGeom prst="rect">
                      <a:avLst/>
                    </a:prstGeom>
                  </pic:spPr>
                </pic:pic>
              </a:graphicData>
            </a:graphic>
          </wp:anchor>
        </w:drawing>
      </w:r>
    </w:p>
    <w:p w:rsidR="00B50D71" w:rsidP="00F945B1" w:rsidRDefault="00B50D71" w14:paraId="3529EBC0" w14:textId="1A996B46">
      <w:pPr>
        <w:pStyle w:val="ListParagraph"/>
        <w:ind w:left="1440"/>
        <w:rPr>
          <w:b/>
          <w:bCs/>
          <w:sz w:val="28"/>
          <w:szCs w:val="28"/>
          <w:u w:val="single"/>
        </w:rPr>
      </w:pPr>
    </w:p>
    <w:p w:rsidR="00690659" w:rsidP="00F945B1" w:rsidRDefault="00690659" w14:paraId="3A92752C" w14:textId="7C93C90C">
      <w:pPr>
        <w:pStyle w:val="ListParagraph"/>
        <w:ind w:left="1440"/>
        <w:rPr>
          <w:b/>
          <w:bCs/>
          <w:sz w:val="28"/>
          <w:szCs w:val="28"/>
          <w:u w:val="single"/>
        </w:rPr>
      </w:pPr>
    </w:p>
    <w:p w:rsidR="00690659" w:rsidP="00F945B1" w:rsidRDefault="00690659" w14:paraId="39EA73B6" w14:textId="7954926B">
      <w:pPr>
        <w:pStyle w:val="ListParagraph"/>
        <w:ind w:left="1440"/>
        <w:rPr>
          <w:b/>
          <w:bCs/>
          <w:sz w:val="28"/>
          <w:szCs w:val="28"/>
          <w:u w:val="single"/>
        </w:rPr>
      </w:pPr>
    </w:p>
    <w:p w:rsidR="00690659" w:rsidP="00F945B1" w:rsidRDefault="00690659" w14:paraId="4B9C0831" w14:textId="2A1409CE">
      <w:pPr>
        <w:pStyle w:val="ListParagraph"/>
        <w:ind w:left="1440"/>
        <w:rPr>
          <w:b/>
          <w:bCs/>
          <w:sz w:val="28"/>
          <w:szCs w:val="28"/>
          <w:u w:val="single"/>
        </w:rPr>
      </w:pPr>
    </w:p>
    <w:p w:rsidR="00690659" w:rsidP="00F945B1" w:rsidRDefault="00690659" w14:paraId="77F1FCD5" w14:textId="0CE0E012">
      <w:pPr>
        <w:pStyle w:val="ListParagraph"/>
        <w:ind w:left="1440"/>
        <w:rPr>
          <w:b/>
          <w:bCs/>
          <w:sz w:val="28"/>
          <w:szCs w:val="28"/>
          <w:u w:val="single"/>
        </w:rPr>
      </w:pPr>
    </w:p>
    <w:p w:rsidR="00690659" w:rsidP="00F945B1" w:rsidRDefault="00690659" w14:paraId="7E2A97D2" w14:textId="77777777">
      <w:pPr>
        <w:pStyle w:val="ListParagraph"/>
        <w:ind w:left="1440"/>
        <w:rPr>
          <w:b/>
          <w:bCs/>
          <w:sz w:val="28"/>
          <w:szCs w:val="28"/>
          <w:u w:val="single"/>
        </w:rPr>
      </w:pPr>
    </w:p>
    <w:p w:rsidRPr="00470382" w:rsidR="00B50D71" w:rsidP="00470382" w:rsidRDefault="00B50D71" w14:paraId="38A929AA" w14:textId="77777777">
      <w:pPr>
        <w:rPr>
          <w:b/>
          <w:bCs/>
          <w:sz w:val="28"/>
          <w:szCs w:val="28"/>
          <w:u w:val="single"/>
        </w:rPr>
      </w:pPr>
    </w:p>
    <w:p w:rsidRPr="00E558DA" w:rsidR="00B5060E" w:rsidP="00F945B1" w:rsidRDefault="00B5060E" w14:paraId="45024554" w14:textId="3A221C9F">
      <w:pPr>
        <w:pStyle w:val="ListParagraph"/>
        <w:ind w:left="1440"/>
        <w:rPr>
          <w:b/>
          <w:bCs/>
          <w:sz w:val="28"/>
          <w:szCs w:val="28"/>
          <w:u w:val="single"/>
          <w:lang w:val="en-US"/>
        </w:rPr>
      </w:pPr>
    </w:p>
    <w:p w:rsidR="00C714CA" w:rsidP="00060D76" w:rsidRDefault="00470382" w14:paraId="3AEFCF28" w14:textId="6A18C60A">
      <w:pPr>
        <w:pStyle w:val="ListParagraph"/>
        <w:numPr>
          <w:ilvl w:val="0"/>
          <w:numId w:val="49"/>
        </w:numPr>
        <w:rPr>
          <w:sz w:val="26"/>
          <w:szCs w:val="26"/>
        </w:rPr>
      </w:pPr>
      <w:r w:rsidRPr="003272DC">
        <w:rPr>
          <w:b/>
          <w:bCs/>
          <w:sz w:val="28"/>
          <w:szCs w:val="28"/>
          <w:u w:val="single"/>
        </w:rPr>
        <w:lastRenderedPageBreak/>
        <w:drawing>
          <wp:anchor distT="0" distB="0" distL="114300" distR="114300" simplePos="0" relativeHeight="251658268" behindDoc="0" locked="0" layoutInCell="1" allowOverlap="1" wp14:anchorId="3A958172" wp14:editId="168A37DB">
            <wp:simplePos x="0" y="0"/>
            <wp:positionH relativeFrom="column">
              <wp:posOffset>-340655</wp:posOffset>
            </wp:positionH>
            <wp:positionV relativeFrom="paragraph">
              <wp:posOffset>-133</wp:posOffset>
            </wp:positionV>
            <wp:extent cx="5943600" cy="2296160"/>
            <wp:effectExtent l="0" t="0" r="0" b="889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2296160"/>
                    </a:xfrm>
                    <a:prstGeom prst="rect">
                      <a:avLst/>
                    </a:prstGeom>
                  </pic:spPr>
                </pic:pic>
              </a:graphicData>
            </a:graphic>
            <wp14:sizeRelH relativeFrom="margin">
              <wp14:pctWidth>0</wp14:pctWidth>
            </wp14:sizeRelH>
            <wp14:sizeRelV relativeFrom="margin">
              <wp14:pctHeight>0</wp14:pctHeight>
            </wp14:sizeRelV>
          </wp:anchor>
        </w:drawing>
      </w:r>
      <w:r w:rsidRPr="00B177A5" w:rsidR="00E7022F">
        <w:rPr>
          <w:b/>
          <w:bCs/>
          <w:sz w:val="26"/>
          <w:szCs w:val="26"/>
          <w:u w:val="single"/>
        </w:rPr>
        <w:t>Analysis Phase:</w:t>
      </w:r>
      <w:r w:rsidRPr="00B177A5" w:rsidR="00E7022F">
        <w:rPr>
          <w:b/>
          <w:bCs/>
          <w:sz w:val="26"/>
          <w:szCs w:val="26"/>
        </w:rPr>
        <w:t xml:space="preserve"> </w:t>
      </w:r>
      <w:r w:rsidR="00E7022F">
        <w:rPr>
          <w:sz w:val="26"/>
          <w:szCs w:val="26"/>
        </w:rPr>
        <w:t>[Aya 203022]</w:t>
      </w:r>
    </w:p>
    <w:p w:rsidR="00320A23" w:rsidP="00320A23" w:rsidRDefault="00320A23" w14:paraId="6409348D" w14:textId="16A9906A">
      <w:pPr>
        <w:pStyle w:val="ListParagraph"/>
        <w:ind w:left="1080"/>
        <w:rPr>
          <w:sz w:val="26"/>
          <w:szCs w:val="26"/>
        </w:rPr>
      </w:pPr>
    </w:p>
    <w:p w:rsidR="000F0D9E" w:rsidP="00D76633" w:rsidRDefault="00B8795A" w14:paraId="4D08F780" w14:textId="6DF269AB">
      <w:pPr>
        <w:pStyle w:val="ListParagraph"/>
        <w:ind w:left="1080"/>
        <w:rPr>
          <w:sz w:val="28"/>
          <w:szCs w:val="28"/>
          <w:u w:val="single"/>
        </w:rPr>
      </w:pPr>
      <w:r>
        <w:rPr>
          <w:noProof/>
          <w:sz w:val="28"/>
          <w:szCs w:val="28"/>
          <w:u w:val="single"/>
          <w:lang w:val="en-US"/>
        </w:rPr>
        <w:drawing>
          <wp:anchor distT="0" distB="0" distL="114300" distR="114300" simplePos="0" relativeHeight="251658254" behindDoc="0" locked="0" layoutInCell="1" allowOverlap="1" wp14:anchorId="6E2177CB" wp14:editId="46816F68">
            <wp:simplePos x="0" y="0"/>
            <wp:positionH relativeFrom="column">
              <wp:posOffset>-229870</wp:posOffset>
            </wp:positionH>
            <wp:positionV relativeFrom="paragraph">
              <wp:posOffset>295275</wp:posOffset>
            </wp:positionV>
            <wp:extent cx="6698615" cy="2887345"/>
            <wp:effectExtent l="0" t="0" r="6985" b="825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698615" cy="2887345"/>
                    </a:xfrm>
                    <a:prstGeom prst="rect">
                      <a:avLst/>
                    </a:prstGeom>
                  </pic:spPr>
                </pic:pic>
              </a:graphicData>
            </a:graphic>
            <wp14:sizeRelH relativeFrom="margin">
              <wp14:pctWidth>0</wp14:pctWidth>
            </wp14:sizeRelH>
            <wp14:sizeRelV relativeFrom="margin">
              <wp14:pctHeight>0</wp14:pctHeight>
            </wp14:sizeRelV>
          </wp:anchor>
        </w:drawing>
      </w:r>
      <w:r w:rsidRPr="00320A23" w:rsidR="0052714B">
        <w:rPr>
          <w:sz w:val="28"/>
          <w:szCs w:val="28"/>
          <w:u w:val="single"/>
        </w:rPr>
        <w:t>CPM Scheduling:</w:t>
      </w:r>
    </w:p>
    <w:p w:rsidRPr="005C3A45" w:rsidR="000159AD" w:rsidP="00D76633" w:rsidRDefault="000159AD" w14:paraId="411EBA14" w14:textId="2F0E6EE3">
      <w:pPr>
        <w:pStyle w:val="ListParagraph"/>
        <w:ind w:left="1080"/>
        <w:rPr>
          <w:sz w:val="28"/>
          <w:szCs w:val="28"/>
          <w:u w:val="single"/>
          <w:lang w:val="en-US"/>
        </w:rPr>
      </w:pPr>
    </w:p>
    <w:p w:rsidR="000349A9" w:rsidP="0052714B" w:rsidRDefault="000349A9" w14:paraId="674E6ACA" w14:textId="77777777">
      <w:pPr>
        <w:pStyle w:val="ListParagraph"/>
        <w:ind w:left="1080"/>
        <w:rPr>
          <w:sz w:val="28"/>
          <w:szCs w:val="28"/>
          <w:u w:val="single"/>
        </w:rPr>
      </w:pPr>
    </w:p>
    <w:p w:rsidR="007941CC" w:rsidP="0052714B" w:rsidRDefault="007941CC" w14:paraId="6E6164E9" w14:textId="070B9990">
      <w:pPr>
        <w:pStyle w:val="ListParagraph"/>
        <w:ind w:left="1080"/>
        <w:rPr>
          <w:sz w:val="26"/>
          <w:szCs w:val="26"/>
          <w:u w:val="single"/>
        </w:rPr>
      </w:pPr>
      <w:r w:rsidRPr="00320A23">
        <w:rPr>
          <w:sz w:val="26"/>
          <w:szCs w:val="26"/>
          <w:u w:val="single"/>
        </w:rPr>
        <w:t>Critical Path</w:t>
      </w:r>
      <w:r w:rsidR="009558CF">
        <w:rPr>
          <w:sz w:val="26"/>
          <w:szCs w:val="26"/>
          <w:u w:val="single"/>
          <w:lang w:val="en-US"/>
        </w:rPr>
        <w:t xml:space="preserve"> 1</w:t>
      </w:r>
      <w:r w:rsidR="00743B4D">
        <w:rPr>
          <w:sz w:val="26"/>
          <w:szCs w:val="26"/>
          <w:u w:val="single"/>
          <w:lang w:val="en-US"/>
        </w:rPr>
        <w:t>:</w:t>
      </w:r>
      <w:r w:rsidRPr="00432CF6" w:rsidR="00743B4D">
        <w:rPr>
          <w:sz w:val="26"/>
          <w:szCs w:val="26"/>
          <w:lang w:val="en-US"/>
        </w:rPr>
        <w:t xml:space="preserve"> (in red)</w:t>
      </w:r>
      <w:r w:rsidRPr="00B8795A" w:rsidR="005255D4">
        <w:rPr>
          <w:sz w:val="26"/>
          <w:szCs w:val="26"/>
        </w:rPr>
        <w:t xml:space="preserve"> </w:t>
      </w:r>
      <w:r w:rsidRPr="00B8795A" w:rsidR="00B8795A">
        <w:rPr>
          <w:sz w:val="26"/>
          <w:szCs w:val="26"/>
          <w:lang w:val="en-US"/>
        </w:rPr>
        <w:t>4,6,</w:t>
      </w:r>
      <w:r w:rsidRPr="00B8795A" w:rsidR="000F0D9E">
        <w:rPr>
          <w:sz w:val="26"/>
          <w:szCs w:val="26"/>
        </w:rPr>
        <w:t>9,13,14,16</w:t>
      </w:r>
    </w:p>
    <w:p w:rsidRPr="00B8795A" w:rsidR="00B8795A" w:rsidP="00B8795A" w:rsidRDefault="00B8795A" w14:paraId="5CFD4570" w14:textId="4F32C0C8">
      <w:pPr>
        <w:pStyle w:val="ListParagraph"/>
        <w:ind w:left="1080"/>
        <w:rPr>
          <w:sz w:val="26"/>
          <w:szCs w:val="26"/>
          <w:u w:val="single"/>
          <w:lang w:val="en-US"/>
        </w:rPr>
      </w:pPr>
      <w:r w:rsidRPr="00320A23">
        <w:rPr>
          <w:sz w:val="26"/>
          <w:szCs w:val="26"/>
          <w:u w:val="single"/>
        </w:rPr>
        <w:t>Critical Path</w:t>
      </w:r>
      <w:r w:rsidR="009558CF">
        <w:rPr>
          <w:sz w:val="26"/>
          <w:szCs w:val="26"/>
          <w:u w:val="single"/>
          <w:lang w:val="en-US"/>
        </w:rPr>
        <w:t xml:space="preserve"> 2</w:t>
      </w:r>
      <w:r w:rsidRPr="00320A23">
        <w:rPr>
          <w:sz w:val="26"/>
          <w:szCs w:val="26"/>
          <w:u w:val="single"/>
        </w:rPr>
        <w:t>:</w:t>
      </w:r>
      <w:r w:rsidRPr="00432CF6" w:rsidR="00743B4D">
        <w:rPr>
          <w:sz w:val="26"/>
          <w:szCs w:val="26"/>
          <w:lang w:val="en-US"/>
        </w:rPr>
        <w:t xml:space="preserve"> (in red)</w:t>
      </w:r>
      <w:r w:rsidRPr="00432CF6">
        <w:rPr>
          <w:sz w:val="26"/>
          <w:szCs w:val="26"/>
        </w:rPr>
        <w:t xml:space="preserve"> </w:t>
      </w:r>
      <w:r w:rsidRPr="00B8795A">
        <w:rPr>
          <w:sz w:val="26"/>
          <w:szCs w:val="26"/>
          <w:lang w:val="en-US"/>
        </w:rPr>
        <w:t>4,6,</w:t>
      </w:r>
      <w:r w:rsidRPr="00B8795A">
        <w:rPr>
          <w:sz w:val="26"/>
          <w:szCs w:val="26"/>
        </w:rPr>
        <w:t>9,13,14,1</w:t>
      </w:r>
      <w:r w:rsidRPr="00B8795A">
        <w:rPr>
          <w:sz w:val="26"/>
          <w:szCs w:val="26"/>
          <w:lang w:val="en-US"/>
        </w:rPr>
        <w:t>7</w:t>
      </w:r>
    </w:p>
    <w:p w:rsidR="005255D4" w:rsidP="0052714B" w:rsidRDefault="005255D4" w14:paraId="747836AF" w14:textId="77777777">
      <w:pPr>
        <w:pStyle w:val="ListParagraph"/>
        <w:ind w:left="1080"/>
        <w:rPr>
          <w:sz w:val="26"/>
          <w:szCs w:val="26"/>
          <w:u w:val="single"/>
        </w:rPr>
      </w:pPr>
    </w:p>
    <w:p w:rsidR="00506B79" w:rsidP="0052714B" w:rsidRDefault="00506B79" w14:paraId="3750C2A3" w14:textId="77777777">
      <w:pPr>
        <w:pStyle w:val="ListParagraph"/>
        <w:ind w:left="1080"/>
        <w:rPr>
          <w:sz w:val="26"/>
          <w:szCs w:val="26"/>
          <w:u w:val="single"/>
        </w:rPr>
      </w:pPr>
    </w:p>
    <w:p w:rsidR="00506B79" w:rsidP="0052714B" w:rsidRDefault="00506B79" w14:paraId="4992A11B" w14:textId="77777777">
      <w:pPr>
        <w:pStyle w:val="ListParagraph"/>
        <w:ind w:left="1080"/>
        <w:rPr>
          <w:sz w:val="26"/>
          <w:szCs w:val="26"/>
          <w:u w:val="single"/>
        </w:rPr>
      </w:pPr>
    </w:p>
    <w:p w:rsidR="00506B79" w:rsidP="0052714B" w:rsidRDefault="00506B79" w14:paraId="16838922" w14:textId="4C440FA3">
      <w:pPr>
        <w:pStyle w:val="ListParagraph"/>
        <w:ind w:left="1080"/>
        <w:rPr>
          <w:sz w:val="26"/>
          <w:szCs w:val="26"/>
          <w:u w:val="single"/>
        </w:rPr>
      </w:pPr>
    </w:p>
    <w:p w:rsidR="00506B79" w:rsidP="0052714B" w:rsidRDefault="00506B79" w14:paraId="18C8BD4E" w14:textId="77777777">
      <w:pPr>
        <w:pStyle w:val="ListParagraph"/>
        <w:ind w:left="1080"/>
        <w:rPr>
          <w:sz w:val="26"/>
          <w:szCs w:val="26"/>
          <w:u w:val="single"/>
        </w:rPr>
      </w:pPr>
    </w:p>
    <w:p w:rsidRPr="00470382" w:rsidR="00506B79" w:rsidP="00470382" w:rsidRDefault="00506B79" w14:paraId="2E761557" w14:textId="77777777">
      <w:pPr>
        <w:rPr>
          <w:sz w:val="26"/>
          <w:szCs w:val="26"/>
          <w:u w:val="single"/>
        </w:rPr>
      </w:pPr>
    </w:p>
    <w:p w:rsidRPr="00E7022F" w:rsidR="0052714B" w:rsidP="0052714B" w:rsidRDefault="0052714B" w14:paraId="716788E9" w14:textId="77777777">
      <w:pPr>
        <w:pStyle w:val="ListParagraph"/>
        <w:ind w:left="1080"/>
        <w:rPr>
          <w:sz w:val="26"/>
          <w:szCs w:val="26"/>
        </w:rPr>
      </w:pPr>
    </w:p>
    <w:p w:rsidRPr="00581B97" w:rsidR="00E7022F" w:rsidP="00060D76" w:rsidRDefault="00E7022F" w14:paraId="6D0D73B1" w14:textId="0A0626FF">
      <w:pPr>
        <w:pStyle w:val="ListParagraph"/>
        <w:numPr>
          <w:ilvl w:val="0"/>
          <w:numId w:val="49"/>
        </w:numPr>
        <w:rPr>
          <w:b/>
          <w:bCs/>
          <w:sz w:val="26"/>
          <w:szCs w:val="26"/>
        </w:rPr>
      </w:pPr>
      <w:r w:rsidRPr="00B177A5">
        <w:rPr>
          <w:b/>
          <w:bCs/>
          <w:sz w:val="26"/>
          <w:szCs w:val="26"/>
          <w:u w:val="single"/>
        </w:rPr>
        <w:t>Design Phase:</w:t>
      </w:r>
      <w:r w:rsidRPr="00B177A5">
        <w:rPr>
          <w:b/>
          <w:bCs/>
          <w:sz w:val="26"/>
          <w:szCs w:val="26"/>
        </w:rPr>
        <w:t xml:space="preserve"> </w:t>
      </w:r>
      <w:r w:rsidRPr="00B177A5">
        <w:rPr>
          <w:sz w:val="26"/>
          <w:szCs w:val="26"/>
        </w:rPr>
        <w:t>[Salma 202235]</w:t>
      </w:r>
    </w:p>
    <w:p w:rsidRPr="00B177A5" w:rsidR="00581B97" w:rsidP="00F632C5" w:rsidRDefault="00581B97" w14:paraId="30F4BF88" w14:textId="77777777">
      <w:pPr>
        <w:pStyle w:val="ListParagraph"/>
        <w:ind w:left="1080"/>
        <w:rPr>
          <w:b/>
          <w:bCs/>
          <w:sz w:val="26"/>
          <w:szCs w:val="26"/>
        </w:rPr>
      </w:pPr>
    </w:p>
    <w:p w:rsidR="0052714B" w:rsidP="0052714B" w:rsidRDefault="00AF1B50" w14:paraId="5108215C" w14:textId="3E0BEEF8">
      <w:pPr>
        <w:pStyle w:val="ListParagraph"/>
        <w:ind w:left="1080"/>
        <w:rPr>
          <w:sz w:val="28"/>
          <w:szCs w:val="28"/>
          <w:u w:val="single"/>
        </w:rPr>
      </w:pPr>
      <w:r>
        <w:rPr>
          <w:noProof/>
          <w:sz w:val="28"/>
          <w:szCs w:val="28"/>
          <w:u w:val="single"/>
          <w:lang w:val="en-US"/>
        </w:rPr>
        <w:drawing>
          <wp:anchor distT="0" distB="0" distL="114300" distR="114300" simplePos="0" relativeHeight="251658269" behindDoc="0" locked="0" layoutInCell="1" allowOverlap="1" wp14:anchorId="64F45B74" wp14:editId="3E038173">
            <wp:simplePos x="0" y="0"/>
            <wp:positionH relativeFrom="margin">
              <wp:posOffset>-340360</wp:posOffset>
            </wp:positionH>
            <wp:positionV relativeFrom="paragraph">
              <wp:posOffset>371475</wp:posOffset>
            </wp:positionV>
            <wp:extent cx="6482080" cy="355092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482080" cy="3550920"/>
                    </a:xfrm>
                    <a:prstGeom prst="rect">
                      <a:avLst/>
                    </a:prstGeom>
                  </pic:spPr>
                </pic:pic>
              </a:graphicData>
            </a:graphic>
            <wp14:sizeRelH relativeFrom="margin">
              <wp14:pctWidth>0</wp14:pctWidth>
            </wp14:sizeRelH>
            <wp14:sizeRelV relativeFrom="margin">
              <wp14:pctHeight>0</wp14:pctHeight>
            </wp14:sizeRelV>
          </wp:anchor>
        </w:drawing>
      </w:r>
      <w:r w:rsidRPr="00320A23" w:rsidR="0052714B">
        <w:rPr>
          <w:sz w:val="28"/>
          <w:szCs w:val="28"/>
          <w:u w:val="single"/>
        </w:rPr>
        <w:t>CPM Scheduling:</w:t>
      </w:r>
    </w:p>
    <w:p w:rsidR="009F06A6" w:rsidP="0052714B" w:rsidRDefault="009F06A6" w14:paraId="055CB336" w14:textId="6CA6F4B3">
      <w:pPr>
        <w:pStyle w:val="ListParagraph"/>
        <w:ind w:left="1080"/>
        <w:rPr>
          <w:sz w:val="28"/>
          <w:szCs w:val="28"/>
          <w:u w:val="single"/>
        </w:rPr>
      </w:pPr>
    </w:p>
    <w:p w:rsidRPr="003A4D63" w:rsidR="00AF7C48" w:rsidP="0052714B" w:rsidRDefault="00AF7C48" w14:paraId="0B21FB06" w14:textId="02BE0C8F">
      <w:pPr>
        <w:pStyle w:val="ListParagraph"/>
        <w:ind w:left="1080"/>
        <w:rPr>
          <w:sz w:val="28"/>
          <w:szCs w:val="28"/>
          <w:u w:val="single"/>
          <w:lang w:val="en-US"/>
        </w:rPr>
      </w:pPr>
    </w:p>
    <w:p w:rsidR="00CA4808" w:rsidP="00C65495" w:rsidRDefault="00AF1B50" w14:paraId="678247F2" w14:textId="70204CDF">
      <w:pPr>
        <w:pStyle w:val="ListParagraph"/>
        <w:spacing w:line="360" w:lineRule="auto"/>
        <w:ind w:left="1080"/>
        <w:rPr>
          <w:sz w:val="26"/>
          <w:szCs w:val="26"/>
        </w:rPr>
      </w:pPr>
      <w:r w:rsidRPr="00C65495">
        <w:rPr>
          <w:b/>
          <w:bCs/>
          <w:sz w:val="26"/>
          <w:szCs w:val="26"/>
          <w:u w:val="single"/>
        </w:rPr>
        <w:t>Critical Path</w:t>
      </w:r>
      <w:r w:rsidRPr="00C65495" w:rsidR="001A63CF">
        <w:rPr>
          <w:b/>
          <w:bCs/>
          <w:sz w:val="26"/>
          <w:szCs w:val="26"/>
          <w:u w:val="single"/>
        </w:rPr>
        <w:t xml:space="preserve"> 1</w:t>
      </w:r>
      <w:r w:rsidRPr="00C65495">
        <w:rPr>
          <w:b/>
          <w:bCs/>
          <w:sz w:val="26"/>
          <w:szCs w:val="26"/>
          <w:u w:val="single"/>
        </w:rPr>
        <w:t>:</w:t>
      </w:r>
      <w:r>
        <w:rPr>
          <w:sz w:val="26"/>
          <w:szCs w:val="26"/>
          <w:u w:val="single"/>
        </w:rPr>
        <w:t xml:space="preserve"> </w:t>
      </w:r>
      <w:r w:rsidRPr="00FE516E">
        <w:rPr>
          <w:sz w:val="26"/>
          <w:szCs w:val="26"/>
        </w:rPr>
        <w:t>(in red)</w:t>
      </w:r>
      <w:r w:rsidR="00FE516E">
        <w:rPr>
          <w:sz w:val="26"/>
          <w:szCs w:val="26"/>
        </w:rPr>
        <w:t xml:space="preserve"> 2</w:t>
      </w:r>
      <w:r w:rsidR="00CA4808">
        <w:rPr>
          <w:sz w:val="26"/>
          <w:szCs w:val="26"/>
        </w:rPr>
        <w:t>0,21,22,</w:t>
      </w:r>
      <w:r w:rsidR="006D42B2">
        <w:rPr>
          <w:sz w:val="26"/>
          <w:szCs w:val="26"/>
        </w:rPr>
        <w:t>24,25</w:t>
      </w:r>
    </w:p>
    <w:p w:rsidR="006D42B2" w:rsidP="00C65495" w:rsidRDefault="006D42B2" w14:paraId="36860F0B" w14:textId="3B9B37F4">
      <w:pPr>
        <w:pStyle w:val="ListParagraph"/>
        <w:spacing w:line="360" w:lineRule="auto"/>
        <w:ind w:left="1080"/>
        <w:rPr>
          <w:sz w:val="26"/>
          <w:szCs w:val="26"/>
        </w:rPr>
      </w:pPr>
      <w:r w:rsidRPr="00C65495">
        <w:rPr>
          <w:b/>
          <w:bCs/>
          <w:sz w:val="26"/>
          <w:szCs w:val="26"/>
          <w:u w:val="single"/>
        </w:rPr>
        <w:t>Critical Path</w:t>
      </w:r>
      <w:r w:rsidRPr="00C65495">
        <w:rPr>
          <w:b/>
          <w:bCs/>
          <w:sz w:val="26"/>
          <w:szCs w:val="26"/>
          <w:u w:val="single"/>
        </w:rPr>
        <w:t xml:space="preserve"> 2</w:t>
      </w:r>
      <w:r w:rsidRPr="00C65495">
        <w:rPr>
          <w:b/>
          <w:bCs/>
          <w:sz w:val="26"/>
          <w:szCs w:val="26"/>
          <w:u w:val="single"/>
        </w:rPr>
        <w:t>:</w:t>
      </w:r>
      <w:r>
        <w:rPr>
          <w:sz w:val="26"/>
          <w:szCs w:val="26"/>
          <w:u w:val="single"/>
        </w:rPr>
        <w:t xml:space="preserve"> </w:t>
      </w:r>
      <w:r w:rsidRPr="00FE516E">
        <w:rPr>
          <w:sz w:val="26"/>
          <w:szCs w:val="26"/>
        </w:rPr>
        <w:t>(in red)</w:t>
      </w:r>
      <w:r>
        <w:rPr>
          <w:sz w:val="26"/>
          <w:szCs w:val="26"/>
        </w:rPr>
        <w:t xml:space="preserve"> </w:t>
      </w:r>
      <w:r>
        <w:rPr>
          <w:sz w:val="26"/>
          <w:szCs w:val="26"/>
        </w:rPr>
        <w:t>20,21,27,</w:t>
      </w:r>
      <w:r w:rsidR="001A63CF">
        <w:rPr>
          <w:sz w:val="26"/>
          <w:szCs w:val="26"/>
        </w:rPr>
        <w:t>29</w:t>
      </w:r>
    </w:p>
    <w:p w:rsidR="001A63CF" w:rsidP="00C65495" w:rsidRDefault="001A63CF" w14:paraId="099EC62A" w14:textId="71A594A1">
      <w:pPr>
        <w:pStyle w:val="ListParagraph"/>
        <w:spacing w:line="360" w:lineRule="auto"/>
        <w:ind w:left="1080"/>
        <w:rPr>
          <w:sz w:val="26"/>
          <w:szCs w:val="26"/>
        </w:rPr>
      </w:pPr>
      <w:r w:rsidRPr="00C65495">
        <w:rPr>
          <w:b/>
          <w:bCs/>
          <w:sz w:val="26"/>
          <w:szCs w:val="26"/>
          <w:u w:val="single"/>
        </w:rPr>
        <w:t>Critical Path</w:t>
      </w:r>
      <w:r w:rsidRPr="00C65495" w:rsidR="00196C33">
        <w:rPr>
          <w:b/>
          <w:bCs/>
          <w:sz w:val="26"/>
          <w:szCs w:val="26"/>
          <w:u w:val="single"/>
        </w:rPr>
        <w:t xml:space="preserve"> 3</w:t>
      </w:r>
      <w:r w:rsidRPr="00C65495">
        <w:rPr>
          <w:b/>
          <w:bCs/>
          <w:sz w:val="26"/>
          <w:szCs w:val="26"/>
          <w:u w:val="single"/>
        </w:rPr>
        <w:t>:</w:t>
      </w:r>
      <w:r>
        <w:rPr>
          <w:sz w:val="26"/>
          <w:szCs w:val="26"/>
          <w:u w:val="single"/>
        </w:rPr>
        <w:t xml:space="preserve"> </w:t>
      </w:r>
      <w:r w:rsidRPr="00FE516E">
        <w:rPr>
          <w:sz w:val="26"/>
          <w:szCs w:val="26"/>
        </w:rPr>
        <w:t>(in red)</w:t>
      </w:r>
      <w:r>
        <w:rPr>
          <w:sz w:val="26"/>
          <w:szCs w:val="26"/>
        </w:rPr>
        <w:t xml:space="preserve"> 20,</w:t>
      </w:r>
      <w:r>
        <w:rPr>
          <w:sz w:val="26"/>
          <w:szCs w:val="26"/>
        </w:rPr>
        <w:t>21,</w:t>
      </w:r>
      <w:r w:rsidR="00196C33">
        <w:rPr>
          <w:sz w:val="26"/>
          <w:szCs w:val="26"/>
        </w:rPr>
        <w:t>27,30</w:t>
      </w:r>
    </w:p>
    <w:p w:rsidR="00196C33" w:rsidP="00C65495" w:rsidRDefault="00196C33" w14:paraId="40FAE245" w14:textId="67301C13">
      <w:pPr>
        <w:pStyle w:val="ListParagraph"/>
        <w:spacing w:line="360" w:lineRule="auto"/>
        <w:ind w:left="1080"/>
        <w:rPr>
          <w:sz w:val="26"/>
          <w:szCs w:val="26"/>
        </w:rPr>
      </w:pPr>
      <w:r w:rsidRPr="00C65495">
        <w:rPr>
          <w:b/>
          <w:bCs/>
          <w:sz w:val="26"/>
          <w:szCs w:val="26"/>
          <w:u w:val="single"/>
        </w:rPr>
        <w:t>Critical Path</w:t>
      </w:r>
      <w:r w:rsidRPr="00C65495">
        <w:rPr>
          <w:b/>
          <w:bCs/>
          <w:sz w:val="26"/>
          <w:szCs w:val="26"/>
          <w:u w:val="single"/>
        </w:rPr>
        <w:t xml:space="preserve"> 4</w:t>
      </w:r>
      <w:r w:rsidRPr="00C65495">
        <w:rPr>
          <w:b/>
          <w:bCs/>
          <w:sz w:val="26"/>
          <w:szCs w:val="26"/>
          <w:u w:val="single"/>
        </w:rPr>
        <w:t>:</w:t>
      </w:r>
      <w:r>
        <w:rPr>
          <w:sz w:val="26"/>
          <w:szCs w:val="26"/>
          <w:u w:val="single"/>
        </w:rPr>
        <w:t xml:space="preserve"> </w:t>
      </w:r>
      <w:r w:rsidRPr="00FE516E">
        <w:rPr>
          <w:sz w:val="26"/>
          <w:szCs w:val="26"/>
        </w:rPr>
        <w:t>(in red)</w:t>
      </w:r>
      <w:r>
        <w:rPr>
          <w:sz w:val="26"/>
          <w:szCs w:val="26"/>
        </w:rPr>
        <w:t xml:space="preserve"> 20,21,2</w:t>
      </w:r>
      <w:r>
        <w:rPr>
          <w:sz w:val="26"/>
          <w:szCs w:val="26"/>
        </w:rPr>
        <w:t>7</w:t>
      </w:r>
      <w:r>
        <w:rPr>
          <w:sz w:val="26"/>
          <w:szCs w:val="26"/>
        </w:rPr>
        <w:t>,</w:t>
      </w:r>
      <w:r>
        <w:rPr>
          <w:sz w:val="26"/>
          <w:szCs w:val="26"/>
        </w:rPr>
        <w:t>31</w:t>
      </w:r>
    </w:p>
    <w:p w:rsidR="00196C33" w:rsidP="001A63CF" w:rsidRDefault="00196C33" w14:paraId="5F4A5063" w14:textId="77777777">
      <w:pPr>
        <w:pStyle w:val="ListParagraph"/>
        <w:ind w:left="1080"/>
        <w:rPr>
          <w:sz w:val="26"/>
          <w:szCs w:val="26"/>
        </w:rPr>
      </w:pPr>
    </w:p>
    <w:p w:rsidR="001A63CF" w:rsidP="006D42B2" w:rsidRDefault="001A63CF" w14:paraId="7476B8DC" w14:textId="77777777">
      <w:pPr>
        <w:pStyle w:val="ListParagraph"/>
        <w:ind w:left="1080"/>
        <w:rPr>
          <w:sz w:val="26"/>
          <w:szCs w:val="26"/>
        </w:rPr>
      </w:pPr>
    </w:p>
    <w:p w:rsidR="00000000" w:rsidP="006D42B2" w:rsidRDefault="00F25B2E" w14:paraId="3DFA805C" w14:textId="77777777">
      <w:pPr>
        <w:pStyle w:val="ListParagraph"/>
        <w:ind w:left="1080"/>
        <w:rPr>
          <w:sz w:val="26"/>
          <w:szCs w:val="26"/>
        </w:rPr>
      </w:pPr>
    </w:p>
    <w:p w:rsidRPr="00CA4808" w:rsidR="006D42B2" w:rsidP="00CA4808" w:rsidRDefault="006D42B2" w14:paraId="1838AFA0" w14:textId="77777777">
      <w:pPr>
        <w:pStyle w:val="ListParagraph"/>
        <w:ind w:left="1080"/>
        <w:rPr>
          <w:sz w:val="26"/>
          <w:szCs w:val="26"/>
        </w:rPr>
      </w:pPr>
    </w:p>
    <w:p w:rsidR="00D75C63" w:rsidP="0052714B" w:rsidRDefault="00D75C63" w14:paraId="74A76F88" w14:textId="2505C2B5">
      <w:pPr>
        <w:pStyle w:val="ListParagraph"/>
        <w:ind w:left="1080"/>
        <w:rPr>
          <w:sz w:val="26"/>
          <w:szCs w:val="26"/>
        </w:rPr>
      </w:pPr>
    </w:p>
    <w:p w:rsidR="00D75C63" w:rsidP="0052714B" w:rsidRDefault="00D75C63" w14:paraId="70B1C64E" w14:textId="4ECC496C">
      <w:pPr>
        <w:pStyle w:val="ListParagraph"/>
        <w:ind w:left="1080"/>
        <w:rPr>
          <w:sz w:val="26"/>
          <w:szCs w:val="26"/>
        </w:rPr>
      </w:pPr>
    </w:p>
    <w:p w:rsidR="00D75C63" w:rsidP="0052714B" w:rsidRDefault="00D75C63" w14:paraId="12214420" w14:textId="77777777">
      <w:pPr>
        <w:pStyle w:val="ListParagraph"/>
        <w:ind w:left="1080"/>
        <w:rPr>
          <w:sz w:val="26"/>
          <w:szCs w:val="26"/>
        </w:rPr>
      </w:pPr>
    </w:p>
    <w:p w:rsidR="00D75C63" w:rsidP="0052714B" w:rsidRDefault="00D75C63" w14:paraId="140216CE" w14:textId="77777777">
      <w:pPr>
        <w:pStyle w:val="ListParagraph"/>
        <w:ind w:left="1080"/>
        <w:rPr>
          <w:sz w:val="26"/>
          <w:szCs w:val="26"/>
        </w:rPr>
      </w:pPr>
    </w:p>
    <w:p w:rsidRPr="00A15D87" w:rsidR="00D75C63" w:rsidP="00A15D87" w:rsidRDefault="00D75C63" w14:paraId="1D62C8C0" w14:textId="77777777">
      <w:pPr>
        <w:rPr>
          <w:sz w:val="26"/>
          <w:szCs w:val="26"/>
        </w:rPr>
      </w:pPr>
    </w:p>
    <w:p w:rsidR="00C14438" w:rsidP="0052714B" w:rsidRDefault="00C14438" w14:paraId="0E8E2686" w14:textId="77777777">
      <w:pPr>
        <w:pStyle w:val="ListParagraph"/>
        <w:ind w:left="1080"/>
        <w:rPr>
          <w:sz w:val="26"/>
          <w:szCs w:val="26"/>
        </w:rPr>
      </w:pPr>
    </w:p>
    <w:p w:rsidR="00E7022F" w:rsidP="00060D76" w:rsidRDefault="00E7022F" w14:paraId="507B1361" w14:textId="46BA358B">
      <w:pPr>
        <w:pStyle w:val="ListParagraph"/>
        <w:numPr>
          <w:ilvl w:val="0"/>
          <w:numId w:val="49"/>
        </w:numPr>
        <w:rPr>
          <w:sz w:val="26"/>
          <w:szCs w:val="26"/>
        </w:rPr>
      </w:pPr>
      <w:r w:rsidRPr="00B177A5">
        <w:rPr>
          <w:b/>
          <w:bCs/>
          <w:sz w:val="26"/>
          <w:szCs w:val="26"/>
          <w:u w:val="single"/>
        </w:rPr>
        <w:t>Implementation Phase:</w:t>
      </w:r>
      <w:r w:rsidRPr="00B177A5">
        <w:rPr>
          <w:b/>
          <w:bCs/>
          <w:sz w:val="26"/>
          <w:szCs w:val="26"/>
        </w:rPr>
        <w:t xml:space="preserve"> </w:t>
      </w:r>
      <w:r w:rsidRPr="00B177A5">
        <w:rPr>
          <w:sz w:val="26"/>
          <w:szCs w:val="26"/>
        </w:rPr>
        <w:t>[Habiba 201696]</w:t>
      </w:r>
    </w:p>
    <w:p w:rsidRPr="00B177A5" w:rsidR="006C64C2" w:rsidP="005B5EF6" w:rsidRDefault="006C64C2" w14:paraId="518BD90D" w14:textId="77777777">
      <w:pPr>
        <w:pStyle w:val="ListParagraph"/>
        <w:ind w:left="1080"/>
        <w:rPr>
          <w:sz w:val="26"/>
          <w:szCs w:val="26"/>
        </w:rPr>
      </w:pPr>
    </w:p>
    <w:p w:rsidR="0052714B" w:rsidP="0052714B" w:rsidRDefault="00B71AF5" w14:paraId="455E235F" w14:textId="70A4E930">
      <w:pPr>
        <w:pStyle w:val="ListParagraph"/>
        <w:ind w:left="1080"/>
        <w:rPr>
          <w:sz w:val="28"/>
          <w:szCs w:val="28"/>
          <w:u w:val="single"/>
        </w:rPr>
      </w:pPr>
      <w:r w:rsidRPr="00B71AF5">
        <w:rPr>
          <w:noProof/>
          <w:sz w:val="28"/>
          <w:szCs w:val="28"/>
          <w:u w:val="single"/>
        </w:rPr>
        <w:drawing>
          <wp:anchor distT="0" distB="0" distL="114300" distR="114300" simplePos="0" relativeHeight="251658256" behindDoc="0" locked="0" layoutInCell="1" allowOverlap="1" wp14:anchorId="030B2BB8" wp14:editId="6806D46F">
            <wp:simplePos x="0" y="0"/>
            <wp:positionH relativeFrom="margin">
              <wp:align>center</wp:align>
            </wp:positionH>
            <wp:positionV relativeFrom="paragraph">
              <wp:posOffset>362750</wp:posOffset>
            </wp:positionV>
            <wp:extent cx="6456045" cy="3656965"/>
            <wp:effectExtent l="0" t="0" r="1905" b="635"/>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6456045" cy="3656965"/>
                    </a:xfrm>
                    <a:prstGeom prst="rect">
                      <a:avLst/>
                    </a:prstGeom>
                  </pic:spPr>
                </pic:pic>
              </a:graphicData>
            </a:graphic>
            <wp14:sizeRelH relativeFrom="margin">
              <wp14:pctWidth>0</wp14:pctWidth>
            </wp14:sizeRelH>
            <wp14:sizeRelV relativeFrom="margin">
              <wp14:pctHeight>0</wp14:pctHeight>
            </wp14:sizeRelV>
          </wp:anchor>
        </w:drawing>
      </w:r>
      <w:r w:rsidRPr="00320A23" w:rsidR="0052714B">
        <w:rPr>
          <w:sz w:val="28"/>
          <w:szCs w:val="28"/>
          <w:u w:val="single"/>
        </w:rPr>
        <w:t>CPM Scheduling:</w:t>
      </w:r>
    </w:p>
    <w:p w:rsidRPr="00B71AF5" w:rsidR="00A51C41" w:rsidP="0052714B" w:rsidRDefault="00A51C41" w14:paraId="4E7F2800" w14:textId="2C35D4C8">
      <w:pPr>
        <w:pStyle w:val="ListParagraph"/>
        <w:ind w:left="1080"/>
        <w:rPr>
          <w:sz w:val="26"/>
          <w:szCs w:val="26"/>
          <w:u w:val="single"/>
        </w:rPr>
      </w:pPr>
    </w:p>
    <w:p w:rsidRPr="00B71AF5" w:rsidR="0052714B" w:rsidP="0052714B" w:rsidRDefault="0052714B" w14:paraId="75014B5C" w14:textId="6FCBF62E">
      <w:pPr>
        <w:pStyle w:val="ListParagraph"/>
        <w:ind w:left="1080"/>
        <w:rPr>
          <w:sz w:val="26"/>
          <w:szCs w:val="26"/>
          <w:u w:val="single"/>
          <w:lang w:val="en-US"/>
        </w:rPr>
      </w:pPr>
      <w:r w:rsidRPr="00B71AF5">
        <w:rPr>
          <w:rFonts w:asciiTheme="majorBidi" w:hAnsiTheme="majorBidi" w:cstheme="majorBidi"/>
          <w:b/>
          <w:bCs/>
          <w:sz w:val="26"/>
          <w:szCs w:val="26"/>
          <w:u w:val="single"/>
        </w:rPr>
        <w:t>Critical Path:</w:t>
      </w:r>
      <w:r w:rsidRPr="00B71AF5" w:rsidR="002978E1">
        <w:rPr>
          <w:rFonts w:asciiTheme="majorBidi" w:hAnsiTheme="majorBidi" w:cstheme="majorBidi"/>
          <w:sz w:val="26"/>
          <w:szCs w:val="26"/>
          <w:lang w:val="en-US"/>
        </w:rPr>
        <w:t xml:space="preserve"> </w:t>
      </w:r>
      <w:r w:rsidRPr="00B71AF5" w:rsidR="00B71AF5">
        <w:rPr>
          <w:rFonts w:asciiTheme="majorBidi" w:hAnsiTheme="majorBidi" w:cstheme="majorBidi"/>
          <w:sz w:val="26"/>
          <w:szCs w:val="26"/>
          <w:lang w:val="en-US"/>
        </w:rPr>
        <w:t xml:space="preserve">(in red) </w:t>
      </w:r>
      <w:r w:rsidRPr="00B71AF5" w:rsidR="002978E1">
        <w:rPr>
          <w:rFonts w:asciiTheme="majorBidi" w:hAnsiTheme="majorBidi" w:cstheme="majorBidi"/>
          <w:sz w:val="26"/>
          <w:szCs w:val="26"/>
        </w:rPr>
        <w:t>36,41,44,45</w:t>
      </w:r>
    </w:p>
    <w:p w:rsidR="0052714B" w:rsidP="0052714B" w:rsidRDefault="0052714B" w14:paraId="3E95DACC" w14:textId="77777777">
      <w:pPr>
        <w:pStyle w:val="ListParagraph"/>
        <w:ind w:left="1080"/>
        <w:rPr>
          <w:sz w:val="26"/>
          <w:szCs w:val="26"/>
        </w:rPr>
      </w:pPr>
    </w:p>
    <w:p w:rsidR="007C5FC4" w:rsidP="0052714B" w:rsidRDefault="007C5FC4" w14:paraId="54432C69" w14:textId="77777777">
      <w:pPr>
        <w:pStyle w:val="ListParagraph"/>
        <w:ind w:left="1080"/>
        <w:rPr>
          <w:sz w:val="26"/>
          <w:szCs w:val="26"/>
        </w:rPr>
      </w:pPr>
    </w:p>
    <w:p w:rsidR="007C5FC4" w:rsidP="0052714B" w:rsidRDefault="007C5FC4" w14:paraId="47B5792A" w14:textId="77777777">
      <w:pPr>
        <w:pStyle w:val="ListParagraph"/>
        <w:ind w:left="1080"/>
        <w:rPr>
          <w:sz w:val="26"/>
          <w:szCs w:val="26"/>
        </w:rPr>
      </w:pPr>
    </w:p>
    <w:p w:rsidR="007C5FC4" w:rsidP="0052714B" w:rsidRDefault="007C5FC4" w14:paraId="062151D6" w14:textId="77777777">
      <w:pPr>
        <w:pStyle w:val="ListParagraph"/>
        <w:ind w:left="1080"/>
        <w:rPr>
          <w:sz w:val="26"/>
          <w:szCs w:val="26"/>
          <w:lang w:val="en-US"/>
        </w:rPr>
      </w:pPr>
    </w:p>
    <w:p w:rsidR="00717A0B" w:rsidP="0052714B" w:rsidRDefault="00717A0B" w14:paraId="29E0FEC2" w14:textId="77777777">
      <w:pPr>
        <w:pStyle w:val="ListParagraph"/>
        <w:ind w:left="1080"/>
        <w:rPr>
          <w:sz w:val="26"/>
          <w:szCs w:val="26"/>
          <w:lang w:val="en-US"/>
        </w:rPr>
      </w:pPr>
    </w:p>
    <w:p w:rsidR="00717A0B" w:rsidP="0052714B" w:rsidRDefault="00717A0B" w14:paraId="0D6AFE52" w14:textId="77777777">
      <w:pPr>
        <w:pStyle w:val="ListParagraph"/>
        <w:ind w:left="1080"/>
        <w:rPr>
          <w:sz w:val="26"/>
          <w:szCs w:val="26"/>
          <w:lang w:val="en-US"/>
        </w:rPr>
      </w:pPr>
    </w:p>
    <w:p w:rsidR="00717A0B" w:rsidP="0052714B" w:rsidRDefault="00717A0B" w14:paraId="2FD9098B" w14:textId="77777777">
      <w:pPr>
        <w:pStyle w:val="ListParagraph"/>
        <w:ind w:left="1080"/>
        <w:rPr>
          <w:sz w:val="26"/>
          <w:szCs w:val="26"/>
          <w:lang w:val="en-US"/>
        </w:rPr>
      </w:pPr>
    </w:p>
    <w:p w:rsidR="00717A0B" w:rsidP="0052714B" w:rsidRDefault="00717A0B" w14:paraId="76DB8294" w14:textId="77777777">
      <w:pPr>
        <w:pStyle w:val="ListParagraph"/>
        <w:ind w:left="1080"/>
        <w:rPr>
          <w:sz w:val="26"/>
          <w:szCs w:val="26"/>
          <w:lang w:val="en-US"/>
        </w:rPr>
      </w:pPr>
    </w:p>
    <w:p w:rsidR="00717A0B" w:rsidP="0052714B" w:rsidRDefault="00717A0B" w14:paraId="0F987FCE" w14:textId="77777777">
      <w:pPr>
        <w:pStyle w:val="ListParagraph"/>
        <w:ind w:left="1080"/>
        <w:rPr>
          <w:sz w:val="26"/>
          <w:szCs w:val="26"/>
          <w:lang w:val="en-US"/>
        </w:rPr>
      </w:pPr>
    </w:p>
    <w:p w:rsidR="00717A0B" w:rsidP="0052714B" w:rsidRDefault="00717A0B" w14:paraId="09A41262" w14:textId="77777777">
      <w:pPr>
        <w:pStyle w:val="ListParagraph"/>
        <w:ind w:left="1080"/>
        <w:rPr>
          <w:sz w:val="26"/>
          <w:szCs w:val="26"/>
          <w:lang w:val="en-US"/>
        </w:rPr>
      </w:pPr>
    </w:p>
    <w:p w:rsidR="00717A0B" w:rsidP="0052714B" w:rsidRDefault="00717A0B" w14:paraId="23896431" w14:textId="77777777">
      <w:pPr>
        <w:pStyle w:val="ListParagraph"/>
        <w:ind w:left="1080"/>
        <w:rPr>
          <w:sz w:val="26"/>
          <w:szCs w:val="26"/>
          <w:lang w:val="en-US"/>
        </w:rPr>
      </w:pPr>
    </w:p>
    <w:p w:rsidR="00717A0B" w:rsidP="0052714B" w:rsidRDefault="00717A0B" w14:paraId="6149C3B3" w14:textId="77777777">
      <w:pPr>
        <w:pStyle w:val="ListParagraph"/>
        <w:ind w:left="1080"/>
        <w:rPr>
          <w:sz w:val="26"/>
          <w:szCs w:val="26"/>
          <w:lang w:val="en-US"/>
        </w:rPr>
      </w:pPr>
    </w:p>
    <w:p w:rsidR="00717A0B" w:rsidP="0052714B" w:rsidRDefault="00717A0B" w14:paraId="31EC62B7" w14:textId="77777777">
      <w:pPr>
        <w:pStyle w:val="ListParagraph"/>
        <w:ind w:left="1080"/>
        <w:rPr>
          <w:sz w:val="26"/>
          <w:szCs w:val="26"/>
          <w:lang w:val="en-US"/>
        </w:rPr>
      </w:pPr>
    </w:p>
    <w:p w:rsidR="00717A0B" w:rsidP="0052714B" w:rsidRDefault="00717A0B" w14:paraId="4919EF90" w14:textId="77777777">
      <w:pPr>
        <w:pStyle w:val="ListParagraph"/>
        <w:ind w:left="1080"/>
        <w:rPr>
          <w:sz w:val="26"/>
          <w:szCs w:val="26"/>
          <w:lang w:val="en-US"/>
        </w:rPr>
      </w:pPr>
    </w:p>
    <w:p w:rsidR="006C7C9F" w:rsidP="0052714B" w:rsidRDefault="006C7C9F" w14:paraId="7A3D467D" w14:textId="77777777">
      <w:pPr>
        <w:pStyle w:val="ListParagraph"/>
        <w:ind w:left="1080"/>
        <w:rPr>
          <w:sz w:val="26"/>
          <w:szCs w:val="26"/>
          <w:lang w:val="en-US"/>
        </w:rPr>
      </w:pPr>
    </w:p>
    <w:p w:rsidR="00717A0B" w:rsidP="0052714B" w:rsidRDefault="00717A0B" w14:paraId="6F537FDB" w14:textId="77777777">
      <w:pPr>
        <w:pStyle w:val="ListParagraph"/>
        <w:ind w:left="1080"/>
        <w:rPr>
          <w:sz w:val="26"/>
          <w:szCs w:val="26"/>
          <w:lang w:val="en-US"/>
        </w:rPr>
      </w:pPr>
    </w:p>
    <w:p w:rsidRPr="00AF7C48" w:rsidR="00717A0B" w:rsidP="0052714B" w:rsidRDefault="00717A0B" w14:paraId="117AFB51" w14:textId="77777777">
      <w:pPr>
        <w:pStyle w:val="ListParagraph"/>
        <w:ind w:left="1080"/>
        <w:rPr>
          <w:sz w:val="26"/>
          <w:szCs w:val="26"/>
          <w:lang w:val="en-US"/>
        </w:rPr>
      </w:pPr>
    </w:p>
    <w:p w:rsidR="009D2876" w:rsidP="00515C3A" w:rsidRDefault="00E7022F" w14:paraId="701B1C5B" w14:textId="0499294C">
      <w:pPr>
        <w:pStyle w:val="ListParagraph"/>
        <w:numPr>
          <w:ilvl w:val="0"/>
          <w:numId w:val="49"/>
        </w:numPr>
        <w:rPr>
          <w:sz w:val="26"/>
          <w:szCs w:val="26"/>
        </w:rPr>
      </w:pPr>
      <w:r w:rsidRPr="00B177A5">
        <w:rPr>
          <w:b/>
          <w:bCs/>
          <w:sz w:val="26"/>
          <w:szCs w:val="26"/>
          <w:u w:val="single"/>
        </w:rPr>
        <w:t>Testing Phase:</w:t>
      </w:r>
      <w:r>
        <w:rPr>
          <w:sz w:val="26"/>
          <w:szCs w:val="26"/>
        </w:rPr>
        <w:t xml:space="preserve"> [Mayar 192785]</w:t>
      </w:r>
    </w:p>
    <w:p w:rsidRPr="00515C3A" w:rsidR="00515C3A" w:rsidP="00515C3A" w:rsidRDefault="00515C3A" w14:paraId="4F898997" w14:textId="77777777">
      <w:pPr>
        <w:pStyle w:val="ListParagraph"/>
        <w:ind w:left="1080"/>
        <w:rPr>
          <w:sz w:val="26"/>
          <w:szCs w:val="26"/>
        </w:rPr>
      </w:pPr>
    </w:p>
    <w:p w:rsidR="00C714CA" w:rsidP="001F45C4" w:rsidRDefault="00E43CF7" w14:paraId="673503C9" w14:textId="79CDA338">
      <w:pPr>
        <w:ind w:firstLine="720"/>
        <w:rPr>
          <w:sz w:val="28"/>
          <w:szCs w:val="28"/>
          <w:u w:val="single"/>
        </w:rPr>
      </w:pPr>
      <w:r>
        <w:rPr>
          <w:noProof/>
          <w:sz w:val="28"/>
          <w:szCs w:val="28"/>
          <w:u w:val="single"/>
          <w:lang w:val="en-US"/>
        </w:rPr>
        <w:drawing>
          <wp:anchor distT="0" distB="0" distL="114300" distR="114300" simplePos="0" relativeHeight="251658255" behindDoc="0" locked="0" layoutInCell="1" allowOverlap="1" wp14:anchorId="2F150FDA" wp14:editId="094E60EF">
            <wp:simplePos x="0" y="0"/>
            <wp:positionH relativeFrom="column">
              <wp:posOffset>-665480</wp:posOffset>
            </wp:positionH>
            <wp:positionV relativeFrom="paragraph">
              <wp:posOffset>387985</wp:posOffset>
            </wp:positionV>
            <wp:extent cx="7335520" cy="213550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335520" cy="2135505"/>
                    </a:xfrm>
                    <a:prstGeom prst="rect">
                      <a:avLst/>
                    </a:prstGeom>
                  </pic:spPr>
                </pic:pic>
              </a:graphicData>
            </a:graphic>
            <wp14:sizeRelH relativeFrom="margin">
              <wp14:pctWidth>0</wp14:pctWidth>
            </wp14:sizeRelH>
            <wp14:sizeRelV relativeFrom="margin">
              <wp14:pctHeight>0</wp14:pctHeight>
            </wp14:sizeRelV>
          </wp:anchor>
        </w:drawing>
      </w:r>
      <w:r w:rsidRPr="00320A23" w:rsidR="000C5769">
        <w:rPr>
          <w:sz w:val="28"/>
          <w:szCs w:val="28"/>
          <w:u w:val="single"/>
        </w:rPr>
        <w:t>CPM Scheduling:</w:t>
      </w:r>
    </w:p>
    <w:p w:rsidRPr="00E43CF7" w:rsidR="00E43CF7" w:rsidP="001F45C4" w:rsidRDefault="00E43CF7" w14:paraId="4BECE38E" w14:textId="455F730D">
      <w:pPr>
        <w:ind w:firstLine="720"/>
        <w:rPr>
          <w:sz w:val="28"/>
          <w:szCs w:val="28"/>
          <w:u w:val="single"/>
          <w:lang w:val="en-US"/>
        </w:rPr>
      </w:pPr>
    </w:p>
    <w:p w:rsidR="00C714CA" w:rsidP="001F45C4" w:rsidRDefault="00C714CA" w14:paraId="471C324E" w14:textId="6F35F914">
      <w:pPr>
        <w:ind w:firstLine="720"/>
        <w:rPr>
          <w:b/>
          <w:bCs/>
          <w:sz w:val="28"/>
          <w:szCs w:val="28"/>
        </w:rPr>
      </w:pPr>
    </w:p>
    <w:p w:rsidR="00C714CA" w:rsidP="001F45C4" w:rsidRDefault="00C714CA" w14:paraId="0ABDBD13" w14:textId="48ADBA59">
      <w:pPr>
        <w:ind w:firstLine="720"/>
        <w:rPr>
          <w:b/>
          <w:bCs/>
          <w:sz w:val="28"/>
          <w:szCs w:val="28"/>
        </w:rPr>
      </w:pPr>
    </w:p>
    <w:p w:rsidRPr="00CC342F" w:rsidR="00C714CA" w:rsidP="00CC342F" w:rsidRDefault="000C5769" w14:paraId="4FB98F7B" w14:textId="6C0CDE40">
      <w:pPr>
        <w:ind w:firstLine="720"/>
        <w:rPr>
          <w:sz w:val="26"/>
          <w:szCs w:val="26"/>
          <w:u w:val="single"/>
        </w:rPr>
      </w:pPr>
      <w:r w:rsidRPr="00283192">
        <w:rPr>
          <w:b/>
          <w:bCs/>
          <w:sz w:val="26"/>
          <w:szCs w:val="26"/>
          <w:u w:val="single"/>
        </w:rPr>
        <w:t>Critical Path:</w:t>
      </w:r>
      <w:r w:rsidRPr="00283192" w:rsidR="00283192">
        <w:rPr>
          <w:sz w:val="26"/>
          <w:szCs w:val="26"/>
          <w:u w:val="single"/>
        </w:rPr>
        <w:t xml:space="preserve"> </w:t>
      </w:r>
      <w:r w:rsidRPr="00283192" w:rsidR="00BE10F7">
        <w:rPr>
          <w:sz w:val="26"/>
          <w:szCs w:val="26"/>
        </w:rPr>
        <w:t>(</w:t>
      </w:r>
      <w:r w:rsidRPr="00213637" w:rsidR="00BE10F7">
        <w:rPr>
          <w:sz w:val="26"/>
          <w:szCs w:val="26"/>
        </w:rPr>
        <w:t>in red</w:t>
      </w:r>
      <w:r w:rsidRPr="00213637" w:rsidR="00213637">
        <w:rPr>
          <w:sz w:val="26"/>
          <w:szCs w:val="26"/>
        </w:rPr>
        <w:t>)</w:t>
      </w:r>
      <w:r w:rsidRPr="00213637">
        <w:rPr>
          <w:sz w:val="26"/>
          <w:szCs w:val="26"/>
        </w:rPr>
        <w:t xml:space="preserve"> </w:t>
      </w:r>
      <w:r w:rsidRPr="00DA54BA" w:rsidR="00DA54BA">
        <w:rPr>
          <w:sz w:val="26"/>
          <w:szCs w:val="26"/>
        </w:rPr>
        <w:t>48,</w:t>
      </w:r>
      <w:r w:rsidR="00DA54BA">
        <w:rPr>
          <w:sz w:val="26"/>
          <w:szCs w:val="26"/>
        </w:rPr>
        <w:t xml:space="preserve"> </w:t>
      </w:r>
      <w:r w:rsidRPr="00DA54BA" w:rsidR="00DA54BA">
        <w:rPr>
          <w:sz w:val="26"/>
          <w:szCs w:val="26"/>
        </w:rPr>
        <w:t>50,</w:t>
      </w:r>
      <w:r w:rsidR="00DA54BA">
        <w:rPr>
          <w:sz w:val="26"/>
          <w:szCs w:val="26"/>
        </w:rPr>
        <w:t xml:space="preserve"> </w:t>
      </w:r>
      <w:r w:rsidRPr="00DA54BA" w:rsidR="00DA54BA">
        <w:rPr>
          <w:sz w:val="26"/>
          <w:szCs w:val="26"/>
        </w:rPr>
        <w:t>54,</w:t>
      </w:r>
      <w:r w:rsidR="00DA54BA">
        <w:rPr>
          <w:sz w:val="26"/>
          <w:szCs w:val="26"/>
        </w:rPr>
        <w:t xml:space="preserve"> </w:t>
      </w:r>
      <w:r w:rsidRPr="00DA54BA" w:rsidR="00DA54BA">
        <w:rPr>
          <w:sz w:val="26"/>
          <w:szCs w:val="26"/>
        </w:rPr>
        <w:t>57,</w:t>
      </w:r>
      <w:r w:rsidR="00DA54BA">
        <w:rPr>
          <w:sz w:val="26"/>
          <w:szCs w:val="26"/>
        </w:rPr>
        <w:t xml:space="preserve"> </w:t>
      </w:r>
      <w:r w:rsidRPr="00DA54BA" w:rsidR="00DA54BA">
        <w:rPr>
          <w:sz w:val="26"/>
          <w:szCs w:val="26"/>
        </w:rPr>
        <w:t>60,</w:t>
      </w:r>
      <w:r w:rsidR="00DA54BA">
        <w:rPr>
          <w:sz w:val="26"/>
          <w:szCs w:val="26"/>
        </w:rPr>
        <w:t xml:space="preserve"> </w:t>
      </w:r>
      <w:r w:rsidRPr="00DA54BA" w:rsidR="00DA54BA">
        <w:rPr>
          <w:sz w:val="26"/>
          <w:szCs w:val="26"/>
        </w:rPr>
        <w:t>64</w:t>
      </w:r>
    </w:p>
    <w:p w:rsidR="00C714CA" w:rsidP="001F45C4" w:rsidRDefault="00C714CA" w14:paraId="61C01D5E" w14:textId="223391DE">
      <w:pPr>
        <w:ind w:firstLine="720"/>
        <w:rPr>
          <w:b/>
          <w:bCs/>
          <w:sz w:val="28"/>
          <w:szCs w:val="28"/>
        </w:rPr>
      </w:pPr>
    </w:p>
    <w:p w:rsidR="00C714CA" w:rsidP="001F45C4" w:rsidRDefault="00C714CA" w14:paraId="2F6FA8A6" w14:textId="69A5A837">
      <w:pPr>
        <w:ind w:firstLine="720"/>
        <w:rPr>
          <w:b/>
          <w:bCs/>
          <w:sz w:val="28"/>
          <w:szCs w:val="28"/>
        </w:rPr>
      </w:pPr>
    </w:p>
    <w:p w:rsidR="00C714CA" w:rsidP="001F45C4" w:rsidRDefault="00C714CA" w14:paraId="133343DD" w14:textId="30BF2EC2">
      <w:pPr>
        <w:ind w:firstLine="720"/>
        <w:rPr>
          <w:b/>
          <w:bCs/>
          <w:sz w:val="28"/>
          <w:szCs w:val="28"/>
        </w:rPr>
      </w:pPr>
    </w:p>
    <w:p w:rsidR="00C714CA" w:rsidP="001F45C4" w:rsidRDefault="00C714CA" w14:paraId="3171882B" w14:textId="6B819C3B">
      <w:pPr>
        <w:ind w:firstLine="720"/>
        <w:rPr>
          <w:b/>
          <w:bCs/>
          <w:sz w:val="28"/>
          <w:szCs w:val="28"/>
        </w:rPr>
      </w:pPr>
    </w:p>
    <w:p w:rsidR="008357FC" w:rsidP="001F45C4" w:rsidRDefault="008357FC" w14:paraId="7782F66F" w14:textId="77777777">
      <w:pPr>
        <w:ind w:firstLine="720"/>
        <w:rPr>
          <w:b/>
          <w:bCs/>
          <w:sz w:val="28"/>
          <w:szCs w:val="28"/>
        </w:rPr>
      </w:pPr>
    </w:p>
    <w:p w:rsidR="008357FC" w:rsidP="001F45C4" w:rsidRDefault="008357FC" w14:paraId="69A45553" w14:textId="77777777">
      <w:pPr>
        <w:ind w:firstLine="720"/>
        <w:rPr>
          <w:b/>
          <w:bCs/>
          <w:sz w:val="28"/>
          <w:szCs w:val="28"/>
        </w:rPr>
      </w:pPr>
    </w:p>
    <w:p w:rsidR="008357FC" w:rsidP="001F45C4" w:rsidRDefault="008357FC" w14:paraId="6581529D" w14:textId="77777777">
      <w:pPr>
        <w:ind w:firstLine="720"/>
        <w:rPr>
          <w:b/>
          <w:bCs/>
          <w:sz w:val="28"/>
          <w:szCs w:val="28"/>
        </w:rPr>
      </w:pPr>
    </w:p>
    <w:p w:rsidR="008357FC" w:rsidP="001F45C4" w:rsidRDefault="008357FC" w14:paraId="3B227DBB" w14:textId="77777777">
      <w:pPr>
        <w:ind w:firstLine="720"/>
        <w:rPr>
          <w:b/>
          <w:bCs/>
          <w:sz w:val="28"/>
          <w:szCs w:val="28"/>
        </w:rPr>
      </w:pPr>
    </w:p>
    <w:p w:rsidR="008357FC" w:rsidP="001F45C4" w:rsidRDefault="008357FC" w14:paraId="33634F9E" w14:textId="77777777">
      <w:pPr>
        <w:ind w:firstLine="720"/>
        <w:rPr>
          <w:b/>
          <w:bCs/>
          <w:sz w:val="28"/>
          <w:szCs w:val="28"/>
        </w:rPr>
      </w:pPr>
    </w:p>
    <w:p w:rsidR="008357FC" w:rsidP="001F45C4" w:rsidRDefault="008357FC" w14:paraId="7D1E99EF" w14:textId="77777777">
      <w:pPr>
        <w:ind w:firstLine="720"/>
        <w:rPr>
          <w:b/>
          <w:bCs/>
          <w:sz w:val="28"/>
          <w:szCs w:val="28"/>
        </w:rPr>
      </w:pPr>
    </w:p>
    <w:p w:rsidR="00520B7B" w:rsidP="001F45C4" w:rsidRDefault="00520B7B" w14:paraId="78CD1335" w14:textId="77777777">
      <w:pPr>
        <w:ind w:firstLine="720"/>
        <w:rPr>
          <w:b/>
          <w:bCs/>
          <w:sz w:val="28"/>
          <w:szCs w:val="28"/>
        </w:rPr>
      </w:pPr>
    </w:p>
    <w:p w:rsidR="00520B7B" w:rsidP="001F45C4" w:rsidRDefault="00520B7B" w14:paraId="7B62689F" w14:textId="4F0DC532">
      <w:pPr>
        <w:ind w:firstLine="720"/>
        <w:rPr>
          <w:b/>
          <w:bCs/>
          <w:sz w:val="28"/>
          <w:szCs w:val="28"/>
        </w:rPr>
      </w:pPr>
    </w:p>
    <w:p w:rsidR="003A2E86" w:rsidP="001F45C4" w:rsidRDefault="003A2E86" w14:paraId="3107ADBC" w14:textId="4F0DC532">
      <w:pPr>
        <w:ind w:firstLine="720"/>
        <w:rPr>
          <w:b/>
          <w:bCs/>
          <w:sz w:val="28"/>
          <w:szCs w:val="28"/>
        </w:rPr>
      </w:pPr>
    </w:p>
    <w:p w:rsidR="003A2E86" w:rsidP="001F45C4" w:rsidRDefault="003A2E86" w14:paraId="4886C276" w14:textId="4F0DC532">
      <w:pPr>
        <w:ind w:firstLine="720"/>
        <w:rPr>
          <w:b/>
          <w:bCs/>
          <w:sz w:val="28"/>
          <w:szCs w:val="28"/>
        </w:rPr>
      </w:pPr>
    </w:p>
    <w:p w:rsidR="003A2E86" w:rsidP="001F45C4" w:rsidRDefault="003A2E86" w14:paraId="2AFBE57A" w14:textId="4F0DC532">
      <w:pPr>
        <w:ind w:firstLine="720"/>
        <w:rPr>
          <w:b/>
          <w:bCs/>
          <w:sz w:val="28"/>
          <w:szCs w:val="28"/>
        </w:rPr>
      </w:pPr>
    </w:p>
    <w:p w:rsidR="003A2E86" w:rsidP="001F45C4" w:rsidRDefault="003A2E86" w14:paraId="278B1A77" w14:textId="4F0DC532">
      <w:pPr>
        <w:ind w:firstLine="720"/>
        <w:rPr>
          <w:b/>
          <w:bCs/>
          <w:sz w:val="28"/>
          <w:szCs w:val="28"/>
        </w:rPr>
      </w:pPr>
    </w:p>
    <w:p w:rsidR="008357FC" w:rsidP="001F45C4" w:rsidRDefault="008357FC" w14:paraId="50307E77" w14:textId="77777777">
      <w:pPr>
        <w:ind w:firstLine="720"/>
        <w:rPr>
          <w:b/>
          <w:bCs/>
          <w:sz w:val="28"/>
          <w:szCs w:val="28"/>
        </w:rPr>
      </w:pPr>
    </w:p>
    <w:p w:rsidRPr="004C7754" w:rsidR="00C714CA" w:rsidP="00481C6E" w:rsidRDefault="00C714CA" w14:paraId="2D8CA1C0" w14:textId="77777777">
      <w:pPr>
        <w:rPr>
          <w:b/>
          <w:bCs/>
          <w:sz w:val="28"/>
          <w:szCs w:val="28"/>
          <w:lang w:val="en-US"/>
        </w:rPr>
      </w:pPr>
    </w:p>
    <w:p w:rsidRPr="001229BB" w:rsidR="001F45C4" w:rsidP="004C1F43" w:rsidRDefault="001F45C4" w14:paraId="6B4E0DB5" w14:textId="1A05D235">
      <w:pPr>
        <w:pStyle w:val="ListParagraph"/>
        <w:numPr>
          <w:ilvl w:val="2"/>
          <w:numId w:val="27"/>
        </w:numPr>
        <w:rPr>
          <w:b/>
          <w:bCs/>
          <w:sz w:val="28"/>
          <w:szCs w:val="28"/>
        </w:rPr>
      </w:pPr>
      <w:r w:rsidRPr="001229BB">
        <w:rPr>
          <w:b/>
          <w:bCs/>
          <w:sz w:val="28"/>
          <w:szCs w:val="28"/>
        </w:rPr>
        <w:t>Resource Allocation:</w:t>
      </w:r>
    </w:p>
    <w:p w:rsidRPr="001F45C4" w:rsidR="001F45C4" w:rsidP="00072761" w:rsidRDefault="001F45C4" w14:paraId="0B89C446" w14:textId="77777777">
      <w:pPr>
        <w:rPr>
          <w:lang w:val="sv-SE"/>
        </w:rPr>
      </w:pPr>
    </w:p>
    <w:p w:rsidRPr="001229BB" w:rsidR="00CB7B86" w:rsidP="0004796F" w:rsidRDefault="00CB7B86" w14:paraId="3F54D153" w14:textId="325572A7">
      <w:pPr>
        <w:pStyle w:val="ListParagraph"/>
        <w:numPr>
          <w:ilvl w:val="0"/>
          <w:numId w:val="28"/>
        </w:numPr>
        <w:rPr>
          <w:sz w:val="26"/>
          <w:szCs w:val="26"/>
          <w:u w:val="single"/>
        </w:rPr>
      </w:pPr>
      <w:r w:rsidRPr="001229BB">
        <w:rPr>
          <w:sz w:val="26"/>
          <w:szCs w:val="26"/>
          <w:u w:val="single"/>
        </w:rPr>
        <w:t>Analysis Phase</w:t>
      </w:r>
      <w:r w:rsidRPr="001229BB">
        <w:rPr>
          <w:sz w:val="26"/>
          <w:szCs w:val="26"/>
        </w:rPr>
        <w:t>: [Aya 203022]</w:t>
      </w:r>
    </w:p>
    <w:p w:rsidR="00B74E78" w:rsidP="0004796F" w:rsidRDefault="00D051EA" w14:paraId="00A73CD4" w14:textId="77777777">
      <w:pPr>
        <w:pStyle w:val="ListParagraph"/>
        <w:ind w:left="1080"/>
        <w:rPr>
          <w:sz w:val="26"/>
          <w:szCs w:val="26"/>
          <w:u w:val="single"/>
        </w:rPr>
      </w:pPr>
      <w:r>
        <w:rPr>
          <w:sz w:val="26"/>
          <w:szCs w:val="26"/>
          <w:u w:val="single"/>
        </w:rPr>
        <w:t>Resources:</w:t>
      </w:r>
    </w:p>
    <w:p w:rsidRPr="00B74E78" w:rsidR="00862861" w:rsidP="0004796F" w:rsidRDefault="00862861" w14:paraId="493F42A9" w14:textId="34F237C1">
      <w:pPr>
        <w:rPr>
          <w:sz w:val="26"/>
          <w:szCs w:val="26"/>
          <w:u w:val="single"/>
        </w:rPr>
      </w:pPr>
      <w:r w:rsidRPr="00B74E78">
        <w:rPr>
          <w:sz w:val="28"/>
          <w:szCs w:val="28"/>
          <w:u w:val="single"/>
        </w:rPr>
        <w:t>Human resources:</w:t>
      </w:r>
    </w:p>
    <w:p w:rsidR="00862861" w:rsidP="0004796F" w:rsidRDefault="00862861" w14:paraId="1AED212B" w14:textId="4B51BDA8">
      <w:pPr>
        <w:ind w:left="1440" w:hanging="1080"/>
        <w:rPr>
          <w:sz w:val="24"/>
          <w:szCs w:val="24"/>
        </w:rPr>
      </w:pPr>
      <w:r>
        <w:rPr>
          <w:sz w:val="24"/>
          <w:szCs w:val="24"/>
        </w:rPr>
        <w:t>- 5 Employees</w:t>
      </w:r>
    </w:p>
    <w:p w:rsidR="00B74E78" w:rsidP="0004796F" w:rsidRDefault="00862861" w14:paraId="13C8F169" w14:textId="77777777">
      <w:pPr>
        <w:ind w:left="360"/>
        <w:rPr>
          <w:sz w:val="24"/>
          <w:szCs w:val="24"/>
        </w:rPr>
      </w:pPr>
      <w:r>
        <w:rPr>
          <w:sz w:val="24"/>
          <w:szCs w:val="24"/>
        </w:rPr>
        <w:t>- 2,000 EGP / each</w:t>
      </w:r>
    </w:p>
    <w:p w:rsidRPr="00B74E78" w:rsidR="00862861" w:rsidP="0004796F" w:rsidRDefault="00862861" w14:paraId="161E24F2" w14:textId="569B02D8">
      <w:pPr>
        <w:rPr>
          <w:sz w:val="24"/>
          <w:szCs w:val="24"/>
        </w:rPr>
      </w:pPr>
      <w:r w:rsidRPr="00B74E78">
        <w:rPr>
          <w:sz w:val="28"/>
          <w:szCs w:val="28"/>
          <w:u w:val="single"/>
        </w:rPr>
        <w:t>Material resources:</w:t>
      </w:r>
    </w:p>
    <w:p w:rsidRPr="001509A9" w:rsidR="00862861" w:rsidP="0004796F" w:rsidRDefault="00862861" w14:paraId="1D7C25D8" w14:textId="4A63D226">
      <w:pPr>
        <w:pStyle w:val="ListParagraph"/>
        <w:ind w:left="1440" w:hanging="1170"/>
        <w:rPr>
          <w:sz w:val="26"/>
          <w:szCs w:val="26"/>
        </w:rPr>
      </w:pPr>
      <w:r w:rsidRPr="001509A9">
        <w:rPr>
          <w:sz w:val="26"/>
          <w:szCs w:val="26"/>
        </w:rPr>
        <w:t>-</w:t>
      </w:r>
      <w:r w:rsidRPr="001509A9" w:rsidR="00DA1A20">
        <w:rPr>
          <w:sz w:val="26"/>
          <w:szCs w:val="26"/>
        </w:rPr>
        <w:t xml:space="preserve"> </w:t>
      </w:r>
      <w:r w:rsidRPr="001509A9">
        <w:rPr>
          <w:sz w:val="26"/>
          <w:szCs w:val="26"/>
        </w:rPr>
        <w:t>50 papers</w:t>
      </w:r>
    </w:p>
    <w:p w:rsidRPr="001509A9" w:rsidR="00862861" w:rsidP="0004796F" w:rsidRDefault="00862861" w14:paraId="3EC47F59" w14:textId="7281DC16">
      <w:pPr>
        <w:pStyle w:val="ListParagraph"/>
        <w:ind w:left="1440" w:hanging="1170"/>
        <w:rPr>
          <w:sz w:val="26"/>
          <w:szCs w:val="26"/>
        </w:rPr>
      </w:pPr>
      <w:r w:rsidRPr="001509A9">
        <w:rPr>
          <w:sz w:val="26"/>
          <w:szCs w:val="26"/>
        </w:rPr>
        <w:t>-</w:t>
      </w:r>
      <w:r w:rsidRPr="001509A9" w:rsidR="00DA1A20">
        <w:rPr>
          <w:sz w:val="26"/>
          <w:szCs w:val="26"/>
        </w:rPr>
        <w:t xml:space="preserve"> </w:t>
      </w:r>
      <w:r w:rsidRPr="001509A9">
        <w:rPr>
          <w:sz w:val="26"/>
          <w:szCs w:val="26"/>
        </w:rPr>
        <w:t>10 coloured pens</w:t>
      </w:r>
    </w:p>
    <w:p w:rsidRPr="001509A9" w:rsidR="00862861" w:rsidP="0004796F" w:rsidRDefault="00862861" w14:paraId="135655CC" w14:textId="7AE5217D">
      <w:pPr>
        <w:pStyle w:val="ListParagraph"/>
        <w:ind w:left="1440" w:hanging="1170"/>
        <w:rPr>
          <w:sz w:val="26"/>
          <w:szCs w:val="26"/>
        </w:rPr>
      </w:pPr>
      <w:r w:rsidRPr="001509A9">
        <w:rPr>
          <w:sz w:val="26"/>
          <w:szCs w:val="26"/>
        </w:rPr>
        <w:t>-</w:t>
      </w:r>
      <w:r w:rsidRPr="001509A9" w:rsidR="00DA1A20">
        <w:rPr>
          <w:sz w:val="26"/>
          <w:szCs w:val="26"/>
        </w:rPr>
        <w:t xml:space="preserve"> </w:t>
      </w:r>
      <w:r w:rsidRPr="001509A9">
        <w:rPr>
          <w:sz w:val="26"/>
          <w:szCs w:val="26"/>
        </w:rPr>
        <w:t>5 pencils</w:t>
      </w:r>
    </w:p>
    <w:p w:rsidRPr="001509A9" w:rsidR="00862861" w:rsidP="0004796F" w:rsidRDefault="00862861" w14:paraId="72262C21" w14:textId="4342AF06">
      <w:pPr>
        <w:pStyle w:val="ListParagraph"/>
        <w:ind w:left="1440" w:hanging="1170"/>
        <w:rPr>
          <w:sz w:val="26"/>
          <w:szCs w:val="26"/>
        </w:rPr>
      </w:pPr>
      <w:r w:rsidRPr="001509A9">
        <w:rPr>
          <w:sz w:val="26"/>
          <w:szCs w:val="26"/>
        </w:rPr>
        <w:t>-</w:t>
      </w:r>
      <w:r w:rsidRPr="001509A9" w:rsidR="00DA1A20">
        <w:rPr>
          <w:sz w:val="26"/>
          <w:szCs w:val="26"/>
        </w:rPr>
        <w:t xml:space="preserve"> </w:t>
      </w:r>
      <w:r w:rsidRPr="001509A9">
        <w:rPr>
          <w:sz w:val="26"/>
          <w:szCs w:val="26"/>
        </w:rPr>
        <w:t>5 erasers</w:t>
      </w:r>
    </w:p>
    <w:p w:rsidR="00B74E78" w:rsidP="0004796F" w:rsidRDefault="001509A9" w14:paraId="32D67C79" w14:textId="77777777">
      <w:pPr>
        <w:pStyle w:val="ListParagraph"/>
        <w:ind w:left="1440" w:hanging="1170"/>
        <w:rPr>
          <w:sz w:val="26"/>
          <w:szCs w:val="26"/>
        </w:rPr>
      </w:pPr>
      <w:r w:rsidRPr="001509A9">
        <w:rPr>
          <w:sz w:val="26"/>
          <w:szCs w:val="26"/>
        </w:rPr>
        <w:t>- 1,000 EGP material</w:t>
      </w:r>
      <w:r>
        <w:rPr>
          <w:sz w:val="26"/>
          <w:szCs w:val="26"/>
        </w:rPr>
        <w:t>/ weekly</w:t>
      </w:r>
    </w:p>
    <w:p w:rsidR="00B74E78" w:rsidP="0004796F" w:rsidRDefault="00862861" w14:paraId="564B5459" w14:textId="77777777">
      <w:pPr>
        <w:rPr>
          <w:sz w:val="26"/>
          <w:szCs w:val="26"/>
        </w:rPr>
      </w:pPr>
      <w:r w:rsidRPr="00B74E78">
        <w:rPr>
          <w:sz w:val="28"/>
          <w:szCs w:val="28"/>
          <w:u w:val="single"/>
        </w:rPr>
        <w:t>Food resources:</w:t>
      </w:r>
    </w:p>
    <w:p w:rsidRPr="00B74E78" w:rsidR="00002720" w:rsidP="00060D76" w:rsidRDefault="00DA1A20" w14:paraId="6CAB8069" w14:textId="0E4F217D">
      <w:pPr>
        <w:pStyle w:val="ListParagraph"/>
        <w:numPr>
          <w:ilvl w:val="0"/>
          <w:numId w:val="31"/>
        </w:numPr>
        <w:ind w:left="720"/>
        <w:rPr>
          <w:sz w:val="26"/>
          <w:szCs w:val="26"/>
        </w:rPr>
      </w:pPr>
      <w:r w:rsidRPr="00B74E78">
        <w:rPr>
          <w:sz w:val="26"/>
          <w:szCs w:val="26"/>
        </w:rPr>
        <w:t>20 water bottles</w:t>
      </w:r>
    </w:p>
    <w:p w:rsidRPr="007C3E99" w:rsidR="00DA1A20" w:rsidP="00060D76" w:rsidRDefault="00DA1A20" w14:paraId="6BAC5A9C" w14:textId="7D5E31DF">
      <w:pPr>
        <w:pStyle w:val="ListParagraph"/>
        <w:numPr>
          <w:ilvl w:val="0"/>
          <w:numId w:val="31"/>
        </w:numPr>
        <w:spacing w:after="160" w:line="256" w:lineRule="auto"/>
        <w:ind w:left="720"/>
        <w:rPr>
          <w:sz w:val="26"/>
          <w:szCs w:val="26"/>
          <w:u w:val="single"/>
        </w:rPr>
      </w:pPr>
      <w:r w:rsidRPr="007C3E99">
        <w:rPr>
          <w:sz w:val="26"/>
          <w:szCs w:val="26"/>
        </w:rPr>
        <w:t>20 cups of coffee</w:t>
      </w:r>
    </w:p>
    <w:p w:rsidRPr="007C3E99" w:rsidR="00B74E78" w:rsidP="00060D76" w:rsidRDefault="001509A9" w14:paraId="183260BC" w14:textId="5543A875">
      <w:pPr>
        <w:pStyle w:val="ListParagraph"/>
        <w:numPr>
          <w:ilvl w:val="0"/>
          <w:numId w:val="31"/>
        </w:numPr>
        <w:spacing w:after="160" w:line="256" w:lineRule="auto"/>
        <w:ind w:left="720"/>
        <w:rPr>
          <w:sz w:val="26"/>
          <w:szCs w:val="26"/>
        </w:rPr>
      </w:pPr>
      <w:r w:rsidRPr="007C3E99">
        <w:rPr>
          <w:sz w:val="26"/>
          <w:szCs w:val="26"/>
        </w:rPr>
        <w:t>1,000 EGP food/</w:t>
      </w:r>
      <w:r w:rsidRPr="007C3E99" w:rsidR="002554ED">
        <w:rPr>
          <w:sz w:val="26"/>
          <w:szCs w:val="26"/>
        </w:rPr>
        <w:t xml:space="preserve"> </w:t>
      </w:r>
      <w:r w:rsidRPr="007C3E99">
        <w:rPr>
          <w:sz w:val="26"/>
          <w:szCs w:val="26"/>
        </w:rPr>
        <w:t>weekly</w:t>
      </w:r>
    </w:p>
    <w:p w:rsidRPr="00B74E78" w:rsidR="00B24061" w:rsidP="0004796F" w:rsidRDefault="00DA1A20" w14:paraId="2216842E" w14:textId="2A4445B1">
      <w:pPr>
        <w:spacing w:after="160" w:line="256" w:lineRule="auto"/>
        <w:rPr>
          <w:sz w:val="26"/>
          <w:szCs w:val="26"/>
        </w:rPr>
      </w:pPr>
      <w:r w:rsidRPr="00B74E78">
        <w:rPr>
          <w:sz w:val="28"/>
          <w:szCs w:val="28"/>
          <w:u w:val="single"/>
        </w:rPr>
        <w:t>Physical re</w:t>
      </w:r>
      <w:r w:rsidRPr="00B74E78" w:rsidR="00275964">
        <w:rPr>
          <w:sz w:val="28"/>
          <w:szCs w:val="28"/>
          <w:u w:val="single"/>
        </w:rPr>
        <w:t>s</w:t>
      </w:r>
      <w:r w:rsidRPr="00B74E78">
        <w:rPr>
          <w:sz w:val="28"/>
          <w:szCs w:val="28"/>
          <w:u w:val="single"/>
        </w:rPr>
        <w:t>ources:</w:t>
      </w:r>
    </w:p>
    <w:p w:rsidRPr="00B24061" w:rsidR="00002720" w:rsidP="0004796F" w:rsidRDefault="00275964" w14:paraId="047750D2" w14:textId="79CF6806">
      <w:pPr>
        <w:pStyle w:val="ListParagraph"/>
        <w:numPr>
          <w:ilvl w:val="0"/>
          <w:numId w:val="19"/>
        </w:numPr>
        <w:spacing w:after="160" w:line="256" w:lineRule="auto"/>
        <w:rPr>
          <w:sz w:val="28"/>
          <w:szCs w:val="28"/>
          <w:u w:val="single"/>
        </w:rPr>
      </w:pPr>
      <w:r w:rsidRPr="00B24061">
        <w:rPr>
          <w:sz w:val="26"/>
          <w:szCs w:val="26"/>
        </w:rPr>
        <w:t>5pcs</w:t>
      </w:r>
    </w:p>
    <w:p w:rsidR="00A745B1" w:rsidP="0004796F" w:rsidRDefault="00275964" w14:paraId="14E44FC3" w14:textId="2A10E75E">
      <w:pPr>
        <w:pStyle w:val="ListParagraph"/>
        <w:numPr>
          <w:ilvl w:val="0"/>
          <w:numId w:val="19"/>
        </w:numPr>
        <w:spacing w:after="160" w:line="256" w:lineRule="auto"/>
        <w:rPr>
          <w:sz w:val="26"/>
          <w:szCs w:val="26"/>
        </w:rPr>
      </w:pPr>
      <w:r w:rsidRPr="00002720">
        <w:rPr>
          <w:sz w:val="26"/>
          <w:szCs w:val="26"/>
        </w:rPr>
        <w:t xml:space="preserve">1 </w:t>
      </w:r>
      <w:r w:rsidRPr="00002720" w:rsidR="00002720">
        <w:rPr>
          <w:sz w:val="26"/>
          <w:szCs w:val="26"/>
        </w:rPr>
        <w:t>WIFI</w:t>
      </w:r>
      <w:r w:rsidRPr="00002720">
        <w:rPr>
          <w:sz w:val="26"/>
          <w:szCs w:val="26"/>
        </w:rPr>
        <w:t xml:space="preserve"> access point</w:t>
      </w:r>
    </w:p>
    <w:p w:rsidRPr="00F831D4" w:rsidR="00B74E78" w:rsidP="00F831D4" w:rsidRDefault="00B24061" w14:paraId="0ED53303" w14:textId="6304E22F">
      <w:pPr>
        <w:pStyle w:val="ListParagraph"/>
        <w:numPr>
          <w:ilvl w:val="0"/>
          <w:numId w:val="19"/>
        </w:numPr>
        <w:spacing w:after="160" w:line="256" w:lineRule="auto"/>
        <w:rPr>
          <w:sz w:val="26"/>
          <w:szCs w:val="26"/>
        </w:rPr>
      </w:pPr>
      <w:r>
        <w:rPr>
          <w:sz w:val="26"/>
          <w:szCs w:val="26"/>
        </w:rPr>
        <w:t xml:space="preserve">1,000 EGP </w:t>
      </w:r>
      <w:r w:rsidR="00AB0173">
        <w:rPr>
          <w:sz w:val="26"/>
          <w:szCs w:val="26"/>
        </w:rPr>
        <w:t>internet package/monthly</w:t>
      </w:r>
    </w:p>
    <w:p w:rsidRPr="00B74E78" w:rsidR="00416B6E" w:rsidP="0004796F" w:rsidRDefault="00416B6E" w14:paraId="54B4FF12" w14:textId="77777777">
      <w:pPr>
        <w:spacing w:after="160" w:line="256" w:lineRule="auto"/>
        <w:rPr>
          <w:sz w:val="26"/>
          <w:szCs w:val="26"/>
        </w:rPr>
      </w:pPr>
    </w:p>
    <w:p w:rsidR="00CB7B86" w:rsidP="0004796F" w:rsidRDefault="00CB7B86" w14:paraId="33EF26CF" w14:textId="3492E5FA">
      <w:pPr>
        <w:pStyle w:val="ListParagraph"/>
        <w:numPr>
          <w:ilvl w:val="0"/>
          <w:numId w:val="28"/>
        </w:numPr>
        <w:rPr>
          <w:sz w:val="26"/>
          <w:szCs w:val="26"/>
        </w:rPr>
      </w:pPr>
      <w:r w:rsidRPr="001229BB">
        <w:rPr>
          <w:sz w:val="26"/>
          <w:szCs w:val="26"/>
          <w:u w:val="single"/>
        </w:rPr>
        <w:t>Design Phase:</w:t>
      </w:r>
      <w:r w:rsidRPr="001229BB">
        <w:rPr>
          <w:sz w:val="26"/>
          <w:szCs w:val="26"/>
        </w:rPr>
        <w:t xml:space="preserve"> [Salma 202235]</w:t>
      </w:r>
    </w:p>
    <w:p w:rsidR="00D051EA" w:rsidP="0004796F" w:rsidRDefault="00D051EA" w14:paraId="62015492" w14:textId="3EAA2A82">
      <w:pPr>
        <w:pStyle w:val="ListParagraph"/>
        <w:ind w:left="1080"/>
        <w:rPr>
          <w:sz w:val="26"/>
          <w:szCs w:val="26"/>
          <w:u w:val="single"/>
        </w:rPr>
      </w:pPr>
      <w:r>
        <w:rPr>
          <w:sz w:val="26"/>
          <w:szCs w:val="26"/>
          <w:u w:val="single"/>
        </w:rPr>
        <w:t>Resources:</w:t>
      </w:r>
    </w:p>
    <w:p w:rsidRPr="00805D48" w:rsidR="00416B6E" w:rsidP="00805D48" w:rsidRDefault="00416B6E" w14:paraId="212D9652" w14:textId="09249FAA">
      <w:pPr>
        <w:rPr>
          <w:sz w:val="26"/>
          <w:szCs w:val="26"/>
          <w:u w:val="single"/>
        </w:rPr>
      </w:pPr>
      <w:r w:rsidRPr="00805D48">
        <w:rPr>
          <w:sz w:val="26"/>
          <w:szCs w:val="26"/>
          <w:u w:val="single"/>
        </w:rPr>
        <w:t>Human Resources:</w:t>
      </w:r>
    </w:p>
    <w:p w:rsidRPr="006A541A" w:rsidR="00416B6E" w:rsidP="0004796F" w:rsidRDefault="00416B6E" w14:paraId="5D0DE884" w14:textId="4E6DC4E8">
      <w:pPr>
        <w:pStyle w:val="ListParagraph"/>
        <w:numPr>
          <w:ilvl w:val="0"/>
          <w:numId w:val="19"/>
        </w:numPr>
        <w:rPr>
          <w:sz w:val="26"/>
          <w:szCs w:val="26"/>
        </w:rPr>
      </w:pPr>
      <w:r w:rsidRPr="006A541A">
        <w:rPr>
          <w:sz w:val="26"/>
          <w:szCs w:val="26"/>
        </w:rPr>
        <w:t>10 Employee</w:t>
      </w:r>
      <w:r w:rsidRPr="006A541A" w:rsidR="006A541A">
        <w:rPr>
          <w:sz w:val="26"/>
          <w:szCs w:val="26"/>
        </w:rPr>
        <w:t>s</w:t>
      </w:r>
    </w:p>
    <w:p w:rsidRPr="006A541A" w:rsidR="006A541A" w:rsidP="0004796F" w:rsidRDefault="006A541A" w14:paraId="6427CBC0" w14:textId="318257EE">
      <w:pPr>
        <w:pStyle w:val="ListParagraph"/>
        <w:numPr>
          <w:ilvl w:val="0"/>
          <w:numId w:val="19"/>
        </w:numPr>
        <w:rPr>
          <w:sz w:val="26"/>
          <w:szCs w:val="26"/>
        </w:rPr>
      </w:pPr>
      <w:r w:rsidRPr="006A541A">
        <w:rPr>
          <w:sz w:val="26"/>
          <w:szCs w:val="26"/>
        </w:rPr>
        <w:t>2,000 EGP/each</w:t>
      </w:r>
    </w:p>
    <w:p w:rsidRPr="00805D48" w:rsidR="006A541A" w:rsidP="00805D48" w:rsidRDefault="006A541A" w14:paraId="1CC072F7" w14:textId="72BE7F3A">
      <w:pPr>
        <w:rPr>
          <w:sz w:val="26"/>
          <w:szCs w:val="26"/>
          <w:u w:val="single"/>
        </w:rPr>
      </w:pPr>
      <w:r w:rsidRPr="00805D48">
        <w:rPr>
          <w:sz w:val="26"/>
          <w:szCs w:val="26"/>
          <w:u w:val="single"/>
        </w:rPr>
        <w:t>Material Resources:</w:t>
      </w:r>
    </w:p>
    <w:p w:rsidRPr="001509A9" w:rsidR="00726E74" w:rsidP="0004796F" w:rsidRDefault="00726E74" w14:paraId="00BCE5AA" w14:textId="2F8BDB5F">
      <w:pPr>
        <w:pStyle w:val="ListParagraph"/>
        <w:numPr>
          <w:ilvl w:val="0"/>
          <w:numId w:val="19"/>
        </w:numPr>
        <w:rPr>
          <w:sz w:val="26"/>
          <w:szCs w:val="26"/>
        </w:rPr>
      </w:pPr>
      <w:r w:rsidRPr="001509A9">
        <w:rPr>
          <w:sz w:val="26"/>
          <w:szCs w:val="26"/>
        </w:rPr>
        <w:t>50 papers</w:t>
      </w:r>
    </w:p>
    <w:p w:rsidRPr="001509A9" w:rsidR="00726E74" w:rsidP="0004796F" w:rsidRDefault="00726E74" w14:paraId="69C363A0" w14:textId="082FDF08">
      <w:pPr>
        <w:pStyle w:val="ListParagraph"/>
        <w:numPr>
          <w:ilvl w:val="0"/>
          <w:numId w:val="19"/>
        </w:numPr>
        <w:rPr>
          <w:sz w:val="26"/>
          <w:szCs w:val="26"/>
        </w:rPr>
      </w:pPr>
      <w:r w:rsidRPr="001509A9">
        <w:rPr>
          <w:sz w:val="26"/>
          <w:szCs w:val="26"/>
        </w:rPr>
        <w:t>10 coloured pens</w:t>
      </w:r>
    </w:p>
    <w:p w:rsidRPr="001509A9" w:rsidR="00726E74" w:rsidP="0004796F" w:rsidRDefault="00726E74" w14:paraId="07D1EC2A" w14:textId="1D44C499">
      <w:pPr>
        <w:pStyle w:val="ListParagraph"/>
        <w:numPr>
          <w:ilvl w:val="0"/>
          <w:numId w:val="19"/>
        </w:numPr>
        <w:rPr>
          <w:sz w:val="26"/>
          <w:szCs w:val="26"/>
        </w:rPr>
      </w:pPr>
      <w:r>
        <w:rPr>
          <w:sz w:val="26"/>
          <w:szCs w:val="26"/>
        </w:rPr>
        <w:t>10</w:t>
      </w:r>
      <w:r w:rsidRPr="001509A9">
        <w:rPr>
          <w:sz w:val="26"/>
          <w:szCs w:val="26"/>
        </w:rPr>
        <w:t xml:space="preserve"> pencils</w:t>
      </w:r>
    </w:p>
    <w:p w:rsidR="006A541A" w:rsidP="0004796F" w:rsidRDefault="00726E74" w14:paraId="1123D793" w14:textId="5C247FD2">
      <w:pPr>
        <w:pStyle w:val="ListParagraph"/>
        <w:numPr>
          <w:ilvl w:val="0"/>
          <w:numId w:val="19"/>
        </w:numPr>
        <w:rPr>
          <w:sz w:val="26"/>
          <w:szCs w:val="26"/>
        </w:rPr>
      </w:pPr>
      <w:r>
        <w:rPr>
          <w:sz w:val="26"/>
          <w:szCs w:val="26"/>
        </w:rPr>
        <w:t>10</w:t>
      </w:r>
      <w:r w:rsidRPr="001509A9">
        <w:rPr>
          <w:sz w:val="26"/>
          <w:szCs w:val="26"/>
        </w:rPr>
        <w:t xml:space="preserve"> erasers</w:t>
      </w:r>
    </w:p>
    <w:p w:rsidR="00D051EA" w:rsidP="0004796F" w:rsidRDefault="00726E74" w14:paraId="028D69E9" w14:textId="37DFCED0">
      <w:pPr>
        <w:pStyle w:val="ListParagraph"/>
        <w:numPr>
          <w:ilvl w:val="0"/>
          <w:numId w:val="19"/>
        </w:numPr>
        <w:rPr>
          <w:sz w:val="26"/>
          <w:szCs w:val="26"/>
        </w:rPr>
      </w:pPr>
      <w:r>
        <w:rPr>
          <w:sz w:val="26"/>
          <w:szCs w:val="26"/>
        </w:rPr>
        <w:t>3 Apps (12 EGP/monthly)</w:t>
      </w:r>
    </w:p>
    <w:p w:rsidR="00726E74" w:rsidP="0004796F" w:rsidRDefault="00726E74" w14:paraId="200DC3E0" w14:textId="3310DF84">
      <w:pPr>
        <w:pStyle w:val="ListParagraph"/>
        <w:numPr>
          <w:ilvl w:val="0"/>
          <w:numId w:val="19"/>
        </w:numPr>
        <w:rPr>
          <w:sz w:val="26"/>
          <w:szCs w:val="26"/>
        </w:rPr>
      </w:pPr>
      <w:r>
        <w:rPr>
          <w:sz w:val="26"/>
          <w:szCs w:val="26"/>
        </w:rPr>
        <w:t>1,000 material/weekly</w:t>
      </w:r>
    </w:p>
    <w:p w:rsidR="00476C1C" w:rsidP="0004796F" w:rsidRDefault="00476C1C" w14:paraId="295BA1DF" w14:textId="4D661AA3">
      <w:pPr>
        <w:pStyle w:val="ListParagraph"/>
        <w:rPr>
          <w:sz w:val="26"/>
          <w:szCs w:val="26"/>
        </w:rPr>
      </w:pPr>
    </w:p>
    <w:p w:rsidR="00F831D4" w:rsidP="0004796F" w:rsidRDefault="00F831D4" w14:paraId="6118B8D4" w14:textId="77777777">
      <w:pPr>
        <w:pStyle w:val="ListParagraph"/>
        <w:rPr>
          <w:sz w:val="26"/>
          <w:szCs w:val="26"/>
        </w:rPr>
      </w:pPr>
    </w:p>
    <w:p w:rsidRPr="00805D48" w:rsidR="00476C1C" w:rsidP="00805D48" w:rsidRDefault="00476C1C" w14:paraId="04C2F972" w14:textId="784C6827">
      <w:pPr>
        <w:rPr>
          <w:sz w:val="26"/>
          <w:szCs w:val="26"/>
          <w:u w:val="single"/>
        </w:rPr>
      </w:pPr>
      <w:r w:rsidRPr="00805D48">
        <w:rPr>
          <w:sz w:val="26"/>
          <w:szCs w:val="26"/>
          <w:u w:val="single"/>
        </w:rPr>
        <w:lastRenderedPageBreak/>
        <w:t>Physical Resources:</w:t>
      </w:r>
    </w:p>
    <w:p w:rsidR="00476C1C" w:rsidP="0004796F" w:rsidRDefault="00476C1C" w14:paraId="2644A8EA" w14:textId="19E5A801">
      <w:pPr>
        <w:pStyle w:val="ListParagraph"/>
        <w:numPr>
          <w:ilvl w:val="0"/>
          <w:numId w:val="19"/>
        </w:numPr>
        <w:rPr>
          <w:sz w:val="26"/>
          <w:szCs w:val="26"/>
        </w:rPr>
      </w:pPr>
      <w:r>
        <w:rPr>
          <w:sz w:val="26"/>
          <w:szCs w:val="26"/>
        </w:rPr>
        <w:t>10 pcs</w:t>
      </w:r>
    </w:p>
    <w:p w:rsidR="00476C1C" w:rsidP="0004796F" w:rsidRDefault="00476C1C" w14:paraId="173FFC9E" w14:textId="205FA187">
      <w:pPr>
        <w:pStyle w:val="ListParagraph"/>
        <w:numPr>
          <w:ilvl w:val="0"/>
          <w:numId w:val="19"/>
        </w:numPr>
        <w:rPr>
          <w:sz w:val="26"/>
          <w:szCs w:val="26"/>
        </w:rPr>
      </w:pPr>
      <w:r>
        <w:rPr>
          <w:sz w:val="26"/>
          <w:szCs w:val="26"/>
        </w:rPr>
        <w:t>1WIFI access point</w:t>
      </w:r>
    </w:p>
    <w:p w:rsidR="00476C1C" w:rsidP="0004796F" w:rsidRDefault="00476C1C" w14:paraId="0FC47171" w14:textId="38664024">
      <w:pPr>
        <w:pStyle w:val="ListParagraph"/>
        <w:numPr>
          <w:ilvl w:val="0"/>
          <w:numId w:val="19"/>
        </w:numPr>
        <w:rPr>
          <w:sz w:val="26"/>
          <w:szCs w:val="26"/>
        </w:rPr>
      </w:pPr>
      <w:r>
        <w:rPr>
          <w:sz w:val="26"/>
          <w:szCs w:val="26"/>
        </w:rPr>
        <w:t>1,000 EGP</w:t>
      </w:r>
      <w:r w:rsidR="005E64E8">
        <w:rPr>
          <w:sz w:val="26"/>
          <w:szCs w:val="26"/>
        </w:rPr>
        <w:t xml:space="preserve"> internet package </w:t>
      </w:r>
      <w:r>
        <w:rPr>
          <w:sz w:val="26"/>
          <w:szCs w:val="26"/>
        </w:rPr>
        <w:t>/monthly</w:t>
      </w:r>
    </w:p>
    <w:p w:rsidRPr="00476C1C" w:rsidR="00805D48" w:rsidP="00805D48" w:rsidRDefault="00805D48" w14:paraId="45B76538" w14:textId="77777777">
      <w:pPr>
        <w:pStyle w:val="ListParagraph"/>
        <w:rPr>
          <w:sz w:val="26"/>
          <w:szCs w:val="26"/>
        </w:rPr>
      </w:pPr>
    </w:p>
    <w:p w:rsidRPr="00D051EA" w:rsidR="00CB7B86" w:rsidP="0004796F" w:rsidRDefault="00CB7B86" w14:paraId="78B09BE0" w14:textId="6520D180">
      <w:pPr>
        <w:pStyle w:val="ListParagraph"/>
        <w:numPr>
          <w:ilvl w:val="0"/>
          <w:numId w:val="28"/>
        </w:numPr>
        <w:rPr>
          <w:sz w:val="26"/>
          <w:szCs w:val="26"/>
          <w:u w:val="single"/>
        </w:rPr>
      </w:pPr>
      <w:r w:rsidRPr="00232231">
        <w:rPr>
          <w:sz w:val="26"/>
          <w:szCs w:val="26"/>
          <w:u w:val="single"/>
        </w:rPr>
        <w:t>Implementation Phase</w:t>
      </w:r>
      <w:r>
        <w:rPr>
          <w:sz w:val="26"/>
          <w:szCs w:val="26"/>
          <w:u w:val="single"/>
        </w:rPr>
        <w:t>:</w:t>
      </w:r>
      <w:r w:rsidRPr="00275454">
        <w:rPr>
          <w:sz w:val="26"/>
          <w:szCs w:val="26"/>
        </w:rPr>
        <w:t xml:space="preserve"> [Habiba </w:t>
      </w:r>
      <w:r w:rsidRPr="00CF7F10">
        <w:rPr>
          <w:sz w:val="26"/>
          <w:szCs w:val="26"/>
        </w:rPr>
        <w:t>201696</w:t>
      </w:r>
      <w:r w:rsidRPr="00275454">
        <w:rPr>
          <w:sz w:val="26"/>
          <w:szCs w:val="26"/>
        </w:rPr>
        <w:t>]</w:t>
      </w:r>
    </w:p>
    <w:p w:rsidR="00D051EA" w:rsidP="0004796F" w:rsidRDefault="00D051EA" w14:paraId="472EBA14" w14:textId="5BF000FF">
      <w:pPr>
        <w:pStyle w:val="ListParagraph"/>
        <w:ind w:left="1080"/>
        <w:rPr>
          <w:sz w:val="26"/>
          <w:szCs w:val="26"/>
          <w:u w:val="single"/>
        </w:rPr>
      </w:pPr>
      <w:r>
        <w:rPr>
          <w:sz w:val="26"/>
          <w:szCs w:val="26"/>
          <w:u w:val="single"/>
        </w:rPr>
        <w:t>Resources:</w:t>
      </w:r>
    </w:p>
    <w:p w:rsidR="00476C1C" w:rsidP="0004796F" w:rsidRDefault="00476C1C" w14:paraId="2496E7F4" w14:textId="77777777">
      <w:pPr>
        <w:pStyle w:val="ListParagraph"/>
        <w:ind w:left="1080"/>
        <w:rPr>
          <w:sz w:val="26"/>
          <w:szCs w:val="26"/>
          <w:u w:val="single"/>
        </w:rPr>
      </w:pPr>
    </w:p>
    <w:p w:rsidR="00726E74" w:rsidP="0004796F" w:rsidRDefault="00476C1C" w14:paraId="216315B9" w14:textId="5A8B144E">
      <w:pPr>
        <w:pStyle w:val="ListParagraph"/>
        <w:ind w:left="1080"/>
        <w:rPr>
          <w:sz w:val="26"/>
          <w:szCs w:val="26"/>
          <w:u w:val="single"/>
        </w:rPr>
      </w:pPr>
      <w:r>
        <w:rPr>
          <w:sz w:val="26"/>
          <w:szCs w:val="26"/>
          <w:u w:val="single"/>
        </w:rPr>
        <w:t>Human Resources:</w:t>
      </w:r>
    </w:p>
    <w:p w:rsidRPr="001711EB" w:rsidR="00476C1C" w:rsidP="0004796F" w:rsidRDefault="001711EB" w14:paraId="7F3E2D8A" w14:textId="7DBD8637">
      <w:pPr>
        <w:pStyle w:val="ListParagraph"/>
        <w:numPr>
          <w:ilvl w:val="0"/>
          <w:numId w:val="19"/>
        </w:numPr>
        <w:rPr>
          <w:sz w:val="26"/>
          <w:szCs w:val="26"/>
        </w:rPr>
      </w:pPr>
      <w:r w:rsidRPr="001711EB">
        <w:rPr>
          <w:sz w:val="26"/>
          <w:szCs w:val="26"/>
        </w:rPr>
        <w:t>10 employees</w:t>
      </w:r>
    </w:p>
    <w:p w:rsidR="001711EB" w:rsidP="0004796F" w:rsidRDefault="001711EB" w14:paraId="17873DA7" w14:textId="008C73B3">
      <w:pPr>
        <w:pStyle w:val="ListParagraph"/>
        <w:numPr>
          <w:ilvl w:val="0"/>
          <w:numId w:val="19"/>
        </w:numPr>
        <w:rPr>
          <w:sz w:val="26"/>
          <w:szCs w:val="26"/>
        </w:rPr>
      </w:pPr>
      <w:r w:rsidRPr="001711EB">
        <w:rPr>
          <w:sz w:val="26"/>
          <w:szCs w:val="26"/>
        </w:rPr>
        <w:t>4,000 EGP/each</w:t>
      </w:r>
    </w:p>
    <w:p w:rsidRPr="001711EB" w:rsidR="001711EB" w:rsidP="0004796F" w:rsidRDefault="001711EB" w14:paraId="273F3A9F" w14:textId="2BA663DC">
      <w:pPr>
        <w:pStyle w:val="ListParagraph"/>
        <w:rPr>
          <w:sz w:val="26"/>
          <w:szCs w:val="26"/>
          <w:u w:val="single"/>
        </w:rPr>
      </w:pPr>
      <w:r w:rsidRPr="001711EB">
        <w:rPr>
          <w:sz w:val="26"/>
          <w:szCs w:val="26"/>
          <w:u w:val="single"/>
        </w:rPr>
        <w:t>Material Resources:</w:t>
      </w:r>
    </w:p>
    <w:p w:rsidR="001711EB" w:rsidP="0004796F" w:rsidRDefault="001711EB" w14:paraId="2951BD39" w14:textId="286CF613">
      <w:pPr>
        <w:pStyle w:val="ListParagraph"/>
        <w:numPr>
          <w:ilvl w:val="0"/>
          <w:numId w:val="19"/>
        </w:numPr>
        <w:rPr>
          <w:sz w:val="26"/>
          <w:szCs w:val="26"/>
        </w:rPr>
      </w:pPr>
      <w:r>
        <w:rPr>
          <w:sz w:val="26"/>
          <w:szCs w:val="26"/>
        </w:rPr>
        <w:t>3 Apps (100 EGP/monthly)</w:t>
      </w:r>
    </w:p>
    <w:p w:rsidR="00CC061D" w:rsidP="0004796F" w:rsidRDefault="00CC061D" w14:paraId="12DC4C6F" w14:textId="77777777">
      <w:pPr>
        <w:pStyle w:val="ListParagraph"/>
        <w:rPr>
          <w:sz w:val="26"/>
          <w:szCs w:val="26"/>
        </w:rPr>
      </w:pPr>
    </w:p>
    <w:p w:rsidRPr="001711EB" w:rsidR="001711EB" w:rsidP="0004796F" w:rsidRDefault="001711EB" w14:paraId="3D7A9B20" w14:textId="7F856563">
      <w:pPr>
        <w:pStyle w:val="ListParagraph"/>
        <w:rPr>
          <w:sz w:val="26"/>
          <w:szCs w:val="26"/>
          <w:u w:val="single"/>
        </w:rPr>
      </w:pPr>
      <w:r>
        <w:rPr>
          <w:sz w:val="26"/>
          <w:szCs w:val="26"/>
          <w:u w:val="single"/>
        </w:rPr>
        <w:t>Physical</w:t>
      </w:r>
      <w:r w:rsidRPr="001711EB">
        <w:rPr>
          <w:sz w:val="26"/>
          <w:szCs w:val="26"/>
          <w:u w:val="single"/>
        </w:rPr>
        <w:t xml:space="preserve"> Resources:</w:t>
      </w:r>
    </w:p>
    <w:p w:rsidR="001711EB" w:rsidP="0004796F" w:rsidRDefault="001711EB" w14:paraId="5F70B523" w14:textId="3119EE5D">
      <w:pPr>
        <w:pStyle w:val="ListParagraph"/>
        <w:numPr>
          <w:ilvl w:val="0"/>
          <w:numId w:val="19"/>
        </w:numPr>
        <w:rPr>
          <w:sz w:val="26"/>
          <w:szCs w:val="26"/>
        </w:rPr>
      </w:pPr>
      <w:r>
        <w:rPr>
          <w:sz w:val="26"/>
          <w:szCs w:val="26"/>
        </w:rPr>
        <w:t>10 pcs</w:t>
      </w:r>
    </w:p>
    <w:p w:rsidR="00771AAE" w:rsidP="0004796F" w:rsidRDefault="00771AAE" w14:paraId="4ADA374F" w14:textId="1A6AFD44">
      <w:pPr>
        <w:pStyle w:val="ListParagraph"/>
        <w:numPr>
          <w:ilvl w:val="0"/>
          <w:numId w:val="19"/>
        </w:numPr>
        <w:rPr>
          <w:sz w:val="26"/>
          <w:szCs w:val="26"/>
        </w:rPr>
      </w:pPr>
      <w:r>
        <w:rPr>
          <w:sz w:val="26"/>
          <w:szCs w:val="26"/>
        </w:rPr>
        <w:t>1 server</w:t>
      </w:r>
    </w:p>
    <w:p w:rsidR="00771AAE" w:rsidP="0004796F" w:rsidRDefault="00771AAE" w14:paraId="67F1C692" w14:textId="01399F29">
      <w:pPr>
        <w:pStyle w:val="ListParagraph"/>
        <w:numPr>
          <w:ilvl w:val="0"/>
          <w:numId w:val="19"/>
        </w:numPr>
        <w:rPr>
          <w:sz w:val="26"/>
          <w:szCs w:val="26"/>
        </w:rPr>
      </w:pPr>
      <w:r>
        <w:rPr>
          <w:sz w:val="26"/>
          <w:szCs w:val="26"/>
        </w:rPr>
        <w:t>1 WIFI access point</w:t>
      </w:r>
    </w:p>
    <w:p w:rsidRPr="001711EB" w:rsidR="00771AAE" w:rsidP="0004796F" w:rsidRDefault="00771AAE" w14:paraId="1A9B9707" w14:textId="7B06F063">
      <w:pPr>
        <w:pStyle w:val="ListParagraph"/>
        <w:numPr>
          <w:ilvl w:val="0"/>
          <w:numId w:val="19"/>
        </w:numPr>
        <w:rPr>
          <w:sz w:val="26"/>
          <w:szCs w:val="26"/>
        </w:rPr>
      </w:pPr>
      <w:r>
        <w:rPr>
          <w:sz w:val="26"/>
          <w:szCs w:val="26"/>
        </w:rPr>
        <w:t>1,000 EGP</w:t>
      </w:r>
      <w:r w:rsidRPr="005E64E8" w:rsidR="005E64E8">
        <w:rPr>
          <w:sz w:val="26"/>
          <w:szCs w:val="26"/>
        </w:rPr>
        <w:t xml:space="preserve"> </w:t>
      </w:r>
      <w:r w:rsidR="005E64E8">
        <w:rPr>
          <w:sz w:val="26"/>
          <w:szCs w:val="26"/>
        </w:rPr>
        <w:t xml:space="preserve">internet package </w:t>
      </w:r>
      <w:r>
        <w:rPr>
          <w:sz w:val="26"/>
          <w:szCs w:val="26"/>
        </w:rPr>
        <w:t>/monthly</w:t>
      </w:r>
    </w:p>
    <w:p w:rsidRPr="00232231" w:rsidR="00D051EA" w:rsidP="0004796F" w:rsidRDefault="00D051EA" w14:paraId="3711F69D" w14:textId="77777777">
      <w:pPr>
        <w:pStyle w:val="ListParagraph"/>
        <w:ind w:left="1080"/>
        <w:rPr>
          <w:sz w:val="26"/>
          <w:szCs w:val="26"/>
          <w:u w:val="single"/>
        </w:rPr>
      </w:pPr>
    </w:p>
    <w:p w:rsidRPr="00D051EA" w:rsidR="00CB7B86" w:rsidP="0004796F" w:rsidRDefault="00CB7B86" w14:paraId="2A58E7EC" w14:textId="75B5C1C5">
      <w:pPr>
        <w:pStyle w:val="ListParagraph"/>
        <w:numPr>
          <w:ilvl w:val="0"/>
          <w:numId w:val="28"/>
        </w:numPr>
        <w:rPr>
          <w:sz w:val="26"/>
          <w:szCs w:val="26"/>
          <w:u w:val="single"/>
        </w:rPr>
      </w:pPr>
      <w:r w:rsidRPr="00232231">
        <w:rPr>
          <w:sz w:val="26"/>
          <w:szCs w:val="26"/>
          <w:u w:val="single"/>
        </w:rPr>
        <w:t>Testing Phase</w:t>
      </w:r>
      <w:r>
        <w:rPr>
          <w:sz w:val="26"/>
          <w:szCs w:val="26"/>
          <w:u w:val="single"/>
        </w:rPr>
        <w:t>:</w:t>
      </w:r>
      <w:r w:rsidRPr="00275454">
        <w:rPr>
          <w:sz w:val="26"/>
          <w:szCs w:val="26"/>
        </w:rPr>
        <w:t xml:space="preserve"> [Mayar </w:t>
      </w:r>
      <w:r>
        <w:rPr>
          <w:sz w:val="26"/>
          <w:szCs w:val="26"/>
        </w:rPr>
        <w:t>192785</w:t>
      </w:r>
      <w:r w:rsidRPr="00275454">
        <w:rPr>
          <w:sz w:val="26"/>
          <w:szCs w:val="26"/>
        </w:rPr>
        <w:t>]</w:t>
      </w:r>
    </w:p>
    <w:p w:rsidR="00D051EA" w:rsidP="0004796F" w:rsidRDefault="00D051EA" w14:paraId="60F42F1C" w14:textId="4A446EB8">
      <w:pPr>
        <w:pStyle w:val="ListParagraph"/>
        <w:ind w:left="1080"/>
        <w:rPr>
          <w:sz w:val="26"/>
          <w:szCs w:val="26"/>
          <w:u w:val="single"/>
        </w:rPr>
      </w:pPr>
      <w:r>
        <w:rPr>
          <w:sz w:val="26"/>
          <w:szCs w:val="26"/>
          <w:u w:val="single"/>
        </w:rPr>
        <w:t>Resources:</w:t>
      </w:r>
    </w:p>
    <w:p w:rsidR="00771AAE" w:rsidP="0004796F" w:rsidRDefault="00771AAE" w14:paraId="3E587138" w14:textId="3929C919">
      <w:pPr>
        <w:pStyle w:val="ListParagraph"/>
        <w:ind w:left="1080"/>
        <w:rPr>
          <w:sz w:val="26"/>
          <w:szCs w:val="26"/>
          <w:u w:val="single"/>
        </w:rPr>
      </w:pPr>
      <w:r>
        <w:rPr>
          <w:sz w:val="26"/>
          <w:szCs w:val="26"/>
          <w:u w:val="single"/>
        </w:rPr>
        <w:t>Human Resources:</w:t>
      </w:r>
    </w:p>
    <w:p w:rsidRPr="00771AAE" w:rsidR="00771AAE" w:rsidP="0004796F" w:rsidRDefault="00771AAE" w14:paraId="13148BDE" w14:textId="2942BF3B">
      <w:pPr>
        <w:pStyle w:val="ListParagraph"/>
        <w:numPr>
          <w:ilvl w:val="0"/>
          <w:numId w:val="19"/>
        </w:numPr>
        <w:rPr>
          <w:sz w:val="26"/>
          <w:szCs w:val="26"/>
        </w:rPr>
      </w:pPr>
      <w:r w:rsidRPr="00771AAE">
        <w:rPr>
          <w:sz w:val="26"/>
          <w:szCs w:val="26"/>
        </w:rPr>
        <w:t>5 employees</w:t>
      </w:r>
    </w:p>
    <w:p w:rsidRPr="00771AAE" w:rsidR="00771AAE" w:rsidP="0004796F" w:rsidRDefault="00771AAE" w14:paraId="00AEF0B0" w14:textId="3866E442">
      <w:pPr>
        <w:pStyle w:val="ListParagraph"/>
        <w:numPr>
          <w:ilvl w:val="0"/>
          <w:numId w:val="19"/>
        </w:numPr>
        <w:rPr>
          <w:sz w:val="26"/>
          <w:szCs w:val="26"/>
        </w:rPr>
      </w:pPr>
      <w:r w:rsidRPr="00771AAE">
        <w:rPr>
          <w:sz w:val="26"/>
          <w:szCs w:val="26"/>
        </w:rPr>
        <w:t>4,000 EGP/each</w:t>
      </w:r>
    </w:p>
    <w:p w:rsidR="00771AAE" w:rsidP="0004796F" w:rsidRDefault="00771AAE" w14:paraId="5E4F933D" w14:textId="6296A5F5">
      <w:pPr>
        <w:pStyle w:val="ListParagraph"/>
        <w:rPr>
          <w:sz w:val="26"/>
          <w:szCs w:val="26"/>
          <w:u w:val="single"/>
        </w:rPr>
      </w:pPr>
      <w:r>
        <w:rPr>
          <w:sz w:val="26"/>
          <w:szCs w:val="26"/>
          <w:u w:val="single"/>
        </w:rPr>
        <w:t>Material Resources:</w:t>
      </w:r>
    </w:p>
    <w:p w:rsidRPr="00E20780" w:rsidR="00771AAE" w:rsidP="0004796F" w:rsidRDefault="00771AAE" w14:paraId="4869A1B0" w14:textId="21F3B62A">
      <w:pPr>
        <w:pStyle w:val="ListParagraph"/>
        <w:numPr>
          <w:ilvl w:val="0"/>
          <w:numId w:val="19"/>
        </w:numPr>
        <w:rPr>
          <w:sz w:val="26"/>
          <w:szCs w:val="26"/>
        </w:rPr>
      </w:pPr>
      <w:r w:rsidRPr="00E20780">
        <w:rPr>
          <w:sz w:val="26"/>
          <w:szCs w:val="26"/>
        </w:rPr>
        <w:t>2 Apps (100 EGP/each)</w:t>
      </w:r>
    </w:p>
    <w:p w:rsidR="00771AAE" w:rsidP="0004796F" w:rsidRDefault="00771AAE" w14:paraId="37465F69" w14:textId="77777777">
      <w:pPr>
        <w:pStyle w:val="ListParagraph"/>
        <w:rPr>
          <w:sz w:val="26"/>
          <w:szCs w:val="26"/>
          <w:u w:val="single"/>
        </w:rPr>
      </w:pPr>
    </w:p>
    <w:p w:rsidR="00771AAE" w:rsidP="0004796F" w:rsidRDefault="00771AAE" w14:paraId="5AB3AF90" w14:textId="65F0D134">
      <w:pPr>
        <w:pStyle w:val="ListParagraph"/>
        <w:rPr>
          <w:sz w:val="26"/>
          <w:szCs w:val="26"/>
          <w:u w:val="single"/>
        </w:rPr>
      </w:pPr>
      <w:r>
        <w:rPr>
          <w:sz w:val="26"/>
          <w:szCs w:val="26"/>
          <w:u w:val="single"/>
        </w:rPr>
        <w:t>Physical Resources:</w:t>
      </w:r>
    </w:p>
    <w:p w:rsidRPr="00E20780" w:rsidR="00D051EA" w:rsidP="0004796F" w:rsidRDefault="00771AAE" w14:paraId="58D79176" w14:textId="2CFE2D96">
      <w:pPr>
        <w:pStyle w:val="ListParagraph"/>
        <w:numPr>
          <w:ilvl w:val="0"/>
          <w:numId w:val="19"/>
        </w:numPr>
        <w:rPr>
          <w:sz w:val="26"/>
          <w:szCs w:val="26"/>
        </w:rPr>
      </w:pPr>
      <w:r w:rsidRPr="00E20780">
        <w:rPr>
          <w:sz w:val="26"/>
          <w:szCs w:val="26"/>
        </w:rPr>
        <w:t>5 pcs</w:t>
      </w:r>
    </w:p>
    <w:p w:rsidR="00E20780" w:rsidP="0004796F" w:rsidRDefault="00E20780" w14:paraId="3C1489A9" w14:textId="1582D772">
      <w:pPr>
        <w:pStyle w:val="ListParagraph"/>
        <w:numPr>
          <w:ilvl w:val="0"/>
          <w:numId w:val="19"/>
        </w:numPr>
        <w:rPr>
          <w:sz w:val="26"/>
          <w:szCs w:val="26"/>
        </w:rPr>
      </w:pPr>
      <w:r>
        <w:rPr>
          <w:sz w:val="26"/>
          <w:szCs w:val="26"/>
        </w:rPr>
        <w:t>1 server</w:t>
      </w:r>
    </w:p>
    <w:p w:rsidR="00E20780" w:rsidP="0004796F" w:rsidRDefault="00E20780" w14:paraId="7AF1D9CE" w14:textId="77777777">
      <w:pPr>
        <w:pStyle w:val="ListParagraph"/>
        <w:numPr>
          <w:ilvl w:val="0"/>
          <w:numId w:val="19"/>
        </w:numPr>
        <w:rPr>
          <w:sz w:val="26"/>
          <w:szCs w:val="26"/>
        </w:rPr>
      </w:pPr>
      <w:r>
        <w:rPr>
          <w:sz w:val="26"/>
          <w:szCs w:val="26"/>
        </w:rPr>
        <w:t>1 WIFI access point</w:t>
      </w:r>
    </w:p>
    <w:p w:rsidRPr="00E20780" w:rsidR="00771AAE" w:rsidP="0004796F" w:rsidRDefault="00E20780" w14:paraId="2E278B9D" w14:textId="0A18F651">
      <w:pPr>
        <w:pStyle w:val="ListParagraph"/>
        <w:numPr>
          <w:ilvl w:val="0"/>
          <w:numId w:val="19"/>
        </w:numPr>
        <w:rPr>
          <w:sz w:val="26"/>
          <w:szCs w:val="26"/>
        </w:rPr>
      </w:pPr>
      <w:r w:rsidRPr="00E20780">
        <w:rPr>
          <w:sz w:val="26"/>
          <w:szCs w:val="26"/>
        </w:rPr>
        <w:t>1,000 EGP</w:t>
      </w:r>
      <w:r w:rsidR="005E64E8">
        <w:rPr>
          <w:sz w:val="26"/>
          <w:szCs w:val="26"/>
        </w:rPr>
        <w:t xml:space="preserve"> internet package</w:t>
      </w:r>
      <w:r w:rsidRPr="00E20780" w:rsidR="005E64E8">
        <w:rPr>
          <w:sz w:val="26"/>
          <w:szCs w:val="26"/>
        </w:rPr>
        <w:t xml:space="preserve"> </w:t>
      </w:r>
      <w:r w:rsidRPr="00E20780">
        <w:rPr>
          <w:sz w:val="26"/>
          <w:szCs w:val="26"/>
        </w:rPr>
        <w:t>/each</w:t>
      </w:r>
    </w:p>
    <w:p w:rsidR="00F7113D" w:rsidP="00072761" w:rsidRDefault="00F7113D" w14:paraId="38622231" w14:textId="27C68114">
      <w:pPr>
        <w:rPr>
          <w:b/>
          <w:bCs/>
          <w:sz w:val="24"/>
          <w:szCs w:val="24"/>
          <w:u w:val="single"/>
        </w:rPr>
      </w:pPr>
    </w:p>
    <w:p w:rsidR="00F7113D" w:rsidP="00072761" w:rsidRDefault="00F7113D" w14:paraId="0552967D" w14:textId="77777777">
      <w:pPr>
        <w:rPr>
          <w:b/>
          <w:bCs/>
          <w:sz w:val="24"/>
          <w:szCs w:val="24"/>
          <w:u w:val="single"/>
        </w:rPr>
      </w:pPr>
    </w:p>
    <w:p w:rsidR="00072761" w:rsidP="00072761" w:rsidRDefault="00E20780" w14:paraId="1124232E" w14:textId="2AA692FF">
      <w:pPr>
        <w:rPr>
          <w:b/>
          <w:bCs/>
          <w:sz w:val="24"/>
          <w:szCs w:val="24"/>
          <w:u w:val="single"/>
        </w:rPr>
      </w:pPr>
      <w:r>
        <w:rPr>
          <w:b/>
          <w:bCs/>
          <w:sz w:val="24"/>
          <w:szCs w:val="24"/>
          <w:u w:val="single"/>
        </w:rPr>
        <w:t>Cost Estimation:</w:t>
      </w:r>
    </w:p>
    <w:p w:rsidR="00E20780" w:rsidP="00072761" w:rsidRDefault="00E20780" w14:paraId="5361F802" w14:textId="7074477B">
      <w:pPr>
        <w:rPr>
          <w:b/>
          <w:bCs/>
          <w:sz w:val="24"/>
          <w:szCs w:val="24"/>
          <w:u w:val="single"/>
        </w:rPr>
      </w:pPr>
    </w:p>
    <w:p w:rsidRPr="006E7D75" w:rsidR="00072761" w:rsidP="00793D32" w:rsidRDefault="00E20780" w14:paraId="1AE87653" w14:textId="42112337">
      <w:pPr>
        <w:rPr>
          <w:sz w:val="26"/>
          <w:szCs w:val="26"/>
        </w:rPr>
      </w:pPr>
      <w:r w:rsidRPr="006E7D75">
        <w:rPr>
          <w:sz w:val="26"/>
          <w:szCs w:val="26"/>
        </w:rPr>
        <w:t>5(</w:t>
      </w:r>
      <w:r w:rsidRPr="006E7D75" w:rsidR="00793D32">
        <w:rPr>
          <w:sz w:val="26"/>
          <w:szCs w:val="26"/>
        </w:rPr>
        <w:t>2,000) +</w:t>
      </w:r>
      <w:r w:rsidRPr="006E7D75">
        <w:rPr>
          <w:sz w:val="26"/>
          <w:szCs w:val="26"/>
        </w:rPr>
        <w:t>70(</w:t>
      </w:r>
      <w:r w:rsidRPr="006E7D75" w:rsidR="00793D32">
        <w:rPr>
          <w:sz w:val="26"/>
          <w:szCs w:val="26"/>
        </w:rPr>
        <w:t>1,000) +</w:t>
      </w:r>
      <w:r w:rsidRPr="006E7D75">
        <w:rPr>
          <w:sz w:val="26"/>
          <w:szCs w:val="26"/>
        </w:rPr>
        <w:t>40(</w:t>
      </w:r>
      <w:r w:rsidRPr="006E7D75" w:rsidR="00793D32">
        <w:rPr>
          <w:sz w:val="26"/>
          <w:szCs w:val="26"/>
        </w:rPr>
        <w:t>1,000) +</w:t>
      </w:r>
      <w:r w:rsidRPr="006E7D75" w:rsidR="005E64E8">
        <w:rPr>
          <w:sz w:val="26"/>
          <w:szCs w:val="26"/>
        </w:rPr>
        <w:t>1,000+10(</w:t>
      </w:r>
      <w:r w:rsidRPr="006E7D75" w:rsidR="00793D32">
        <w:rPr>
          <w:sz w:val="26"/>
          <w:szCs w:val="26"/>
        </w:rPr>
        <w:t>2,000) +</w:t>
      </w:r>
      <w:r w:rsidRPr="006E7D75" w:rsidR="005E64E8">
        <w:rPr>
          <w:sz w:val="26"/>
          <w:szCs w:val="26"/>
        </w:rPr>
        <w:t>80(</w:t>
      </w:r>
      <w:r w:rsidRPr="006E7D75" w:rsidR="00793D32">
        <w:rPr>
          <w:sz w:val="26"/>
          <w:szCs w:val="26"/>
        </w:rPr>
        <w:t>1,000) +</w:t>
      </w:r>
      <w:r w:rsidRPr="006E7D75" w:rsidR="005E64E8">
        <w:rPr>
          <w:sz w:val="26"/>
          <w:szCs w:val="26"/>
        </w:rPr>
        <w:t>3(</w:t>
      </w:r>
      <w:r w:rsidRPr="006E7D75" w:rsidR="00793D32">
        <w:rPr>
          <w:sz w:val="26"/>
          <w:szCs w:val="26"/>
        </w:rPr>
        <w:t>12) +</w:t>
      </w:r>
      <w:r w:rsidRPr="006E7D75" w:rsidR="005E64E8">
        <w:rPr>
          <w:sz w:val="26"/>
          <w:szCs w:val="26"/>
        </w:rPr>
        <w:t>1,000+10(</w:t>
      </w:r>
      <w:r w:rsidRPr="006E7D75" w:rsidR="00793D32">
        <w:rPr>
          <w:sz w:val="26"/>
          <w:szCs w:val="26"/>
        </w:rPr>
        <w:t>4,000) +</w:t>
      </w:r>
      <w:r w:rsidRPr="006E7D75" w:rsidR="005E64E8">
        <w:rPr>
          <w:sz w:val="26"/>
          <w:szCs w:val="26"/>
        </w:rPr>
        <w:t>3(</w:t>
      </w:r>
      <w:r w:rsidRPr="006E7D75" w:rsidR="00793D32">
        <w:rPr>
          <w:sz w:val="26"/>
          <w:szCs w:val="26"/>
        </w:rPr>
        <w:t>100) +</w:t>
      </w:r>
      <w:r w:rsidRPr="006E7D75" w:rsidR="005E64E8">
        <w:rPr>
          <w:sz w:val="26"/>
          <w:szCs w:val="26"/>
        </w:rPr>
        <w:t>1</w:t>
      </w:r>
      <w:r w:rsidRPr="006E7D75" w:rsidR="006E7D75">
        <w:rPr>
          <w:sz w:val="26"/>
          <w:szCs w:val="26"/>
        </w:rPr>
        <w:t>,</w:t>
      </w:r>
      <w:r w:rsidRPr="006E7D75" w:rsidR="005E64E8">
        <w:rPr>
          <w:sz w:val="26"/>
          <w:szCs w:val="26"/>
        </w:rPr>
        <w:t>000+</w:t>
      </w:r>
      <w:r w:rsidRPr="006E7D75" w:rsidR="004A0C52">
        <w:rPr>
          <w:sz w:val="26"/>
          <w:szCs w:val="26"/>
        </w:rPr>
        <w:t>5(</w:t>
      </w:r>
      <w:r w:rsidRPr="006E7D75" w:rsidR="00793D32">
        <w:rPr>
          <w:sz w:val="26"/>
          <w:szCs w:val="26"/>
        </w:rPr>
        <w:t>4,000) +</w:t>
      </w:r>
      <w:r w:rsidRPr="006E7D75" w:rsidR="004A0C52">
        <w:rPr>
          <w:sz w:val="26"/>
          <w:szCs w:val="26"/>
        </w:rPr>
        <w:t>2(</w:t>
      </w:r>
      <w:r w:rsidRPr="006E7D75" w:rsidR="00793D32">
        <w:rPr>
          <w:sz w:val="26"/>
          <w:szCs w:val="26"/>
        </w:rPr>
        <w:t>100) +</w:t>
      </w:r>
      <w:r w:rsidRPr="006E7D75" w:rsidR="004A0C52">
        <w:rPr>
          <w:sz w:val="26"/>
          <w:szCs w:val="26"/>
        </w:rPr>
        <w:t>1</w:t>
      </w:r>
      <w:r w:rsidRPr="006E7D75" w:rsidR="006E7D75">
        <w:rPr>
          <w:sz w:val="26"/>
          <w:szCs w:val="26"/>
        </w:rPr>
        <w:t>,</w:t>
      </w:r>
      <w:r w:rsidRPr="006E7D75" w:rsidR="004A0C52">
        <w:rPr>
          <w:sz w:val="26"/>
          <w:szCs w:val="26"/>
        </w:rPr>
        <w:t xml:space="preserve">000 = </w:t>
      </w:r>
      <w:r w:rsidRPr="006E7D75" w:rsidR="006E7D75">
        <w:rPr>
          <w:rStyle w:val="dcg-mq-digit"/>
          <w:color w:val="000000"/>
          <w:sz w:val="26"/>
          <w:szCs w:val="26"/>
          <w:bdr w:val="none" w:color="auto" w:sz="0" w:space="0" w:frame="1"/>
          <w:shd w:val="clear" w:color="auto" w:fill="FFFFFF"/>
        </w:rPr>
        <w:t>284536</w:t>
      </w:r>
      <w:r w:rsidR="00A41F8D">
        <w:rPr>
          <w:rStyle w:val="dcg-mq-digit"/>
          <w:color w:val="000000"/>
          <w:sz w:val="26"/>
          <w:szCs w:val="26"/>
          <w:bdr w:val="none" w:color="auto" w:sz="0" w:space="0" w:frame="1"/>
          <w:shd w:val="clear" w:color="auto" w:fill="FFFFFF"/>
        </w:rPr>
        <w:t xml:space="preserve"> EGP</w:t>
      </w:r>
    </w:p>
    <w:p w:rsidR="00072761" w:rsidP="00072761" w:rsidRDefault="00072761" w14:paraId="783DCD9B" w14:textId="77777777">
      <w:pPr>
        <w:rPr>
          <w:b/>
          <w:bCs/>
          <w:sz w:val="24"/>
          <w:szCs w:val="24"/>
          <w:u w:val="single"/>
        </w:rPr>
      </w:pPr>
    </w:p>
    <w:p w:rsidR="00F7433E" w:rsidP="00072761" w:rsidRDefault="00F7433E" w14:paraId="3E8AA7BD" w14:textId="77777777">
      <w:pPr>
        <w:rPr>
          <w:b/>
          <w:bCs/>
          <w:sz w:val="24"/>
          <w:szCs w:val="24"/>
          <w:u w:val="single"/>
        </w:rPr>
      </w:pPr>
    </w:p>
    <w:p w:rsidR="00F7433E" w:rsidP="00072761" w:rsidRDefault="00F7433E" w14:paraId="255AEB78" w14:textId="77777777">
      <w:pPr>
        <w:rPr>
          <w:b/>
          <w:bCs/>
          <w:sz w:val="24"/>
          <w:szCs w:val="24"/>
          <w:u w:val="single"/>
        </w:rPr>
      </w:pPr>
    </w:p>
    <w:p w:rsidR="00481C6E" w:rsidP="00072761" w:rsidRDefault="00481C6E" w14:paraId="75ABE0D5" w14:textId="77777777">
      <w:pPr>
        <w:rPr>
          <w:b/>
          <w:bCs/>
          <w:sz w:val="28"/>
          <w:szCs w:val="28"/>
        </w:rPr>
      </w:pPr>
      <w:r w:rsidRPr="00C70D9E">
        <w:rPr>
          <w:b/>
          <w:bCs/>
          <w:sz w:val="28"/>
          <w:szCs w:val="28"/>
        </w:rPr>
        <w:t>5.4</w:t>
      </w:r>
      <w:r w:rsidR="00C70D9E">
        <w:rPr>
          <w:b/>
          <w:bCs/>
          <w:sz w:val="28"/>
          <w:szCs w:val="28"/>
        </w:rPr>
        <w:t xml:space="preserve"> </w:t>
      </w:r>
      <w:r w:rsidRPr="00C70D9E">
        <w:rPr>
          <w:b/>
          <w:bCs/>
          <w:sz w:val="28"/>
          <w:szCs w:val="28"/>
        </w:rPr>
        <w:t xml:space="preserve">Risk </w:t>
      </w:r>
      <w:r w:rsidRPr="00C70D9E" w:rsidR="00C70D9E">
        <w:rPr>
          <w:b/>
          <w:bCs/>
          <w:sz w:val="28"/>
          <w:szCs w:val="28"/>
        </w:rPr>
        <w:t>Management</w:t>
      </w:r>
      <w:r w:rsidRPr="00C70D9E">
        <w:rPr>
          <w:b/>
          <w:bCs/>
          <w:sz w:val="28"/>
          <w:szCs w:val="28"/>
        </w:rPr>
        <w:t>:</w:t>
      </w:r>
    </w:p>
    <w:p w:rsidRPr="009E5C42" w:rsidR="00CC1226" w:rsidP="00072761" w:rsidRDefault="00CC1226" w14:paraId="0B565F93" w14:textId="77777777">
      <w:pPr>
        <w:rPr>
          <w:b/>
          <w:bCs/>
          <w:sz w:val="28"/>
          <w:szCs w:val="28"/>
        </w:rPr>
      </w:pPr>
    </w:p>
    <w:p w:rsidRPr="00563AC9" w:rsidR="00CC1226" w:rsidP="00321CD5" w:rsidRDefault="00CC1226" w14:paraId="0B9D4680" w14:textId="77777777">
      <w:pPr>
        <w:pStyle w:val="ListParagraph"/>
        <w:numPr>
          <w:ilvl w:val="0"/>
          <w:numId w:val="50"/>
        </w:numPr>
        <w:ind w:left="360"/>
        <w:rPr>
          <w:b/>
          <w:bCs/>
          <w:sz w:val="26"/>
          <w:szCs w:val="26"/>
        </w:rPr>
      </w:pPr>
      <w:r w:rsidRPr="009E5C42">
        <w:rPr>
          <w:b/>
          <w:bCs/>
          <w:sz w:val="26"/>
          <w:szCs w:val="26"/>
          <w:u w:val="single"/>
        </w:rPr>
        <w:t>Analysis Phase:</w:t>
      </w:r>
      <w:r w:rsidRPr="009E5C42">
        <w:rPr>
          <w:b/>
          <w:bCs/>
          <w:sz w:val="26"/>
          <w:szCs w:val="26"/>
        </w:rPr>
        <w:t xml:space="preserve"> </w:t>
      </w:r>
      <w:r w:rsidRPr="009E5C42">
        <w:rPr>
          <w:sz w:val="26"/>
          <w:szCs w:val="26"/>
        </w:rPr>
        <w:t>[Aya 203022]</w:t>
      </w:r>
    </w:p>
    <w:p w:rsidRPr="00563AC9" w:rsidR="00563AC9" w:rsidP="00563AC9" w:rsidRDefault="00563AC9" w14:paraId="4566C390" w14:textId="77777777">
      <w:pPr>
        <w:spacing w:line="360" w:lineRule="auto"/>
        <w:rPr>
          <w:rFonts w:asciiTheme="majorBidi" w:hAnsiTheme="majorBidi" w:cstheme="majorBidi"/>
          <w:b/>
          <w:bCs/>
          <w:sz w:val="26"/>
          <w:szCs w:val="26"/>
          <w:u w:val="single"/>
        </w:rPr>
      </w:pPr>
      <w:r w:rsidRPr="00563AC9">
        <w:rPr>
          <w:rFonts w:asciiTheme="majorBidi" w:hAnsiTheme="majorBidi" w:cstheme="majorBidi"/>
          <w:b/>
          <w:bCs/>
          <w:sz w:val="26"/>
          <w:szCs w:val="26"/>
          <w:u w:val="single"/>
        </w:rPr>
        <w:t>Risks:</w:t>
      </w:r>
    </w:p>
    <w:p w:rsidR="00640488" w:rsidP="00563AC9" w:rsidRDefault="00563AC9" w14:paraId="0B095066" w14:textId="7BBE4FE0">
      <w:pPr>
        <w:spacing w:line="360" w:lineRule="auto"/>
        <w:rPr>
          <w:rFonts w:asciiTheme="majorBidi" w:hAnsiTheme="majorBidi" w:cstheme="majorBidi"/>
        </w:rPr>
      </w:pPr>
      <w:r w:rsidRPr="00563AC9">
        <w:rPr>
          <w:rFonts w:asciiTheme="majorBidi" w:hAnsiTheme="majorBidi" w:cstheme="majorBidi"/>
          <w:b/>
          <w:bCs/>
          <w:sz w:val="26"/>
          <w:szCs w:val="26"/>
          <w:u w:val="single"/>
        </w:rPr>
        <w:t>Generic Risk:</w:t>
      </w:r>
      <w:r w:rsidRPr="00563AC9">
        <w:rPr>
          <w:rFonts w:asciiTheme="majorBidi" w:hAnsiTheme="majorBidi" w:cstheme="majorBidi"/>
        </w:rPr>
        <w:t xml:space="preserve"> </w:t>
      </w:r>
      <w:r w:rsidRPr="00563AC9">
        <w:rPr>
          <w:rFonts w:asciiTheme="majorBidi" w:hAnsiTheme="majorBidi" w:cstheme="majorBidi"/>
          <w:color w:val="FF0000"/>
          <w:sz w:val="26"/>
          <w:szCs w:val="26"/>
        </w:rPr>
        <w:t>2</w:t>
      </w:r>
    </w:p>
    <w:p w:rsidRPr="00352618" w:rsidR="00563AC9" w:rsidP="00563AC9" w:rsidRDefault="00563AC9" w14:paraId="7F21AA33" w14:textId="77777777">
      <w:pPr>
        <w:spacing w:line="360" w:lineRule="auto"/>
        <w:rPr>
          <w:rFonts w:asciiTheme="majorBidi" w:hAnsiTheme="majorBidi" w:cstheme="majorBidi"/>
          <w:b/>
          <w:bCs/>
        </w:rPr>
      </w:pPr>
    </w:p>
    <w:p w:rsidRPr="00352618" w:rsidR="00640488" w:rsidP="00563AC9" w:rsidRDefault="00640488" w14:paraId="06A1BFB0" w14:textId="77777777">
      <w:pPr>
        <w:pStyle w:val="ListParagraph"/>
        <w:spacing w:line="360" w:lineRule="auto"/>
        <w:ind w:left="360"/>
        <w:rPr>
          <w:rFonts w:asciiTheme="majorBidi" w:hAnsiTheme="majorBidi" w:cstheme="majorBidi"/>
          <w:b/>
          <w:bCs/>
          <w:sz w:val="26"/>
          <w:szCs w:val="26"/>
        </w:rPr>
      </w:pPr>
      <w:r w:rsidRPr="00352618">
        <w:rPr>
          <w:rFonts w:asciiTheme="majorBidi" w:hAnsiTheme="majorBidi" w:cstheme="majorBidi"/>
          <w:b/>
          <w:bCs/>
          <w:sz w:val="26"/>
          <w:szCs w:val="26"/>
        </w:rPr>
        <w:t>1-</w:t>
      </w:r>
      <w:r w:rsidRPr="00352618">
        <w:rPr>
          <w:rFonts w:asciiTheme="majorBidi" w:hAnsiTheme="majorBidi" w:cstheme="majorBidi"/>
          <w:b/>
          <w:bCs/>
          <w:sz w:val="26"/>
          <w:szCs w:val="26"/>
        </w:rPr>
        <w:tab/>
      </w:r>
      <w:r w:rsidRPr="00352618">
        <w:rPr>
          <w:rFonts w:asciiTheme="majorBidi" w:hAnsiTheme="majorBidi" w:cstheme="majorBidi"/>
          <w:b/>
          <w:bCs/>
          <w:sz w:val="26"/>
          <w:szCs w:val="26"/>
        </w:rPr>
        <w:t>Project team member leaving:</w:t>
      </w:r>
    </w:p>
    <w:p w:rsidR="00640488" w:rsidP="00563AC9" w:rsidRDefault="00640488" w14:paraId="064388B3" w14:textId="6DB7829F">
      <w:pPr>
        <w:pStyle w:val="ListParagraph"/>
        <w:spacing w:line="360" w:lineRule="auto"/>
        <w:ind w:left="360"/>
        <w:rPr>
          <w:sz w:val="26"/>
          <w:szCs w:val="26"/>
          <w:lang w:val="en-US"/>
        </w:rPr>
      </w:pPr>
      <w:r w:rsidRPr="00640488">
        <w:rPr>
          <w:sz w:val="26"/>
          <w:szCs w:val="26"/>
        </w:rPr>
        <w:t>Risk Identification: The probability of employee turnover while working on a project is low (5%). The time of finding a new member to replace the old one’s skills, expertise and project background is estimated as 15 days</w:t>
      </w:r>
      <w:r w:rsidR="00087D45">
        <w:rPr>
          <w:sz w:val="26"/>
          <w:szCs w:val="26"/>
          <w:lang w:val="en-US"/>
        </w:rPr>
        <w:t>:</w:t>
      </w:r>
    </w:p>
    <w:p w:rsidRPr="00087D45" w:rsidR="00087D45" w:rsidP="00563AC9" w:rsidRDefault="00087D45" w14:paraId="0913DB2C" w14:textId="77777777">
      <w:pPr>
        <w:pStyle w:val="ListParagraph"/>
        <w:spacing w:line="360" w:lineRule="auto"/>
        <w:ind w:left="360"/>
        <w:rPr>
          <w:sz w:val="26"/>
          <w:szCs w:val="26"/>
          <w:lang w:val="en-US"/>
        </w:rPr>
      </w:pPr>
    </w:p>
    <w:p w:rsidRPr="00640488" w:rsidR="00640488" w:rsidP="00563AC9" w:rsidRDefault="00640488" w14:paraId="67DFF29F" w14:textId="77777777">
      <w:pPr>
        <w:pStyle w:val="ListParagraph"/>
        <w:spacing w:line="360" w:lineRule="auto"/>
        <w:ind w:left="360"/>
        <w:rPr>
          <w:sz w:val="26"/>
          <w:szCs w:val="26"/>
        </w:rPr>
      </w:pPr>
      <w:r w:rsidRPr="00640488">
        <w:rPr>
          <w:sz w:val="26"/>
          <w:szCs w:val="26"/>
        </w:rPr>
        <w:t>Risk likelihood: Percentage of project team member leaving   5% = 0.05 Before Resolution</w:t>
      </w:r>
    </w:p>
    <w:p w:rsidRPr="00640488" w:rsidR="00640488" w:rsidP="00563AC9" w:rsidRDefault="00640488" w14:paraId="156BB56D" w14:textId="77777777">
      <w:pPr>
        <w:pStyle w:val="ListParagraph"/>
        <w:spacing w:line="360" w:lineRule="auto"/>
        <w:ind w:left="360"/>
        <w:rPr>
          <w:sz w:val="26"/>
          <w:szCs w:val="26"/>
        </w:rPr>
      </w:pPr>
      <w:r w:rsidRPr="00640488">
        <w:rPr>
          <w:sz w:val="26"/>
          <w:szCs w:val="26"/>
        </w:rPr>
        <w:t>Risk impact: delay in time    15 days.</w:t>
      </w:r>
    </w:p>
    <w:p w:rsidRPr="00640488" w:rsidR="00640488" w:rsidP="00563AC9" w:rsidRDefault="00640488" w14:paraId="601BCD25" w14:textId="77777777">
      <w:pPr>
        <w:pStyle w:val="ListParagraph"/>
        <w:spacing w:line="360" w:lineRule="auto"/>
        <w:ind w:left="360"/>
        <w:rPr>
          <w:sz w:val="26"/>
          <w:szCs w:val="26"/>
        </w:rPr>
      </w:pPr>
      <w:r w:rsidRPr="00640488">
        <w:rPr>
          <w:sz w:val="26"/>
          <w:szCs w:val="26"/>
        </w:rPr>
        <w:t>Exposure to data loss = Risk likelihood * Risk impact</w:t>
      </w:r>
    </w:p>
    <w:p w:rsidRPr="00640488" w:rsidR="00640488" w:rsidP="00563AC9" w:rsidRDefault="00640488" w14:paraId="6D729DCF" w14:textId="2599E746">
      <w:pPr>
        <w:pStyle w:val="ListParagraph"/>
        <w:spacing w:line="360" w:lineRule="auto"/>
        <w:ind w:left="360"/>
        <w:rPr>
          <w:sz w:val="26"/>
          <w:szCs w:val="26"/>
        </w:rPr>
      </w:pPr>
      <w:r w:rsidRPr="00640488">
        <w:rPr>
          <w:sz w:val="26"/>
          <w:szCs w:val="26"/>
        </w:rPr>
        <w:t>0.05 * 15 = 0.75 days.</w:t>
      </w:r>
    </w:p>
    <w:p w:rsidRPr="000A1EC5" w:rsidR="00CC1226" w:rsidP="00563AC9" w:rsidRDefault="00CC1226" w14:paraId="7052404F" w14:textId="77777777">
      <w:pPr>
        <w:pStyle w:val="ListParagraph"/>
        <w:spacing w:line="360" w:lineRule="auto"/>
        <w:ind w:left="360"/>
        <w:rPr>
          <w:b/>
          <w:bCs/>
          <w:sz w:val="26"/>
          <w:szCs w:val="26"/>
        </w:rPr>
      </w:pPr>
    </w:p>
    <w:p w:rsidRPr="00352618" w:rsidR="00563AC9" w:rsidP="00563AC9" w:rsidRDefault="00563AC9" w14:paraId="016DA51A" w14:textId="77777777">
      <w:pPr>
        <w:pStyle w:val="ListParagraph"/>
        <w:spacing w:line="360" w:lineRule="auto"/>
        <w:ind w:left="360"/>
        <w:rPr>
          <w:rFonts w:asciiTheme="majorBidi" w:hAnsiTheme="majorBidi" w:cstheme="majorBidi"/>
          <w:b/>
          <w:bCs/>
          <w:sz w:val="26"/>
          <w:szCs w:val="26"/>
        </w:rPr>
      </w:pPr>
      <w:r w:rsidRPr="00352618">
        <w:rPr>
          <w:rFonts w:asciiTheme="majorBidi" w:hAnsiTheme="majorBidi" w:cstheme="majorBidi"/>
          <w:b/>
          <w:bCs/>
          <w:sz w:val="26"/>
          <w:szCs w:val="26"/>
        </w:rPr>
        <w:t>2-</w:t>
      </w:r>
      <w:r w:rsidRPr="00352618">
        <w:rPr>
          <w:rFonts w:asciiTheme="majorBidi" w:hAnsiTheme="majorBidi" w:cstheme="majorBidi"/>
          <w:b/>
          <w:bCs/>
          <w:sz w:val="26"/>
          <w:szCs w:val="26"/>
        </w:rPr>
        <w:tab/>
      </w:r>
      <w:r w:rsidRPr="00352618">
        <w:rPr>
          <w:rFonts w:asciiTheme="majorBidi" w:hAnsiTheme="majorBidi" w:cstheme="majorBidi"/>
          <w:b/>
          <w:bCs/>
          <w:sz w:val="26"/>
          <w:szCs w:val="26"/>
        </w:rPr>
        <w:t>Stakeholders’ issues:</w:t>
      </w:r>
    </w:p>
    <w:p w:rsidR="00563AC9" w:rsidP="00563AC9" w:rsidRDefault="00563AC9" w14:paraId="66639037" w14:textId="77777777">
      <w:pPr>
        <w:pStyle w:val="ListParagraph"/>
        <w:spacing w:line="360" w:lineRule="auto"/>
        <w:ind w:left="360"/>
        <w:rPr>
          <w:sz w:val="26"/>
          <w:szCs w:val="26"/>
        </w:rPr>
      </w:pPr>
      <w:r w:rsidRPr="00563AC9">
        <w:rPr>
          <w:sz w:val="26"/>
          <w:szCs w:val="26"/>
        </w:rPr>
        <w:t>Risk Identification: The probability that the stakeholders have low engagements, give inaccurate expectations, change their needs is high. It may reach 80%. The cost of changing the requirements, the diagrams, and the implemented functions in cost of rebuilding the project estimated at 50,000 L.E.:</w:t>
      </w:r>
    </w:p>
    <w:p w:rsidRPr="00563AC9" w:rsidR="00BC23E9" w:rsidP="00563AC9" w:rsidRDefault="00BC23E9" w14:paraId="668824A5" w14:textId="77777777">
      <w:pPr>
        <w:pStyle w:val="ListParagraph"/>
        <w:spacing w:line="360" w:lineRule="auto"/>
        <w:ind w:left="360"/>
        <w:rPr>
          <w:sz w:val="26"/>
          <w:szCs w:val="26"/>
        </w:rPr>
      </w:pPr>
    </w:p>
    <w:p w:rsidRPr="00563AC9" w:rsidR="00563AC9" w:rsidP="00563AC9" w:rsidRDefault="00563AC9" w14:paraId="14A0698C" w14:textId="77777777">
      <w:pPr>
        <w:pStyle w:val="ListParagraph"/>
        <w:spacing w:line="360" w:lineRule="auto"/>
        <w:ind w:left="360"/>
        <w:rPr>
          <w:sz w:val="26"/>
          <w:szCs w:val="26"/>
        </w:rPr>
      </w:pPr>
      <w:r w:rsidRPr="00563AC9">
        <w:rPr>
          <w:sz w:val="26"/>
          <w:szCs w:val="26"/>
        </w:rPr>
        <w:t>Risk likelihood: Percentage of changing needs 80% = 0.8 Before Resolution</w:t>
      </w:r>
    </w:p>
    <w:p w:rsidRPr="00563AC9" w:rsidR="00563AC9" w:rsidP="00563AC9" w:rsidRDefault="00563AC9" w14:paraId="68FDDD73" w14:textId="77777777">
      <w:pPr>
        <w:pStyle w:val="ListParagraph"/>
        <w:spacing w:line="360" w:lineRule="auto"/>
        <w:ind w:left="360"/>
        <w:rPr>
          <w:sz w:val="26"/>
          <w:szCs w:val="26"/>
        </w:rPr>
      </w:pPr>
      <w:r w:rsidRPr="00563AC9">
        <w:rPr>
          <w:sz w:val="26"/>
          <w:szCs w:val="26"/>
        </w:rPr>
        <w:t>Risk impact: Loss in cost    50,000 L.E.</w:t>
      </w:r>
    </w:p>
    <w:p w:rsidRPr="00563AC9" w:rsidR="00563AC9" w:rsidP="00563AC9" w:rsidRDefault="00563AC9" w14:paraId="6E256A74" w14:textId="77777777">
      <w:pPr>
        <w:pStyle w:val="ListParagraph"/>
        <w:spacing w:line="360" w:lineRule="auto"/>
        <w:ind w:left="360"/>
        <w:rPr>
          <w:sz w:val="26"/>
          <w:szCs w:val="26"/>
        </w:rPr>
      </w:pPr>
      <w:r w:rsidRPr="00563AC9">
        <w:rPr>
          <w:sz w:val="26"/>
          <w:szCs w:val="26"/>
        </w:rPr>
        <w:t>Exposure to data loss = Risk likelihood * Risk impact</w:t>
      </w:r>
    </w:p>
    <w:p w:rsidR="00745719" w:rsidP="00AC145E" w:rsidRDefault="00563AC9" w14:paraId="1D45F4EF" w14:textId="2D7EFE63">
      <w:pPr>
        <w:pStyle w:val="ListParagraph"/>
        <w:spacing w:line="360" w:lineRule="auto"/>
        <w:ind w:left="360"/>
        <w:rPr>
          <w:sz w:val="26"/>
          <w:szCs w:val="26"/>
        </w:rPr>
      </w:pPr>
      <w:r w:rsidRPr="00563AC9">
        <w:rPr>
          <w:sz w:val="26"/>
          <w:szCs w:val="26"/>
        </w:rPr>
        <w:t>0.8 * 50,000 = 40,000 L.E.</w:t>
      </w:r>
    </w:p>
    <w:p w:rsidRPr="00AC145E" w:rsidR="00F01A2C" w:rsidP="00AC145E" w:rsidRDefault="00F01A2C" w14:paraId="29B64AFE" w14:textId="77777777">
      <w:pPr>
        <w:pStyle w:val="ListParagraph"/>
        <w:spacing w:line="360" w:lineRule="auto"/>
        <w:ind w:left="360"/>
        <w:rPr>
          <w:sz w:val="26"/>
          <w:szCs w:val="26"/>
        </w:rPr>
      </w:pPr>
    </w:p>
    <w:p w:rsidR="00D529DB" w:rsidP="00D529DB" w:rsidRDefault="00530450" w14:paraId="1BE49ABF" w14:textId="13AAFE82">
      <w:pPr>
        <w:spacing w:line="360" w:lineRule="auto"/>
        <w:rPr>
          <w:rFonts w:asciiTheme="majorBidi" w:hAnsiTheme="majorBidi" w:cstheme="majorBidi"/>
          <w:color w:val="FF0000"/>
          <w:sz w:val="26"/>
          <w:szCs w:val="26"/>
        </w:rPr>
      </w:pPr>
      <w:r w:rsidRPr="006A535D">
        <w:rPr>
          <w:rFonts w:asciiTheme="majorBidi" w:hAnsiTheme="majorBidi" w:cstheme="majorBidi"/>
          <w:b/>
          <w:bCs/>
          <w:sz w:val="26"/>
          <w:szCs w:val="26"/>
          <w:u w:val="single"/>
        </w:rPr>
        <w:t>Specific Risk:</w:t>
      </w:r>
      <w:r w:rsidRPr="006A535D">
        <w:rPr>
          <w:rFonts w:asciiTheme="majorBidi" w:hAnsiTheme="majorBidi" w:cstheme="majorBidi"/>
        </w:rPr>
        <w:t xml:space="preserve"> </w:t>
      </w:r>
      <w:r w:rsidRPr="006A535D">
        <w:rPr>
          <w:rFonts w:asciiTheme="majorBidi" w:hAnsiTheme="majorBidi" w:cstheme="majorBidi"/>
          <w:color w:val="FF0000"/>
          <w:sz w:val="26"/>
          <w:szCs w:val="26"/>
        </w:rPr>
        <w:t>3</w:t>
      </w:r>
    </w:p>
    <w:p w:rsidRPr="00D529DB" w:rsidR="00D529DB" w:rsidP="00D529DB" w:rsidRDefault="00D529DB" w14:paraId="708D4B5E" w14:textId="77777777">
      <w:pPr>
        <w:spacing w:line="360" w:lineRule="auto"/>
        <w:rPr>
          <w:rFonts w:asciiTheme="majorBidi" w:hAnsiTheme="majorBidi" w:cstheme="majorBidi"/>
          <w:color w:val="FF0000"/>
          <w:sz w:val="26"/>
          <w:szCs w:val="26"/>
        </w:rPr>
      </w:pPr>
    </w:p>
    <w:p w:rsidRPr="00AF4029" w:rsidR="00AF4029" w:rsidP="00AF4029" w:rsidRDefault="00AF4029" w14:paraId="2D5078A8" w14:textId="3F46C39C">
      <w:pPr>
        <w:pStyle w:val="ListParagraph"/>
        <w:numPr>
          <w:ilvl w:val="0"/>
          <w:numId w:val="16"/>
        </w:numPr>
        <w:spacing w:line="360" w:lineRule="auto"/>
        <w:rPr>
          <w:rFonts w:asciiTheme="majorBidi" w:hAnsiTheme="majorBidi" w:cstheme="majorBidi"/>
          <w:b/>
          <w:bCs/>
          <w:sz w:val="26"/>
          <w:szCs w:val="26"/>
        </w:rPr>
      </w:pPr>
      <w:r w:rsidRPr="00AF4029">
        <w:rPr>
          <w:rFonts w:asciiTheme="majorBidi" w:hAnsiTheme="majorBidi" w:cstheme="majorBidi"/>
          <w:b/>
          <w:bCs/>
          <w:sz w:val="26"/>
          <w:szCs w:val="26"/>
        </w:rPr>
        <w:t>Incomplete requirements :</w:t>
      </w:r>
    </w:p>
    <w:p w:rsidR="00AF4029" w:rsidP="00AF4029" w:rsidRDefault="00AF4029" w14:paraId="03319702" w14:textId="77777777">
      <w:pPr>
        <w:spacing w:line="360" w:lineRule="auto"/>
        <w:rPr>
          <w:rFonts w:asciiTheme="majorBidi" w:hAnsiTheme="majorBidi" w:cstheme="majorBidi"/>
          <w:sz w:val="26"/>
          <w:szCs w:val="26"/>
        </w:rPr>
      </w:pPr>
      <w:r w:rsidRPr="00AF4029">
        <w:rPr>
          <w:rFonts w:asciiTheme="majorBidi" w:hAnsiTheme="majorBidi" w:cstheme="majorBidi"/>
          <w:sz w:val="26"/>
          <w:szCs w:val="26"/>
        </w:rPr>
        <w:t>Risk Identification: The probability of the requirements that are incomplete leading to deliverables that are unstable, unusable or are generally unacceptable is 50% chance of happening which is a significant probability level. The time of completing the requirements estimated at 3 days:</w:t>
      </w:r>
    </w:p>
    <w:p w:rsidRPr="00AF4029" w:rsidR="000B5F0B" w:rsidP="00AF4029" w:rsidRDefault="000B5F0B" w14:paraId="019ECAF9" w14:textId="77777777">
      <w:pPr>
        <w:spacing w:line="360" w:lineRule="auto"/>
        <w:rPr>
          <w:rFonts w:asciiTheme="majorBidi" w:hAnsiTheme="majorBidi" w:cstheme="majorBidi"/>
          <w:sz w:val="26"/>
          <w:szCs w:val="26"/>
        </w:rPr>
      </w:pPr>
    </w:p>
    <w:p w:rsidRPr="00AF4029" w:rsidR="00AF4029" w:rsidP="00AF4029" w:rsidRDefault="00AF4029" w14:paraId="207AD044" w14:textId="77777777">
      <w:pPr>
        <w:spacing w:line="360" w:lineRule="auto"/>
        <w:rPr>
          <w:rFonts w:asciiTheme="majorBidi" w:hAnsiTheme="majorBidi" w:cstheme="majorBidi"/>
          <w:sz w:val="26"/>
          <w:szCs w:val="26"/>
        </w:rPr>
      </w:pPr>
      <w:r w:rsidRPr="00AF4029">
        <w:rPr>
          <w:rFonts w:asciiTheme="majorBidi" w:hAnsiTheme="majorBidi" w:cstheme="majorBidi"/>
          <w:sz w:val="26"/>
          <w:szCs w:val="26"/>
        </w:rPr>
        <w:t>Risk likelihood: Percentage of loss   50% = 0.5 Before Resolution</w:t>
      </w:r>
    </w:p>
    <w:p w:rsidRPr="00AF4029" w:rsidR="00AF4029" w:rsidP="00AF4029" w:rsidRDefault="00AF4029" w14:paraId="22947E73" w14:textId="77777777">
      <w:pPr>
        <w:spacing w:line="360" w:lineRule="auto"/>
        <w:rPr>
          <w:rFonts w:asciiTheme="majorBidi" w:hAnsiTheme="majorBidi" w:cstheme="majorBidi"/>
          <w:sz w:val="26"/>
          <w:szCs w:val="26"/>
        </w:rPr>
      </w:pPr>
      <w:r w:rsidRPr="00AF4029">
        <w:rPr>
          <w:rFonts w:asciiTheme="majorBidi" w:hAnsiTheme="majorBidi" w:cstheme="majorBidi"/>
          <w:sz w:val="26"/>
          <w:szCs w:val="26"/>
        </w:rPr>
        <w:t>Risk impact: Loss in days     3 days.</w:t>
      </w:r>
    </w:p>
    <w:p w:rsidRPr="00AF4029" w:rsidR="00AF4029" w:rsidP="00AF4029" w:rsidRDefault="00AF4029" w14:paraId="35C3BFAB" w14:textId="77777777">
      <w:pPr>
        <w:spacing w:line="360" w:lineRule="auto"/>
        <w:rPr>
          <w:rFonts w:asciiTheme="majorBidi" w:hAnsiTheme="majorBidi" w:cstheme="majorBidi"/>
          <w:sz w:val="26"/>
          <w:szCs w:val="26"/>
        </w:rPr>
      </w:pPr>
      <w:r w:rsidRPr="00AF4029">
        <w:rPr>
          <w:rFonts w:asciiTheme="majorBidi" w:hAnsiTheme="majorBidi" w:cstheme="majorBidi"/>
          <w:sz w:val="26"/>
          <w:szCs w:val="26"/>
        </w:rPr>
        <w:t>Exposure to data loss = Risk likelihood * Risk impact</w:t>
      </w:r>
    </w:p>
    <w:p w:rsidR="00170920" w:rsidP="00170920" w:rsidRDefault="00AF4029" w14:paraId="16FC3192" w14:textId="77777777">
      <w:pPr>
        <w:spacing w:line="360" w:lineRule="auto"/>
        <w:rPr>
          <w:rFonts w:asciiTheme="majorBidi" w:hAnsiTheme="majorBidi" w:cstheme="majorBidi"/>
          <w:sz w:val="26"/>
          <w:szCs w:val="26"/>
        </w:rPr>
      </w:pPr>
      <w:r w:rsidRPr="00AF4029">
        <w:rPr>
          <w:rFonts w:asciiTheme="majorBidi" w:hAnsiTheme="majorBidi" w:cstheme="majorBidi"/>
          <w:sz w:val="26"/>
          <w:szCs w:val="26"/>
        </w:rPr>
        <w:t>0.5 * 3 = 1.5 days</w:t>
      </w:r>
    </w:p>
    <w:p w:rsidR="00170920" w:rsidP="00170920" w:rsidRDefault="00170920" w14:paraId="583A3B93" w14:textId="77777777">
      <w:pPr>
        <w:spacing w:line="360" w:lineRule="auto"/>
        <w:rPr>
          <w:rFonts w:asciiTheme="majorBidi" w:hAnsiTheme="majorBidi" w:cstheme="majorBidi"/>
          <w:sz w:val="26"/>
          <w:szCs w:val="26"/>
        </w:rPr>
      </w:pPr>
    </w:p>
    <w:p w:rsidR="00170920" w:rsidP="009016EB" w:rsidRDefault="00170920" w14:paraId="5FF9B315" w14:textId="656BC3A0">
      <w:pPr>
        <w:pStyle w:val="ListParagraph"/>
        <w:numPr>
          <w:ilvl w:val="0"/>
          <w:numId w:val="16"/>
        </w:numPr>
        <w:spacing w:line="360" w:lineRule="auto"/>
        <w:rPr>
          <w:rFonts w:asciiTheme="majorBidi" w:hAnsiTheme="majorBidi" w:cstheme="majorBidi"/>
          <w:b/>
          <w:bCs/>
          <w:sz w:val="26"/>
          <w:szCs w:val="26"/>
        </w:rPr>
      </w:pPr>
      <w:r w:rsidRPr="00170920">
        <w:rPr>
          <w:rFonts w:asciiTheme="majorBidi" w:hAnsiTheme="majorBidi" w:cstheme="majorBidi"/>
          <w:b/>
          <w:bCs/>
          <w:sz w:val="26"/>
          <w:szCs w:val="26"/>
        </w:rPr>
        <w:t>Undocumented requirements:</w:t>
      </w:r>
    </w:p>
    <w:p w:rsidRPr="00170920" w:rsidR="00170920" w:rsidP="00170920" w:rsidRDefault="00170920" w14:paraId="0958148F" w14:textId="77777777">
      <w:pPr>
        <w:spacing w:line="360" w:lineRule="auto"/>
        <w:rPr>
          <w:rFonts w:asciiTheme="majorBidi" w:hAnsiTheme="majorBidi" w:cstheme="majorBidi"/>
          <w:sz w:val="26"/>
          <w:szCs w:val="26"/>
        </w:rPr>
      </w:pPr>
      <w:r w:rsidRPr="00170920">
        <w:rPr>
          <w:rFonts w:asciiTheme="majorBidi" w:hAnsiTheme="majorBidi" w:cstheme="majorBidi"/>
          <w:sz w:val="26"/>
          <w:szCs w:val="26"/>
        </w:rPr>
        <w:t>Risk Identification: The probability of missing requirements to be documented after finishing the analysis phase is a moderate percentage. As it equals to 15%. The cost of  adding the missing requirements, designing them, implementing and testing them is measured in the cost of rebuilding is estimated at 15,000 L.E.:</w:t>
      </w:r>
    </w:p>
    <w:p w:rsidRPr="00170920" w:rsidR="00170920" w:rsidP="00170920" w:rsidRDefault="00170920" w14:paraId="131962F5" w14:textId="77777777">
      <w:pPr>
        <w:spacing w:line="360" w:lineRule="auto"/>
        <w:rPr>
          <w:rFonts w:asciiTheme="majorBidi" w:hAnsiTheme="majorBidi" w:cstheme="majorBidi"/>
          <w:sz w:val="26"/>
          <w:szCs w:val="26"/>
        </w:rPr>
      </w:pPr>
    </w:p>
    <w:p w:rsidRPr="00170920" w:rsidR="00170920" w:rsidP="00170920" w:rsidRDefault="00170920" w14:paraId="4FF5FC89" w14:textId="77777777">
      <w:pPr>
        <w:spacing w:line="360" w:lineRule="auto"/>
        <w:rPr>
          <w:rFonts w:asciiTheme="majorBidi" w:hAnsiTheme="majorBidi" w:cstheme="majorBidi"/>
          <w:sz w:val="26"/>
          <w:szCs w:val="26"/>
        </w:rPr>
      </w:pPr>
      <w:r w:rsidRPr="00170920">
        <w:rPr>
          <w:rFonts w:asciiTheme="majorBidi" w:hAnsiTheme="majorBidi" w:cstheme="majorBidi"/>
          <w:sz w:val="26"/>
          <w:szCs w:val="26"/>
        </w:rPr>
        <w:t>Risk likelihood: Percentage of loss   15% = 0.15 Before Resolution</w:t>
      </w:r>
    </w:p>
    <w:p w:rsidRPr="00170920" w:rsidR="00170920" w:rsidP="00170920" w:rsidRDefault="00170920" w14:paraId="2AE60211" w14:textId="77777777">
      <w:pPr>
        <w:spacing w:line="360" w:lineRule="auto"/>
        <w:rPr>
          <w:rFonts w:asciiTheme="majorBidi" w:hAnsiTheme="majorBidi" w:cstheme="majorBidi"/>
          <w:sz w:val="26"/>
          <w:szCs w:val="26"/>
        </w:rPr>
      </w:pPr>
      <w:r w:rsidRPr="00170920">
        <w:rPr>
          <w:rFonts w:asciiTheme="majorBidi" w:hAnsiTheme="majorBidi" w:cstheme="majorBidi"/>
          <w:sz w:val="26"/>
          <w:szCs w:val="26"/>
        </w:rPr>
        <w:t>Risk impact: Loss in cost</w:t>
      </w:r>
      <w:r w:rsidRPr="00170920">
        <w:rPr>
          <w:rFonts w:asciiTheme="majorBidi" w:hAnsiTheme="majorBidi" w:cstheme="majorBidi"/>
          <w:sz w:val="26"/>
          <w:szCs w:val="26"/>
        </w:rPr>
        <w:tab/>
      </w:r>
      <w:r w:rsidRPr="00170920">
        <w:rPr>
          <w:rFonts w:asciiTheme="majorBidi" w:hAnsiTheme="majorBidi" w:cstheme="majorBidi"/>
          <w:sz w:val="26"/>
          <w:szCs w:val="26"/>
        </w:rPr>
        <w:tab/>
      </w:r>
      <w:r w:rsidRPr="00170920">
        <w:rPr>
          <w:rFonts w:asciiTheme="majorBidi" w:hAnsiTheme="majorBidi" w:cstheme="majorBidi"/>
          <w:sz w:val="26"/>
          <w:szCs w:val="26"/>
        </w:rPr>
        <w:t xml:space="preserve">       15,000 L.E.</w:t>
      </w:r>
    </w:p>
    <w:p w:rsidRPr="00170920" w:rsidR="00170920" w:rsidP="00170920" w:rsidRDefault="00170920" w14:paraId="54EA0809" w14:textId="77777777">
      <w:pPr>
        <w:spacing w:line="360" w:lineRule="auto"/>
        <w:rPr>
          <w:rFonts w:asciiTheme="majorBidi" w:hAnsiTheme="majorBidi" w:cstheme="majorBidi"/>
          <w:sz w:val="26"/>
          <w:szCs w:val="26"/>
        </w:rPr>
      </w:pPr>
      <w:r w:rsidRPr="00170920">
        <w:rPr>
          <w:rFonts w:asciiTheme="majorBidi" w:hAnsiTheme="majorBidi" w:cstheme="majorBidi"/>
          <w:sz w:val="26"/>
          <w:szCs w:val="26"/>
        </w:rPr>
        <w:t>Exposure to data loss = Risk likelihood * Risk impact</w:t>
      </w:r>
    </w:p>
    <w:p w:rsidR="00170920" w:rsidP="00170920" w:rsidRDefault="00170920" w14:paraId="3864EC70" w14:textId="31433483">
      <w:pPr>
        <w:spacing w:line="360" w:lineRule="auto"/>
        <w:rPr>
          <w:rFonts w:asciiTheme="majorBidi" w:hAnsiTheme="majorBidi" w:cstheme="majorBidi"/>
          <w:sz w:val="26"/>
          <w:szCs w:val="26"/>
        </w:rPr>
      </w:pPr>
      <w:r w:rsidRPr="00170920">
        <w:rPr>
          <w:rFonts w:asciiTheme="majorBidi" w:hAnsiTheme="majorBidi" w:cstheme="majorBidi"/>
          <w:sz w:val="26"/>
          <w:szCs w:val="26"/>
        </w:rPr>
        <w:t xml:space="preserve">  = 0.15 * 15,000 = 2,250 L.E.</w:t>
      </w:r>
    </w:p>
    <w:p w:rsidR="003A7149" w:rsidP="00AF4029" w:rsidRDefault="003A7149" w14:paraId="2AE66D30" w14:textId="77777777">
      <w:pPr>
        <w:spacing w:line="360" w:lineRule="auto"/>
        <w:rPr>
          <w:rFonts w:asciiTheme="majorBidi" w:hAnsiTheme="majorBidi" w:cstheme="majorBidi"/>
          <w:sz w:val="26"/>
          <w:szCs w:val="26"/>
        </w:rPr>
      </w:pPr>
    </w:p>
    <w:p w:rsidRPr="002556D4" w:rsidR="002556D4" w:rsidP="002556D4" w:rsidRDefault="002556D4" w14:paraId="7208F746" w14:textId="306F3D22">
      <w:pPr>
        <w:pStyle w:val="ListParagraph"/>
        <w:numPr>
          <w:ilvl w:val="0"/>
          <w:numId w:val="16"/>
        </w:numPr>
        <w:spacing w:line="360" w:lineRule="auto"/>
        <w:rPr>
          <w:rFonts w:asciiTheme="majorBidi" w:hAnsiTheme="majorBidi" w:cstheme="majorBidi"/>
          <w:b/>
          <w:bCs/>
          <w:sz w:val="26"/>
          <w:szCs w:val="26"/>
          <w:lang w:val="en-US"/>
        </w:rPr>
      </w:pPr>
      <w:r w:rsidRPr="002556D4">
        <w:rPr>
          <w:rFonts w:asciiTheme="majorBidi" w:hAnsiTheme="majorBidi" w:cstheme="majorBidi"/>
          <w:b/>
          <w:bCs/>
          <w:sz w:val="26"/>
          <w:szCs w:val="26"/>
          <w:lang w:val="en-US"/>
        </w:rPr>
        <w:t>Infeasible requirements:</w:t>
      </w:r>
    </w:p>
    <w:p w:rsidRPr="002556D4" w:rsidR="002556D4" w:rsidP="002556D4" w:rsidRDefault="002556D4" w14:paraId="5D033257" w14:textId="77777777">
      <w:pPr>
        <w:spacing w:line="360" w:lineRule="auto"/>
        <w:rPr>
          <w:rFonts w:asciiTheme="majorBidi" w:hAnsiTheme="majorBidi" w:cstheme="majorBidi"/>
          <w:sz w:val="26"/>
          <w:szCs w:val="26"/>
          <w:lang w:val="en-US"/>
        </w:rPr>
      </w:pPr>
    </w:p>
    <w:p w:rsidRPr="002556D4" w:rsidR="002556D4" w:rsidP="002556D4" w:rsidRDefault="002556D4" w14:paraId="5EAF1263" w14:textId="77777777">
      <w:pPr>
        <w:spacing w:line="360" w:lineRule="auto"/>
        <w:rPr>
          <w:rFonts w:asciiTheme="majorBidi" w:hAnsiTheme="majorBidi" w:cstheme="majorBidi"/>
          <w:sz w:val="26"/>
          <w:szCs w:val="26"/>
          <w:lang w:val="en-US"/>
        </w:rPr>
      </w:pPr>
      <w:r w:rsidRPr="002556D4">
        <w:rPr>
          <w:rFonts w:asciiTheme="majorBidi" w:hAnsiTheme="majorBidi" w:cstheme="majorBidi"/>
          <w:sz w:val="26"/>
          <w:szCs w:val="26"/>
          <w:lang w:val="en-US"/>
        </w:rPr>
        <w:lastRenderedPageBreak/>
        <w:t>Risk Identification: The probability of having requirements that go well beyond the capabilities of the system is 30% which is considered a significant probability level. The impact will be estimated in cost equals to 200,000 L.E above budgeted expenditure.</w:t>
      </w:r>
    </w:p>
    <w:p w:rsidRPr="002556D4" w:rsidR="002556D4" w:rsidP="002556D4" w:rsidRDefault="002556D4" w14:paraId="7D61578C" w14:textId="77777777">
      <w:pPr>
        <w:spacing w:line="360" w:lineRule="auto"/>
        <w:rPr>
          <w:rFonts w:asciiTheme="majorBidi" w:hAnsiTheme="majorBidi" w:cstheme="majorBidi"/>
          <w:sz w:val="26"/>
          <w:szCs w:val="26"/>
          <w:lang w:val="en-US"/>
        </w:rPr>
      </w:pPr>
      <w:r w:rsidRPr="002556D4">
        <w:rPr>
          <w:rFonts w:asciiTheme="majorBidi" w:hAnsiTheme="majorBidi" w:cstheme="majorBidi"/>
          <w:sz w:val="26"/>
          <w:szCs w:val="26"/>
          <w:lang w:val="en-US"/>
        </w:rPr>
        <w:t>Risk likelihood: Percentage of loss   30% = 0.3 Before Resolution</w:t>
      </w:r>
    </w:p>
    <w:p w:rsidRPr="002556D4" w:rsidR="002556D4" w:rsidP="002556D4" w:rsidRDefault="002556D4" w14:paraId="1A68922B" w14:textId="77777777">
      <w:pPr>
        <w:spacing w:line="360" w:lineRule="auto"/>
        <w:rPr>
          <w:rFonts w:asciiTheme="majorBidi" w:hAnsiTheme="majorBidi" w:cstheme="majorBidi"/>
          <w:sz w:val="26"/>
          <w:szCs w:val="26"/>
          <w:lang w:val="en-US"/>
        </w:rPr>
      </w:pPr>
      <w:r w:rsidRPr="002556D4">
        <w:rPr>
          <w:rFonts w:asciiTheme="majorBidi" w:hAnsiTheme="majorBidi" w:cstheme="majorBidi"/>
          <w:sz w:val="26"/>
          <w:szCs w:val="26"/>
          <w:lang w:val="en-US"/>
        </w:rPr>
        <w:t>Risk impact: Loss in cost    200,000 L.E.</w:t>
      </w:r>
    </w:p>
    <w:p w:rsidRPr="002556D4" w:rsidR="002556D4" w:rsidP="002556D4" w:rsidRDefault="002556D4" w14:paraId="38BC3C49" w14:textId="77777777">
      <w:pPr>
        <w:spacing w:line="360" w:lineRule="auto"/>
        <w:rPr>
          <w:rFonts w:asciiTheme="majorBidi" w:hAnsiTheme="majorBidi" w:cstheme="majorBidi"/>
          <w:sz w:val="26"/>
          <w:szCs w:val="26"/>
          <w:lang w:val="en-US"/>
        </w:rPr>
      </w:pPr>
      <w:r w:rsidRPr="002556D4">
        <w:rPr>
          <w:rFonts w:asciiTheme="majorBidi" w:hAnsiTheme="majorBidi" w:cstheme="majorBidi"/>
          <w:sz w:val="26"/>
          <w:szCs w:val="26"/>
          <w:lang w:val="en-US"/>
        </w:rPr>
        <w:t>Exposure to data loss = Risk likelihood * Risk impact</w:t>
      </w:r>
    </w:p>
    <w:p w:rsidR="001329E4" w:rsidP="002556D4" w:rsidRDefault="002556D4" w14:paraId="585CE569" w14:textId="28618CFF">
      <w:pPr>
        <w:spacing w:line="360" w:lineRule="auto"/>
        <w:rPr>
          <w:rFonts w:asciiTheme="majorBidi" w:hAnsiTheme="majorBidi" w:cstheme="majorBidi"/>
          <w:sz w:val="26"/>
          <w:szCs w:val="26"/>
          <w:lang w:val="en-US"/>
        </w:rPr>
      </w:pPr>
      <w:r w:rsidRPr="002556D4">
        <w:rPr>
          <w:rFonts w:asciiTheme="majorBidi" w:hAnsiTheme="majorBidi" w:cstheme="majorBidi"/>
          <w:sz w:val="26"/>
          <w:szCs w:val="26"/>
          <w:lang w:val="en-US"/>
        </w:rPr>
        <w:t>0.3 * 200,000 = 60,000 L.E.</w:t>
      </w:r>
    </w:p>
    <w:p w:rsidR="0039574F" w:rsidP="002556D4" w:rsidRDefault="0039574F" w14:paraId="65F6993A" w14:textId="77777777">
      <w:pPr>
        <w:spacing w:line="360" w:lineRule="auto"/>
        <w:rPr>
          <w:rFonts w:asciiTheme="majorBidi" w:hAnsiTheme="majorBidi" w:cstheme="majorBidi"/>
          <w:sz w:val="26"/>
          <w:szCs w:val="26"/>
          <w:lang w:val="en-US"/>
        </w:rPr>
      </w:pPr>
    </w:p>
    <w:p w:rsidRPr="0039574F" w:rsidR="0039574F" w:rsidP="0039574F" w:rsidRDefault="0039574F" w14:paraId="57F2F8DE" w14:textId="77777777">
      <w:pPr>
        <w:spacing w:line="360" w:lineRule="auto"/>
        <w:rPr>
          <w:rFonts w:asciiTheme="majorBidi" w:hAnsiTheme="majorBidi" w:cstheme="majorBidi"/>
          <w:sz w:val="26"/>
          <w:szCs w:val="26"/>
          <w:lang w:val="en-US"/>
        </w:rPr>
      </w:pPr>
      <w:r w:rsidRPr="0039574F">
        <w:rPr>
          <w:rFonts w:asciiTheme="majorBidi" w:hAnsiTheme="majorBidi" w:cstheme="majorBidi"/>
          <w:sz w:val="26"/>
          <w:szCs w:val="26"/>
          <w:lang w:val="en-US"/>
        </w:rPr>
        <w:t>Contingency plan: This risk can be mitigated with a quick feasibility or cost assessment. This solution reduces the risk to 5%. The impact will be estimated in cost equals to 33,333 L.E above budgeted expenditure.</w:t>
      </w:r>
    </w:p>
    <w:p w:rsidRPr="0039574F" w:rsidR="0039574F" w:rsidP="0039574F" w:rsidRDefault="0039574F" w14:paraId="1F4239F0" w14:textId="77777777">
      <w:pPr>
        <w:spacing w:line="360" w:lineRule="auto"/>
        <w:rPr>
          <w:rFonts w:asciiTheme="majorBidi" w:hAnsiTheme="majorBidi" w:cstheme="majorBidi"/>
          <w:sz w:val="26"/>
          <w:szCs w:val="26"/>
          <w:lang w:val="en-US"/>
        </w:rPr>
      </w:pPr>
    </w:p>
    <w:p w:rsidRPr="0039574F" w:rsidR="0039574F" w:rsidP="0039574F" w:rsidRDefault="0039574F" w14:paraId="4AB56522" w14:textId="77777777">
      <w:pPr>
        <w:spacing w:line="360" w:lineRule="auto"/>
        <w:rPr>
          <w:rFonts w:asciiTheme="majorBidi" w:hAnsiTheme="majorBidi" w:cstheme="majorBidi"/>
          <w:sz w:val="26"/>
          <w:szCs w:val="26"/>
          <w:lang w:val="en-US"/>
        </w:rPr>
      </w:pPr>
      <w:r w:rsidRPr="0039574F">
        <w:rPr>
          <w:rFonts w:asciiTheme="majorBidi" w:hAnsiTheme="majorBidi" w:cstheme="majorBidi"/>
          <w:sz w:val="26"/>
          <w:szCs w:val="26"/>
          <w:lang w:val="en-US"/>
        </w:rPr>
        <w:t>Risk likelihood: Percentage of loss   5% = 0.05 After Resolution</w:t>
      </w:r>
    </w:p>
    <w:p w:rsidRPr="0039574F" w:rsidR="0039574F" w:rsidP="0039574F" w:rsidRDefault="0039574F" w14:paraId="2BF5A4FE" w14:textId="77777777">
      <w:pPr>
        <w:spacing w:line="360" w:lineRule="auto"/>
        <w:rPr>
          <w:rFonts w:asciiTheme="majorBidi" w:hAnsiTheme="majorBidi" w:cstheme="majorBidi"/>
          <w:sz w:val="26"/>
          <w:szCs w:val="26"/>
          <w:lang w:val="en-US"/>
        </w:rPr>
      </w:pPr>
      <w:r w:rsidRPr="0039574F">
        <w:rPr>
          <w:rFonts w:asciiTheme="majorBidi" w:hAnsiTheme="majorBidi" w:cstheme="majorBidi"/>
          <w:sz w:val="26"/>
          <w:szCs w:val="26"/>
          <w:lang w:val="en-US"/>
        </w:rPr>
        <w:t>Risk impact: Loss in cost    33,333 L.E.</w:t>
      </w:r>
    </w:p>
    <w:p w:rsidRPr="0039574F" w:rsidR="0039574F" w:rsidP="0039574F" w:rsidRDefault="0039574F" w14:paraId="09C75D5F" w14:textId="77777777">
      <w:pPr>
        <w:spacing w:line="360" w:lineRule="auto"/>
        <w:rPr>
          <w:rFonts w:asciiTheme="majorBidi" w:hAnsiTheme="majorBidi" w:cstheme="majorBidi"/>
          <w:sz w:val="26"/>
          <w:szCs w:val="26"/>
          <w:lang w:val="en-US"/>
        </w:rPr>
      </w:pPr>
      <w:r w:rsidRPr="0039574F">
        <w:rPr>
          <w:rFonts w:asciiTheme="majorBidi" w:hAnsiTheme="majorBidi" w:cstheme="majorBidi"/>
          <w:sz w:val="26"/>
          <w:szCs w:val="26"/>
          <w:lang w:val="en-US"/>
        </w:rPr>
        <w:t>Exposure to data loss = Risk likelihood * Risk impact</w:t>
      </w:r>
    </w:p>
    <w:p w:rsidRPr="0039574F" w:rsidR="0039574F" w:rsidP="0039574F" w:rsidRDefault="0039574F" w14:paraId="4055C8B9" w14:textId="77777777">
      <w:pPr>
        <w:spacing w:line="360" w:lineRule="auto"/>
        <w:rPr>
          <w:rFonts w:asciiTheme="majorBidi" w:hAnsiTheme="majorBidi" w:cstheme="majorBidi"/>
          <w:sz w:val="26"/>
          <w:szCs w:val="26"/>
          <w:lang w:val="en-US"/>
        </w:rPr>
      </w:pPr>
      <w:r w:rsidRPr="0039574F">
        <w:rPr>
          <w:rFonts w:asciiTheme="majorBidi" w:hAnsiTheme="majorBidi" w:cstheme="majorBidi"/>
          <w:sz w:val="26"/>
          <w:szCs w:val="26"/>
          <w:lang w:val="en-US"/>
        </w:rPr>
        <w:t>0.05 * 33,333 = 1,666.65 L.E.</w:t>
      </w:r>
    </w:p>
    <w:p w:rsidRPr="0039574F" w:rsidR="0039574F" w:rsidP="0039574F" w:rsidRDefault="0039574F" w14:paraId="3602386D" w14:textId="77777777">
      <w:pPr>
        <w:spacing w:line="360" w:lineRule="auto"/>
        <w:rPr>
          <w:rFonts w:asciiTheme="majorBidi" w:hAnsiTheme="majorBidi" w:cstheme="majorBidi"/>
          <w:sz w:val="26"/>
          <w:szCs w:val="26"/>
          <w:lang w:val="en-US"/>
        </w:rPr>
      </w:pPr>
      <w:r w:rsidRPr="0039574F">
        <w:rPr>
          <w:rFonts w:asciiTheme="majorBidi" w:hAnsiTheme="majorBidi" w:cstheme="majorBidi"/>
          <w:sz w:val="26"/>
          <w:szCs w:val="26"/>
          <w:lang w:val="en-US"/>
        </w:rPr>
        <w:t>Cost of Risk Reduction 2,500 L.E.</w:t>
      </w:r>
    </w:p>
    <w:p w:rsidRPr="0039574F" w:rsidR="0039574F" w:rsidP="0039574F" w:rsidRDefault="0039574F" w14:paraId="0E3B7190" w14:textId="77777777">
      <w:pPr>
        <w:spacing w:line="360" w:lineRule="auto"/>
        <w:rPr>
          <w:rFonts w:asciiTheme="majorBidi" w:hAnsiTheme="majorBidi" w:cstheme="majorBidi"/>
          <w:sz w:val="26"/>
          <w:szCs w:val="26"/>
          <w:lang w:val="en-US"/>
        </w:rPr>
      </w:pPr>
      <w:r w:rsidRPr="0039574F">
        <w:rPr>
          <w:rFonts w:asciiTheme="majorBidi" w:hAnsiTheme="majorBidi" w:cstheme="majorBidi"/>
          <w:sz w:val="26"/>
          <w:szCs w:val="26"/>
          <w:lang w:val="en-US"/>
        </w:rPr>
        <w:t>Risk Reduction Leverage = (Risk Exposure Before – Risk Exposure After) / Cost of Risk Reduction</w:t>
      </w:r>
    </w:p>
    <w:p w:rsidR="00F2570D" w:rsidP="0039574F" w:rsidRDefault="0039574F" w14:paraId="373F81EE" w14:textId="456A0E44">
      <w:pPr>
        <w:spacing w:line="360" w:lineRule="auto"/>
        <w:rPr>
          <w:rFonts w:asciiTheme="majorBidi" w:hAnsiTheme="majorBidi" w:cstheme="majorBidi"/>
          <w:sz w:val="26"/>
          <w:szCs w:val="26"/>
          <w:lang w:val="en-US"/>
        </w:rPr>
      </w:pPr>
      <w:r w:rsidRPr="0039574F">
        <w:rPr>
          <w:rFonts w:asciiTheme="majorBidi" w:hAnsiTheme="majorBidi" w:cstheme="majorBidi"/>
          <w:sz w:val="26"/>
          <w:szCs w:val="26"/>
          <w:lang w:val="en-US"/>
        </w:rPr>
        <w:t>= (60,000 – 33,333) /2,500 = 10.6668</w:t>
      </w:r>
    </w:p>
    <w:p w:rsidR="003963A1" w:rsidP="0039574F" w:rsidRDefault="003963A1" w14:paraId="5520378A" w14:textId="77777777">
      <w:pPr>
        <w:spacing w:line="360" w:lineRule="auto"/>
        <w:rPr>
          <w:rFonts w:asciiTheme="majorBidi" w:hAnsiTheme="majorBidi" w:cstheme="majorBidi"/>
          <w:sz w:val="26"/>
          <w:szCs w:val="26"/>
          <w:lang w:val="en-US"/>
        </w:rPr>
      </w:pPr>
    </w:p>
    <w:p w:rsidR="006C2100" w:rsidP="0039574F" w:rsidRDefault="006C2100" w14:paraId="03E36A44" w14:textId="77777777">
      <w:pPr>
        <w:spacing w:line="360" w:lineRule="auto"/>
        <w:rPr>
          <w:rFonts w:asciiTheme="majorBidi" w:hAnsiTheme="majorBidi" w:cstheme="majorBidi"/>
          <w:sz w:val="26"/>
          <w:szCs w:val="26"/>
          <w:lang w:val="en-US"/>
        </w:rPr>
      </w:pPr>
    </w:p>
    <w:p w:rsidR="006C2100" w:rsidP="0039574F" w:rsidRDefault="006C2100" w14:paraId="72040754" w14:textId="77777777">
      <w:pPr>
        <w:spacing w:line="360" w:lineRule="auto"/>
        <w:rPr>
          <w:rFonts w:asciiTheme="majorBidi" w:hAnsiTheme="majorBidi" w:cstheme="majorBidi"/>
          <w:sz w:val="26"/>
          <w:szCs w:val="26"/>
          <w:lang w:val="en-US"/>
        </w:rPr>
      </w:pPr>
    </w:p>
    <w:p w:rsidR="00170CD4" w:rsidP="0039574F" w:rsidRDefault="00170CD4" w14:paraId="210DC132" w14:textId="77777777">
      <w:pPr>
        <w:spacing w:line="360" w:lineRule="auto"/>
        <w:rPr>
          <w:rFonts w:asciiTheme="majorBidi" w:hAnsiTheme="majorBidi" w:cstheme="majorBidi"/>
          <w:sz w:val="26"/>
          <w:szCs w:val="26"/>
          <w:lang w:val="en-US"/>
        </w:rPr>
      </w:pPr>
    </w:p>
    <w:p w:rsidR="00170CD4" w:rsidP="0039574F" w:rsidRDefault="00170CD4" w14:paraId="0E7D338D" w14:textId="77777777">
      <w:pPr>
        <w:spacing w:line="360" w:lineRule="auto"/>
        <w:rPr>
          <w:rFonts w:asciiTheme="majorBidi" w:hAnsiTheme="majorBidi" w:cstheme="majorBidi"/>
          <w:sz w:val="26"/>
          <w:szCs w:val="26"/>
          <w:lang w:val="en-US"/>
        </w:rPr>
      </w:pPr>
    </w:p>
    <w:p w:rsidRPr="002556D4" w:rsidR="00170CD4" w:rsidP="0039574F" w:rsidRDefault="00170CD4" w14:paraId="57EC130D" w14:textId="77777777">
      <w:pPr>
        <w:spacing w:line="360" w:lineRule="auto"/>
        <w:rPr>
          <w:rFonts w:asciiTheme="majorBidi" w:hAnsiTheme="majorBidi" w:cstheme="majorBidi"/>
          <w:sz w:val="26"/>
          <w:szCs w:val="26"/>
          <w:lang w:val="en-US"/>
        </w:rPr>
      </w:pPr>
    </w:p>
    <w:p w:rsidRPr="009E5C42" w:rsidR="00CC1226" w:rsidP="00321CD5" w:rsidRDefault="00CC1226" w14:paraId="1E7A19D3" w14:textId="77777777">
      <w:pPr>
        <w:pStyle w:val="ListParagraph"/>
        <w:numPr>
          <w:ilvl w:val="0"/>
          <w:numId w:val="50"/>
        </w:numPr>
        <w:ind w:left="360"/>
        <w:rPr>
          <w:b/>
          <w:bCs/>
          <w:sz w:val="26"/>
          <w:szCs w:val="26"/>
        </w:rPr>
      </w:pPr>
      <w:r w:rsidRPr="009E5C42">
        <w:rPr>
          <w:b/>
          <w:bCs/>
          <w:sz w:val="26"/>
          <w:szCs w:val="26"/>
          <w:u w:val="single"/>
        </w:rPr>
        <w:t>Design Phase:</w:t>
      </w:r>
      <w:r w:rsidRPr="009E5C42">
        <w:rPr>
          <w:b/>
          <w:bCs/>
          <w:sz w:val="26"/>
          <w:szCs w:val="26"/>
        </w:rPr>
        <w:t xml:space="preserve"> </w:t>
      </w:r>
      <w:r w:rsidRPr="009E5C42">
        <w:rPr>
          <w:sz w:val="26"/>
          <w:szCs w:val="26"/>
        </w:rPr>
        <w:t>[Salma 202235]</w:t>
      </w:r>
    </w:p>
    <w:p w:rsidR="00CC1226" w:rsidP="00321CD5" w:rsidRDefault="00CC1226" w14:paraId="620631CD" w14:textId="77777777">
      <w:pPr>
        <w:pStyle w:val="ListParagraph"/>
        <w:ind w:left="360"/>
        <w:rPr>
          <w:b/>
          <w:bCs/>
          <w:sz w:val="26"/>
          <w:szCs w:val="26"/>
        </w:rPr>
      </w:pPr>
    </w:p>
    <w:p w:rsidRPr="001031DE" w:rsidR="00D71DC6" w:rsidP="001031DE" w:rsidRDefault="00D71DC6" w14:paraId="576DC9DD" w14:textId="3F97D005">
      <w:pPr>
        <w:spacing w:line="360" w:lineRule="auto"/>
        <w:rPr>
          <w:rFonts w:asciiTheme="majorBidi" w:hAnsiTheme="majorBidi" w:cstheme="majorBidi"/>
          <w:b/>
          <w:bCs/>
          <w:sz w:val="26"/>
          <w:szCs w:val="26"/>
          <w:u w:val="single"/>
          <w:rtl/>
          <w:lang w:val="en-US" w:bidi="ar-EG"/>
        </w:rPr>
      </w:pPr>
      <w:r w:rsidRPr="001031DE">
        <w:rPr>
          <w:rFonts w:asciiTheme="majorBidi" w:hAnsiTheme="majorBidi" w:cstheme="majorBidi"/>
          <w:b/>
          <w:bCs/>
          <w:sz w:val="26"/>
          <w:szCs w:val="26"/>
          <w:u w:val="single"/>
          <w:lang w:bidi="ar-EG"/>
        </w:rPr>
        <w:t xml:space="preserve">Generic Risk: </w:t>
      </w:r>
      <w:r w:rsidR="001031DE">
        <w:rPr>
          <w:rFonts w:asciiTheme="majorBidi" w:hAnsiTheme="majorBidi" w:cstheme="majorBidi"/>
          <w:color w:val="FF0000"/>
          <w:sz w:val="26"/>
          <w:szCs w:val="26"/>
          <w:lang w:val="en-US"/>
        </w:rPr>
        <w:t>2</w:t>
      </w:r>
    </w:p>
    <w:p w:rsidRPr="001031DE" w:rsidR="00D71DC6" w:rsidP="001031DE" w:rsidRDefault="00D71DC6" w14:paraId="29E603F2" w14:textId="77777777">
      <w:pPr>
        <w:spacing w:line="360" w:lineRule="auto"/>
        <w:rPr>
          <w:rFonts w:asciiTheme="majorBidi" w:hAnsiTheme="majorBidi" w:cstheme="majorBidi"/>
          <w:sz w:val="26"/>
          <w:szCs w:val="26"/>
          <w:rtl/>
          <w:lang w:bidi="ar-EG"/>
        </w:rPr>
      </w:pPr>
      <w:r w:rsidRPr="001031DE">
        <w:rPr>
          <w:rFonts w:asciiTheme="majorBidi" w:hAnsiTheme="majorBidi" w:cstheme="majorBidi"/>
          <w:sz w:val="26"/>
          <w:szCs w:val="26"/>
          <w:lang w:bidi="ar-EG"/>
        </w:rPr>
        <w:lastRenderedPageBreak/>
        <w:t>1-communication risk</w:t>
      </w:r>
    </w:p>
    <w:p w:rsidRPr="001031DE" w:rsidR="00D71DC6" w:rsidP="001031DE" w:rsidRDefault="00D71DC6" w14:paraId="78321A86" w14:textId="77777777">
      <w:pPr>
        <w:spacing w:line="360" w:lineRule="auto"/>
        <w:rPr>
          <w:rFonts w:asciiTheme="majorBidi" w:hAnsiTheme="majorBidi" w:cstheme="majorBidi"/>
          <w:sz w:val="26"/>
          <w:szCs w:val="26"/>
          <w:rtl/>
          <w:lang w:bidi="ar-EG"/>
        </w:rPr>
      </w:pPr>
      <w:r w:rsidRPr="001031DE">
        <w:rPr>
          <w:rFonts w:asciiTheme="majorBidi" w:hAnsiTheme="majorBidi" w:cstheme="majorBidi"/>
          <w:sz w:val="26"/>
          <w:szCs w:val="26"/>
          <w:lang w:bidi="ar-EG"/>
        </w:rPr>
        <w:t>2-</w:t>
      </w:r>
      <w:r w:rsidRPr="001031DE">
        <w:rPr>
          <w:rFonts w:asciiTheme="majorBidi" w:hAnsiTheme="majorBidi" w:cstheme="majorBidi"/>
          <w:sz w:val="26"/>
          <w:szCs w:val="26"/>
        </w:rPr>
        <w:t>Gather questionnaire</w:t>
      </w:r>
    </w:p>
    <w:p w:rsidRPr="001031DE" w:rsidR="00D71DC6" w:rsidP="001031DE" w:rsidRDefault="00D71DC6" w14:paraId="35308F0D" w14:textId="68B44AC2">
      <w:pPr>
        <w:spacing w:line="360" w:lineRule="auto"/>
        <w:rPr>
          <w:rFonts w:asciiTheme="majorBidi" w:hAnsiTheme="majorBidi" w:cstheme="majorBidi"/>
          <w:b/>
          <w:bCs/>
          <w:sz w:val="26"/>
          <w:szCs w:val="26"/>
          <w:u w:val="single"/>
          <w:lang w:val="en-US" w:bidi="ar-EG"/>
        </w:rPr>
      </w:pPr>
      <w:r w:rsidRPr="001031DE">
        <w:rPr>
          <w:rFonts w:asciiTheme="majorBidi" w:hAnsiTheme="majorBidi" w:cstheme="majorBidi"/>
          <w:b/>
          <w:bCs/>
          <w:sz w:val="26"/>
          <w:szCs w:val="26"/>
          <w:u w:val="single"/>
          <w:lang w:bidi="ar-EG"/>
        </w:rPr>
        <w:t>Specific Risk</w:t>
      </w:r>
      <w:r w:rsidR="001031DE">
        <w:rPr>
          <w:rFonts w:asciiTheme="majorBidi" w:hAnsiTheme="majorBidi" w:cstheme="majorBidi"/>
          <w:b/>
          <w:bCs/>
          <w:sz w:val="26"/>
          <w:szCs w:val="26"/>
          <w:u w:val="single"/>
          <w:lang w:val="en-US" w:bidi="ar-EG"/>
        </w:rPr>
        <w:t xml:space="preserve">: </w:t>
      </w:r>
      <w:r w:rsidRPr="006A535D" w:rsidR="001031DE">
        <w:rPr>
          <w:rFonts w:asciiTheme="majorBidi" w:hAnsiTheme="majorBidi" w:cstheme="majorBidi"/>
          <w:color w:val="FF0000"/>
          <w:sz w:val="26"/>
          <w:szCs w:val="26"/>
        </w:rPr>
        <w:t>3</w:t>
      </w:r>
    </w:p>
    <w:p w:rsidRPr="001031DE" w:rsidR="00D71DC6" w:rsidP="001031DE" w:rsidRDefault="00D71DC6" w14:paraId="22ECAFAE" w14:textId="77777777">
      <w:pPr>
        <w:spacing w:line="360" w:lineRule="auto"/>
        <w:rPr>
          <w:rFonts w:asciiTheme="majorBidi" w:hAnsiTheme="majorBidi" w:cstheme="majorBidi"/>
          <w:sz w:val="26"/>
          <w:szCs w:val="26"/>
          <w:lang w:bidi="ar-EG"/>
        </w:rPr>
      </w:pPr>
      <w:r w:rsidRPr="001031DE">
        <w:rPr>
          <w:rFonts w:asciiTheme="majorBidi" w:hAnsiTheme="majorBidi" w:cstheme="majorBidi"/>
          <w:sz w:val="26"/>
          <w:szCs w:val="26"/>
          <w:lang w:bidi="ar-EG"/>
        </w:rPr>
        <w:t xml:space="preserve">3- User interface design, delay of process in designing could happen so it affects the whole project.  </w:t>
      </w:r>
    </w:p>
    <w:p w:rsidRPr="001031DE" w:rsidR="00D71DC6" w:rsidP="001031DE" w:rsidRDefault="00D71DC6" w14:paraId="6D1C6466" w14:textId="77777777">
      <w:pPr>
        <w:spacing w:line="360" w:lineRule="auto"/>
        <w:rPr>
          <w:rFonts w:asciiTheme="majorBidi" w:hAnsiTheme="majorBidi" w:cstheme="majorBidi"/>
          <w:sz w:val="26"/>
          <w:szCs w:val="26"/>
          <w:lang w:bidi="ar-EG"/>
        </w:rPr>
      </w:pPr>
      <w:r w:rsidRPr="001031DE">
        <w:rPr>
          <w:rFonts w:asciiTheme="majorBidi" w:hAnsiTheme="majorBidi" w:cstheme="majorBidi"/>
          <w:sz w:val="26"/>
          <w:szCs w:val="26"/>
          <w:lang w:bidi="ar-EG"/>
        </w:rPr>
        <w:t>4-Make a design that violet the legal requirements of the projects</w:t>
      </w:r>
    </w:p>
    <w:p w:rsidRPr="001031DE" w:rsidR="00D71DC6" w:rsidP="001031DE" w:rsidRDefault="00D71DC6" w14:paraId="7544941D" w14:textId="77777777">
      <w:pPr>
        <w:spacing w:line="360" w:lineRule="auto"/>
        <w:rPr>
          <w:rFonts w:asciiTheme="majorBidi" w:hAnsiTheme="majorBidi" w:cstheme="majorBidi"/>
          <w:sz w:val="26"/>
          <w:szCs w:val="26"/>
          <w:lang w:bidi="ar-EG"/>
        </w:rPr>
      </w:pPr>
      <w:r w:rsidRPr="001031DE">
        <w:rPr>
          <w:rFonts w:asciiTheme="majorBidi" w:hAnsiTheme="majorBidi" w:cstheme="majorBidi"/>
          <w:sz w:val="26"/>
          <w:szCs w:val="26"/>
          <w:lang w:bidi="ar-EG"/>
        </w:rPr>
        <w:t xml:space="preserve">5-failure in database and lost some information and that may lead to repeat or modify the database. </w:t>
      </w:r>
    </w:p>
    <w:p w:rsidRPr="001031DE" w:rsidR="00D71DC6" w:rsidP="001031DE" w:rsidRDefault="00D71DC6" w14:paraId="62F30E80" w14:textId="77777777">
      <w:pPr>
        <w:spacing w:line="360" w:lineRule="auto"/>
        <w:rPr>
          <w:rFonts w:asciiTheme="majorBidi" w:hAnsiTheme="majorBidi" w:cstheme="majorBidi"/>
          <w:b/>
          <w:bCs/>
          <w:sz w:val="26"/>
          <w:szCs w:val="26"/>
          <w:u w:val="single"/>
          <w:lang w:bidi="ar-EG"/>
        </w:rPr>
      </w:pPr>
      <w:r w:rsidRPr="001031DE">
        <w:rPr>
          <w:rFonts w:asciiTheme="majorBidi" w:hAnsiTheme="majorBidi" w:cstheme="majorBidi"/>
          <w:b/>
          <w:bCs/>
          <w:sz w:val="26"/>
          <w:szCs w:val="26"/>
          <w:u w:val="single"/>
          <w:lang w:bidi="ar-EG"/>
        </w:rPr>
        <w:t xml:space="preserve">Risk identification: </w:t>
      </w:r>
    </w:p>
    <w:p w:rsidRPr="001031DE" w:rsidR="00D71DC6" w:rsidP="001031DE" w:rsidRDefault="00D71DC6" w14:paraId="218028FB" w14:textId="77777777">
      <w:pPr>
        <w:spacing w:line="360" w:lineRule="auto"/>
        <w:rPr>
          <w:rFonts w:asciiTheme="majorBidi" w:hAnsiTheme="majorBidi" w:cstheme="majorBidi"/>
          <w:sz w:val="26"/>
          <w:szCs w:val="26"/>
          <w:lang w:bidi="ar-EG"/>
        </w:rPr>
      </w:pPr>
      <w:r w:rsidRPr="001031DE">
        <w:rPr>
          <w:rFonts w:asciiTheme="majorBidi" w:hAnsiTheme="majorBidi" w:cstheme="majorBidi"/>
          <w:sz w:val="26"/>
          <w:szCs w:val="26"/>
          <w:lang w:bidi="ar-EG"/>
        </w:rPr>
        <w:t>Risk management is the process of recognizing, monitoring, and managing any threats that could have an impact on a project's overall health and reputation. Therefore, the team must identify the risk very quickly to know how to solve it properly.</w:t>
      </w:r>
    </w:p>
    <w:p w:rsidRPr="001031DE" w:rsidR="00D71DC6" w:rsidP="001031DE" w:rsidRDefault="00D71DC6" w14:paraId="4CB0EEEA" w14:textId="77777777">
      <w:pPr>
        <w:spacing w:line="360" w:lineRule="auto"/>
        <w:rPr>
          <w:rFonts w:asciiTheme="majorBidi" w:hAnsiTheme="majorBidi" w:cstheme="majorBidi"/>
          <w:b/>
          <w:bCs/>
          <w:sz w:val="26"/>
          <w:szCs w:val="26"/>
          <w:u w:val="single"/>
          <w:lang w:bidi="ar-EG"/>
        </w:rPr>
      </w:pPr>
      <w:r w:rsidRPr="001031DE">
        <w:rPr>
          <w:rFonts w:asciiTheme="majorBidi" w:hAnsiTheme="majorBidi" w:cstheme="majorBidi"/>
          <w:b/>
          <w:bCs/>
          <w:sz w:val="26"/>
          <w:szCs w:val="26"/>
          <w:u w:val="single"/>
          <w:lang w:bidi="ar-EG"/>
        </w:rPr>
        <w:t>Risk Analysis:</w:t>
      </w:r>
    </w:p>
    <w:p w:rsidRPr="001031DE" w:rsidR="00D71DC6" w:rsidP="001031DE" w:rsidRDefault="00D71DC6" w14:paraId="3ACA56A8" w14:textId="77777777">
      <w:pPr>
        <w:pStyle w:val="ListParagraph"/>
        <w:spacing w:line="360" w:lineRule="auto"/>
        <w:rPr>
          <w:rFonts w:asciiTheme="majorBidi" w:hAnsiTheme="majorBidi" w:cstheme="majorBidi"/>
          <w:b/>
          <w:bCs/>
          <w:sz w:val="26"/>
          <w:szCs w:val="26"/>
          <w:u w:val="single"/>
          <w:rtl/>
          <w:lang w:bidi="ar-EG"/>
        </w:rPr>
      </w:pPr>
      <w:r w:rsidRPr="001031DE">
        <w:rPr>
          <w:rFonts w:asciiTheme="majorBidi" w:hAnsiTheme="majorBidi" w:cstheme="majorBidi"/>
          <w:b/>
          <w:bCs/>
          <w:sz w:val="26"/>
          <w:szCs w:val="26"/>
          <w:u w:val="single"/>
          <w:lang w:bidi="ar-EG"/>
        </w:rPr>
        <w:t>1-communication risk</w:t>
      </w:r>
    </w:p>
    <w:p w:rsidRPr="001031DE" w:rsidR="00D71DC6" w:rsidP="001031DE" w:rsidRDefault="00D71DC6" w14:paraId="7F6B4817" w14:textId="77777777">
      <w:pPr>
        <w:spacing w:line="360" w:lineRule="auto"/>
        <w:ind w:left="360"/>
        <w:rPr>
          <w:rFonts w:asciiTheme="majorBidi" w:hAnsiTheme="majorBidi" w:cstheme="majorBidi"/>
          <w:b/>
          <w:bCs/>
          <w:sz w:val="26"/>
          <w:szCs w:val="26"/>
          <w:rtl/>
          <w:lang w:bidi="ar-EG"/>
        </w:rPr>
      </w:pPr>
      <w:r w:rsidRPr="001031DE">
        <w:rPr>
          <w:rFonts w:asciiTheme="majorBidi" w:hAnsiTheme="majorBidi" w:cstheme="majorBidi"/>
          <w:b/>
          <w:bCs/>
          <w:sz w:val="26"/>
          <w:szCs w:val="26"/>
        </w:rPr>
        <w:t>Risk Identification:</w:t>
      </w:r>
      <w:r w:rsidRPr="001031DE">
        <w:rPr>
          <w:rFonts w:asciiTheme="majorBidi" w:hAnsiTheme="majorBidi" w:cstheme="majorBidi"/>
          <w:sz w:val="26"/>
          <w:szCs w:val="26"/>
        </w:rPr>
        <w:t xml:space="preserve"> When you are in control of a project, you must keep to a strong work ethic of effective and timely communication. Members of a team may overlook important aspects of good communication from time to time.</w:t>
      </w:r>
    </w:p>
    <w:p w:rsidRPr="001031DE" w:rsidR="00D71DC6" w:rsidP="001031DE" w:rsidRDefault="00D71DC6" w14:paraId="51B98B1F"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 xml:space="preserve">Risk likelihood: </w:t>
      </w:r>
      <w:r w:rsidRPr="001031DE">
        <w:rPr>
          <w:rFonts w:asciiTheme="majorBidi" w:hAnsiTheme="majorBidi" w:cstheme="majorBidi"/>
          <w:sz w:val="26"/>
          <w:szCs w:val="26"/>
        </w:rPr>
        <w:t>Percentage of loss   10% = 0.1</w:t>
      </w:r>
    </w:p>
    <w:p w:rsidRPr="001031DE" w:rsidR="00D71DC6" w:rsidP="001031DE" w:rsidRDefault="00D71DC6" w14:paraId="561B0C56"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Risk impact:</w:t>
      </w:r>
      <w:r w:rsidRPr="001031DE">
        <w:rPr>
          <w:rFonts w:asciiTheme="majorBidi" w:hAnsiTheme="majorBidi" w:cstheme="majorBidi"/>
          <w:sz w:val="26"/>
          <w:szCs w:val="26"/>
        </w:rPr>
        <w:t xml:space="preserve"> loss in cost 17000L.E</w:t>
      </w:r>
    </w:p>
    <w:p w:rsidRPr="001031DE" w:rsidR="00D71DC6" w:rsidP="001031DE" w:rsidRDefault="00D71DC6" w14:paraId="66B5248B"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Exposure to data loss = Risk likelihood * Risk impact</w:t>
      </w:r>
    </w:p>
    <w:p w:rsidRPr="001031DE" w:rsidR="00D71DC6" w:rsidP="001031DE" w:rsidRDefault="00D71DC6" w14:paraId="4E47D883" w14:textId="77777777">
      <w:pPr>
        <w:spacing w:line="360" w:lineRule="auto"/>
        <w:ind w:left="360"/>
        <w:rPr>
          <w:rFonts w:asciiTheme="majorBidi" w:hAnsiTheme="majorBidi" w:cstheme="majorBidi"/>
          <w:sz w:val="26"/>
          <w:szCs w:val="26"/>
        </w:rPr>
      </w:pPr>
      <w:r w:rsidRPr="001031DE">
        <w:rPr>
          <w:rFonts w:asciiTheme="majorBidi" w:hAnsiTheme="majorBidi" w:cstheme="majorBidi"/>
          <w:sz w:val="26"/>
          <w:szCs w:val="26"/>
        </w:rPr>
        <w:t>0.1*17000=1700L.E</w:t>
      </w:r>
    </w:p>
    <w:p w:rsidRPr="001031DE" w:rsidR="00D71DC6" w:rsidP="001031DE" w:rsidRDefault="00D71DC6" w14:paraId="354A08A2" w14:textId="77777777">
      <w:pPr>
        <w:spacing w:line="360" w:lineRule="auto"/>
        <w:ind w:left="360"/>
        <w:rPr>
          <w:rFonts w:asciiTheme="majorBidi" w:hAnsiTheme="majorBidi" w:cstheme="majorBidi"/>
          <w:b/>
          <w:bCs/>
          <w:sz w:val="26"/>
          <w:szCs w:val="26"/>
          <w:u w:val="single"/>
        </w:rPr>
      </w:pPr>
      <w:r w:rsidRPr="001031DE">
        <w:rPr>
          <w:rFonts w:asciiTheme="majorBidi" w:hAnsiTheme="majorBidi" w:cstheme="majorBidi"/>
          <w:b/>
          <w:bCs/>
          <w:sz w:val="26"/>
          <w:szCs w:val="26"/>
          <w:u w:val="single"/>
        </w:rPr>
        <w:t>2-Gather questionnaire</w:t>
      </w:r>
    </w:p>
    <w:p w:rsidRPr="001031DE" w:rsidR="00D71DC6" w:rsidP="001031DE" w:rsidRDefault="00D71DC6" w14:paraId="743A1008" w14:textId="77777777">
      <w:pPr>
        <w:spacing w:line="360" w:lineRule="auto"/>
        <w:ind w:left="360"/>
        <w:rPr>
          <w:rFonts w:asciiTheme="majorBidi" w:hAnsiTheme="majorBidi" w:cstheme="majorBidi"/>
          <w:b/>
          <w:bCs/>
          <w:sz w:val="26"/>
          <w:szCs w:val="26"/>
          <w:rtl/>
          <w:lang w:bidi="ar-EG"/>
        </w:rPr>
      </w:pPr>
      <w:r w:rsidRPr="001031DE">
        <w:rPr>
          <w:rFonts w:asciiTheme="majorBidi" w:hAnsiTheme="majorBidi" w:cstheme="majorBidi"/>
          <w:b/>
          <w:bCs/>
          <w:sz w:val="26"/>
          <w:szCs w:val="26"/>
        </w:rPr>
        <w:t>Risk Identification:</w:t>
      </w:r>
      <w:r w:rsidRPr="001031DE">
        <w:rPr>
          <w:rFonts w:asciiTheme="majorBidi" w:hAnsiTheme="majorBidi" w:cstheme="majorBidi"/>
          <w:sz w:val="26"/>
          <w:szCs w:val="26"/>
        </w:rPr>
        <w:t xml:space="preserve"> if the questionnaires are not distributed or gathered correctly the results may be inaccurate and lead to incorrect design issues down the line in later phases which may cause delays and going over budget </w:t>
      </w:r>
    </w:p>
    <w:p w:rsidRPr="001031DE" w:rsidR="00D71DC6" w:rsidP="001031DE" w:rsidRDefault="00D71DC6" w14:paraId="7285F34C" w14:textId="77777777">
      <w:pPr>
        <w:spacing w:line="360" w:lineRule="auto"/>
        <w:ind w:left="360"/>
        <w:rPr>
          <w:rFonts w:asciiTheme="majorBidi" w:hAnsiTheme="majorBidi" w:cstheme="majorBidi"/>
          <w:sz w:val="26"/>
          <w:szCs w:val="26"/>
          <w:rtl/>
        </w:rPr>
      </w:pPr>
      <w:r w:rsidRPr="001031DE">
        <w:rPr>
          <w:rFonts w:asciiTheme="majorBidi" w:hAnsiTheme="majorBidi" w:cstheme="majorBidi"/>
          <w:b/>
          <w:bCs/>
          <w:sz w:val="26"/>
          <w:szCs w:val="26"/>
        </w:rPr>
        <w:t xml:space="preserve">Risk likelihood: </w:t>
      </w:r>
      <w:r w:rsidRPr="001031DE">
        <w:rPr>
          <w:rFonts w:asciiTheme="majorBidi" w:hAnsiTheme="majorBidi" w:cstheme="majorBidi"/>
          <w:sz w:val="26"/>
          <w:szCs w:val="26"/>
        </w:rPr>
        <w:t>Percentage of loss   20% = 0.2</w:t>
      </w:r>
    </w:p>
    <w:p w:rsidRPr="001031DE" w:rsidR="00D71DC6" w:rsidP="001031DE" w:rsidRDefault="00D71DC6" w14:paraId="17D39622"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Risk impact:</w:t>
      </w:r>
      <w:r w:rsidRPr="001031DE">
        <w:rPr>
          <w:rFonts w:asciiTheme="majorBidi" w:hAnsiTheme="majorBidi" w:cstheme="majorBidi"/>
          <w:sz w:val="26"/>
          <w:szCs w:val="26"/>
        </w:rPr>
        <w:t xml:space="preserve"> loss in cost 2000L.E</w:t>
      </w:r>
    </w:p>
    <w:p w:rsidRPr="001031DE" w:rsidR="00D71DC6" w:rsidP="001031DE" w:rsidRDefault="00D71DC6" w14:paraId="2B336301"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Exposure to data loss = Risk likelihood * Risk impact</w:t>
      </w:r>
    </w:p>
    <w:p w:rsidRPr="001031DE" w:rsidR="00D71DC6" w:rsidP="001031DE" w:rsidRDefault="00D71DC6" w14:paraId="6D69F03B"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sz w:val="26"/>
          <w:szCs w:val="26"/>
        </w:rPr>
        <w:lastRenderedPageBreak/>
        <w:t>0.2*2000=400L.E</w:t>
      </w:r>
    </w:p>
    <w:p w:rsidRPr="001031DE" w:rsidR="00D71DC6" w:rsidP="001031DE" w:rsidRDefault="00D71DC6" w14:paraId="14320398" w14:textId="77777777">
      <w:pPr>
        <w:spacing w:line="360" w:lineRule="auto"/>
        <w:ind w:left="360"/>
        <w:rPr>
          <w:rFonts w:asciiTheme="majorBidi" w:hAnsiTheme="majorBidi" w:cstheme="majorBidi"/>
          <w:b/>
          <w:bCs/>
          <w:sz w:val="26"/>
          <w:szCs w:val="26"/>
          <w:rtl/>
        </w:rPr>
      </w:pPr>
      <w:r w:rsidRPr="001031DE">
        <w:rPr>
          <w:rFonts w:asciiTheme="majorBidi" w:hAnsiTheme="majorBidi" w:cstheme="majorBidi"/>
          <w:b/>
          <w:bCs/>
          <w:sz w:val="26"/>
          <w:szCs w:val="26"/>
          <w:u w:val="single"/>
        </w:rPr>
        <w:t>3-user interface design</w:t>
      </w:r>
    </w:p>
    <w:p w:rsidRPr="001031DE" w:rsidR="00D71DC6" w:rsidP="001031DE" w:rsidRDefault="00D71DC6" w14:paraId="5DC090F2"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Risk Identification:</w:t>
      </w:r>
      <w:r w:rsidRPr="001031DE">
        <w:rPr>
          <w:rFonts w:asciiTheme="majorBidi" w:hAnsiTheme="majorBidi" w:cstheme="majorBidi"/>
          <w:sz w:val="26"/>
          <w:szCs w:val="26"/>
        </w:rPr>
        <w:t xml:space="preserve"> while implementation, the designer can make any mistake that may affect the implementation process.</w:t>
      </w:r>
    </w:p>
    <w:p w:rsidRPr="001031DE" w:rsidR="00D71DC6" w:rsidP="001031DE" w:rsidRDefault="00D71DC6" w14:paraId="3F856CA1"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 xml:space="preserve">Risk likelihood: </w:t>
      </w:r>
      <w:r w:rsidRPr="001031DE">
        <w:rPr>
          <w:rFonts w:asciiTheme="majorBidi" w:hAnsiTheme="majorBidi" w:cstheme="majorBidi"/>
          <w:sz w:val="26"/>
          <w:szCs w:val="26"/>
        </w:rPr>
        <w:t>Percentage of loss   10% = 0.1</w:t>
      </w:r>
    </w:p>
    <w:p w:rsidRPr="001031DE" w:rsidR="00D71DC6" w:rsidP="001031DE" w:rsidRDefault="00D71DC6" w14:paraId="7CA538B9"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Risk impact:</w:t>
      </w:r>
      <w:r w:rsidRPr="001031DE">
        <w:rPr>
          <w:rFonts w:asciiTheme="majorBidi" w:hAnsiTheme="majorBidi" w:cstheme="majorBidi"/>
          <w:sz w:val="26"/>
          <w:szCs w:val="26"/>
        </w:rPr>
        <w:t xml:space="preserve"> loss in cost 2500L.E </w:t>
      </w:r>
    </w:p>
    <w:p w:rsidRPr="001031DE" w:rsidR="00D71DC6" w:rsidP="001031DE" w:rsidRDefault="00D71DC6" w14:paraId="697E020C"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Exposure to data loss = Risk likelihood * Risk impact</w:t>
      </w:r>
    </w:p>
    <w:p w:rsidRPr="001031DE" w:rsidR="00D71DC6" w:rsidP="001031DE" w:rsidRDefault="00D71DC6" w14:paraId="2221757B" w14:textId="77777777">
      <w:pPr>
        <w:spacing w:line="360" w:lineRule="auto"/>
        <w:ind w:left="360"/>
        <w:rPr>
          <w:rFonts w:asciiTheme="majorBidi" w:hAnsiTheme="majorBidi" w:cstheme="majorBidi"/>
          <w:sz w:val="26"/>
          <w:szCs w:val="26"/>
        </w:rPr>
      </w:pPr>
      <w:r w:rsidRPr="001031DE">
        <w:rPr>
          <w:rFonts w:asciiTheme="majorBidi" w:hAnsiTheme="majorBidi" w:cstheme="majorBidi"/>
          <w:sz w:val="26"/>
          <w:szCs w:val="26"/>
        </w:rPr>
        <w:t>0.1*2500=250L.E</w:t>
      </w:r>
    </w:p>
    <w:p w:rsidRPr="001031DE" w:rsidR="00D71DC6" w:rsidP="001031DE" w:rsidRDefault="00D71DC6" w14:paraId="78A4B178" w14:textId="77777777">
      <w:pPr>
        <w:spacing w:line="360" w:lineRule="auto"/>
        <w:ind w:left="360"/>
        <w:rPr>
          <w:rFonts w:asciiTheme="majorBidi" w:hAnsiTheme="majorBidi" w:cstheme="majorBidi"/>
          <w:b/>
          <w:bCs/>
          <w:sz w:val="26"/>
          <w:szCs w:val="26"/>
          <w:u w:val="single"/>
          <w:lang w:bidi="ar-EG"/>
        </w:rPr>
      </w:pPr>
      <w:r w:rsidRPr="001031DE">
        <w:rPr>
          <w:rFonts w:asciiTheme="majorBidi" w:hAnsiTheme="majorBidi" w:cstheme="majorBidi"/>
          <w:b/>
          <w:bCs/>
          <w:sz w:val="26"/>
          <w:szCs w:val="26"/>
          <w:u w:val="single"/>
        </w:rPr>
        <w:t>4-</w:t>
      </w:r>
      <w:r w:rsidRPr="001031DE">
        <w:rPr>
          <w:rFonts w:asciiTheme="majorBidi" w:hAnsiTheme="majorBidi" w:cstheme="majorBidi"/>
          <w:b/>
          <w:bCs/>
          <w:sz w:val="26"/>
          <w:szCs w:val="26"/>
          <w:u w:val="single"/>
          <w:lang w:bidi="ar-EG"/>
        </w:rPr>
        <w:t xml:space="preserve"> Make a design that violet the legal requirements of the projects</w:t>
      </w:r>
    </w:p>
    <w:p w:rsidRPr="001031DE" w:rsidR="00D71DC6" w:rsidP="001031DE" w:rsidRDefault="00D71DC6" w14:paraId="613934DD"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 xml:space="preserve">Risk Identification: </w:t>
      </w:r>
      <w:r w:rsidRPr="001031DE">
        <w:rPr>
          <w:rFonts w:asciiTheme="majorBidi" w:hAnsiTheme="majorBidi" w:cstheme="majorBidi"/>
          <w:sz w:val="26"/>
          <w:szCs w:val="26"/>
        </w:rPr>
        <w:t xml:space="preserve">As for every projects, there are some legal obligations that the developer cannot ignore and these will require additional time, effort and money to correct it. </w:t>
      </w:r>
    </w:p>
    <w:p w:rsidRPr="001031DE" w:rsidR="00D71DC6" w:rsidP="001031DE" w:rsidRDefault="00D71DC6" w14:paraId="6AADEE41"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 xml:space="preserve">Risk likelihood: </w:t>
      </w:r>
      <w:r w:rsidRPr="001031DE">
        <w:rPr>
          <w:rFonts w:asciiTheme="majorBidi" w:hAnsiTheme="majorBidi" w:cstheme="majorBidi"/>
          <w:sz w:val="26"/>
          <w:szCs w:val="26"/>
        </w:rPr>
        <w:t>Percentage of loss   25% = 0.25</w:t>
      </w:r>
    </w:p>
    <w:p w:rsidRPr="001031DE" w:rsidR="00D71DC6" w:rsidP="001031DE" w:rsidRDefault="00D71DC6" w14:paraId="2D9A2A00"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Risk impact:</w:t>
      </w:r>
      <w:r w:rsidRPr="001031DE">
        <w:rPr>
          <w:rFonts w:asciiTheme="majorBidi" w:hAnsiTheme="majorBidi" w:cstheme="majorBidi"/>
          <w:sz w:val="26"/>
          <w:szCs w:val="26"/>
        </w:rPr>
        <w:t xml:space="preserve"> loss in cost 22000L.E </w:t>
      </w:r>
    </w:p>
    <w:p w:rsidRPr="001031DE" w:rsidR="00D71DC6" w:rsidP="001031DE" w:rsidRDefault="00D71DC6" w14:paraId="0E4A1B8B"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Exposure to data loss = Risk likelihood * Risk impact</w:t>
      </w:r>
    </w:p>
    <w:p w:rsidRPr="001031DE" w:rsidR="00D71DC6" w:rsidP="001031DE" w:rsidRDefault="00D71DC6" w14:paraId="4C0F594B" w14:textId="77777777">
      <w:pPr>
        <w:spacing w:line="360" w:lineRule="auto"/>
        <w:ind w:left="360"/>
        <w:rPr>
          <w:rFonts w:asciiTheme="majorBidi" w:hAnsiTheme="majorBidi" w:cstheme="majorBidi"/>
          <w:sz w:val="26"/>
          <w:szCs w:val="26"/>
        </w:rPr>
      </w:pPr>
      <w:r w:rsidRPr="001031DE">
        <w:rPr>
          <w:rFonts w:asciiTheme="majorBidi" w:hAnsiTheme="majorBidi" w:cstheme="majorBidi"/>
          <w:sz w:val="26"/>
          <w:szCs w:val="26"/>
        </w:rPr>
        <w:t>0.25*22000=5500L.E</w:t>
      </w:r>
    </w:p>
    <w:p w:rsidRPr="00132441" w:rsidR="00D71DC6" w:rsidP="001031DE" w:rsidRDefault="00D71DC6" w14:paraId="03E17C20" w14:textId="045F7E33">
      <w:pPr>
        <w:spacing w:line="360" w:lineRule="auto"/>
        <w:ind w:left="360"/>
        <w:rPr>
          <w:rFonts w:asciiTheme="majorBidi" w:hAnsiTheme="majorBidi" w:cstheme="majorBidi"/>
          <w:sz w:val="26"/>
          <w:szCs w:val="26"/>
          <w:lang w:val="en-US"/>
        </w:rPr>
      </w:pPr>
      <w:r w:rsidRPr="001031DE">
        <w:rPr>
          <w:rFonts w:asciiTheme="majorBidi" w:hAnsiTheme="majorBidi" w:cstheme="majorBidi"/>
          <w:b/>
          <w:bCs/>
          <w:sz w:val="26"/>
          <w:szCs w:val="26"/>
        </w:rPr>
        <w:t xml:space="preserve">Contingency plan: </w:t>
      </w:r>
      <w:r w:rsidRPr="001031DE">
        <w:rPr>
          <w:rFonts w:asciiTheme="majorBidi" w:hAnsiTheme="majorBidi" w:cstheme="majorBidi"/>
          <w:sz w:val="26"/>
          <w:szCs w:val="26"/>
        </w:rPr>
        <w:t>the solution for such risk is to taking advice from professional designers on how to follow legal requirements and to make sure that every member of the team is follow these requirements, this reduces the risk to 5% and the method will cost 1500L.E</w:t>
      </w:r>
      <w:r w:rsidR="00132441">
        <w:rPr>
          <w:rFonts w:asciiTheme="majorBidi" w:hAnsiTheme="majorBidi" w:cstheme="majorBidi"/>
          <w:sz w:val="26"/>
          <w:szCs w:val="26"/>
          <w:lang w:val="en-US"/>
        </w:rPr>
        <w:t>:</w:t>
      </w:r>
    </w:p>
    <w:p w:rsidRPr="001031DE" w:rsidR="00D71DC6" w:rsidP="001031DE" w:rsidRDefault="00D71DC6" w14:paraId="7C637DFC"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 xml:space="preserve">Risk likelihood: </w:t>
      </w:r>
      <w:r w:rsidRPr="001031DE">
        <w:rPr>
          <w:rFonts w:asciiTheme="majorBidi" w:hAnsiTheme="majorBidi" w:cstheme="majorBidi"/>
          <w:sz w:val="26"/>
          <w:szCs w:val="26"/>
        </w:rPr>
        <w:t>Percentage of loss   5% = 0.05</w:t>
      </w:r>
    </w:p>
    <w:p w:rsidRPr="001031DE" w:rsidR="00D71DC6" w:rsidP="001031DE" w:rsidRDefault="00D71DC6" w14:paraId="0FE52CC1"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Risk impact:</w:t>
      </w:r>
      <w:r w:rsidRPr="001031DE">
        <w:rPr>
          <w:rFonts w:asciiTheme="majorBidi" w:hAnsiTheme="majorBidi" w:cstheme="majorBidi"/>
          <w:sz w:val="26"/>
          <w:szCs w:val="26"/>
        </w:rPr>
        <w:t xml:space="preserve"> loss in cost 1500L.E </w:t>
      </w:r>
    </w:p>
    <w:p w:rsidRPr="001031DE" w:rsidR="00D71DC6" w:rsidP="001031DE" w:rsidRDefault="00D71DC6" w14:paraId="65F2937F"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Exposure to data loss = Risk likelihood * Risk impact</w:t>
      </w:r>
    </w:p>
    <w:p w:rsidRPr="001031DE" w:rsidR="00D71DC6" w:rsidP="001031DE" w:rsidRDefault="00D71DC6" w14:paraId="26114F7F" w14:textId="77777777">
      <w:pPr>
        <w:spacing w:line="360" w:lineRule="auto"/>
        <w:ind w:left="360"/>
        <w:rPr>
          <w:rFonts w:asciiTheme="majorBidi" w:hAnsiTheme="majorBidi" w:cstheme="majorBidi"/>
          <w:sz w:val="26"/>
          <w:szCs w:val="26"/>
        </w:rPr>
      </w:pPr>
      <w:r w:rsidRPr="001031DE">
        <w:rPr>
          <w:rFonts w:asciiTheme="majorBidi" w:hAnsiTheme="majorBidi" w:cstheme="majorBidi"/>
          <w:sz w:val="26"/>
          <w:szCs w:val="26"/>
        </w:rPr>
        <w:t>0.05*1500=75L.E</w:t>
      </w:r>
    </w:p>
    <w:p w:rsidRPr="001031DE" w:rsidR="00D71DC6" w:rsidP="001031DE" w:rsidRDefault="00D71DC6" w14:paraId="0123853F" w14:textId="77777777">
      <w:pPr>
        <w:spacing w:line="360" w:lineRule="auto"/>
        <w:ind w:firstLine="720"/>
        <w:rPr>
          <w:rFonts w:asciiTheme="majorBidi" w:hAnsiTheme="majorBidi" w:cstheme="majorBidi"/>
          <w:sz w:val="26"/>
          <w:szCs w:val="26"/>
        </w:rPr>
      </w:pPr>
      <w:r w:rsidRPr="001031DE">
        <w:rPr>
          <w:rFonts w:asciiTheme="majorBidi" w:hAnsiTheme="majorBidi" w:cstheme="majorBidi"/>
          <w:b/>
          <w:bCs/>
          <w:sz w:val="26"/>
          <w:szCs w:val="26"/>
        </w:rPr>
        <w:t>Cost of Risk Reduction</w:t>
      </w:r>
      <w:r w:rsidRPr="001031DE">
        <w:rPr>
          <w:rFonts w:asciiTheme="majorBidi" w:hAnsiTheme="majorBidi" w:cstheme="majorBidi"/>
          <w:sz w:val="26"/>
          <w:szCs w:val="26"/>
        </w:rPr>
        <w:t xml:space="preserve"> 1500 L.E.</w:t>
      </w:r>
    </w:p>
    <w:p w:rsidRPr="001031DE" w:rsidR="00D71DC6" w:rsidP="00132441" w:rsidRDefault="00D71DC6" w14:paraId="4ABB67A6" w14:textId="77777777">
      <w:pPr>
        <w:spacing w:line="360" w:lineRule="auto"/>
        <w:ind w:left="720"/>
        <w:rPr>
          <w:rFonts w:asciiTheme="majorBidi" w:hAnsiTheme="majorBidi" w:cstheme="majorBidi"/>
          <w:b/>
          <w:bCs/>
          <w:sz w:val="26"/>
          <w:szCs w:val="26"/>
        </w:rPr>
      </w:pPr>
      <w:r w:rsidRPr="001031DE">
        <w:rPr>
          <w:rFonts w:asciiTheme="majorBidi" w:hAnsiTheme="majorBidi" w:cstheme="majorBidi"/>
          <w:b/>
          <w:bCs/>
          <w:sz w:val="26"/>
          <w:szCs w:val="26"/>
        </w:rPr>
        <w:t>Risk Reduction Leverage = (Risk Exposure Before – Risk Exposure After) / Cost of Risk Reduction</w:t>
      </w:r>
    </w:p>
    <w:p w:rsidRPr="001031DE" w:rsidR="00D71DC6" w:rsidP="001031DE" w:rsidRDefault="00D71DC6" w14:paraId="12843A21" w14:textId="77777777">
      <w:pPr>
        <w:spacing w:line="360" w:lineRule="auto"/>
        <w:ind w:firstLine="720"/>
        <w:rPr>
          <w:rFonts w:asciiTheme="majorBidi" w:hAnsiTheme="majorBidi" w:cstheme="majorBidi"/>
          <w:sz w:val="26"/>
          <w:szCs w:val="26"/>
          <w:rtl/>
          <w:lang w:bidi="ar-EG"/>
        </w:rPr>
      </w:pPr>
      <w:r w:rsidRPr="001031DE">
        <w:rPr>
          <w:rFonts w:asciiTheme="majorBidi" w:hAnsiTheme="majorBidi" w:cstheme="majorBidi"/>
          <w:sz w:val="26"/>
          <w:szCs w:val="26"/>
        </w:rPr>
        <w:t>= (5500 – 75) / 1500 =3.6166</w:t>
      </w:r>
    </w:p>
    <w:p w:rsidRPr="001031DE" w:rsidR="00D71DC6" w:rsidP="001031DE" w:rsidRDefault="00D71DC6" w14:paraId="75B6B55D" w14:textId="77777777">
      <w:pPr>
        <w:spacing w:line="360" w:lineRule="auto"/>
        <w:ind w:left="360"/>
        <w:rPr>
          <w:rFonts w:asciiTheme="majorBidi" w:hAnsiTheme="majorBidi" w:cstheme="majorBidi"/>
          <w:sz w:val="26"/>
          <w:szCs w:val="26"/>
          <w:lang w:bidi="ar-EG"/>
        </w:rPr>
      </w:pPr>
    </w:p>
    <w:p w:rsidRPr="001031DE" w:rsidR="00D71DC6" w:rsidP="001031DE" w:rsidRDefault="00D71DC6" w14:paraId="7D58A585" w14:textId="77777777">
      <w:pPr>
        <w:spacing w:line="360" w:lineRule="auto"/>
        <w:ind w:left="360"/>
        <w:rPr>
          <w:rFonts w:asciiTheme="majorBidi" w:hAnsiTheme="majorBidi" w:cstheme="majorBidi"/>
          <w:sz w:val="26"/>
          <w:szCs w:val="26"/>
          <w:rtl/>
          <w:lang w:bidi="ar-EG"/>
        </w:rPr>
      </w:pPr>
    </w:p>
    <w:p w:rsidRPr="001031DE" w:rsidR="00D71DC6" w:rsidP="001031DE" w:rsidRDefault="00D71DC6" w14:paraId="4CD2DF85" w14:textId="77777777">
      <w:pPr>
        <w:spacing w:line="360" w:lineRule="auto"/>
        <w:ind w:left="360"/>
        <w:rPr>
          <w:rFonts w:asciiTheme="majorBidi" w:hAnsiTheme="majorBidi" w:cstheme="majorBidi"/>
          <w:b/>
          <w:bCs/>
          <w:sz w:val="26"/>
          <w:szCs w:val="26"/>
          <w:u w:val="single"/>
        </w:rPr>
      </w:pPr>
      <w:r w:rsidRPr="001031DE">
        <w:rPr>
          <w:rFonts w:asciiTheme="majorBidi" w:hAnsiTheme="majorBidi" w:cstheme="majorBidi"/>
          <w:b/>
          <w:bCs/>
          <w:sz w:val="26"/>
          <w:szCs w:val="26"/>
          <w:u w:val="single"/>
        </w:rPr>
        <w:t>5-Failure in database</w:t>
      </w:r>
    </w:p>
    <w:p w:rsidRPr="001031DE" w:rsidR="00D71DC6" w:rsidP="001031DE" w:rsidRDefault="00D71DC6" w14:paraId="50D5C310"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 xml:space="preserve">Risk Identification: </w:t>
      </w:r>
      <w:r w:rsidRPr="001031DE">
        <w:rPr>
          <w:rFonts w:asciiTheme="majorBidi" w:hAnsiTheme="majorBidi" w:cstheme="majorBidi"/>
          <w:sz w:val="26"/>
          <w:szCs w:val="26"/>
        </w:rPr>
        <w:t>a conflict between user research and stakeholders occurs during the preparation of the schematic version, causing a delay because it is possible that some problems would arise when building the system.</w:t>
      </w:r>
    </w:p>
    <w:p w:rsidRPr="001031DE" w:rsidR="00D71DC6" w:rsidP="001031DE" w:rsidRDefault="00D71DC6" w14:paraId="33A91D2C"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 xml:space="preserve">Risk likelihood: </w:t>
      </w:r>
      <w:r w:rsidRPr="001031DE">
        <w:rPr>
          <w:rFonts w:asciiTheme="majorBidi" w:hAnsiTheme="majorBidi" w:cstheme="majorBidi"/>
          <w:sz w:val="26"/>
          <w:szCs w:val="26"/>
        </w:rPr>
        <w:t>Percentage of loss   20% = 0.2</w:t>
      </w:r>
    </w:p>
    <w:p w:rsidRPr="001031DE" w:rsidR="00D71DC6" w:rsidP="001031DE" w:rsidRDefault="00D71DC6" w14:paraId="79D0EB16"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Risk impact:</w:t>
      </w:r>
      <w:r w:rsidRPr="001031DE">
        <w:rPr>
          <w:rFonts w:asciiTheme="majorBidi" w:hAnsiTheme="majorBidi" w:cstheme="majorBidi"/>
          <w:sz w:val="26"/>
          <w:szCs w:val="26"/>
        </w:rPr>
        <w:t xml:space="preserve"> loss in cost 15000L.E </w:t>
      </w:r>
    </w:p>
    <w:p w:rsidRPr="001031DE" w:rsidR="00D71DC6" w:rsidP="001031DE" w:rsidRDefault="00D71DC6" w14:paraId="5ED79D7B"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Exposure to data loss = Risk likelihood * Risk impact</w:t>
      </w:r>
    </w:p>
    <w:p w:rsidRPr="001031DE" w:rsidR="00D71DC6" w:rsidP="001031DE" w:rsidRDefault="00D71DC6" w14:paraId="10C16681" w14:textId="77777777">
      <w:pPr>
        <w:spacing w:line="360" w:lineRule="auto"/>
        <w:ind w:left="360"/>
        <w:rPr>
          <w:rFonts w:asciiTheme="majorBidi" w:hAnsiTheme="majorBidi" w:cstheme="majorBidi"/>
          <w:sz w:val="26"/>
          <w:szCs w:val="26"/>
        </w:rPr>
      </w:pPr>
      <w:r w:rsidRPr="001031DE">
        <w:rPr>
          <w:rFonts w:asciiTheme="majorBidi" w:hAnsiTheme="majorBidi" w:cstheme="majorBidi"/>
          <w:sz w:val="26"/>
          <w:szCs w:val="26"/>
        </w:rPr>
        <w:t>0.2*15000=3000L.E</w:t>
      </w:r>
    </w:p>
    <w:p w:rsidRPr="001031DE" w:rsidR="00D71DC6" w:rsidP="001031DE" w:rsidRDefault="00D71DC6" w14:paraId="66862F23" w14:textId="77777777">
      <w:pPr>
        <w:spacing w:line="360" w:lineRule="auto"/>
        <w:ind w:left="360"/>
        <w:rPr>
          <w:rFonts w:asciiTheme="majorBidi" w:hAnsiTheme="majorBidi" w:cstheme="majorBidi"/>
          <w:sz w:val="26"/>
          <w:szCs w:val="26"/>
        </w:rPr>
      </w:pPr>
      <w:r w:rsidRPr="001031DE">
        <w:rPr>
          <w:rFonts w:asciiTheme="majorBidi" w:hAnsiTheme="majorBidi" w:cstheme="majorBidi"/>
          <w:b/>
          <w:bCs/>
          <w:sz w:val="26"/>
          <w:szCs w:val="26"/>
        </w:rPr>
        <w:t xml:space="preserve">Contingency plan: </w:t>
      </w:r>
      <w:r w:rsidRPr="001031DE">
        <w:rPr>
          <w:rFonts w:asciiTheme="majorBidi" w:hAnsiTheme="majorBidi" w:cstheme="majorBidi"/>
          <w:sz w:val="26"/>
          <w:szCs w:val="26"/>
        </w:rPr>
        <w:t xml:space="preserve">the solution for this risk is to choose the appropriate elements for the system without causing problems with it and also can reduces the errors by analyzes the user's requirements, this reduces the risk to 10% and the method will cost 4000L.E  </w:t>
      </w:r>
    </w:p>
    <w:p w:rsidRPr="001031DE" w:rsidR="00D71DC6" w:rsidP="001031DE" w:rsidRDefault="00D71DC6" w14:paraId="44CB4E78"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 xml:space="preserve">Risk likelihood: </w:t>
      </w:r>
      <w:r w:rsidRPr="001031DE">
        <w:rPr>
          <w:rFonts w:asciiTheme="majorBidi" w:hAnsiTheme="majorBidi" w:cstheme="majorBidi"/>
          <w:sz w:val="26"/>
          <w:szCs w:val="26"/>
        </w:rPr>
        <w:t>Percentage of loss   10% = 0.1</w:t>
      </w:r>
    </w:p>
    <w:p w:rsidRPr="001031DE" w:rsidR="00D71DC6" w:rsidP="001031DE" w:rsidRDefault="00D71DC6" w14:paraId="468E3BFE" w14:textId="77777777">
      <w:pPr>
        <w:spacing w:line="360" w:lineRule="auto"/>
        <w:ind w:left="360"/>
        <w:rPr>
          <w:rFonts w:asciiTheme="majorBidi" w:hAnsiTheme="majorBidi" w:cstheme="majorBidi"/>
          <w:sz w:val="26"/>
          <w:szCs w:val="26"/>
          <w:rtl/>
          <w:lang w:bidi="ar-EG"/>
        </w:rPr>
      </w:pPr>
      <w:r w:rsidRPr="001031DE">
        <w:rPr>
          <w:rFonts w:asciiTheme="majorBidi" w:hAnsiTheme="majorBidi" w:cstheme="majorBidi"/>
          <w:b/>
          <w:bCs/>
          <w:sz w:val="26"/>
          <w:szCs w:val="26"/>
        </w:rPr>
        <w:t>Risk impact:</w:t>
      </w:r>
      <w:r w:rsidRPr="001031DE">
        <w:rPr>
          <w:rFonts w:asciiTheme="majorBidi" w:hAnsiTheme="majorBidi" w:cstheme="majorBidi"/>
          <w:sz w:val="26"/>
          <w:szCs w:val="26"/>
        </w:rPr>
        <w:t xml:space="preserve"> loss in cost 4000L.E </w:t>
      </w:r>
    </w:p>
    <w:p w:rsidRPr="001031DE" w:rsidR="00D71DC6" w:rsidP="001031DE" w:rsidRDefault="00D71DC6" w14:paraId="59A0566A" w14:textId="77777777">
      <w:pPr>
        <w:spacing w:line="360" w:lineRule="auto"/>
        <w:ind w:left="360"/>
        <w:rPr>
          <w:rFonts w:asciiTheme="majorBidi" w:hAnsiTheme="majorBidi" w:cstheme="majorBidi"/>
          <w:b/>
          <w:bCs/>
          <w:sz w:val="26"/>
          <w:szCs w:val="26"/>
        </w:rPr>
      </w:pPr>
      <w:r w:rsidRPr="001031DE">
        <w:rPr>
          <w:rFonts w:asciiTheme="majorBidi" w:hAnsiTheme="majorBidi" w:cstheme="majorBidi"/>
          <w:b/>
          <w:bCs/>
          <w:sz w:val="26"/>
          <w:szCs w:val="26"/>
        </w:rPr>
        <w:t>Exposure to data loss = Risk likelihood * Risk impact</w:t>
      </w:r>
    </w:p>
    <w:p w:rsidRPr="001031DE" w:rsidR="00D71DC6" w:rsidP="001031DE" w:rsidRDefault="00D71DC6" w14:paraId="772003DC" w14:textId="77777777">
      <w:pPr>
        <w:spacing w:line="360" w:lineRule="auto"/>
        <w:ind w:left="360"/>
        <w:rPr>
          <w:rFonts w:asciiTheme="majorBidi" w:hAnsiTheme="majorBidi" w:cstheme="majorBidi"/>
          <w:sz w:val="26"/>
          <w:szCs w:val="26"/>
        </w:rPr>
      </w:pPr>
      <w:r w:rsidRPr="001031DE">
        <w:rPr>
          <w:rFonts w:asciiTheme="majorBidi" w:hAnsiTheme="majorBidi" w:cstheme="majorBidi"/>
          <w:sz w:val="26"/>
          <w:szCs w:val="26"/>
        </w:rPr>
        <w:t>0.1*4000=400L.E</w:t>
      </w:r>
    </w:p>
    <w:p w:rsidRPr="001031DE" w:rsidR="00D71DC6" w:rsidP="001031DE" w:rsidRDefault="00D71DC6" w14:paraId="22410995" w14:textId="77777777">
      <w:pPr>
        <w:spacing w:line="360" w:lineRule="auto"/>
        <w:ind w:firstLine="720"/>
        <w:rPr>
          <w:rFonts w:asciiTheme="majorBidi" w:hAnsiTheme="majorBidi" w:cstheme="majorBidi"/>
          <w:sz w:val="26"/>
          <w:szCs w:val="26"/>
        </w:rPr>
      </w:pPr>
      <w:r w:rsidRPr="001031DE">
        <w:rPr>
          <w:rFonts w:asciiTheme="majorBidi" w:hAnsiTheme="majorBidi" w:cstheme="majorBidi"/>
          <w:b/>
          <w:bCs/>
          <w:sz w:val="26"/>
          <w:szCs w:val="26"/>
        </w:rPr>
        <w:t>Cost of Risk Reduction</w:t>
      </w:r>
      <w:r w:rsidRPr="001031DE">
        <w:rPr>
          <w:rFonts w:asciiTheme="majorBidi" w:hAnsiTheme="majorBidi" w:cstheme="majorBidi"/>
          <w:sz w:val="26"/>
          <w:szCs w:val="26"/>
        </w:rPr>
        <w:t xml:space="preserve"> 2500 L.E.</w:t>
      </w:r>
    </w:p>
    <w:p w:rsidRPr="00FA56A4" w:rsidR="00D71DC6" w:rsidP="005F13C0" w:rsidRDefault="00D71DC6" w14:paraId="341959F1" w14:textId="3AE91424">
      <w:pPr>
        <w:spacing w:line="360" w:lineRule="auto"/>
        <w:rPr>
          <w:rFonts w:asciiTheme="majorBidi" w:hAnsiTheme="majorBidi" w:cstheme="majorBidi"/>
          <w:b/>
          <w:bCs/>
          <w:sz w:val="24"/>
          <w:szCs w:val="24"/>
        </w:rPr>
      </w:pPr>
      <w:r w:rsidRPr="00FA56A4">
        <w:rPr>
          <w:rFonts w:asciiTheme="majorBidi" w:hAnsiTheme="majorBidi" w:cstheme="majorBidi"/>
          <w:b/>
          <w:bCs/>
          <w:sz w:val="24"/>
          <w:szCs w:val="24"/>
        </w:rPr>
        <w:t>Risk Reduction Leverage = (Risk Exposure Before – Risk Exposure After) / Cost of Risk Reduction</w:t>
      </w:r>
    </w:p>
    <w:p w:rsidRPr="00C33D8E" w:rsidR="002540CC" w:rsidP="00C33D8E" w:rsidRDefault="00D71DC6" w14:paraId="126DC606" w14:textId="0D56E232">
      <w:pPr>
        <w:spacing w:line="360" w:lineRule="auto"/>
        <w:rPr>
          <w:rFonts w:asciiTheme="majorBidi" w:hAnsiTheme="majorBidi" w:cstheme="majorBidi"/>
          <w:sz w:val="24"/>
          <w:szCs w:val="24"/>
          <w:lang w:bidi="ar-EG"/>
        </w:rPr>
      </w:pPr>
      <w:r w:rsidRPr="006A535D">
        <w:rPr>
          <w:rFonts w:asciiTheme="majorBidi" w:hAnsiTheme="majorBidi" w:cstheme="majorBidi"/>
          <w:sz w:val="24"/>
          <w:szCs w:val="24"/>
        </w:rPr>
        <w:t>= (</w:t>
      </w:r>
      <w:r>
        <w:rPr>
          <w:rFonts w:asciiTheme="majorBidi" w:hAnsiTheme="majorBidi" w:cstheme="majorBidi"/>
          <w:sz w:val="24"/>
          <w:szCs w:val="24"/>
        </w:rPr>
        <w:t>3000 – 400) / 2500 =1.04</w:t>
      </w:r>
    </w:p>
    <w:p w:rsidRPr="009E5C42" w:rsidR="002540CC" w:rsidP="00321CD5" w:rsidRDefault="002540CC" w14:paraId="316D26BB" w14:textId="77777777">
      <w:pPr>
        <w:pStyle w:val="ListParagraph"/>
        <w:ind w:left="360"/>
        <w:rPr>
          <w:b/>
          <w:bCs/>
          <w:sz w:val="26"/>
          <w:szCs w:val="26"/>
        </w:rPr>
      </w:pPr>
    </w:p>
    <w:p w:rsidRPr="009E5C42" w:rsidR="00CC1226" w:rsidP="00321CD5" w:rsidRDefault="00CC1226" w14:paraId="22B16216" w14:textId="77777777">
      <w:pPr>
        <w:pStyle w:val="ListParagraph"/>
        <w:numPr>
          <w:ilvl w:val="0"/>
          <w:numId w:val="50"/>
        </w:numPr>
        <w:ind w:left="360"/>
        <w:rPr>
          <w:b/>
          <w:bCs/>
          <w:sz w:val="26"/>
          <w:szCs w:val="26"/>
        </w:rPr>
      </w:pPr>
      <w:r w:rsidRPr="009E5C42">
        <w:rPr>
          <w:b/>
          <w:bCs/>
          <w:sz w:val="26"/>
          <w:szCs w:val="26"/>
          <w:u w:val="single"/>
        </w:rPr>
        <w:t>Implementation Phase:</w:t>
      </w:r>
      <w:r w:rsidRPr="009E5C42">
        <w:rPr>
          <w:b/>
          <w:bCs/>
          <w:sz w:val="26"/>
          <w:szCs w:val="26"/>
        </w:rPr>
        <w:t xml:space="preserve"> </w:t>
      </w:r>
      <w:r w:rsidRPr="009E5C42">
        <w:rPr>
          <w:sz w:val="26"/>
          <w:szCs w:val="26"/>
        </w:rPr>
        <w:t>[Habiba 201696]</w:t>
      </w:r>
    </w:p>
    <w:p w:rsidRPr="00AC145E" w:rsidR="00AC145E" w:rsidP="00AC145E" w:rsidRDefault="00AC145E" w14:paraId="0B3366C4" w14:textId="77777777">
      <w:pPr>
        <w:spacing w:line="360" w:lineRule="auto"/>
        <w:rPr>
          <w:rFonts w:asciiTheme="majorBidi" w:hAnsiTheme="majorBidi" w:cstheme="majorBidi"/>
          <w:b/>
          <w:bCs/>
          <w:sz w:val="26"/>
          <w:szCs w:val="26"/>
          <w:u w:val="single"/>
        </w:rPr>
      </w:pPr>
      <w:r w:rsidRPr="00AC145E">
        <w:rPr>
          <w:rFonts w:asciiTheme="majorBidi" w:hAnsiTheme="majorBidi" w:cstheme="majorBidi"/>
          <w:b/>
          <w:bCs/>
          <w:sz w:val="26"/>
          <w:szCs w:val="26"/>
          <w:u w:val="single"/>
        </w:rPr>
        <w:t>Risks:</w:t>
      </w:r>
    </w:p>
    <w:p w:rsidR="00AC145E" w:rsidP="00AC145E" w:rsidRDefault="00AC145E" w14:paraId="1B11EA37" w14:textId="77777777">
      <w:pPr>
        <w:spacing w:line="360" w:lineRule="auto"/>
        <w:rPr>
          <w:rFonts w:asciiTheme="majorBidi" w:hAnsiTheme="majorBidi" w:cstheme="majorBidi"/>
        </w:rPr>
      </w:pPr>
      <w:r w:rsidRPr="00AC145E">
        <w:rPr>
          <w:rFonts w:asciiTheme="majorBidi" w:hAnsiTheme="majorBidi" w:cstheme="majorBidi"/>
          <w:b/>
          <w:bCs/>
          <w:sz w:val="26"/>
          <w:szCs w:val="26"/>
          <w:u w:val="single"/>
        </w:rPr>
        <w:t>Generic Risk:</w:t>
      </w:r>
      <w:r w:rsidRPr="00AC145E">
        <w:rPr>
          <w:rFonts w:asciiTheme="majorBidi" w:hAnsiTheme="majorBidi" w:cstheme="majorBidi"/>
        </w:rPr>
        <w:t xml:space="preserve"> </w:t>
      </w:r>
      <w:r w:rsidRPr="00AC145E">
        <w:rPr>
          <w:rFonts w:asciiTheme="majorBidi" w:hAnsiTheme="majorBidi" w:cstheme="majorBidi"/>
          <w:color w:val="FF0000"/>
          <w:sz w:val="26"/>
          <w:szCs w:val="26"/>
        </w:rPr>
        <w:t>2</w:t>
      </w:r>
    </w:p>
    <w:p w:rsidRPr="002540CC" w:rsidR="00CE0559" w:rsidP="002540CC" w:rsidRDefault="00CE0559" w14:paraId="3880DF96" w14:textId="71BD488A">
      <w:pPr>
        <w:pStyle w:val="ListParagraph"/>
        <w:numPr>
          <w:ilvl w:val="0"/>
          <w:numId w:val="55"/>
        </w:numPr>
        <w:spacing w:line="360" w:lineRule="auto"/>
        <w:rPr>
          <w:rFonts w:asciiTheme="majorBidi" w:hAnsiTheme="majorBidi" w:cstheme="majorBidi"/>
        </w:rPr>
      </w:pPr>
      <w:r w:rsidRPr="00AC145E">
        <w:rPr>
          <w:rFonts w:asciiTheme="majorBidi" w:hAnsiTheme="majorBidi" w:cstheme="majorBidi"/>
          <w:sz w:val="26"/>
          <w:szCs w:val="26"/>
        </w:rPr>
        <w:t xml:space="preserve">Some programmers are absent due to illness. This will very certainly create a delay in the project's completion. As the project is being carried out, there is a </w:t>
      </w:r>
      <w:r w:rsidRPr="00AC145E">
        <w:rPr>
          <w:rFonts w:asciiTheme="majorBidi" w:hAnsiTheme="majorBidi" w:cstheme="majorBidi"/>
          <w:sz w:val="26"/>
          <w:szCs w:val="26"/>
        </w:rPr>
        <w:lastRenderedPageBreak/>
        <w:t>significant risk of this happening. COVID-19 makes the staff sick. The operation will cost about 80,000 with a probability of 30%</w:t>
      </w:r>
      <w:r w:rsidR="002540CC">
        <w:rPr>
          <w:rFonts w:asciiTheme="majorBidi" w:hAnsiTheme="majorBidi" w:cstheme="majorBidi"/>
          <w:sz w:val="26"/>
          <w:szCs w:val="26"/>
          <w:lang w:val="en-US"/>
        </w:rPr>
        <w:t>:</w:t>
      </w:r>
    </w:p>
    <w:p w:rsidRPr="002540CC" w:rsidR="002540CC" w:rsidP="002540CC" w:rsidRDefault="002540CC" w14:paraId="374071D3" w14:textId="77777777">
      <w:pPr>
        <w:pStyle w:val="ListParagraph"/>
        <w:numPr>
          <w:ilvl w:val="0"/>
          <w:numId w:val="55"/>
        </w:numPr>
        <w:spacing w:line="360" w:lineRule="auto"/>
        <w:rPr>
          <w:rFonts w:asciiTheme="majorBidi" w:hAnsiTheme="majorBidi" w:cstheme="majorBidi"/>
        </w:rPr>
      </w:pPr>
    </w:p>
    <w:p w:rsidRPr="00AC145E" w:rsidR="00CE0559" w:rsidP="002540CC" w:rsidRDefault="00CE0559" w14:paraId="430E5156" w14:textId="77777777">
      <w:pPr>
        <w:pStyle w:val="ListParagraph"/>
        <w:spacing w:line="360" w:lineRule="auto"/>
        <w:ind w:left="1440"/>
        <w:rPr>
          <w:rFonts w:asciiTheme="majorBidi" w:hAnsiTheme="majorBidi" w:cstheme="majorBidi"/>
          <w:sz w:val="26"/>
          <w:szCs w:val="26"/>
        </w:rPr>
      </w:pPr>
      <w:r w:rsidRPr="00AC145E">
        <w:rPr>
          <w:rFonts w:asciiTheme="majorBidi" w:hAnsiTheme="majorBidi" w:cstheme="majorBidi"/>
          <w:sz w:val="26"/>
          <w:szCs w:val="26"/>
        </w:rPr>
        <w:t>Risk Exposure = 80,000 * 0.3 = 24,000</w:t>
      </w:r>
    </w:p>
    <w:p w:rsidRPr="00AC145E" w:rsidR="00CE0559" w:rsidP="002540CC" w:rsidRDefault="00CE0559" w14:paraId="175333E6" w14:textId="77777777">
      <w:pPr>
        <w:pStyle w:val="ListParagraph"/>
        <w:spacing w:line="360" w:lineRule="auto"/>
        <w:ind w:left="1440"/>
        <w:rPr>
          <w:rFonts w:asciiTheme="majorBidi" w:hAnsiTheme="majorBidi" w:cstheme="majorBidi"/>
          <w:sz w:val="26"/>
          <w:szCs w:val="26"/>
        </w:rPr>
      </w:pPr>
    </w:p>
    <w:p w:rsidR="00CE0559" w:rsidP="002540CC" w:rsidRDefault="00CE0559" w14:paraId="6DFAC85B" w14:textId="2C29C2C7">
      <w:pPr>
        <w:spacing w:line="360" w:lineRule="auto"/>
        <w:ind w:left="360"/>
        <w:rPr>
          <w:rFonts w:asciiTheme="majorBidi" w:hAnsiTheme="majorBidi" w:cstheme="majorBidi"/>
          <w:b/>
          <w:bCs/>
          <w:sz w:val="26"/>
          <w:szCs w:val="26"/>
        </w:rPr>
      </w:pPr>
      <w:r w:rsidRPr="002540CC">
        <w:rPr>
          <w:rFonts w:asciiTheme="majorBidi" w:hAnsiTheme="majorBidi" w:cstheme="majorBidi"/>
          <w:b/>
          <w:bCs/>
          <w:sz w:val="26"/>
          <w:szCs w:val="26"/>
        </w:rPr>
        <w:t xml:space="preserve">Avoiding the delay in the project:  </w:t>
      </w:r>
    </w:p>
    <w:p w:rsidRPr="002540CC" w:rsidR="002540CC" w:rsidP="002540CC" w:rsidRDefault="002540CC" w14:paraId="094F6F61" w14:textId="77777777">
      <w:pPr>
        <w:spacing w:line="360" w:lineRule="auto"/>
        <w:ind w:left="360"/>
        <w:rPr>
          <w:rFonts w:asciiTheme="majorBidi" w:hAnsiTheme="majorBidi" w:cstheme="majorBidi"/>
          <w:b/>
          <w:bCs/>
          <w:sz w:val="26"/>
          <w:szCs w:val="26"/>
        </w:rPr>
      </w:pPr>
    </w:p>
    <w:p w:rsidRPr="002540CC" w:rsidR="00CE0559" w:rsidP="002540CC" w:rsidRDefault="00CE0559" w14:paraId="48E5480A" w14:textId="562BBAD1">
      <w:pPr>
        <w:spacing w:line="360" w:lineRule="auto"/>
        <w:ind w:left="360"/>
        <w:jc w:val="both"/>
        <w:rPr>
          <w:rFonts w:asciiTheme="majorBidi" w:hAnsiTheme="majorBidi" w:cstheme="majorBidi"/>
          <w:sz w:val="26"/>
          <w:szCs w:val="26"/>
          <w:lang w:val="en-US"/>
        </w:rPr>
      </w:pPr>
      <w:r w:rsidRPr="00AC145E">
        <w:rPr>
          <w:rFonts w:asciiTheme="majorBidi" w:hAnsiTheme="majorBidi" w:cstheme="majorBidi"/>
          <w:sz w:val="26"/>
          <w:szCs w:val="26"/>
        </w:rPr>
        <w:t>By Managing Online Meetings and Online Delivering, the work can be done online to                      prevent face-to-face meetings and to overcome the epidemic with the least amount of time lost, that could reduce that risk occurring to 20% and will cost 30,000</w:t>
      </w:r>
      <w:r w:rsidR="002540CC">
        <w:rPr>
          <w:rFonts w:asciiTheme="majorBidi" w:hAnsiTheme="majorBidi" w:cstheme="majorBidi"/>
          <w:sz w:val="26"/>
          <w:szCs w:val="26"/>
          <w:lang w:val="en-US"/>
        </w:rPr>
        <w:t>:</w:t>
      </w:r>
    </w:p>
    <w:p w:rsidRPr="00AC145E" w:rsidR="00CE0559" w:rsidP="002540CC" w:rsidRDefault="00CE0559" w14:paraId="1F098093" w14:textId="77777777">
      <w:pPr>
        <w:spacing w:line="360" w:lineRule="auto"/>
        <w:ind w:left="360"/>
        <w:rPr>
          <w:rFonts w:asciiTheme="majorBidi" w:hAnsiTheme="majorBidi" w:cstheme="majorBidi"/>
          <w:sz w:val="26"/>
          <w:szCs w:val="26"/>
        </w:rPr>
      </w:pPr>
      <w:r w:rsidRPr="00AC145E">
        <w:rPr>
          <w:rFonts w:asciiTheme="majorBidi" w:hAnsiTheme="majorBidi" w:cstheme="majorBidi"/>
          <w:sz w:val="26"/>
          <w:szCs w:val="26"/>
        </w:rPr>
        <w:t xml:space="preserve">                </w:t>
      </w:r>
    </w:p>
    <w:p w:rsidRPr="00AC145E" w:rsidR="00CE0559" w:rsidP="002540CC" w:rsidRDefault="00CE0559" w14:paraId="4A96522E" w14:textId="77777777">
      <w:pPr>
        <w:pStyle w:val="ListParagraph"/>
        <w:spacing w:line="360" w:lineRule="auto"/>
        <w:ind w:left="1440"/>
        <w:rPr>
          <w:rFonts w:asciiTheme="majorBidi" w:hAnsiTheme="majorBidi" w:cstheme="majorBidi"/>
          <w:sz w:val="26"/>
          <w:szCs w:val="26"/>
        </w:rPr>
      </w:pPr>
      <w:r w:rsidRPr="00AC145E">
        <w:rPr>
          <w:rFonts w:asciiTheme="majorBidi" w:hAnsiTheme="majorBidi" w:cstheme="majorBidi"/>
          <w:sz w:val="26"/>
          <w:szCs w:val="26"/>
        </w:rPr>
        <w:t xml:space="preserve"> Risk Exposure = 30,000 * 0.2 = 6,000</w:t>
      </w:r>
    </w:p>
    <w:p w:rsidRPr="00AC145E" w:rsidR="00CE0559" w:rsidP="002540CC" w:rsidRDefault="00CE0559" w14:paraId="03DB9332" w14:textId="77777777">
      <w:pPr>
        <w:spacing w:line="360" w:lineRule="auto"/>
        <w:ind w:left="360"/>
        <w:rPr>
          <w:rFonts w:asciiTheme="majorBidi" w:hAnsiTheme="majorBidi" w:cstheme="majorBidi"/>
          <w:sz w:val="26"/>
          <w:szCs w:val="26"/>
        </w:rPr>
      </w:pPr>
    </w:p>
    <w:p w:rsidRPr="00AC145E" w:rsidR="00CE0559" w:rsidP="002540CC" w:rsidRDefault="00CE0559" w14:paraId="19AA8888" w14:textId="77777777">
      <w:pPr>
        <w:spacing w:line="360" w:lineRule="auto"/>
        <w:rPr>
          <w:rFonts w:asciiTheme="majorBidi" w:hAnsiTheme="majorBidi" w:cstheme="majorBidi"/>
          <w:b/>
          <w:bCs/>
          <w:position w:val="-13"/>
          <w:sz w:val="26"/>
          <w:szCs w:val="26"/>
        </w:rPr>
      </w:pPr>
      <w:r w:rsidRPr="00AC145E">
        <w:rPr>
          <w:rFonts w:asciiTheme="majorBidi" w:hAnsiTheme="majorBidi" w:cstheme="majorBidi"/>
          <w:b/>
          <w:bCs/>
          <w:position w:val="-13"/>
          <w:sz w:val="26"/>
          <w:szCs w:val="26"/>
        </w:rPr>
        <w:t xml:space="preserve">                RRL= (RE before – RE after) / (risk reduction cost)</w:t>
      </w:r>
    </w:p>
    <w:p w:rsidR="00CE0559" w:rsidP="002540CC" w:rsidRDefault="00CE0559" w14:paraId="3E44990E" w14:textId="77777777">
      <w:pPr>
        <w:spacing w:line="360" w:lineRule="auto"/>
        <w:rPr>
          <w:rFonts w:asciiTheme="majorBidi" w:hAnsiTheme="majorBidi" w:cstheme="majorBidi"/>
          <w:sz w:val="26"/>
          <w:szCs w:val="26"/>
        </w:rPr>
      </w:pPr>
      <w:r w:rsidRPr="00AC145E">
        <w:rPr>
          <w:rFonts w:asciiTheme="majorBidi" w:hAnsiTheme="majorBidi" w:cstheme="majorBidi"/>
          <w:sz w:val="26"/>
          <w:szCs w:val="26"/>
        </w:rPr>
        <w:t xml:space="preserve">                       RRL= (24,000 – 6,000) / 5,000   = 3.6</w:t>
      </w:r>
    </w:p>
    <w:p w:rsidRPr="00AC145E" w:rsidR="001535AB" w:rsidP="002540CC" w:rsidRDefault="001535AB" w14:paraId="718D8056" w14:textId="77777777">
      <w:pPr>
        <w:spacing w:line="360" w:lineRule="auto"/>
        <w:rPr>
          <w:rFonts w:asciiTheme="majorBidi" w:hAnsiTheme="majorBidi" w:cstheme="majorBidi"/>
          <w:sz w:val="26"/>
          <w:szCs w:val="26"/>
        </w:rPr>
      </w:pPr>
    </w:p>
    <w:p w:rsidRPr="0011110E" w:rsidR="00CE0559" w:rsidP="0011110E" w:rsidRDefault="00EE0A57" w14:paraId="6D700840" w14:textId="5F9FF0B3">
      <w:pPr>
        <w:spacing w:line="360" w:lineRule="auto"/>
        <w:rPr>
          <w:rFonts w:asciiTheme="majorBidi" w:hAnsiTheme="majorBidi" w:cstheme="majorBidi"/>
        </w:rPr>
      </w:pPr>
      <w:r>
        <w:rPr>
          <w:rFonts w:asciiTheme="majorBidi" w:hAnsiTheme="majorBidi" w:cstheme="majorBidi"/>
          <w:b/>
          <w:bCs/>
          <w:sz w:val="26"/>
          <w:szCs w:val="26"/>
          <w:u w:val="single"/>
        </w:rPr>
        <w:t>Specific</w:t>
      </w:r>
      <w:r w:rsidRPr="00AC145E">
        <w:rPr>
          <w:rFonts w:asciiTheme="majorBidi" w:hAnsiTheme="majorBidi" w:cstheme="majorBidi"/>
          <w:b/>
          <w:bCs/>
          <w:sz w:val="26"/>
          <w:szCs w:val="26"/>
          <w:u w:val="single"/>
        </w:rPr>
        <w:t xml:space="preserve"> Risk:</w:t>
      </w:r>
      <w:r w:rsidRPr="00AC145E">
        <w:rPr>
          <w:rFonts w:asciiTheme="majorBidi" w:hAnsiTheme="majorBidi" w:cstheme="majorBidi"/>
        </w:rPr>
        <w:t xml:space="preserve"> </w:t>
      </w:r>
      <w:r w:rsidR="00E363F8">
        <w:rPr>
          <w:rFonts w:asciiTheme="majorBidi" w:hAnsiTheme="majorBidi" w:cstheme="majorBidi"/>
          <w:color w:val="FF0000"/>
          <w:sz w:val="26"/>
          <w:szCs w:val="26"/>
        </w:rPr>
        <w:t>3</w:t>
      </w:r>
    </w:p>
    <w:p w:rsidRPr="002540CC" w:rsidR="00CE0559" w:rsidP="002540CC" w:rsidRDefault="00CE0559" w14:paraId="6847CF20" w14:textId="075546C1">
      <w:pPr>
        <w:pStyle w:val="Heading8"/>
        <w:numPr>
          <w:ilvl w:val="0"/>
          <w:numId w:val="55"/>
        </w:numPr>
        <w:spacing w:line="360" w:lineRule="auto"/>
        <w:ind w:right="801"/>
        <w:rPr>
          <w:rFonts w:asciiTheme="majorBidi" w:hAnsiTheme="majorBidi" w:cstheme="majorBidi"/>
          <w:i w:val="0"/>
          <w:sz w:val="26"/>
          <w:szCs w:val="26"/>
        </w:rPr>
      </w:pPr>
      <w:r w:rsidRPr="00AC145E">
        <w:rPr>
          <w:rFonts w:asciiTheme="majorBidi" w:hAnsiTheme="majorBidi" w:cstheme="majorBidi"/>
          <w:i w:val="0"/>
          <w:sz w:val="26"/>
          <w:szCs w:val="26"/>
        </w:rPr>
        <w:t>Software development is code of poor quality. Due to hasty effort and a variety of other causes, projects may contain low-quality code. Bugs, logical flaws, and other issues with code are all possible. That operation will cost 300,000 with probability of 20%</w:t>
      </w:r>
      <w:r w:rsidR="002540CC">
        <w:rPr>
          <w:rFonts w:asciiTheme="majorBidi" w:hAnsiTheme="majorBidi" w:cstheme="majorBidi"/>
          <w:i w:val="0"/>
          <w:sz w:val="26"/>
          <w:szCs w:val="26"/>
          <w:lang w:val="en-US"/>
        </w:rPr>
        <w:t>:</w:t>
      </w:r>
    </w:p>
    <w:p w:rsidRPr="00AC145E" w:rsidR="00CE0559" w:rsidP="002540CC" w:rsidRDefault="00CE0559" w14:paraId="68676ECA" w14:textId="38D907CC">
      <w:pPr>
        <w:pStyle w:val="Heading8"/>
        <w:numPr>
          <w:ilvl w:val="0"/>
          <w:numId w:val="0"/>
        </w:numPr>
        <w:spacing w:line="360" w:lineRule="auto"/>
        <w:ind w:left="720" w:right="801"/>
        <w:rPr>
          <w:rFonts w:asciiTheme="majorBidi" w:hAnsiTheme="majorBidi" w:cstheme="majorBidi"/>
          <w:i w:val="0"/>
          <w:sz w:val="26"/>
          <w:szCs w:val="26"/>
        </w:rPr>
      </w:pPr>
      <w:r w:rsidRPr="00AC145E">
        <w:rPr>
          <w:rFonts w:asciiTheme="majorBidi" w:hAnsiTheme="majorBidi" w:cstheme="majorBidi"/>
          <w:i w:val="0"/>
          <w:sz w:val="26"/>
          <w:szCs w:val="26"/>
        </w:rPr>
        <w:t xml:space="preserve">                  Risk Exposure = 300,000 * 0.2 = 60,000</w:t>
      </w:r>
    </w:p>
    <w:p w:rsidRPr="00AC145E" w:rsidR="00CE0559" w:rsidP="00AC6165" w:rsidRDefault="00CE0559" w14:paraId="4DACF95A" w14:textId="229427F8">
      <w:pPr>
        <w:pStyle w:val="Heading8"/>
        <w:numPr>
          <w:ilvl w:val="0"/>
          <w:numId w:val="0"/>
        </w:numPr>
        <w:spacing w:line="360" w:lineRule="auto"/>
        <w:ind w:right="801"/>
        <w:rPr>
          <w:rFonts w:asciiTheme="majorBidi" w:hAnsiTheme="majorBidi" w:cstheme="majorBidi"/>
          <w:i w:val="0"/>
          <w:sz w:val="26"/>
          <w:szCs w:val="26"/>
        </w:rPr>
      </w:pPr>
      <w:r w:rsidRPr="00AC145E">
        <w:rPr>
          <w:rFonts w:asciiTheme="majorBidi" w:hAnsiTheme="majorBidi" w:cstheme="majorBidi"/>
          <w:i w:val="0"/>
          <w:sz w:val="26"/>
          <w:szCs w:val="26"/>
        </w:rPr>
        <w:t>To avoid this problem, you must test code frequently and resolving bugs and logical errors when they found, and all development know standards coding for the system to use it. that could reduce that risk occurring to 30% and will cost 100,000.</w:t>
      </w:r>
    </w:p>
    <w:p w:rsidR="00CE0559" w:rsidP="002540CC" w:rsidRDefault="00CE0559" w14:paraId="02BC157B" w14:textId="035942AA">
      <w:pPr>
        <w:pStyle w:val="Heading8"/>
        <w:numPr>
          <w:ilvl w:val="0"/>
          <w:numId w:val="0"/>
        </w:numPr>
        <w:spacing w:line="360" w:lineRule="auto"/>
        <w:ind w:left="720" w:right="801"/>
        <w:rPr>
          <w:rFonts w:asciiTheme="majorBidi" w:hAnsiTheme="majorBidi" w:cstheme="majorBidi"/>
          <w:i w:val="0"/>
          <w:sz w:val="26"/>
          <w:szCs w:val="26"/>
        </w:rPr>
      </w:pPr>
      <w:r w:rsidRPr="00AC145E">
        <w:rPr>
          <w:rFonts w:asciiTheme="majorBidi" w:hAnsiTheme="majorBidi" w:cstheme="majorBidi"/>
          <w:i w:val="0"/>
          <w:sz w:val="26"/>
          <w:szCs w:val="26"/>
        </w:rPr>
        <w:lastRenderedPageBreak/>
        <w:t xml:space="preserve">            Risk Exposure = 100,000 * 0.3 = 30,000</w:t>
      </w:r>
    </w:p>
    <w:p w:rsidRPr="002540CC" w:rsidR="002540CC" w:rsidP="002540CC" w:rsidRDefault="002540CC" w14:paraId="675CE6DE" w14:textId="77777777">
      <w:pPr>
        <w:spacing w:line="360" w:lineRule="auto"/>
      </w:pPr>
    </w:p>
    <w:p w:rsidR="00CE0559" w:rsidP="002540CC" w:rsidRDefault="00CE0559" w14:paraId="0D468709" w14:textId="6DA4CD9D">
      <w:pPr>
        <w:spacing w:line="360" w:lineRule="auto"/>
        <w:rPr>
          <w:rFonts w:asciiTheme="majorBidi" w:hAnsiTheme="majorBidi" w:cstheme="majorBidi"/>
          <w:sz w:val="26"/>
          <w:szCs w:val="26"/>
        </w:rPr>
      </w:pPr>
      <w:r w:rsidRPr="00AC145E">
        <w:rPr>
          <w:rFonts w:asciiTheme="majorBidi" w:hAnsiTheme="majorBidi" w:cstheme="majorBidi"/>
          <w:sz w:val="26"/>
          <w:szCs w:val="26"/>
        </w:rPr>
        <w:t xml:space="preserve">                       RRL= (60,000 – 30,000) / 20,000   = 1.5</w:t>
      </w:r>
    </w:p>
    <w:p w:rsidRPr="002540CC" w:rsidR="002540CC" w:rsidP="002540CC" w:rsidRDefault="002540CC" w14:paraId="167C68D9" w14:textId="77777777">
      <w:pPr>
        <w:spacing w:line="360" w:lineRule="auto"/>
        <w:rPr>
          <w:rFonts w:asciiTheme="majorBidi" w:hAnsiTheme="majorBidi" w:cstheme="majorBidi"/>
          <w:sz w:val="26"/>
          <w:szCs w:val="26"/>
        </w:rPr>
      </w:pPr>
    </w:p>
    <w:p w:rsidRPr="00151EE1" w:rsidR="00CE0559" w:rsidP="00151EE1" w:rsidRDefault="00CE0559" w14:paraId="65B729F3" w14:textId="77777777">
      <w:pPr>
        <w:pStyle w:val="ListParagraph"/>
        <w:numPr>
          <w:ilvl w:val="0"/>
          <w:numId w:val="55"/>
        </w:numPr>
        <w:spacing w:line="360" w:lineRule="auto"/>
        <w:rPr>
          <w:rFonts w:asciiTheme="majorBidi" w:hAnsiTheme="majorBidi" w:cstheme="majorBidi"/>
          <w:sz w:val="26"/>
          <w:szCs w:val="26"/>
          <w:lang w:val="en-US"/>
        </w:rPr>
      </w:pPr>
      <w:r w:rsidRPr="00151EE1">
        <w:rPr>
          <w:rFonts w:asciiTheme="majorBidi" w:hAnsiTheme="majorBidi" w:cstheme="majorBidi"/>
          <w:sz w:val="26"/>
          <w:szCs w:val="26"/>
        </w:rPr>
        <w:t xml:space="preserve">The SQL developer recognized that the ERD diagram provided for database implementation is incorrect. As a result, it must be redone which will cause a delay. the probability of loss is 30% and caused a loss of 350,000.   </w:t>
      </w:r>
    </w:p>
    <w:p w:rsidRPr="00AC145E" w:rsidR="00CE0559" w:rsidP="002540CC" w:rsidRDefault="00CE0559" w14:paraId="3ED14CA2" w14:textId="77777777">
      <w:pPr>
        <w:pStyle w:val="Heading8"/>
        <w:numPr>
          <w:ilvl w:val="0"/>
          <w:numId w:val="0"/>
        </w:numPr>
        <w:spacing w:line="360" w:lineRule="auto"/>
        <w:ind w:right="801"/>
        <w:rPr>
          <w:rFonts w:asciiTheme="majorBidi" w:hAnsiTheme="majorBidi" w:cstheme="majorBidi"/>
          <w:b/>
          <w:bCs/>
          <w:i w:val="0"/>
          <w:sz w:val="26"/>
          <w:szCs w:val="26"/>
        </w:rPr>
      </w:pPr>
      <w:r w:rsidRPr="00AC145E">
        <w:rPr>
          <w:rFonts w:asciiTheme="majorBidi" w:hAnsiTheme="majorBidi" w:cstheme="majorBidi"/>
          <w:i w:val="0"/>
          <w:sz w:val="26"/>
          <w:szCs w:val="26"/>
        </w:rPr>
        <w:t xml:space="preserve">                    Risk Exposure = 350,000 * 0.3 = 105,000</w:t>
      </w:r>
    </w:p>
    <w:p w:rsidRPr="00AC145E" w:rsidR="00CE0559" w:rsidP="002540CC" w:rsidRDefault="00CE0559" w14:paraId="7E75B844" w14:textId="77777777">
      <w:pPr>
        <w:spacing w:before="61" w:line="360" w:lineRule="auto"/>
        <w:ind w:left="480"/>
        <w:rPr>
          <w:rFonts w:asciiTheme="majorBidi" w:hAnsiTheme="majorBidi" w:cstheme="majorBidi"/>
          <w:sz w:val="26"/>
          <w:szCs w:val="26"/>
        </w:rPr>
      </w:pPr>
    </w:p>
    <w:p w:rsidRPr="00AC145E" w:rsidR="00CE0559" w:rsidP="002540CC" w:rsidRDefault="00CE0559" w14:paraId="052B0B9B" w14:textId="77777777">
      <w:pPr>
        <w:spacing w:before="61" w:line="360" w:lineRule="auto"/>
        <w:rPr>
          <w:rFonts w:asciiTheme="majorBidi" w:hAnsiTheme="majorBidi" w:cstheme="majorBidi"/>
          <w:sz w:val="26"/>
          <w:szCs w:val="26"/>
        </w:rPr>
      </w:pPr>
      <w:r w:rsidRPr="00AC145E">
        <w:rPr>
          <w:rFonts w:asciiTheme="majorBidi" w:hAnsiTheme="majorBidi" w:cstheme="majorBidi"/>
          <w:sz w:val="26"/>
          <w:szCs w:val="26"/>
        </w:rPr>
        <w:t>To avoid this problem, the manager must check for every step happened before the next step will be done and a new ERD diagram will done, and it will cost 50,000 and probability of reduce 10%</w:t>
      </w:r>
    </w:p>
    <w:p w:rsidRPr="00AC145E" w:rsidR="00CE0559" w:rsidP="002540CC" w:rsidRDefault="00CE0559" w14:paraId="5F68F95F" w14:textId="77777777">
      <w:pPr>
        <w:spacing w:line="360" w:lineRule="auto"/>
        <w:rPr>
          <w:rFonts w:asciiTheme="majorBidi" w:hAnsiTheme="majorBidi" w:cstheme="majorBidi"/>
          <w:sz w:val="26"/>
          <w:szCs w:val="26"/>
        </w:rPr>
      </w:pPr>
      <w:r w:rsidRPr="00AC145E">
        <w:rPr>
          <w:rFonts w:asciiTheme="majorBidi" w:hAnsiTheme="majorBidi" w:cstheme="majorBidi"/>
          <w:sz w:val="26"/>
          <w:szCs w:val="26"/>
        </w:rPr>
        <w:t xml:space="preserve">                 Risk Exposure = 50,000 * 0.1 = 5,000</w:t>
      </w:r>
    </w:p>
    <w:p w:rsidRPr="00AC145E" w:rsidR="00CE0559" w:rsidP="002540CC" w:rsidRDefault="00CE0559" w14:paraId="593396F7" w14:textId="77777777">
      <w:pPr>
        <w:spacing w:line="360" w:lineRule="auto"/>
        <w:rPr>
          <w:rFonts w:asciiTheme="majorBidi" w:hAnsiTheme="majorBidi" w:cstheme="majorBidi"/>
          <w:sz w:val="26"/>
          <w:szCs w:val="26"/>
        </w:rPr>
      </w:pPr>
    </w:p>
    <w:p w:rsidRPr="00AC145E" w:rsidR="00CE0559" w:rsidP="002540CC" w:rsidRDefault="00CE0559" w14:paraId="2B335953" w14:textId="77777777">
      <w:pPr>
        <w:spacing w:line="360" w:lineRule="auto"/>
        <w:rPr>
          <w:rFonts w:asciiTheme="majorBidi" w:hAnsiTheme="majorBidi" w:cstheme="majorBidi"/>
          <w:sz w:val="26"/>
          <w:szCs w:val="26"/>
        </w:rPr>
      </w:pPr>
      <w:r w:rsidRPr="00AC145E">
        <w:rPr>
          <w:rFonts w:asciiTheme="majorBidi" w:hAnsiTheme="majorBidi" w:cstheme="majorBidi"/>
          <w:sz w:val="26"/>
          <w:szCs w:val="26"/>
        </w:rPr>
        <w:t xml:space="preserve">                       RRL= (105,000 – 5,000) / 40,000   = 2.5</w:t>
      </w:r>
    </w:p>
    <w:p w:rsidRPr="00AC145E" w:rsidR="00CE0559" w:rsidP="002540CC" w:rsidRDefault="00CE0559" w14:paraId="338371C5" w14:textId="77777777">
      <w:pPr>
        <w:spacing w:line="360" w:lineRule="auto"/>
        <w:rPr>
          <w:rFonts w:asciiTheme="majorBidi" w:hAnsiTheme="majorBidi" w:cstheme="majorBidi"/>
          <w:sz w:val="26"/>
          <w:szCs w:val="26"/>
        </w:rPr>
      </w:pPr>
    </w:p>
    <w:p w:rsidRPr="00151EE1" w:rsidR="00CE0559" w:rsidP="00151EE1" w:rsidRDefault="00CE0559" w14:paraId="277FA243" w14:textId="496C14E8">
      <w:pPr>
        <w:pStyle w:val="Heading8"/>
        <w:numPr>
          <w:ilvl w:val="0"/>
          <w:numId w:val="55"/>
        </w:numPr>
        <w:spacing w:line="360" w:lineRule="auto"/>
        <w:ind w:right="801"/>
        <w:rPr>
          <w:rFonts w:asciiTheme="majorBidi" w:hAnsiTheme="majorBidi" w:cstheme="majorBidi"/>
          <w:i w:val="0"/>
          <w:sz w:val="26"/>
          <w:szCs w:val="26"/>
        </w:rPr>
      </w:pPr>
      <w:r w:rsidRPr="00151EE1">
        <w:rPr>
          <w:rFonts w:asciiTheme="majorBidi" w:hAnsiTheme="majorBidi" w:cstheme="majorBidi"/>
          <w:i w:val="0"/>
          <w:sz w:val="26"/>
          <w:szCs w:val="26"/>
        </w:rPr>
        <w:t>Smart menu software system:</w:t>
      </w:r>
      <w:r w:rsidR="00151EE1">
        <w:rPr>
          <w:rFonts w:asciiTheme="majorBidi" w:hAnsiTheme="majorBidi" w:cstheme="majorBidi"/>
          <w:i w:val="0"/>
          <w:sz w:val="26"/>
          <w:szCs w:val="26"/>
        </w:rPr>
        <w:t xml:space="preserve"> </w:t>
      </w:r>
      <w:r w:rsidRPr="00151EE1">
        <w:rPr>
          <w:rFonts w:asciiTheme="majorBidi" w:hAnsiTheme="majorBidi" w:cstheme="majorBidi"/>
          <w:i w:val="0"/>
          <w:sz w:val="26"/>
          <w:szCs w:val="26"/>
        </w:rPr>
        <w:t>The software system is highly sophisticated and advanced which is divided into many subsystems such as (IT, Management, Maintenance, etc.…) with a GUI for each subsystem and high security measures. The probability of a risk occurring is 30% and the loss of it on the implementation phase is 70,000</w:t>
      </w:r>
      <w:r w:rsidRPr="00151EE1" w:rsidR="002540CC">
        <w:rPr>
          <w:rFonts w:asciiTheme="majorBidi" w:hAnsiTheme="majorBidi" w:cstheme="majorBidi"/>
          <w:i w:val="0"/>
          <w:sz w:val="26"/>
          <w:szCs w:val="26"/>
          <w:lang w:val="en-US"/>
        </w:rPr>
        <w:t>:</w:t>
      </w:r>
    </w:p>
    <w:p w:rsidRPr="00AC145E" w:rsidR="00CE0559" w:rsidP="006A68D9" w:rsidRDefault="00CE0559" w14:paraId="3F6F6E9D" w14:textId="33E1AAE5">
      <w:pPr>
        <w:pStyle w:val="Heading8"/>
        <w:numPr>
          <w:ilvl w:val="0"/>
          <w:numId w:val="0"/>
        </w:numPr>
        <w:spacing w:line="360" w:lineRule="auto"/>
        <w:ind w:right="801" w:firstLine="720"/>
        <w:rPr>
          <w:rFonts w:asciiTheme="majorBidi" w:hAnsiTheme="majorBidi" w:eastAsiaTheme="minorHAnsi" w:cstheme="majorBidi"/>
          <w:i w:val="0"/>
          <w:position w:val="-13"/>
          <w:sz w:val="26"/>
          <w:szCs w:val="26"/>
        </w:rPr>
      </w:pPr>
      <w:r w:rsidRPr="002540CC">
        <w:rPr>
          <w:rFonts w:asciiTheme="majorBidi" w:hAnsiTheme="majorBidi" w:eastAsiaTheme="minorHAnsi" w:cstheme="majorBidi"/>
          <w:b/>
          <w:bCs/>
          <w:i w:val="0"/>
          <w:position w:val="-13"/>
          <w:sz w:val="26"/>
          <w:szCs w:val="26"/>
        </w:rPr>
        <w:t>Risk Exposure:</w:t>
      </w:r>
      <w:r w:rsidRPr="00AC145E">
        <w:rPr>
          <w:rFonts w:asciiTheme="majorBidi" w:hAnsiTheme="majorBidi" w:eastAsiaTheme="minorHAnsi" w:cstheme="majorBidi"/>
          <w:i w:val="0"/>
          <w:position w:val="-13"/>
          <w:sz w:val="26"/>
          <w:szCs w:val="26"/>
        </w:rPr>
        <w:t xml:space="preserve"> 70,000 * 0.3 = 21,000</w:t>
      </w:r>
    </w:p>
    <w:p w:rsidRPr="00AC145E" w:rsidR="00CE0559" w:rsidP="006A68D9" w:rsidRDefault="00CE0559" w14:paraId="30F350BB" w14:textId="77777777">
      <w:pPr>
        <w:pStyle w:val="Heading8"/>
        <w:numPr>
          <w:ilvl w:val="0"/>
          <w:numId w:val="0"/>
        </w:numPr>
        <w:spacing w:line="360" w:lineRule="auto"/>
        <w:ind w:right="801" w:firstLine="480"/>
        <w:rPr>
          <w:rFonts w:asciiTheme="majorBidi" w:hAnsiTheme="majorBidi" w:cstheme="majorBidi"/>
          <w:i w:val="0"/>
          <w:sz w:val="26"/>
          <w:szCs w:val="26"/>
        </w:rPr>
      </w:pPr>
      <w:r w:rsidRPr="00AC145E">
        <w:rPr>
          <w:rFonts w:asciiTheme="majorBidi" w:hAnsiTheme="majorBidi" w:cstheme="majorBidi"/>
          <w:i w:val="0"/>
          <w:sz w:val="26"/>
          <w:szCs w:val="26"/>
        </w:rPr>
        <w:t xml:space="preserve">Avoiding such a risk according to the implementation plan which the implementation manager has put together. The plan would decrease the risk to 4% and the cost by 30,000. </w:t>
      </w:r>
    </w:p>
    <w:p w:rsidRPr="00AC145E" w:rsidR="00CE0559" w:rsidP="002540CC" w:rsidRDefault="00CE0559" w14:paraId="016CEBA8" w14:textId="77777777">
      <w:pPr>
        <w:pStyle w:val="Heading8"/>
        <w:numPr>
          <w:ilvl w:val="0"/>
          <w:numId w:val="0"/>
        </w:numPr>
        <w:spacing w:line="360" w:lineRule="auto"/>
        <w:ind w:right="801"/>
        <w:rPr>
          <w:rFonts w:asciiTheme="majorBidi" w:hAnsiTheme="majorBidi" w:cstheme="majorBidi"/>
          <w:i w:val="0"/>
          <w:sz w:val="26"/>
          <w:szCs w:val="26"/>
        </w:rPr>
      </w:pPr>
    </w:p>
    <w:p w:rsidRPr="00AC145E" w:rsidR="00CE0559" w:rsidP="002540CC" w:rsidRDefault="00CE0559" w14:paraId="4A9937B7" w14:textId="77777777">
      <w:pPr>
        <w:spacing w:before="61" w:line="360" w:lineRule="auto"/>
        <w:ind w:left="480"/>
        <w:rPr>
          <w:rFonts w:asciiTheme="majorBidi" w:hAnsiTheme="majorBidi" w:cstheme="majorBidi"/>
          <w:b/>
          <w:bCs/>
          <w:sz w:val="26"/>
          <w:szCs w:val="26"/>
        </w:rPr>
      </w:pPr>
      <w:r w:rsidRPr="00AC145E">
        <w:rPr>
          <w:rFonts w:asciiTheme="majorBidi" w:hAnsiTheme="majorBidi" w:cstheme="majorBidi"/>
          <w:b/>
          <w:bCs/>
          <w:sz w:val="26"/>
          <w:szCs w:val="26"/>
        </w:rPr>
        <w:t>Risk Exposure after contingency plan:</w:t>
      </w:r>
    </w:p>
    <w:p w:rsidRPr="00AC145E" w:rsidR="00CE0559" w:rsidP="002540CC" w:rsidRDefault="00CE0559" w14:paraId="72FB3D59" w14:textId="77777777">
      <w:pPr>
        <w:spacing w:before="60" w:line="360" w:lineRule="auto"/>
        <w:ind w:left="480" w:right="4894"/>
        <w:rPr>
          <w:rFonts w:asciiTheme="majorBidi" w:hAnsiTheme="majorBidi" w:cstheme="majorBidi"/>
          <w:sz w:val="26"/>
          <w:szCs w:val="26"/>
        </w:rPr>
      </w:pPr>
      <w:r w:rsidRPr="00AC145E">
        <w:rPr>
          <w:rFonts w:asciiTheme="majorBidi" w:hAnsiTheme="majorBidi" w:cstheme="majorBidi"/>
          <w:sz w:val="26"/>
          <w:szCs w:val="26"/>
        </w:rPr>
        <w:t>Risk Exposure =30,000*0.04=1,200</w:t>
      </w:r>
    </w:p>
    <w:p w:rsidRPr="00AC145E" w:rsidR="00CE0559" w:rsidP="002540CC" w:rsidRDefault="00CE0559" w14:paraId="2B6D6AC8" w14:textId="77777777">
      <w:pPr>
        <w:spacing w:before="60" w:line="360" w:lineRule="auto"/>
        <w:ind w:left="480" w:right="4894"/>
        <w:rPr>
          <w:rFonts w:asciiTheme="majorBidi" w:hAnsiTheme="majorBidi" w:cstheme="majorBidi"/>
          <w:sz w:val="26"/>
          <w:szCs w:val="26"/>
        </w:rPr>
      </w:pPr>
      <w:r w:rsidRPr="00AC145E">
        <w:rPr>
          <w:rFonts w:asciiTheme="majorBidi" w:hAnsiTheme="majorBidi" w:cstheme="majorBidi"/>
          <w:sz w:val="26"/>
          <w:szCs w:val="26"/>
        </w:rPr>
        <w:t xml:space="preserve"> </w:t>
      </w:r>
    </w:p>
    <w:p w:rsidRPr="00AC145E" w:rsidR="00CE0559" w:rsidP="002540CC" w:rsidRDefault="00CE0559" w14:paraId="1FA6406B" w14:textId="77777777">
      <w:pPr>
        <w:spacing w:before="60" w:line="360" w:lineRule="auto"/>
        <w:ind w:left="480" w:right="4894"/>
        <w:rPr>
          <w:rFonts w:asciiTheme="majorBidi" w:hAnsiTheme="majorBidi" w:cstheme="majorBidi"/>
          <w:b/>
          <w:bCs/>
          <w:sz w:val="26"/>
          <w:szCs w:val="26"/>
        </w:rPr>
      </w:pPr>
      <w:r w:rsidRPr="00AC145E">
        <w:rPr>
          <w:rFonts w:asciiTheme="majorBidi" w:hAnsiTheme="majorBidi" w:cstheme="majorBidi"/>
          <w:b/>
          <w:bCs/>
          <w:sz w:val="26"/>
          <w:szCs w:val="26"/>
        </w:rPr>
        <w:t>Risk Reduction Leverage</w:t>
      </w:r>
    </w:p>
    <w:p w:rsidRPr="00AC145E" w:rsidR="00CE0559" w:rsidP="002540CC" w:rsidRDefault="00CE0559" w14:paraId="48020078" w14:textId="77777777">
      <w:pPr>
        <w:spacing w:line="360" w:lineRule="auto"/>
        <w:rPr>
          <w:rFonts w:asciiTheme="majorBidi" w:hAnsiTheme="majorBidi" w:cstheme="majorBidi"/>
          <w:position w:val="-13"/>
          <w:sz w:val="26"/>
          <w:szCs w:val="26"/>
        </w:rPr>
      </w:pPr>
    </w:p>
    <w:p w:rsidRPr="00AC145E" w:rsidR="00CE0559" w:rsidP="002540CC" w:rsidRDefault="00CE0559" w14:paraId="0FD8CCE5" w14:textId="77777777">
      <w:pPr>
        <w:spacing w:line="360" w:lineRule="auto"/>
        <w:rPr>
          <w:rFonts w:asciiTheme="majorBidi" w:hAnsiTheme="majorBidi" w:cstheme="majorBidi"/>
          <w:position w:val="-13"/>
          <w:sz w:val="26"/>
          <w:szCs w:val="26"/>
        </w:rPr>
      </w:pPr>
      <w:r w:rsidRPr="00AC145E">
        <w:rPr>
          <w:rFonts w:asciiTheme="majorBidi" w:hAnsiTheme="majorBidi" w:cstheme="majorBidi"/>
          <w:position w:val="-13"/>
          <w:sz w:val="26"/>
          <w:szCs w:val="26"/>
        </w:rPr>
        <w:t xml:space="preserve">        RRL = (21,000-1,200) / 3,000 =6.6</w:t>
      </w:r>
    </w:p>
    <w:p w:rsidR="009D69E6" w:rsidP="002540CC" w:rsidRDefault="009D69E6" w14:paraId="3753E8DF" w14:textId="77777777">
      <w:pPr>
        <w:pStyle w:val="ListParagraph"/>
        <w:spacing w:line="360" w:lineRule="auto"/>
        <w:ind w:left="360"/>
        <w:rPr>
          <w:b/>
          <w:bCs/>
          <w:sz w:val="26"/>
          <w:szCs w:val="26"/>
        </w:rPr>
      </w:pPr>
    </w:p>
    <w:p w:rsidR="007B2EEB" w:rsidP="002540CC" w:rsidRDefault="007B2EEB" w14:paraId="5F50E256" w14:textId="77777777">
      <w:pPr>
        <w:pStyle w:val="ListParagraph"/>
        <w:spacing w:line="360" w:lineRule="auto"/>
        <w:ind w:left="360"/>
        <w:rPr>
          <w:b/>
          <w:bCs/>
          <w:sz w:val="26"/>
          <w:szCs w:val="26"/>
        </w:rPr>
      </w:pPr>
    </w:p>
    <w:p w:rsidR="007B2EEB" w:rsidP="002540CC" w:rsidRDefault="007B2EEB" w14:paraId="71854A48" w14:textId="77777777">
      <w:pPr>
        <w:pStyle w:val="ListParagraph"/>
        <w:spacing w:line="360" w:lineRule="auto"/>
        <w:ind w:left="360"/>
        <w:rPr>
          <w:b/>
          <w:bCs/>
          <w:sz w:val="26"/>
          <w:szCs w:val="26"/>
        </w:rPr>
      </w:pPr>
    </w:p>
    <w:p w:rsidR="007B2EEB" w:rsidP="002540CC" w:rsidRDefault="007B2EEB" w14:paraId="362743A8" w14:textId="77777777">
      <w:pPr>
        <w:pStyle w:val="ListParagraph"/>
        <w:spacing w:line="360" w:lineRule="auto"/>
        <w:ind w:left="360"/>
        <w:rPr>
          <w:b/>
          <w:bCs/>
          <w:sz w:val="26"/>
          <w:szCs w:val="26"/>
        </w:rPr>
      </w:pPr>
    </w:p>
    <w:p w:rsidR="007B2EEB" w:rsidP="002540CC" w:rsidRDefault="007B2EEB" w14:paraId="1BE21D8A" w14:textId="77777777">
      <w:pPr>
        <w:pStyle w:val="ListParagraph"/>
        <w:spacing w:line="360" w:lineRule="auto"/>
        <w:ind w:left="360"/>
        <w:rPr>
          <w:b/>
          <w:bCs/>
          <w:sz w:val="26"/>
          <w:szCs w:val="26"/>
        </w:rPr>
      </w:pPr>
    </w:p>
    <w:p w:rsidR="007B2EEB" w:rsidP="002540CC" w:rsidRDefault="007B2EEB" w14:paraId="62E105BA" w14:textId="77777777">
      <w:pPr>
        <w:pStyle w:val="ListParagraph"/>
        <w:spacing w:line="360" w:lineRule="auto"/>
        <w:ind w:left="360"/>
        <w:rPr>
          <w:b/>
          <w:bCs/>
          <w:sz w:val="26"/>
          <w:szCs w:val="26"/>
        </w:rPr>
      </w:pPr>
    </w:p>
    <w:p w:rsidR="007B2EEB" w:rsidP="002540CC" w:rsidRDefault="007B2EEB" w14:paraId="079E1790" w14:textId="77777777">
      <w:pPr>
        <w:pStyle w:val="ListParagraph"/>
        <w:spacing w:line="360" w:lineRule="auto"/>
        <w:ind w:left="360"/>
        <w:rPr>
          <w:b/>
          <w:bCs/>
          <w:sz w:val="26"/>
          <w:szCs w:val="26"/>
        </w:rPr>
      </w:pPr>
    </w:p>
    <w:p w:rsidR="007B2EEB" w:rsidP="002540CC" w:rsidRDefault="007B2EEB" w14:paraId="69C51FB9" w14:textId="77777777">
      <w:pPr>
        <w:pStyle w:val="ListParagraph"/>
        <w:spacing w:line="360" w:lineRule="auto"/>
        <w:ind w:left="360"/>
        <w:rPr>
          <w:b/>
          <w:bCs/>
          <w:sz w:val="26"/>
          <w:szCs w:val="26"/>
        </w:rPr>
      </w:pPr>
    </w:p>
    <w:p w:rsidR="007B2EEB" w:rsidP="002540CC" w:rsidRDefault="007B2EEB" w14:paraId="36B034B8" w14:textId="77777777">
      <w:pPr>
        <w:pStyle w:val="ListParagraph"/>
        <w:spacing w:line="360" w:lineRule="auto"/>
        <w:ind w:left="360"/>
        <w:rPr>
          <w:b/>
          <w:bCs/>
          <w:sz w:val="26"/>
          <w:szCs w:val="26"/>
        </w:rPr>
      </w:pPr>
    </w:p>
    <w:p w:rsidR="007B2EEB" w:rsidP="002540CC" w:rsidRDefault="007B2EEB" w14:paraId="47C4077A" w14:textId="4F0DC532">
      <w:pPr>
        <w:pStyle w:val="ListParagraph"/>
        <w:spacing w:line="360" w:lineRule="auto"/>
        <w:ind w:left="360"/>
        <w:rPr>
          <w:b/>
          <w:bCs/>
          <w:sz w:val="26"/>
          <w:szCs w:val="26"/>
        </w:rPr>
      </w:pPr>
    </w:p>
    <w:p w:rsidR="009D69E6" w:rsidP="00D40042" w:rsidRDefault="009D69E6" w14:paraId="3B6421AF" w14:textId="4F0DC532">
      <w:pPr>
        <w:rPr>
          <w:b/>
          <w:bCs/>
          <w:sz w:val="26"/>
          <w:szCs w:val="26"/>
        </w:rPr>
      </w:pPr>
    </w:p>
    <w:p w:rsidRPr="00D40042" w:rsidR="00D40042" w:rsidP="00D40042" w:rsidRDefault="00D40042" w14:paraId="0C8D7197" w14:textId="4F0DC532">
      <w:pPr>
        <w:rPr>
          <w:b/>
          <w:bCs/>
          <w:sz w:val="26"/>
          <w:szCs w:val="26"/>
        </w:rPr>
      </w:pPr>
    </w:p>
    <w:p w:rsidR="00CC1226" w:rsidP="00321CD5" w:rsidRDefault="00CC1226" w14:paraId="57BB6FA9" w14:textId="77777777">
      <w:pPr>
        <w:pStyle w:val="ListParagraph"/>
        <w:numPr>
          <w:ilvl w:val="0"/>
          <w:numId w:val="50"/>
        </w:numPr>
        <w:ind w:left="360"/>
        <w:rPr>
          <w:sz w:val="26"/>
          <w:szCs w:val="26"/>
        </w:rPr>
      </w:pPr>
      <w:r w:rsidRPr="009E5C42">
        <w:rPr>
          <w:b/>
          <w:bCs/>
          <w:sz w:val="26"/>
          <w:szCs w:val="26"/>
          <w:u w:val="single"/>
        </w:rPr>
        <w:t>Testing Phase</w:t>
      </w:r>
      <w:r w:rsidRPr="00E7022F">
        <w:rPr>
          <w:sz w:val="26"/>
          <w:szCs w:val="26"/>
          <w:u w:val="single"/>
        </w:rPr>
        <w:t>:</w:t>
      </w:r>
      <w:r>
        <w:rPr>
          <w:sz w:val="26"/>
          <w:szCs w:val="26"/>
        </w:rPr>
        <w:t xml:space="preserve"> [Mayar 192785]</w:t>
      </w:r>
    </w:p>
    <w:p w:rsidR="00CC1226" w:rsidP="00321CD5" w:rsidRDefault="00CC1226" w14:paraId="5D559E3E" w14:textId="77777777">
      <w:pPr>
        <w:rPr>
          <w:b/>
          <w:bCs/>
          <w:sz w:val="28"/>
          <w:szCs w:val="28"/>
        </w:rPr>
      </w:pPr>
    </w:p>
    <w:p w:rsidRPr="00CE0980" w:rsidR="00CA4D68" w:rsidP="00321CD5" w:rsidRDefault="00CA4D68" w14:paraId="2DCD6398" w14:textId="77777777">
      <w:pPr>
        <w:spacing w:line="360" w:lineRule="auto"/>
        <w:rPr>
          <w:rFonts w:asciiTheme="majorBidi" w:hAnsiTheme="majorBidi" w:cstheme="majorBidi"/>
          <w:b/>
          <w:bCs/>
          <w:sz w:val="26"/>
          <w:szCs w:val="26"/>
          <w:u w:val="single"/>
        </w:rPr>
      </w:pPr>
      <w:r w:rsidRPr="00CE0980">
        <w:rPr>
          <w:rFonts w:asciiTheme="majorBidi" w:hAnsiTheme="majorBidi" w:cstheme="majorBidi"/>
          <w:b/>
          <w:bCs/>
          <w:sz w:val="26"/>
          <w:szCs w:val="26"/>
          <w:u w:val="single"/>
        </w:rPr>
        <w:t>Risks:</w:t>
      </w:r>
    </w:p>
    <w:p w:rsidRPr="006A535D" w:rsidR="00CA4D68" w:rsidP="00321CD5" w:rsidRDefault="00CA4D68" w14:paraId="3B727CEF" w14:textId="77777777">
      <w:pPr>
        <w:spacing w:line="360" w:lineRule="auto"/>
        <w:rPr>
          <w:rFonts w:asciiTheme="majorBidi" w:hAnsiTheme="majorBidi" w:cstheme="majorBidi"/>
        </w:rPr>
      </w:pPr>
      <w:r w:rsidRPr="006A535D">
        <w:rPr>
          <w:rFonts w:asciiTheme="majorBidi" w:hAnsiTheme="majorBidi" w:cstheme="majorBidi"/>
          <w:b/>
          <w:bCs/>
          <w:sz w:val="26"/>
          <w:szCs w:val="26"/>
          <w:u w:val="single"/>
        </w:rPr>
        <w:t>Generic Risk:</w:t>
      </w:r>
      <w:r w:rsidRPr="006A535D">
        <w:rPr>
          <w:rFonts w:asciiTheme="majorBidi" w:hAnsiTheme="majorBidi" w:cstheme="majorBidi"/>
        </w:rPr>
        <w:t xml:space="preserve"> </w:t>
      </w:r>
      <w:r w:rsidRPr="006A535D">
        <w:rPr>
          <w:rFonts w:asciiTheme="majorBidi" w:hAnsiTheme="majorBidi" w:cstheme="majorBidi"/>
          <w:color w:val="FF0000"/>
          <w:sz w:val="26"/>
          <w:szCs w:val="26"/>
        </w:rPr>
        <w:t>2</w:t>
      </w:r>
    </w:p>
    <w:p w:rsidRPr="006A535D" w:rsidR="00CA4D68" w:rsidP="00321CD5" w:rsidRDefault="00CA4D68" w14:paraId="322FB7F0" w14:textId="77777777">
      <w:pPr>
        <w:pStyle w:val="ListParagraph"/>
        <w:numPr>
          <w:ilvl w:val="0"/>
          <w:numId w:val="51"/>
        </w:numPr>
        <w:spacing w:after="160" w:line="360" w:lineRule="auto"/>
        <w:rPr>
          <w:rFonts w:asciiTheme="majorBidi" w:hAnsiTheme="majorBidi" w:cstheme="majorBidi"/>
          <w:sz w:val="24"/>
          <w:szCs w:val="24"/>
        </w:rPr>
      </w:pPr>
      <w:r w:rsidRPr="006A535D">
        <w:rPr>
          <w:rFonts w:asciiTheme="majorBidi" w:hAnsiTheme="majorBidi" w:cstheme="majorBidi"/>
          <w:sz w:val="24"/>
          <w:szCs w:val="24"/>
        </w:rPr>
        <w:t>Sharing the work on unsecured app</w:t>
      </w:r>
    </w:p>
    <w:p w:rsidRPr="006A535D" w:rsidR="00CA4D68" w:rsidP="00321CD5" w:rsidRDefault="00CA4D68" w14:paraId="6BB0473B" w14:textId="77777777">
      <w:pPr>
        <w:pStyle w:val="ListParagraph"/>
        <w:numPr>
          <w:ilvl w:val="0"/>
          <w:numId w:val="51"/>
        </w:numPr>
        <w:spacing w:after="160" w:line="360" w:lineRule="auto"/>
        <w:rPr>
          <w:rFonts w:asciiTheme="majorBidi" w:hAnsiTheme="majorBidi" w:cstheme="majorBidi"/>
          <w:sz w:val="24"/>
          <w:szCs w:val="24"/>
        </w:rPr>
      </w:pPr>
      <w:r>
        <w:rPr>
          <w:rFonts w:asciiTheme="majorBidi" w:hAnsiTheme="majorBidi" w:cstheme="majorBidi"/>
          <w:sz w:val="24"/>
          <w:szCs w:val="24"/>
        </w:rPr>
        <w:t>Malfunction in PC</w:t>
      </w:r>
      <w:r w:rsidRPr="006A535D">
        <w:rPr>
          <w:rFonts w:asciiTheme="majorBidi" w:hAnsiTheme="majorBidi" w:cstheme="majorBidi"/>
          <w:sz w:val="24"/>
          <w:szCs w:val="24"/>
        </w:rPr>
        <w:t xml:space="preserve"> without saving the work</w:t>
      </w:r>
    </w:p>
    <w:p w:rsidRPr="006A535D" w:rsidR="00CA4D68" w:rsidP="00321CD5" w:rsidRDefault="00CA4D68" w14:paraId="64A9827D" w14:textId="77777777">
      <w:pPr>
        <w:spacing w:line="360" w:lineRule="auto"/>
        <w:rPr>
          <w:rFonts w:asciiTheme="majorBidi" w:hAnsiTheme="majorBidi" w:cstheme="majorBidi"/>
        </w:rPr>
      </w:pPr>
      <w:r w:rsidRPr="006A535D">
        <w:rPr>
          <w:rFonts w:asciiTheme="majorBidi" w:hAnsiTheme="majorBidi" w:cstheme="majorBidi"/>
          <w:b/>
          <w:bCs/>
          <w:sz w:val="26"/>
          <w:szCs w:val="26"/>
          <w:u w:val="single"/>
        </w:rPr>
        <w:t>Specific Risk:</w:t>
      </w:r>
      <w:r w:rsidRPr="006A535D">
        <w:rPr>
          <w:rFonts w:asciiTheme="majorBidi" w:hAnsiTheme="majorBidi" w:cstheme="majorBidi"/>
        </w:rPr>
        <w:t xml:space="preserve"> </w:t>
      </w:r>
      <w:r w:rsidRPr="006A535D">
        <w:rPr>
          <w:rFonts w:asciiTheme="majorBidi" w:hAnsiTheme="majorBidi" w:cstheme="majorBidi"/>
          <w:color w:val="FF0000"/>
          <w:sz w:val="26"/>
          <w:szCs w:val="26"/>
        </w:rPr>
        <w:t>3</w:t>
      </w:r>
    </w:p>
    <w:p w:rsidRPr="006A535D" w:rsidR="00CA4D68" w:rsidP="00321CD5" w:rsidRDefault="00CA4D68" w14:paraId="55FFF084" w14:textId="77777777">
      <w:pPr>
        <w:pStyle w:val="ListParagraph"/>
        <w:numPr>
          <w:ilvl w:val="0"/>
          <w:numId w:val="51"/>
        </w:numPr>
        <w:spacing w:after="160" w:line="360" w:lineRule="auto"/>
        <w:rPr>
          <w:rFonts w:asciiTheme="majorBidi" w:hAnsiTheme="majorBidi" w:cstheme="majorBidi"/>
          <w:sz w:val="24"/>
          <w:szCs w:val="24"/>
        </w:rPr>
      </w:pPr>
      <w:r w:rsidRPr="006A535D">
        <w:rPr>
          <w:rFonts w:asciiTheme="majorBidi" w:hAnsiTheme="majorBidi" w:cstheme="majorBidi"/>
          <w:sz w:val="24"/>
          <w:szCs w:val="24"/>
        </w:rPr>
        <w:t>While testing, errors appear and can lead to unknown error that affect a certain function in our Smart Menu website.</w:t>
      </w:r>
    </w:p>
    <w:p w:rsidRPr="006A535D" w:rsidR="00CA4D68" w:rsidP="00321CD5" w:rsidRDefault="00CA4D68" w14:paraId="56BAE280" w14:textId="77777777">
      <w:pPr>
        <w:pStyle w:val="ListParagraph"/>
        <w:numPr>
          <w:ilvl w:val="0"/>
          <w:numId w:val="51"/>
        </w:numPr>
        <w:spacing w:after="160" w:line="360" w:lineRule="auto"/>
        <w:rPr>
          <w:rFonts w:asciiTheme="majorBidi" w:hAnsiTheme="majorBidi" w:cstheme="majorBidi"/>
          <w:sz w:val="24"/>
          <w:szCs w:val="24"/>
        </w:rPr>
      </w:pPr>
      <w:r w:rsidRPr="006A535D">
        <w:rPr>
          <w:rFonts w:asciiTheme="majorBidi" w:hAnsiTheme="majorBidi" w:cstheme="majorBidi"/>
          <w:sz w:val="24"/>
          <w:szCs w:val="24"/>
        </w:rPr>
        <w:lastRenderedPageBreak/>
        <w:t>Since Stress testing is very critical some functions could not run-on different scenarios which will lead in changing some line of codes with the implementation team and in delaying the submission to the client.</w:t>
      </w:r>
    </w:p>
    <w:p w:rsidRPr="006A535D" w:rsidR="00CA4D68" w:rsidP="00321CD5" w:rsidRDefault="00CA4D68" w14:paraId="5A902D94" w14:textId="77777777">
      <w:pPr>
        <w:pStyle w:val="ListParagraph"/>
        <w:numPr>
          <w:ilvl w:val="0"/>
          <w:numId w:val="51"/>
        </w:numPr>
        <w:spacing w:after="160" w:line="360" w:lineRule="auto"/>
        <w:rPr>
          <w:rFonts w:asciiTheme="majorBidi" w:hAnsiTheme="majorBidi" w:cstheme="majorBidi"/>
          <w:sz w:val="24"/>
          <w:szCs w:val="24"/>
        </w:rPr>
      </w:pPr>
      <w:r w:rsidRPr="006A535D">
        <w:rPr>
          <w:rFonts w:asciiTheme="majorBidi" w:hAnsiTheme="majorBidi" w:cstheme="majorBidi"/>
          <w:sz w:val="24"/>
          <w:szCs w:val="24"/>
        </w:rPr>
        <w:t xml:space="preserve">When calculating the results for the testing could lead to confusion since different testing techniques are being used and many test cases are being submitted. </w:t>
      </w:r>
    </w:p>
    <w:p w:rsidR="00CA4D68" w:rsidP="00321CD5" w:rsidRDefault="00CA4D68" w14:paraId="683161E0" w14:textId="77777777">
      <w:pPr>
        <w:spacing w:line="360" w:lineRule="auto"/>
        <w:rPr>
          <w:rFonts w:asciiTheme="majorBidi" w:hAnsiTheme="majorBidi" w:cstheme="majorBidi"/>
          <w:sz w:val="24"/>
          <w:szCs w:val="24"/>
        </w:rPr>
      </w:pPr>
      <w:r w:rsidRPr="006A535D">
        <w:rPr>
          <w:rFonts w:asciiTheme="majorBidi" w:hAnsiTheme="majorBidi" w:cstheme="majorBidi"/>
          <w:b/>
          <w:bCs/>
          <w:sz w:val="26"/>
          <w:szCs w:val="26"/>
          <w:u w:val="single"/>
        </w:rPr>
        <w:t>Risk identification</w:t>
      </w:r>
      <w:r w:rsidRPr="006A535D">
        <w:rPr>
          <w:rFonts w:asciiTheme="majorBidi" w:hAnsiTheme="majorBidi" w:cstheme="majorBidi"/>
        </w:rPr>
        <w:t xml:space="preserve">: </w:t>
      </w:r>
      <w:r w:rsidRPr="006A535D">
        <w:rPr>
          <w:rFonts w:asciiTheme="majorBidi" w:hAnsiTheme="majorBidi" w:cstheme="majorBidi"/>
          <w:sz w:val="24"/>
          <w:szCs w:val="24"/>
        </w:rPr>
        <w:t>Testing phase can lead to many risks that could cost the whole project to fail. In general, risks are the situations that lead to defects that was not taken into our consideration. Testing team have different testing types that help in reducing the risks that they would face; for example, Unit testing tests each function alone to specify the error faster and help the other function not to be exposure to that error.</w:t>
      </w:r>
    </w:p>
    <w:p w:rsidR="001D1F16" w:rsidP="00321CD5" w:rsidRDefault="001D1F16" w14:paraId="2BC5580C" w14:textId="77777777">
      <w:pPr>
        <w:spacing w:line="360" w:lineRule="auto"/>
        <w:rPr>
          <w:rFonts w:asciiTheme="majorBidi" w:hAnsiTheme="majorBidi" w:cstheme="majorBidi"/>
        </w:rPr>
      </w:pPr>
    </w:p>
    <w:p w:rsidRPr="006A535D" w:rsidR="001D1F16" w:rsidP="00321CD5" w:rsidRDefault="001D1F16" w14:paraId="53CF7DE1" w14:textId="77777777">
      <w:pPr>
        <w:spacing w:line="360" w:lineRule="auto"/>
        <w:rPr>
          <w:rFonts w:asciiTheme="majorBidi" w:hAnsiTheme="majorBidi" w:cstheme="majorBidi"/>
        </w:rPr>
      </w:pPr>
    </w:p>
    <w:p w:rsidRPr="006A535D" w:rsidR="00CA4D68" w:rsidP="00321CD5" w:rsidRDefault="00CA4D68" w14:paraId="4984C9C8" w14:textId="77777777">
      <w:pPr>
        <w:spacing w:line="360" w:lineRule="auto"/>
        <w:rPr>
          <w:rFonts w:asciiTheme="majorBidi" w:hAnsiTheme="majorBidi" w:cstheme="majorBidi"/>
          <w:sz w:val="26"/>
          <w:szCs w:val="26"/>
        </w:rPr>
      </w:pPr>
      <w:r w:rsidRPr="001C2C5D">
        <w:rPr>
          <w:rFonts w:asciiTheme="majorBidi" w:hAnsiTheme="majorBidi" w:cstheme="majorBidi"/>
          <w:b/>
          <w:bCs/>
          <w:sz w:val="26"/>
          <w:szCs w:val="26"/>
          <w:u w:val="single"/>
        </w:rPr>
        <w:t>Risk Analysis:</w:t>
      </w:r>
      <w:r w:rsidRPr="006A535D">
        <w:rPr>
          <w:rFonts w:asciiTheme="majorBidi" w:hAnsiTheme="majorBidi" w:cstheme="majorBidi"/>
          <w:sz w:val="26"/>
          <w:szCs w:val="26"/>
        </w:rPr>
        <w:t xml:space="preserve"> (numbered according to risks section above)</w:t>
      </w:r>
    </w:p>
    <w:p w:rsidRPr="001C2C5D" w:rsidR="00CA4D68" w:rsidP="00321CD5" w:rsidRDefault="00CA4D68" w14:paraId="063DDDB8" w14:textId="77777777">
      <w:pPr>
        <w:pStyle w:val="ListParagraph"/>
        <w:numPr>
          <w:ilvl w:val="0"/>
          <w:numId w:val="52"/>
        </w:numPr>
        <w:spacing w:after="160" w:line="360" w:lineRule="auto"/>
        <w:rPr>
          <w:rFonts w:asciiTheme="majorBidi" w:hAnsiTheme="majorBidi" w:cstheme="majorBidi"/>
          <w:b/>
          <w:bCs/>
          <w:sz w:val="26"/>
          <w:szCs w:val="26"/>
        </w:rPr>
      </w:pPr>
      <w:r w:rsidRPr="001C2C5D">
        <w:rPr>
          <w:rFonts w:asciiTheme="majorBidi" w:hAnsiTheme="majorBidi" w:cstheme="majorBidi"/>
          <w:b/>
          <w:bCs/>
          <w:sz w:val="26"/>
          <w:szCs w:val="26"/>
        </w:rPr>
        <w:t>Sharing the work on unsecured app:</w:t>
      </w:r>
    </w:p>
    <w:p w:rsidRPr="00FA56A4" w:rsidR="00CA4D68" w:rsidP="00321CD5" w:rsidRDefault="00CA4D68" w14:paraId="0E6F8A14"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t>Risk Identification:</w:t>
      </w:r>
      <w:r w:rsidRPr="00FA56A4">
        <w:rPr>
          <w:rFonts w:asciiTheme="majorBidi" w:hAnsiTheme="majorBidi" w:cstheme="majorBidi"/>
          <w:sz w:val="24"/>
          <w:szCs w:val="24"/>
        </w:rPr>
        <w:t xml:space="preserve"> The probability </w:t>
      </w:r>
      <w:r>
        <w:rPr>
          <w:rFonts w:asciiTheme="majorBidi" w:hAnsiTheme="majorBidi" w:cstheme="majorBidi"/>
          <w:sz w:val="24"/>
          <w:szCs w:val="24"/>
        </w:rPr>
        <w:t xml:space="preserve">losing the data while sharing </w:t>
      </w:r>
      <w:r w:rsidRPr="00FA56A4">
        <w:rPr>
          <w:rFonts w:asciiTheme="majorBidi" w:hAnsiTheme="majorBidi" w:cstheme="majorBidi"/>
          <w:sz w:val="24"/>
          <w:szCs w:val="24"/>
        </w:rPr>
        <w:t xml:space="preserve">is </w:t>
      </w:r>
      <w:r>
        <w:rPr>
          <w:rFonts w:asciiTheme="majorBidi" w:hAnsiTheme="majorBidi" w:cstheme="majorBidi"/>
          <w:sz w:val="24"/>
          <w:szCs w:val="24"/>
        </w:rPr>
        <w:t>10</w:t>
      </w:r>
      <w:r w:rsidRPr="00FA56A4">
        <w:rPr>
          <w:rFonts w:asciiTheme="majorBidi" w:hAnsiTheme="majorBidi" w:cstheme="majorBidi"/>
          <w:sz w:val="24"/>
          <w:szCs w:val="24"/>
        </w:rPr>
        <w:t xml:space="preserve">%. The cost of </w:t>
      </w:r>
      <w:r>
        <w:rPr>
          <w:rFonts w:asciiTheme="majorBidi" w:hAnsiTheme="majorBidi" w:cstheme="majorBidi"/>
          <w:sz w:val="24"/>
          <w:szCs w:val="24"/>
        </w:rPr>
        <w:t xml:space="preserve">losing </w:t>
      </w:r>
      <w:r w:rsidRPr="00FA56A4">
        <w:rPr>
          <w:rFonts w:asciiTheme="majorBidi" w:hAnsiTheme="majorBidi" w:cstheme="majorBidi"/>
          <w:sz w:val="24"/>
          <w:szCs w:val="24"/>
        </w:rPr>
        <w:t xml:space="preserve">in cost of rebuilding it estimated at </w:t>
      </w:r>
      <w:r>
        <w:rPr>
          <w:rFonts w:asciiTheme="majorBidi" w:hAnsiTheme="majorBidi" w:cstheme="majorBidi"/>
          <w:sz w:val="24"/>
          <w:szCs w:val="24"/>
        </w:rPr>
        <w:t xml:space="preserve">15,0000 </w:t>
      </w:r>
      <w:r w:rsidRPr="00FA56A4">
        <w:rPr>
          <w:rFonts w:asciiTheme="majorBidi" w:hAnsiTheme="majorBidi" w:cstheme="majorBidi"/>
          <w:sz w:val="24"/>
          <w:szCs w:val="24"/>
        </w:rPr>
        <w:t>L.E.:</w:t>
      </w:r>
    </w:p>
    <w:p w:rsidRPr="00FA56A4" w:rsidR="00CA4D68" w:rsidP="00321CD5" w:rsidRDefault="00CA4D68" w14:paraId="6810D783"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t>Risk likelihood:</w:t>
      </w:r>
      <w:r w:rsidRPr="00FA56A4">
        <w:rPr>
          <w:rFonts w:asciiTheme="majorBidi" w:hAnsiTheme="majorBidi" w:cstheme="majorBidi"/>
          <w:sz w:val="24"/>
          <w:szCs w:val="24"/>
        </w:rPr>
        <w:t xml:space="preserve"> Percentage of loss   </w:t>
      </w:r>
      <w:r>
        <w:rPr>
          <w:rFonts w:asciiTheme="majorBidi" w:hAnsiTheme="majorBidi" w:cstheme="majorBidi"/>
          <w:sz w:val="24"/>
          <w:szCs w:val="24"/>
        </w:rPr>
        <w:t>10</w:t>
      </w:r>
      <w:r w:rsidRPr="00FA56A4">
        <w:rPr>
          <w:rFonts w:asciiTheme="majorBidi" w:hAnsiTheme="majorBidi" w:cstheme="majorBidi"/>
          <w:sz w:val="24"/>
          <w:szCs w:val="24"/>
        </w:rPr>
        <w:t>% = 0.</w:t>
      </w:r>
      <w:r>
        <w:rPr>
          <w:rFonts w:asciiTheme="majorBidi" w:hAnsiTheme="majorBidi" w:cstheme="majorBidi"/>
          <w:sz w:val="24"/>
          <w:szCs w:val="24"/>
        </w:rPr>
        <w:t>1</w:t>
      </w:r>
      <w:r w:rsidRPr="00FA56A4">
        <w:rPr>
          <w:rFonts w:asciiTheme="majorBidi" w:hAnsiTheme="majorBidi" w:cstheme="majorBidi"/>
          <w:sz w:val="24"/>
          <w:szCs w:val="24"/>
        </w:rPr>
        <w:t xml:space="preserve"> Before Resolution</w:t>
      </w:r>
    </w:p>
    <w:p w:rsidRPr="00FA56A4" w:rsidR="00CA4D68" w:rsidP="00321CD5" w:rsidRDefault="00CA4D68" w14:paraId="6928A9E8"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t>Risk impact:</w:t>
      </w:r>
      <w:r w:rsidRPr="00FA56A4">
        <w:rPr>
          <w:rFonts w:asciiTheme="majorBidi" w:hAnsiTheme="majorBidi" w:cstheme="majorBidi"/>
          <w:sz w:val="24"/>
          <w:szCs w:val="24"/>
        </w:rPr>
        <w:t xml:space="preserve"> Loss in cost</w:t>
      </w:r>
      <w:r>
        <w:rPr>
          <w:rFonts w:asciiTheme="majorBidi" w:hAnsiTheme="majorBidi" w:cstheme="majorBidi"/>
          <w:sz w:val="24"/>
          <w:szCs w:val="24"/>
        </w:rPr>
        <w:t xml:space="preserve">     15</w:t>
      </w:r>
      <w:r w:rsidRPr="00FA56A4">
        <w:rPr>
          <w:rFonts w:asciiTheme="majorBidi" w:hAnsiTheme="majorBidi" w:cstheme="majorBidi"/>
          <w:sz w:val="24"/>
          <w:szCs w:val="24"/>
        </w:rPr>
        <w:t>,000 L.E.</w:t>
      </w:r>
    </w:p>
    <w:p w:rsidRPr="00FA56A4" w:rsidR="00CA4D68" w:rsidP="00321CD5" w:rsidRDefault="00CA4D68" w14:paraId="580B2A02" w14:textId="77777777">
      <w:pPr>
        <w:spacing w:line="360" w:lineRule="auto"/>
        <w:ind w:left="360"/>
        <w:rPr>
          <w:rFonts w:asciiTheme="majorBidi" w:hAnsiTheme="majorBidi" w:cstheme="majorBidi"/>
          <w:b/>
          <w:bCs/>
          <w:sz w:val="24"/>
          <w:szCs w:val="24"/>
        </w:rPr>
      </w:pPr>
      <w:r w:rsidRPr="00FA56A4">
        <w:rPr>
          <w:rFonts w:asciiTheme="majorBidi" w:hAnsiTheme="majorBidi" w:cstheme="majorBidi"/>
          <w:b/>
          <w:bCs/>
          <w:sz w:val="24"/>
          <w:szCs w:val="24"/>
        </w:rPr>
        <w:t>Exposure to data loss = Risk likelihood * Risk impact</w:t>
      </w:r>
    </w:p>
    <w:p w:rsidRPr="00484DFA" w:rsidR="00CA4D68" w:rsidP="00484DFA" w:rsidRDefault="00CA4D68" w14:paraId="17A99078" w14:textId="5762AD25">
      <w:pPr>
        <w:spacing w:line="360" w:lineRule="auto"/>
        <w:ind w:left="360"/>
        <w:rPr>
          <w:rFonts w:asciiTheme="majorBidi" w:hAnsiTheme="majorBidi" w:cstheme="majorBidi"/>
          <w:sz w:val="24"/>
          <w:szCs w:val="24"/>
        </w:rPr>
      </w:pPr>
      <w:r w:rsidRPr="00FA56A4">
        <w:rPr>
          <w:rFonts w:asciiTheme="majorBidi" w:hAnsiTheme="majorBidi" w:cstheme="majorBidi"/>
          <w:sz w:val="24"/>
          <w:szCs w:val="24"/>
        </w:rPr>
        <w:t>0.</w:t>
      </w:r>
      <w:r>
        <w:rPr>
          <w:rFonts w:asciiTheme="majorBidi" w:hAnsiTheme="majorBidi" w:cstheme="majorBidi"/>
          <w:sz w:val="24"/>
          <w:szCs w:val="24"/>
        </w:rPr>
        <w:t>1</w:t>
      </w:r>
      <w:r w:rsidRPr="00FA56A4">
        <w:rPr>
          <w:rFonts w:asciiTheme="majorBidi" w:hAnsiTheme="majorBidi" w:cstheme="majorBidi"/>
          <w:sz w:val="24"/>
          <w:szCs w:val="24"/>
        </w:rPr>
        <w:t xml:space="preserve"> * </w:t>
      </w:r>
      <w:r>
        <w:rPr>
          <w:rFonts w:asciiTheme="majorBidi" w:hAnsiTheme="majorBidi" w:cstheme="majorBidi"/>
          <w:sz w:val="24"/>
          <w:szCs w:val="24"/>
        </w:rPr>
        <w:t>1</w:t>
      </w:r>
      <w:r w:rsidRPr="00FA56A4">
        <w:rPr>
          <w:rFonts w:asciiTheme="majorBidi" w:hAnsiTheme="majorBidi" w:cstheme="majorBidi"/>
          <w:sz w:val="24"/>
          <w:szCs w:val="24"/>
        </w:rPr>
        <w:t xml:space="preserve">5,000 = </w:t>
      </w:r>
      <w:r>
        <w:rPr>
          <w:rFonts w:asciiTheme="majorBidi" w:hAnsiTheme="majorBidi" w:cstheme="majorBidi"/>
          <w:sz w:val="24"/>
          <w:szCs w:val="24"/>
        </w:rPr>
        <w:t xml:space="preserve">1500 </w:t>
      </w:r>
      <w:r w:rsidRPr="00FA56A4">
        <w:rPr>
          <w:rFonts w:asciiTheme="majorBidi" w:hAnsiTheme="majorBidi" w:cstheme="majorBidi"/>
          <w:sz w:val="24"/>
          <w:szCs w:val="24"/>
        </w:rPr>
        <w:t>L.E.</w:t>
      </w:r>
    </w:p>
    <w:p w:rsidRPr="001C2C5D" w:rsidR="00CA4D68" w:rsidP="00321CD5" w:rsidRDefault="00CA4D68" w14:paraId="5F181C71" w14:textId="77777777">
      <w:pPr>
        <w:pStyle w:val="ListParagraph"/>
        <w:numPr>
          <w:ilvl w:val="0"/>
          <w:numId w:val="52"/>
        </w:numPr>
        <w:spacing w:after="160" w:line="360" w:lineRule="auto"/>
        <w:rPr>
          <w:rFonts w:asciiTheme="majorBidi" w:hAnsiTheme="majorBidi" w:cstheme="majorBidi"/>
          <w:b/>
          <w:bCs/>
          <w:sz w:val="26"/>
          <w:szCs w:val="26"/>
        </w:rPr>
      </w:pPr>
      <w:r w:rsidRPr="001C2C5D">
        <w:rPr>
          <w:rFonts w:asciiTheme="majorBidi" w:hAnsiTheme="majorBidi" w:cstheme="majorBidi"/>
          <w:b/>
          <w:bCs/>
          <w:sz w:val="26"/>
          <w:szCs w:val="26"/>
        </w:rPr>
        <w:t>Malfunction in PC without saving the work:</w:t>
      </w:r>
    </w:p>
    <w:p w:rsidRPr="00FA56A4" w:rsidR="00CA4D68" w:rsidP="00321CD5" w:rsidRDefault="00CA4D68" w14:paraId="3B07F484"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t>Risk Identification:</w:t>
      </w:r>
      <w:r w:rsidRPr="00FA56A4">
        <w:rPr>
          <w:rFonts w:asciiTheme="majorBidi" w:hAnsiTheme="majorBidi" w:cstheme="majorBidi"/>
          <w:sz w:val="24"/>
          <w:szCs w:val="24"/>
        </w:rPr>
        <w:t xml:space="preserve"> The probability </w:t>
      </w:r>
      <w:r>
        <w:rPr>
          <w:rFonts w:asciiTheme="majorBidi" w:hAnsiTheme="majorBidi" w:cstheme="majorBidi"/>
          <w:sz w:val="24"/>
          <w:szCs w:val="24"/>
        </w:rPr>
        <w:t xml:space="preserve">losing the data while sharing </w:t>
      </w:r>
      <w:r w:rsidRPr="00FA56A4">
        <w:rPr>
          <w:rFonts w:asciiTheme="majorBidi" w:hAnsiTheme="majorBidi" w:cstheme="majorBidi"/>
          <w:sz w:val="24"/>
          <w:szCs w:val="24"/>
        </w:rPr>
        <w:t xml:space="preserve">is </w:t>
      </w:r>
      <w:r>
        <w:rPr>
          <w:rFonts w:asciiTheme="majorBidi" w:hAnsiTheme="majorBidi" w:cstheme="majorBidi"/>
          <w:sz w:val="24"/>
          <w:szCs w:val="24"/>
        </w:rPr>
        <w:t>15</w:t>
      </w:r>
      <w:r w:rsidRPr="00FA56A4">
        <w:rPr>
          <w:rFonts w:asciiTheme="majorBidi" w:hAnsiTheme="majorBidi" w:cstheme="majorBidi"/>
          <w:sz w:val="24"/>
          <w:szCs w:val="24"/>
        </w:rPr>
        <w:t xml:space="preserve">%. The cost of </w:t>
      </w:r>
      <w:r>
        <w:rPr>
          <w:rFonts w:asciiTheme="majorBidi" w:hAnsiTheme="majorBidi" w:cstheme="majorBidi"/>
          <w:sz w:val="24"/>
          <w:szCs w:val="24"/>
        </w:rPr>
        <w:t xml:space="preserve">losing </w:t>
      </w:r>
      <w:r w:rsidRPr="00FA56A4">
        <w:rPr>
          <w:rFonts w:asciiTheme="majorBidi" w:hAnsiTheme="majorBidi" w:cstheme="majorBidi"/>
          <w:sz w:val="24"/>
          <w:szCs w:val="24"/>
        </w:rPr>
        <w:t xml:space="preserve">in cost of rebuilding it estimated at </w:t>
      </w:r>
      <w:r>
        <w:rPr>
          <w:rFonts w:asciiTheme="majorBidi" w:hAnsiTheme="majorBidi" w:cstheme="majorBidi"/>
          <w:sz w:val="24"/>
          <w:szCs w:val="24"/>
        </w:rPr>
        <w:t xml:space="preserve">17,0000 </w:t>
      </w:r>
      <w:r w:rsidRPr="00FA56A4">
        <w:rPr>
          <w:rFonts w:asciiTheme="majorBidi" w:hAnsiTheme="majorBidi" w:cstheme="majorBidi"/>
          <w:sz w:val="24"/>
          <w:szCs w:val="24"/>
        </w:rPr>
        <w:t>L.E.:</w:t>
      </w:r>
    </w:p>
    <w:p w:rsidRPr="00FA56A4" w:rsidR="00CA4D68" w:rsidP="00321CD5" w:rsidRDefault="00CA4D68" w14:paraId="3B3C4126"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t>Risk likelihood:</w:t>
      </w:r>
      <w:r w:rsidRPr="00FA56A4">
        <w:rPr>
          <w:rFonts w:asciiTheme="majorBidi" w:hAnsiTheme="majorBidi" w:cstheme="majorBidi"/>
          <w:sz w:val="24"/>
          <w:szCs w:val="24"/>
        </w:rPr>
        <w:t xml:space="preserve"> Percentage of loss   </w:t>
      </w:r>
      <w:r>
        <w:rPr>
          <w:rFonts w:asciiTheme="majorBidi" w:hAnsiTheme="majorBidi" w:cstheme="majorBidi"/>
          <w:sz w:val="24"/>
          <w:szCs w:val="24"/>
        </w:rPr>
        <w:t>1</w:t>
      </w:r>
      <w:r w:rsidRPr="00FA56A4">
        <w:rPr>
          <w:rFonts w:asciiTheme="majorBidi" w:hAnsiTheme="majorBidi" w:cstheme="majorBidi"/>
          <w:sz w:val="24"/>
          <w:szCs w:val="24"/>
        </w:rPr>
        <w:t>5% = 0.</w:t>
      </w:r>
      <w:r>
        <w:rPr>
          <w:rFonts w:asciiTheme="majorBidi" w:hAnsiTheme="majorBidi" w:cstheme="majorBidi"/>
          <w:sz w:val="24"/>
          <w:szCs w:val="24"/>
        </w:rPr>
        <w:t>1</w:t>
      </w:r>
      <w:r w:rsidRPr="00FA56A4">
        <w:rPr>
          <w:rFonts w:asciiTheme="majorBidi" w:hAnsiTheme="majorBidi" w:cstheme="majorBidi"/>
          <w:sz w:val="24"/>
          <w:szCs w:val="24"/>
        </w:rPr>
        <w:t>5 Before Resolution</w:t>
      </w:r>
    </w:p>
    <w:p w:rsidRPr="00FA56A4" w:rsidR="00CA4D68" w:rsidP="00321CD5" w:rsidRDefault="00CA4D68" w14:paraId="119C1670"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t>Risk impact:</w:t>
      </w:r>
      <w:r w:rsidRPr="00FA56A4">
        <w:rPr>
          <w:rFonts w:asciiTheme="majorBidi" w:hAnsiTheme="majorBidi" w:cstheme="majorBidi"/>
          <w:sz w:val="24"/>
          <w:szCs w:val="24"/>
        </w:rPr>
        <w:t xml:space="preserve"> Loss in cost</w:t>
      </w:r>
      <w:r>
        <w:rPr>
          <w:rFonts w:asciiTheme="majorBidi" w:hAnsiTheme="majorBidi" w:cstheme="majorBidi"/>
          <w:sz w:val="24"/>
          <w:szCs w:val="24"/>
        </w:rPr>
        <w:t xml:space="preserve">   </w:t>
      </w:r>
      <w:r w:rsidRPr="00FA56A4">
        <w:rPr>
          <w:rFonts w:asciiTheme="majorBidi" w:hAnsiTheme="majorBidi" w:cstheme="majorBidi"/>
          <w:sz w:val="24"/>
          <w:szCs w:val="24"/>
        </w:rPr>
        <w:t xml:space="preserve"> </w:t>
      </w:r>
      <w:r>
        <w:rPr>
          <w:rFonts w:asciiTheme="majorBidi" w:hAnsiTheme="majorBidi" w:cstheme="majorBidi"/>
          <w:sz w:val="24"/>
          <w:szCs w:val="24"/>
        </w:rPr>
        <w:t>17</w:t>
      </w:r>
      <w:r w:rsidRPr="00FA56A4">
        <w:rPr>
          <w:rFonts w:asciiTheme="majorBidi" w:hAnsiTheme="majorBidi" w:cstheme="majorBidi"/>
          <w:sz w:val="24"/>
          <w:szCs w:val="24"/>
        </w:rPr>
        <w:t>,000 L.E.</w:t>
      </w:r>
    </w:p>
    <w:p w:rsidRPr="00FA56A4" w:rsidR="00CA4D68" w:rsidP="00321CD5" w:rsidRDefault="00CA4D68" w14:paraId="2C15930A" w14:textId="77777777">
      <w:pPr>
        <w:spacing w:line="360" w:lineRule="auto"/>
        <w:ind w:left="360"/>
        <w:rPr>
          <w:rFonts w:asciiTheme="majorBidi" w:hAnsiTheme="majorBidi" w:cstheme="majorBidi"/>
          <w:b/>
          <w:bCs/>
          <w:sz w:val="24"/>
          <w:szCs w:val="24"/>
        </w:rPr>
      </w:pPr>
      <w:r w:rsidRPr="00FA56A4">
        <w:rPr>
          <w:rFonts w:asciiTheme="majorBidi" w:hAnsiTheme="majorBidi" w:cstheme="majorBidi"/>
          <w:b/>
          <w:bCs/>
          <w:sz w:val="24"/>
          <w:szCs w:val="24"/>
        </w:rPr>
        <w:t>Exposure to data loss = Risk likelihood * Risk impact</w:t>
      </w:r>
    </w:p>
    <w:p w:rsidRPr="00FA56A4" w:rsidR="00CA4D68" w:rsidP="00321CD5" w:rsidRDefault="00CA4D68" w14:paraId="52B6C3FE" w14:textId="77777777">
      <w:pPr>
        <w:spacing w:line="360" w:lineRule="auto"/>
        <w:ind w:left="360"/>
        <w:rPr>
          <w:rFonts w:asciiTheme="majorBidi" w:hAnsiTheme="majorBidi" w:cstheme="majorBidi"/>
          <w:sz w:val="24"/>
          <w:szCs w:val="24"/>
        </w:rPr>
      </w:pPr>
      <w:r w:rsidRPr="00FA56A4">
        <w:rPr>
          <w:rFonts w:asciiTheme="majorBidi" w:hAnsiTheme="majorBidi" w:cstheme="majorBidi"/>
          <w:sz w:val="24"/>
          <w:szCs w:val="24"/>
        </w:rPr>
        <w:t>0.</w:t>
      </w:r>
      <w:r>
        <w:rPr>
          <w:rFonts w:asciiTheme="majorBidi" w:hAnsiTheme="majorBidi" w:cstheme="majorBidi"/>
          <w:sz w:val="24"/>
          <w:szCs w:val="24"/>
        </w:rPr>
        <w:t>1</w:t>
      </w:r>
      <w:r w:rsidRPr="00FA56A4">
        <w:rPr>
          <w:rFonts w:asciiTheme="majorBidi" w:hAnsiTheme="majorBidi" w:cstheme="majorBidi"/>
          <w:sz w:val="24"/>
          <w:szCs w:val="24"/>
        </w:rPr>
        <w:t xml:space="preserve">5 * </w:t>
      </w:r>
      <w:r>
        <w:rPr>
          <w:rFonts w:asciiTheme="majorBidi" w:hAnsiTheme="majorBidi" w:cstheme="majorBidi"/>
          <w:sz w:val="24"/>
          <w:szCs w:val="24"/>
        </w:rPr>
        <w:t>17</w:t>
      </w:r>
      <w:r w:rsidRPr="00FA56A4">
        <w:rPr>
          <w:rFonts w:asciiTheme="majorBidi" w:hAnsiTheme="majorBidi" w:cstheme="majorBidi"/>
          <w:sz w:val="24"/>
          <w:szCs w:val="24"/>
        </w:rPr>
        <w:t xml:space="preserve">,000 = </w:t>
      </w:r>
      <w:r>
        <w:rPr>
          <w:rFonts w:asciiTheme="majorBidi" w:hAnsiTheme="majorBidi" w:cstheme="majorBidi"/>
          <w:sz w:val="24"/>
          <w:szCs w:val="24"/>
        </w:rPr>
        <w:t>2550</w:t>
      </w:r>
      <w:r w:rsidRPr="00FA56A4">
        <w:rPr>
          <w:rFonts w:asciiTheme="majorBidi" w:hAnsiTheme="majorBidi" w:cstheme="majorBidi"/>
          <w:sz w:val="24"/>
          <w:szCs w:val="24"/>
        </w:rPr>
        <w:t xml:space="preserve"> L.E.</w:t>
      </w:r>
    </w:p>
    <w:p w:rsidRPr="006A535D" w:rsidR="00CA4D68" w:rsidP="00321CD5" w:rsidRDefault="00CA4D68" w14:paraId="4889CD8D" w14:textId="77777777">
      <w:pPr>
        <w:spacing w:line="360" w:lineRule="auto"/>
        <w:rPr>
          <w:rFonts w:asciiTheme="majorBidi" w:hAnsiTheme="majorBidi" w:cstheme="majorBidi"/>
          <w:sz w:val="26"/>
          <w:szCs w:val="26"/>
        </w:rPr>
      </w:pPr>
    </w:p>
    <w:p w:rsidRPr="001C2C5D" w:rsidR="00CA4D68" w:rsidP="00321CD5" w:rsidRDefault="00CA4D68" w14:paraId="699F71BD" w14:textId="77777777">
      <w:pPr>
        <w:pStyle w:val="ListParagraph"/>
        <w:numPr>
          <w:ilvl w:val="0"/>
          <w:numId w:val="52"/>
        </w:numPr>
        <w:spacing w:after="160" w:line="360" w:lineRule="auto"/>
        <w:rPr>
          <w:rFonts w:asciiTheme="majorBidi" w:hAnsiTheme="majorBidi" w:cstheme="majorBidi"/>
          <w:b/>
          <w:bCs/>
          <w:sz w:val="26"/>
          <w:szCs w:val="26"/>
        </w:rPr>
      </w:pPr>
      <w:r w:rsidRPr="001C2C5D">
        <w:rPr>
          <w:rFonts w:asciiTheme="majorBidi" w:hAnsiTheme="majorBidi" w:cstheme="majorBidi"/>
          <w:b/>
          <w:bCs/>
          <w:sz w:val="26"/>
          <w:szCs w:val="26"/>
        </w:rPr>
        <w:t>Unknown Errors Risk:</w:t>
      </w:r>
    </w:p>
    <w:p w:rsidRPr="00FA56A4" w:rsidR="00CA4D68" w:rsidP="00321CD5" w:rsidRDefault="00CA4D68" w14:paraId="24DB3F7F"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lastRenderedPageBreak/>
        <w:t>Risk Identification:</w:t>
      </w:r>
      <w:r w:rsidRPr="00FA56A4">
        <w:rPr>
          <w:rFonts w:asciiTheme="majorBidi" w:hAnsiTheme="majorBidi" w:cstheme="majorBidi"/>
          <w:sz w:val="24"/>
          <w:szCs w:val="24"/>
        </w:rPr>
        <w:t xml:space="preserve"> The probability of </w:t>
      </w:r>
      <w:r>
        <w:rPr>
          <w:rFonts w:asciiTheme="majorBidi" w:hAnsiTheme="majorBidi" w:cstheme="majorBidi"/>
          <w:sz w:val="24"/>
          <w:szCs w:val="24"/>
        </w:rPr>
        <w:t xml:space="preserve">unknown error risk that could lead to malfunction in the whole project </w:t>
      </w:r>
      <w:r w:rsidRPr="00FA56A4">
        <w:rPr>
          <w:rFonts w:asciiTheme="majorBidi" w:hAnsiTheme="majorBidi" w:cstheme="majorBidi"/>
          <w:sz w:val="24"/>
          <w:szCs w:val="24"/>
        </w:rPr>
        <w:t xml:space="preserve">is </w:t>
      </w:r>
      <w:r>
        <w:rPr>
          <w:rFonts w:asciiTheme="majorBidi" w:hAnsiTheme="majorBidi" w:cstheme="majorBidi"/>
          <w:sz w:val="24"/>
          <w:szCs w:val="24"/>
        </w:rPr>
        <w:t>20</w:t>
      </w:r>
      <w:r w:rsidRPr="00FA56A4">
        <w:rPr>
          <w:rFonts w:asciiTheme="majorBidi" w:hAnsiTheme="majorBidi" w:cstheme="majorBidi"/>
          <w:sz w:val="24"/>
          <w:szCs w:val="24"/>
        </w:rPr>
        <w:t>%. The cost of changing some functions is measured in cost of rebuilding it estimated at 2</w:t>
      </w:r>
      <w:r>
        <w:rPr>
          <w:rFonts w:asciiTheme="majorBidi" w:hAnsiTheme="majorBidi" w:cstheme="majorBidi"/>
          <w:sz w:val="24"/>
          <w:szCs w:val="24"/>
        </w:rPr>
        <w:t>0</w:t>
      </w:r>
      <w:r w:rsidRPr="00FA56A4">
        <w:rPr>
          <w:rFonts w:asciiTheme="majorBidi" w:hAnsiTheme="majorBidi" w:cstheme="majorBidi"/>
          <w:sz w:val="24"/>
          <w:szCs w:val="24"/>
        </w:rPr>
        <w:t>,000 L.E.:</w:t>
      </w:r>
    </w:p>
    <w:p w:rsidRPr="00FA56A4" w:rsidR="00CA4D68" w:rsidP="00321CD5" w:rsidRDefault="00CA4D68" w14:paraId="0A1FAAD4"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t>Risk likelihood:</w:t>
      </w:r>
      <w:r w:rsidRPr="00FA56A4">
        <w:rPr>
          <w:rFonts w:asciiTheme="majorBidi" w:hAnsiTheme="majorBidi" w:cstheme="majorBidi"/>
          <w:sz w:val="24"/>
          <w:szCs w:val="24"/>
        </w:rPr>
        <w:t xml:space="preserve"> Percentage of loss   2</w:t>
      </w:r>
      <w:r>
        <w:rPr>
          <w:rFonts w:asciiTheme="majorBidi" w:hAnsiTheme="majorBidi" w:cstheme="majorBidi"/>
          <w:sz w:val="24"/>
          <w:szCs w:val="24"/>
        </w:rPr>
        <w:t>0</w:t>
      </w:r>
      <w:r w:rsidRPr="00FA56A4">
        <w:rPr>
          <w:rFonts w:asciiTheme="majorBidi" w:hAnsiTheme="majorBidi" w:cstheme="majorBidi"/>
          <w:sz w:val="24"/>
          <w:szCs w:val="24"/>
        </w:rPr>
        <w:t>% = 0.2 Before Resolution</w:t>
      </w:r>
    </w:p>
    <w:p w:rsidRPr="00FA56A4" w:rsidR="00CA4D68" w:rsidP="00321CD5" w:rsidRDefault="00CA4D68" w14:paraId="7BE949A0"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t>Risk impact:</w:t>
      </w:r>
      <w:r w:rsidRPr="00FA56A4">
        <w:rPr>
          <w:rFonts w:asciiTheme="majorBidi" w:hAnsiTheme="majorBidi" w:cstheme="majorBidi"/>
          <w:sz w:val="24"/>
          <w:szCs w:val="24"/>
        </w:rPr>
        <w:t xml:space="preserve"> Loss in cost</w:t>
      </w:r>
      <w:r>
        <w:rPr>
          <w:rFonts w:asciiTheme="majorBidi" w:hAnsiTheme="majorBidi" w:cstheme="majorBidi"/>
          <w:sz w:val="24"/>
          <w:szCs w:val="24"/>
        </w:rPr>
        <w:t xml:space="preserve">    </w:t>
      </w:r>
      <w:r w:rsidRPr="00FA56A4">
        <w:rPr>
          <w:rFonts w:asciiTheme="majorBidi" w:hAnsiTheme="majorBidi" w:cstheme="majorBidi"/>
          <w:sz w:val="24"/>
          <w:szCs w:val="24"/>
        </w:rPr>
        <w:t>2</w:t>
      </w:r>
      <w:r>
        <w:rPr>
          <w:rFonts w:asciiTheme="majorBidi" w:hAnsiTheme="majorBidi" w:cstheme="majorBidi"/>
          <w:sz w:val="24"/>
          <w:szCs w:val="24"/>
        </w:rPr>
        <w:t>0</w:t>
      </w:r>
      <w:r w:rsidRPr="00FA56A4">
        <w:rPr>
          <w:rFonts w:asciiTheme="majorBidi" w:hAnsiTheme="majorBidi" w:cstheme="majorBidi"/>
          <w:sz w:val="24"/>
          <w:szCs w:val="24"/>
        </w:rPr>
        <w:t>,000 L.E.</w:t>
      </w:r>
    </w:p>
    <w:p w:rsidRPr="00FA56A4" w:rsidR="00CA4D68" w:rsidP="00321CD5" w:rsidRDefault="00CA4D68" w14:paraId="3FBA6B52" w14:textId="77777777">
      <w:pPr>
        <w:spacing w:line="360" w:lineRule="auto"/>
        <w:ind w:left="360"/>
        <w:rPr>
          <w:rFonts w:asciiTheme="majorBidi" w:hAnsiTheme="majorBidi" w:cstheme="majorBidi"/>
          <w:b/>
          <w:bCs/>
          <w:sz w:val="24"/>
          <w:szCs w:val="24"/>
        </w:rPr>
      </w:pPr>
      <w:r w:rsidRPr="00FA56A4">
        <w:rPr>
          <w:rFonts w:asciiTheme="majorBidi" w:hAnsiTheme="majorBidi" w:cstheme="majorBidi"/>
          <w:b/>
          <w:bCs/>
          <w:sz w:val="24"/>
          <w:szCs w:val="24"/>
        </w:rPr>
        <w:t>Exposure to data loss = Risk likelihood * Risk impact</w:t>
      </w:r>
    </w:p>
    <w:p w:rsidRPr="00FA56A4" w:rsidR="00CA4D68" w:rsidP="00321CD5" w:rsidRDefault="00CA4D68" w14:paraId="6DB40DB7" w14:textId="77777777">
      <w:pPr>
        <w:spacing w:line="360" w:lineRule="auto"/>
        <w:ind w:left="360"/>
        <w:rPr>
          <w:rFonts w:asciiTheme="majorBidi" w:hAnsiTheme="majorBidi" w:cstheme="majorBidi"/>
          <w:sz w:val="24"/>
          <w:szCs w:val="24"/>
        </w:rPr>
      </w:pPr>
      <w:r w:rsidRPr="00FA56A4">
        <w:rPr>
          <w:rFonts w:asciiTheme="majorBidi" w:hAnsiTheme="majorBidi" w:cstheme="majorBidi"/>
          <w:sz w:val="24"/>
          <w:szCs w:val="24"/>
        </w:rPr>
        <w:t>0.2 * 2</w:t>
      </w:r>
      <w:r>
        <w:rPr>
          <w:rFonts w:asciiTheme="majorBidi" w:hAnsiTheme="majorBidi" w:cstheme="majorBidi"/>
          <w:sz w:val="24"/>
          <w:szCs w:val="24"/>
        </w:rPr>
        <w:t>0</w:t>
      </w:r>
      <w:r w:rsidRPr="00FA56A4">
        <w:rPr>
          <w:rFonts w:asciiTheme="majorBidi" w:hAnsiTheme="majorBidi" w:cstheme="majorBidi"/>
          <w:sz w:val="24"/>
          <w:szCs w:val="24"/>
        </w:rPr>
        <w:t xml:space="preserve">,000 = </w:t>
      </w:r>
      <w:r>
        <w:rPr>
          <w:rFonts w:asciiTheme="majorBidi" w:hAnsiTheme="majorBidi" w:cstheme="majorBidi"/>
          <w:sz w:val="24"/>
          <w:szCs w:val="24"/>
        </w:rPr>
        <w:t>4000</w:t>
      </w:r>
      <w:r w:rsidRPr="00FA56A4">
        <w:rPr>
          <w:rFonts w:asciiTheme="majorBidi" w:hAnsiTheme="majorBidi" w:cstheme="majorBidi"/>
          <w:sz w:val="24"/>
          <w:szCs w:val="24"/>
        </w:rPr>
        <w:t xml:space="preserve"> L.E.</w:t>
      </w:r>
    </w:p>
    <w:p w:rsidRPr="006A535D" w:rsidR="00530450" w:rsidP="00321CD5" w:rsidRDefault="00530450" w14:paraId="07EC9E1C" w14:textId="77777777">
      <w:pPr>
        <w:spacing w:line="360" w:lineRule="auto"/>
        <w:rPr>
          <w:rFonts w:asciiTheme="majorBidi" w:hAnsiTheme="majorBidi" w:cstheme="majorBidi"/>
          <w:sz w:val="26"/>
          <w:szCs w:val="26"/>
        </w:rPr>
      </w:pPr>
    </w:p>
    <w:p w:rsidRPr="001C2C5D" w:rsidR="00CA4D68" w:rsidP="00321CD5" w:rsidRDefault="00CA4D68" w14:paraId="75E0920B" w14:textId="77777777">
      <w:pPr>
        <w:pStyle w:val="ListParagraph"/>
        <w:numPr>
          <w:ilvl w:val="0"/>
          <w:numId w:val="52"/>
        </w:numPr>
        <w:spacing w:after="160" w:line="360" w:lineRule="auto"/>
        <w:rPr>
          <w:rFonts w:asciiTheme="majorBidi" w:hAnsiTheme="majorBidi" w:cstheme="majorBidi"/>
          <w:b/>
          <w:bCs/>
          <w:sz w:val="26"/>
          <w:szCs w:val="26"/>
        </w:rPr>
      </w:pPr>
      <w:r w:rsidRPr="001C2C5D">
        <w:rPr>
          <w:rFonts w:asciiTheme="majorBidi" w:hAnsiTheme="majorBidi" w:cstheme="majorBidi"/>
          <w:b/>
          <w:bCs/>
          <w:sz w:val="26"/>
          <w:szCs w:val="26"/>
        </w:rPr>
        <w:t>Stress Testing Risk:</w:t>
      </w:r>
    </w:p>
    <w:p w:rsidRPr="002A64F1" w:rsidR="00CA4D68" w:rsidP="00321CD5" w:rsidRDefault="00CA4D68" w14:paraId="434F9E11" w14:textId="77777777">
      <w:pPr>
        <w:pStyle w:val="ListParagraph"/>
        <w:spacing w:line="360" w:lineRule="auto"/>
        <w:rPr>
          <w:rFonts w:asciiTheme="majorBidi" w:hAnsiTheme="majorBidi" w:cstheme="majorBidi"/>
          <w:sz w:val="26"/>
          <w:szCs w:val="26"/>
        </w:rPr>
      </w:pPr>
    </w:p>
    <w:p w:rsidRPr="006A535D" w:rsidR="00CA4D68" w:rsidP="00321CD5" w:rsidRDefault="00CA4D68" w14:paraId="606FC592" w14:textId="77777777">
      <w:pPr>
        <w:pStyle w:val="ListParagraph"/>
        <w:spacing w:line="360" w:lineRule="auto"/>
        <w:rPr>
          <w:rFonts w:asciiTheme="majorBidi" w:hAnsiTheme="majorBidi" w:cstheme="majorBidi"/>
          <w:sz w:val="24"/>
          <w:szCs w:val="24"/>
        </w:rPr>
      </w:pPr>
      <w:r w:rsidRPr="001C2C5D">
        <w:rPr>
          <w:rFonts w:asciiTheme="majorBidi" w:hAnsiTheme="majorBidi" w:cstheme="majorBidi"/>
          <w:b/>
          <w:bCs/>
          <w:sz w:val="24"/>
          <w:szCs w:val="24"/>
        </w:rPr>
        <w:t>Risk Identification:</w:t>
      </w:r>
      <w:r w:rsidRPr="006A535D">
        <w:rPr>
          <w:rFonts w:asciiTheme="majorBidi" w:hAnsiTheme="majorBidi" w:cstheme="majorBidi"/>
          <w:sz w:val="24"/>
          <w:szCs w:val="24"/>
        </w:rPr>
        <w:t xml:space="preserve"> The probability of changing some line of codes when Stress testing is 25%. The cost of changing some functions is measured in cost of rebuilding it estimated at 25,000 L.E.:</w:t>
      </w:r>
    </w:p>
    <w:p w:rsidRPr="006A535D" w:rsidR="00CA4D68" w:rsidP="00321CD5" w:rsidRDefault="00CA4D68" w14:paraId="3AFB523F" w14:textId="77777777">
      <w:pPr>
        <w:pStyle w:val="ListParagraph"/>
        <w:spacing w:line="360" w:lineRule="auto"/>
        <w:rPr>
          <w:rFonts w:asciiTheme="majorBidi" w:hAnsiTheme="majorBidi" w:cstheme="majorBidi"/>
          <w:sz w:val="24"/>
          <w:szCs w:val="24"/>
        </w:rPr>
      </w:pPr>
    </w:p>
    <w:p w:rsidRPr="006A535D" w:rsidR="00CA4D68" w:rsidP="00321CD5" w:rsidRDefault="00CA4D68" w14:paraId="568F1D6B" w14:textId="77777777">
      <w:pPr>
        <w:pStyle w:val="ListParagraph"/>
        <w:spacing w:line="360" w:lineRule="auto"/>
        <w:rPr>
          <w:rFonts w:asciiTheme="majorBidi" w:hAnsiTheme="majorBidi" w:cstheme="majorBidi"/>
          <w:sz w:val="24"/>
          <w:szCs w:val="24"/>
        </w:rPr>
      </w:pPr>
      <w:r w:rsidRPr="001C2C5D">
        <w:rPr>
          <w:rFonts w:asciiTheme="majorBidi" w:hAnsiTheme="majorBidi" w:cstheme="majorBidi"/>
          <w:b/>
          <w:bCs/>
          <w:sz w:val="24"/>
          <w:szCs w:val="24"/>
        </w:rPr>
        <w:t>Risk likelihood:</w:t>
      </w:r>
      <w:r w:rsidRPr="006A535D">
        <w:rPr>
          <w:rFonts w:asciiTheme="majorBidi" w:hAnsiTheme="majorBidi" w:cstheme="majorBidi"/>
          <w:sz w:val="24"/>
          <w:szCs w:val="24"/>
        </w:rPr>
        <w:t xml:space="preserve"> Percentage of loss   25% = 0.25 Before Resolution</w:t>
      </w:r>
    </w:p>
    <w:p w:rsidRPr="006A535D" w:rsidR="00CA4D68" w:rsidP="00321CD5" w:rsidRDefault="00CA4D68" w14:paraId="4B68663D" w14:textId="77777777">
      <w:pPr>
        <w:pStyle w:val="ListParagraph"/>
        <w:spacing w:line="360" w:lineRule="auto"/>
        <w:rPr>
          <w:rFonts w:asciiTheme="majorBidi" w:hAnsiTheme="majorBidi" w:cstheme="majorBidi"/>
          <w:sz w:val="24"/>
          <w:szCs w:val="24"/>
        </w:rPr>
      </w:pPr>
      <w:r w:rsidRPr="001C2C5D">
        <w:rPr>
          <w:rFonts w:asciiTheme="majorBidi" w:hAnsiTheme="majorBidi" w:cstheme="majorBidi"/>
          <w:b/>
          <w:bCs/>
          <w:sz w:val="24"/>
          <w:szCs w:val="24"/>
        </w:rPr>
        <w:t>Risk impact:</w:t>
      </w:r>
      <w:r w:rsidRPr="006A535D">
        <w:rPr>
          <w:rFonts w:asciiTheme="majorBidi" w:hAnsiTheme="majorBidi" w:cstheme="majorBidi"/>
          <w:sz w:val="24"/>
          <w:szCs w:val="24"/>
        </w:rPr>
        <w:t xml:space="preserve"> Loss in cost</w:t>
      </w:r>
      <w:r w:rsidRPr="006A535D">
        <w:rPr>
          <w:rFonts w:asciiTheme="majorBidi" w:hAnsiTheme="majorBidi" w:cstheme="majorBidi"/>
          <w:sz w:val="24"/>
          <w:szCs w:val="24"/>
        </w:rPr>
        <w:tab/>
      </w:r>
      <w:r w:rsidRPr="006A535D">
        <w:rPr>
          <w:rFonts w:asciiTheme="majorBidi" w:hAnsiTheme="majorBidi" w:cstheme="majorBidi"/>
          <w:sz w:val="24"/>
          <w:szCs w:val="24"/>
        </w:rPr>
        <w:tab/>
      </w:r>
      <w:r w:rsidRPr="006A535D">
        <w:rPr>
          <w:rFonts w:asciiTheme="majorBidi" w:hAnsiTheme="majorBidi" w:cstheme="majorBidi"/>
          <w:sz w:val="24"/>
          <w:szCs w:val="24"/>
        </w:rPr>
        <w:t xml:space="preserve">       25,000 L.E.</w:t>
      </w:r>
    </w:p>
    <w:p w:rsidRPr="00215DCC" w:rsidR="00CA4D68" w:rsidP="00321CD5" w:rsidRDefault="00CA4D68" w14:paraId="7F27203A" w14:textId="77777777">
      <w:pPr>
        <w:pStyle w:val="ListParagraph"/>
        <w:spacing w:line="360" w:lineRule="auto"/>
        <w:rPr>
          <w:rFonts w:asciiTheme="majorBidi" w:hAnsiTheme="majorBidi" w:cstheme="majorBidi"/>
          <w:b/>
          <w:bCs/>
          <w:sz w:val="24"/>
          <w:szCs w:val="24"/>
        </w:rPr>
      </w:pPr>
      <w:r w:rsidRPr="00215DCC">
        <w:rPr>
          <w:rFonts w:asciiTheme="majorBidi" w:hAnsiTheme="majorBidi" w:cstheme="majorBidi"/>
          <w:b/>
          <w:bCs/>
          <w:sz w:val="24"/>
          <w:szCs w:val="24"/>
        </w:rPr>
        <w:t>Exposure to data loss = Risk likelihood * Risk impact</w:t>
      </w:r>
    </w:p>
    <w:p w:rsidRPr="006A535D" w:rsidR="00CA4D68" w:rsidP="00321CD5" w:rsidRDefault="00CA4D68" w14:paraId="1B0C4AC2" w14:textId="77777777">
      <w:pPr>
        <w:pStyle w:val="ListParagraph"/>
        <w:spacing w:line="360" w:lineRule="auto"/>
        <w:ind w:left="2160" w:firstLine="720"/>
        <w:rPr>
          <w:rFonts w:asciiTheme="majorBidi" w:hAnsiTheme="majorBidi" w:cstheme="majorBidi"/>
          <w:sz w:val="24"/>
          <w:szCs w:val="24"/>
        </w:rPr>
      </w:pPr>
      <w:r w:rsidRPr="006A535D">
        <w:rPr>
          <w:rFonts w:asciiTheme="majorBidi" w:hAnsiTheme="majorBidi" w:cstheme="majorBidi"/>
          <w:sz w:val="24"/>
          <w:szCs w:val="24"/>
        </w:rPr>
        <w:t>0.25 * 25,000 = 6250 L.E.</w:t>
      </w:r>
    </w:p>
    <w:p w:rsidRPr="006A535D" w:rsidR="00CA4D68" w:rsidP="00321CD5" w:rsidRDefault="00CA4D68" w14:paraId="419CA75A" w14:textId="77777777">
      <w:pPr>
        <w:pStyle w:val="ListParagraph"/>
        <w:spacing w:line="360" w:lineRule="auto"/>
        <w:rPr>
          <w:rFonts w:asciiTheme="majorBidi" w:hAnsiTheme="majorBidi" w:cstheme="majorBidi"/>
          <w:sz w:val="24"/>
          <w:szCs w:val="24"/>
        </w:rPr>
      </w:pPr>
    </w:p>
    <w:p w:rsidRPr="006A535D" w:rsidR="00CA4D68" w:rsidP="00321CD5" w:rsidRDefault="00CA4D68" w14:paraId="31CD0E59" w14:textId="77777777">
      <w:pPr>
        <w:pStyle w:val="ListParagraph"/>
        <w:spacing w:line="360" w:lineRule="auto"/>
        <w:rPr>
          <w:rFonts w:asciiTheme="majorBidi" w:hAnsiTheme="majorBidi" w:cstheme="majorBidi"/>
          <w:sz w:val="24"/>
          <w:szCs w:val="24"/>
        </w:rPr>
      </w:pPr>
      <w:r w:rsidRPr="001C2C5D">
        <w:rPr>
          <w:rFonts w:asciiTheme="majorBidi" w:hAnsiTheme="majorBidi" w:cstheme="majorBidi"/>
          <w:b/>
          <w:bCs/>
          <w:sz w:val="24"/>
          <w:szCs w:val="24"/>
        </w:rPr>
        <w:t>Contingency plan:</w:t>
      </w:r>
      <w:r w:rsidRPr="006A535D">
        <w:rPr>
          <w:rFonts w:asciiTheme="majorBidi" w:hAnsiTheme="majorBidi" w:cstheme="majorBidi"/>
          <w:sz w:val="24"/>
          <w:szCs w:val="24"/>
        </w:rPr>
        <w:t xml:space="preserve"> The solution for such risk is to test while implementing each function to reduce the risk of changing any line of codes. This reduces the risk to 6%. The impact will reduce since rebuilding will lessen. Estimated by cost 20,000 L.E.</w:t>
      </w:r>
    </w:p>
    <w:p w:rsidRPr="006A535D" w:rsidR="00CA4D68" w:rsidP="00321CD5" w:rsidRDefault="00CA4D68" w14:paraId="22AC4054" w14:textId="77777777">
      <w:pPr>
        <w:pStyle w:val="ListParagraph"/>
        <w:spacing w:line="360" w:lineRule="auto"/>
        <w:rPr>
          <w:rFonts w:asciiTheme="majorBidi" w:hAnsiTheme="majorBidi" w:cstheme="majorBidi"/>
          <w:sz w:val="24"/>
          <w:szCs w:val="24"/>
        </w:rPr>
      </w:pPr>
    </w:p>
    <w:p w:rsidRPr="006A535D" w:rsidR="00CA4D68" w:rsidP="00321CD5" w:rsidRDefault="00CA4D68" w14:paraId="452CA1BE" w14:textId="77777777">
      <w:pPr>
        <w:pStyle w:val="ListParagraph"/>
        <w:spacing w:line="360" w:lineRule="auto"/>
        <w:rPr>
          <w:rFonts w:asciiTheme="majorBidi" w:hAnsiTheme="majorBidi" w:cstheme="majorBidi"/>
          <w:sz w:val="24"/>
          <w:szCs w:val="24"/>
        </w:rPr>
      </w:pPr>
      <w:r w:rsidRPr="001C2C5D">
        <w:rPr>
          <w:rFonts w:asciiTheme="majorBidi" w:hAnsiTheme="majorBidi" w:cstheme="majorBidi"/>
          <w:b/>
          <w:bCs/>
          <w:sz w:val="24"/>
          <w:szCs w:val="24"/>
        </w:rPr>
        <w:t>Risk likelihood:</w:t>
      </w:r>
      <w:r w:rsidRPr="006A535D">
        <w:rPr>
          <w:rFonts w:asciiTheme="majorBidi" w:hAnsiTheme="majorBidi" w:cstheme="majorBidi"/>
          <w:sz w:val="24"/>
          <w:szCs w:val="24"/>
        </w:rPr>
        <w:t xml:space="preserve"> Percentage of loss   6% = 0.06 After Resolution</w:t>
      </w:r>
    </w:p>
    <w:p w:rsidRPr="006A535D" w:rsidR="00CA4D68" w:rsidP="00321CD5" w:rsidRDefault="00CA4D68" w14:paraId="5C45DDF3" w14:textId="77777777">
      <w:pPr>
        <w:pStyle w:val="ListParagraph"/>
        <w:spacing w:line="360" w:lineRule="auto"/>
        <w:rPr>
          <w:rFonts w:asciiTheme="majorBidi" w:hAnsiTheme="majorBidi" w:cstheme="majorBidi"/>
          <w:sz w:val="24"/>
          <w:szCs w:val="24"/>
        </w:rPr>
      </w:pPr>
      <w:r w:rsidRPr="001C2C5D">
        <w:rPr>
          <w:rFonts w:asciiTheme="majorBidi" w:hAnsiTheme="majorBidi" w:cstheme="majorBidi"/>
          <w:b/>
          <w:bCs/>
          <w:sz w:val="24"/>
          <w:szCs w:val="24"/>
        </w:rPr>
        <w:t>Risk impact:</w:t>
      </w:r>
      <w:r w:rsidRPr="006A535D">
        <w:rPr>
          <w:rFonts w:asciiTheme="majorBidi" w:hAnsiTheme="majorBidi" w:cstheme="majorBidi"/>
          <w:sz w:val="24"/>
          <w:szCs w:val="24"/>
        </w:rPr>
        <w:t xml:space="preserve"> Loss in cost</w:t>
      </w:r>
      <w:r w:rsidRPr="006A535D">
        <w:rPr>
          <w:rFonts w:asciiTheme="majorBidi" w:hAnsiTheme="majorBidi" w:cstheme="majorBidi"/>
          <w:sz w:val="24"/>
          <w:szCs w:val="24"/>
        </w:rPr>
        <w:tab/>
      </w:r>
      <w:r w:rsidRPr="006A535D">
        <w:rPr>
          <w:rFonts w:asciiTheme="majorBidi" w:hAnsiTheme="majorBidi" w:cstheme="majorBidi"/>
          <w:sz w:val="24"/>
          <w:szCs w:val="24"/>
        </w:rPr>
        <w:tab/>
      </w:r>
      <w:r w:rsidRPr="006A535D">
        <w:rPr>
          <w:rFonts w:asciiTheme="majorBidi" w:hAnsiTheme="majorBidi" w:cstheme="majorBidi"/>
          <w:sz w:val="24"/>
          <w:szCs w:val="24"/>
        </w:rPr>
        <w:t xml:space="preserve">       20,000 L.E.</w:t>
      </w:r>
    </w:p>
    <w:p w:rsidRPr="00215DCC" w:rsidR="00CA4D68" w:rsidP="00321CD5" w:rsidRDefault="00CA4D68" w14:paraId="7F608AA4" w14:textId="77777777">
      <w:pPr>
        <w:pStyle w:val="ListParagraph"/>
        <w:spacing w:line="360" w:lineRule="auto"/>
        <w:rPr>
          <w:rFonts w:asciiTheme="majorBidi" w:hAnsiTheme="majorBidi" w:cstheme="majorBidi"/>
          <w:b/>
          <w:bCs/>
          <w:sz w:val="24"/>
          <w:szCs w:val="24"/>
        </w:rPr>
      </w:pPr>
      <w:r w:rsidRPr="00215DCC">
        <w:rPr>
          <w:rFonts w:asciiTheme="majorBidi" w:hAnsiTheme="majorBidi" w:cstheme="majorBidi"/>
          <w:b/>
          <w:bCs/>
          <w:sz w:val="24"/>
          <w:szCs w:val="24"/>
        </w:rPr>
        <w:t>Exposure to data loss = Risk likelihood * Risk impact</w:t>
      </w:r>
    </w:p>
    <w:p w:rsidRPr="006A535D" w:rsidR="00CA4D68" w:rsidP="00321CD5" w:rsidRDefault="00CA4D68" w14:paraId="35B3ADD7" w14:textId="77777777">
      <w:pPr>
        <w:pStyle w:val="ListParagraph"/>
        <w:spacing w:line="360" w:lineRule="auto"/>
        <w:ind w:left="2160" w:firstLine="720"/>
        <w:rPr>
          <w:rFonts w:asciiTheme="majorBidi" w:hAnsiTheme="majorBidi" w:cstheme="majorBidi"/>
          <w:sz w:val="24"/>
          <w:szCs w:val="24"/>
        </w:rPr>
      </w:pPr>
      <w:r w:rsidRPr="006A535D">
        <w:rPr>
          <w:rFonts w:asciiTheme="majorBidi" w:hAnsiTheme="majorBidi" w:cstheme="majorBidi"/>
          <w:sz w:val="24"/>
          <w:szCs w:val="24"/>
        </w:rPr>
        <w:t>0.06 * 20,000 = 1200 L.E.</w:t>
      </w:r>
    </w:p>
    <w:p w:rsidRPr="006A535D" w:rsidR="00CA4D68" w:rsidP="00321CD5" w:rsidRDefault="00CA4D68" w14:paraId="4920D91C" w14:textId="77777777">
      <w:pPr>
        <w:pStyle w:val="ListParagraph"/>
        <w:spacing w:line="360" w:lineRule="auto"/>
        <w:rPr>
          <w:rFonts w:asciiTheme="majorBidi" w:hAnsiTheme="majorBidi" w:cstheme="majorBidi"/>
          <w:sz w:val="24"/>
          <w:szCs w:val="24"/>
        </w:rPr>
      </w:pPr>
    </w:p>
    <w:p w:rsidRPr="006A535D" w:rsidR="00CA4D68" w:rsidP="00321CD5" w:rsidRDefault="00CA4D68" w14:paraId="0C35F65E" w14:textId="77777777">
      <w:pPr>
        <w:spacing w:line="360" w:lineRule="auto"/>
        <w:ind w:firstLine="720"/>
        <w:rPr>
          <w:rFonts w:asciiTheme="majorBidi" w:hAnsiTheme="majorBidi" w:cstheme="majorBidi"/>
          <w:sz w:val="24"/>
          <w:szCs w:val="24"/>
        </w:rPr>
      </w:pPr>
      <w:r w:rsidRPr="00215DCC">
        <w:rPr>
          <w:rFonts w:asciiTheme="majorBidi" w:hAnsiTheme="majorBidi" w:cstheme="majorBidi"/>
          <w:b/>
          <w:bCs/>
          <w:sz w:val="24"/>
          <w:szCs w:val="24"/>
        </w:rPr>
        <w:t>Cost of Risk Reduction</w:t>
      </w:r>
      <w:r w:rsidRPr="006A535D">
        <w:rPr>
          <w:rFonts w:asciiTheme="majorBidi" w:hAnsiTheme="majorBidi" w:cstheme="majorBidi"/>
          <w:sz w:val="24"/>
          <w:szCs w:val="24"/>
        </w:rPr>
        <w:t xml:space="preserve"> 2500 L.E.</w:t>
      </w:r>
    </w:p>
    <w:p w:rsidRPr="00FA56A4" w:rsidR="00CA4D68" w:rsidP="00321CD5" w:rsidRDefault="00CA4D68" w14:paraId="0D393CE8" w14:textId="77777777">
      <w:pPr>
        <w:spacing w:line="360" w:lineRule="auto"/>
        <w:ind w:left="720"/>
        <w:rPr>
          <w:rFonts w:asciiTheme="majorBidi" w:hAnsiTheme="majorBidi" w:cstheme="majorBidi"/>
          <w:b/>
          <w:bCs/>
          <w:sz w:val="24"/>
          <w:szCs w:val="24"/>
        </w:rPr>
      </w:pPr>
      <w:r w:rsidRPr="00FA56A4">
        <w:rPr>
          <w:rFonts w:asciiTheme="majorBidi" w:hAnsiTheme="majorBidi" w:cstheme="majorBidi"/>
          <w:b/>
          <w:bCs/>
          <w:sz w:val="24"/>
          <w:szCs w:val="24"/>
        </w:rPr>
        <w:lastRenderedPageBreak/>
        <w:t>Risk Reduction Leverage = (Risk Exposure Before – Risk Exposure After) / Cost of Risk Reduction</w:t>
      </w:r>
    </w:p>
    <w:p w:rsidRPr="006A535D" w:rsidR="00CA4D68" w:rsidP="00321CD5" w:rsidRDefault="00CA4D68" w14:paraId="67E25211" w14:textId="77777777">
      <w:pPr>
        <w:spacing w:line="360" w:lineRule="auto"/>
        <w:ind w:firstLine="720"/>
        <w:rPr>
          <w:rFonts w:asciiTheme="majorBidi" w:hAnsiTheme="majorBidi" w:cstheme="majorBidi"/>
          <w:sz w:val="24"/>
          <w:szCs w:val="24"/>
        </w:rPr>
      </w:pPr>
      <w:r w:rsidRPr="006A535D">
        <w:rPr>
          <w:rFonts w:asciiTheme="majorBidi" w:hAnsiTheme="majorBidi" w:cstheme="majorBidi"/>
          <w:sz w:val="24"/>
          <w:szCs w:val="24"/>
        </w:rPr>
        <w:t>= (6250 – 1200) / 2500 =2.02</w:t>
      </w:r>
    </w:p>
    <w:p w:rsidR="00CA4D68" w:rsidP="00321CD5" w:rsidRDefault="00CA4D68" w14:paraId="70734272" w14:textId="77777777">
      <w:pPr>
        <w:ind w:left="720" w:firstLine="720"/>
        <w:rPr>
          <w:b/>
          <w:bCs/>
        </w:rPr>
      </w:pPr>
    </w:p>
    <w:p w:rsidR="00CA4D68" w:rsidP="00321CD5" w:rsidRDefault="00CA4D68" w14:paraId="10C8FB50" w14:textId="77777777">
      <w:pPr>
        <w:ind w:left="720" w:firstLine="720"/>
        <w:rPr>
          <w:b/>
          <w:bCs/>
        </w:rPr>
      </w:pPr>
    </w:p>
    <w:p w:rsidRPr="001C2C5D" w:rsidR="00CA4D68" w:rsidP="002540CC" w:rsidRDefault="00CA4D68" w14:paraId="07BF12BD" w14:textId="77777777">
      <w:pPr>
        <w:rPr>
          <w:b/>
          <w:bCs/>
        </w:rPr>
      </w:pPr>
    </w:p>
    <w:p w:rsidR="00CA4D68" w:rsidP="007A39FC" w:rsidRDefault="00CA4D68" w14:paraId="483EA3C4" w14:textId="77777777">
      <w:pPr>
        <w:pStyle w:val="ListParagraph"/>
        <w:numPr>
          <w:ilvl w:val="0"/>
          <w:numId w:val="52"/>
        </w:numPr>
        <w:spacing w:after="160" w:line="259" w:lineRule="auto"/>
        <w:ind w:left="360"/>
        <w:rPr>
          <w:rFonts w:asciiTheme="majorBidi" w:hAnsiTheme="majorBidi" w:cstheme="majorBidi"/>
          <w:b/>
          <w:bCs/>
          <w:sz w:val="26"/>
          <w:szCs w:val="26"/>
        </w:rPr>
      </w:pPr>
      <w:r w:rsidRPr="001C2C5D">
        <w:rPr>
          <w:rFonts w:asciiTheme="majorBidi" w:hAnsiTheme="majorBidi" w:cstheme="majorBidi"/>
          <w:b/>
          <w:bCs/>
          <w:sz w:val="26"/>
          <w:szCs w:val="26"/>
        </w:rPr>
        <w:t>Calculating Execution test cases:</w:t>
      </w:r>
    </w:p>
    <w:p w:rsidRPr="001C2C5D" w:rsidR="00CA4D68" w:rsidP="007A39FC" w:rsidRDefault="00CA4D68" w14:paraId="261D7E81" w14:textId="77777777">
      <w:pPr>
        <w:pStyle w:val="ListParagraph"/>
        <w:ind w:left="360"/>
        <w:rPr>
          <w:rFonts w:asciiTheme="majorBidi" w:hAnsiTheme="majorBidi" w:cstheme="majorBidi"/>
          <w:b/>
          <w:bCs/>
          <w:sz w:val="26"/>
          <w:szCs w:val="26"/>
        </w:rPr>
      </w:pPr>
    </w:p>
    <w:p w:rsidRPr="002A64F1" w:rsidR="00CA4D68" w:rsidP="007A39FC" w:rsidRDefault="00CA4D68" w14:paraId="548AEEB5" w14:textId="77777777">
      <w:pPr>
        <w:spacing w:line="360" w:lineRule="auto"/>
        <w:ind w:left="360"/>
        <w:rPr>
          <w:rFonts w:asciiTheme="majorBidi" w:hAnsiTheme="majorBidi" w:cstheme="majorBidi"/>
          <w:sz w:val="24"/>
          <w:szCs w:val="24"/>
        </w:rPr>
      </w:pPr>
      <w:r w:rsidRPr="00FA56A4">
        <w:rPr>
          <w:rFonts w:asciiTheme="majorBidi" w:hAnsiTheme="majorBidi" w:cstheme="majorBidi"/>
          <w:b/>
          <w:bCs/>
          <w:sz w:val="24"/>
          <w:szCs w:val="24"/>
        </w:rPr>
        <w:t>Risk Identification:</w:t>
      </w:r>
      <w:r w:rsidRPr="002A64F1">
        <w:rPr>
          <w:rFonts w:asciiTheme="majorBidi" w:hAnsiTheme="majorBidi" w:cstheme="majorBidi"/>
          <w:sz w:val="24"/>
          <w:szCs w:val="24"/>
        </w:rPr>
        <w:t xml:space="preserve"> The probability of </w:t>
      </w:r>
      <w:r>
        <w:rPr>
          <w:rFonts w:asciiTheme="majorBidi" w:hAnsiTheme="majorBidi" w:cstheme="majorBidi"/>
          <w:sz w:val="24"/>
          <w:szCs w:val="24"/>
        </w:rPr>
        <w:t xml:space="preserve">confusion happening in calculating the number of test cases </w:t>
      </w:r>
      <w:r w:rsidRPr="002A64F1">
        <w:rPr>
          <w:rFonts w:asciiTheme="majorBidi" w:hAnsiTheme="majorBidi" w:cstheme="majorBidi"/>
          <w:sz w:val="24"/>
          <w:szCs w:val="24"/>
        </w:rPr>
        <w:t xml:space="preserve">is </w:t>
      </w:r>
      <w:r>
        <w:rPr>
          <w:rFonts w:asciiTheme="majorBidi" w:hAnsiTheme="majorBidi" w:cstheme="majorBidi"/>
          <w:sz w:val="24"/>
          <w:szCs w:val="24"/>
        </w:rPr>
        <w:t>6</w:t>
      </w:r>
      <w:r w:rsidRPr="002A64F1">
        <w:rPr>
          <w:rFonts w:asciiTheme="majorBidi" w:hAnsiTheme="majorBidi" w:cstheme="majorBidi"/>
          <w:sz w:val="24"/>
          <w:szCs w:val="24"/>
        </w:rPr>
        <w:t xml:space="preserve">%. The </w:t>
      </w:r>
      <w:r>
        <w:rPr>
          <w:rFonts w:asciiTheme="majorBidi" w:hAnsiTheme="majorBidi" w:cstheme="majorBidi"/>
          <w:sz w:val="24"/>
          <w:szCs w:val="24"/>
        </w:rPr>
        <w:t xml:space="preserve">impact will be calculated in cost, the confusion is </w:t>
      </w:r>
      <w:r w:rsidRPr="002A64F1">
        <w:rPr>
          <w:rFonts w:asciiTheme="majorBidi" w:hAnsiTheme="majorBidi" w:cstheme="majorBidi"/>
          <w:sz w:val="24"/>
          <w:szCs w:val="24"/>
        </w:rPr>
        <w:t xml:space="preserve">estimated at </w:t>
      </w:r>
      <w:r>
        <w:rPr>
          <w:rFonts w:asciiTheme="majorBidi" w:hAnsiTheme="majorBidi" w:cstheme="majorBidi"/>
          <w:sz w:val="24"/>
          <w:szCs w:val="24"/>
        </w:rPr>
        <w:t>9</w:t>
      </w:r>
      <w:r w:rsidRPr="002A64F1">
        <w:rPr>
          <w:rFonts w:asciiTheme="majorBidi" w:hAnsiTheme="majorBidi" w:cstheme="majorBidi"/>
          <w:sz w:val="24"/>
          <w:szCs w:val="24"/>
        </w:rPr>
        <w:t>,</w:t>
      </w:r>
      <w:r>
        <w:rPr>
          <w:rFonts w:asciiTheme="majorBidi" w:hAnsiTheme="majorBidi" w:cstheme="majorBidi"/>
          <w:sz w:val="24"/>
          <w:szCs w:val="24"/>
        </w:rPr>
        <w:t>3</w:t>
      </w:r>
      <w:r w:rsidRPr="002A64F1">
        <w:rPr>
          <w:rFonts w:asciiTheme="majorBidi" w:hAnsiTheme="majorBidi" w:cstheme="majorBidi"/>
          <w:sz w:val="24"/>
          <w:szCs w:val="24"/>
        </w:rPr>
        <w:t>00 L.E.:</w:t>
      </w:r>
    </w:p>
    <w:p w:rsidRPr="002A64F1" w:rsidR="00CA4D68" w:rsidP="007A39FC" w:rsidRDefault="00CA4D68" w14:paraId="70F47968" w14:textId="77777777">
      <w:pPr>
        <w:spacing w:line="360" w:lineRule="auto"/>
        <w:ind w:left="360"/>
        <w:rPr>
          <w:rFonts w:asciiTheme="majorBidi" w:hAnsiTheme="majorBidi" w:cstheme="majorBidi"/>
          <w:sz w:val="24"/>
          <w:szCs w:val="24"/>
        </w:rPr>
      </w:pPr>
      <w:r w:rsidRPr="00215DCC">
        <w:rPr>
          <w:rFonts w:asciiTheme="majorBidi" w:hAnsiTheme="majorBidi" w:cstheme="majorBidi"/>
          <w:b/>
          <w:bCs/>
          <w:sz w:val="24"/>
          <w:szCs w:val="24"/>
        </w:rPr>
        <w:t>Risk likelihood:</w:t>
      </w:r>
      <w:r w:rsidRPr="002A64F1">
        <w:rPr>
          <w:rFonts w:asciiTheme="majorBidi" w:hAnsiTheme="majorBidi" w:cstheme="majorBidi"/>
          <w:sz w:val="24"/>
          <w:szCs w:val="24"/>
        </w:rPr>
        <w:t xml:space="preserve"> Percentage of loss   </w:t>
      </w:r>
      <w:r>
        <w:rPr>
          <w:rFonts w:asciiTheme="majorBidi" w:hAnsiTheme="majorBidi" w:cstheme="majorBidi"/>
          <w:sz w:val="24"/>
          <w:szCs w:val="24"/>
        </w:rPr>
        <w:t>6</w:t>
      </w:r>
      <w:r w:rsidRPr="002A64F1">
        <w:rPr>
          <w:rFonts w:asciiTheme="majorBidi" w:hAnsiTheme="majorBidi" w:cstheme="majorBidi"/>
          <w:sz w:val="24"/>
          <w:szCs w:val="24"/>
        </w:rPr>
        <w:t>% = 0.</w:t>
      </w:r>
      <w:r>
        <w:rPr>
          <w:rFonts w:asciiTheme="majorBidi" w:hAnsiTheme="majorBidi" w:cstheme="majorBidi"/>
          <w:sz w:val="24"/>
          <w:szCs w:val="24"/>
        </w:rPr>
        <w:t>06</w:t>
      </w:r>
      <w:r w:rsidRPr="002A64F1">
        <w:rPr>
          <w:rFonts w:asciiTheme="majorBidi" w:hAnsiTheme="majorBidi" w:cstheme="majorBidi"/>
          <w:sz w:val="24"/>
          <w:szCs w:val="24"/>
        </w:rPr>
        <w:t xml:space="preserve"> Before Resolution</w:t>
      </w:r>
    </w:p>
    <w:p w:rsidRPr="002A64F1" w:rsidR="00CA4D68" w:rsidP="007A39FC" w:rsidRDefault="00CA4D68" w14:paraId="6DE27AF2" w14:textId="77777777">
      <w:pPr>
        <w:spacing w:line="360" w:lineRule="auto"/>
        <w:ind w:left="360"/>
        <w:rPr>
          <w:rFonts w:asciiTheme="majorBidi" w:hAnsiTheme="majorBidi" w:cstheme="majorBidi"/>
          <w:sz w:val="24"/>
          <w:szCs w:val="24"/>
        </w:rPr>
      </w:pPr>
      <w:r w:rsidRPr="00215DCC">
        <w:rPr>
          <w:rFonts w:asciiTheme="majorBidi" w:hAnsiTheme="majorBidi" w:cstheme="majorBidi"/>
          <w:b/>
          <w:bCs/>
          <w:sz w:val="24"/>
          <w:szCs w:val="24"/>
        </w:rPr>
        <w:t>Risk impact:</w:t>
      </w:r>
      <w:r w:rsidRPr="002A64F1">
        <w:rPr>
          <w:rFonts w:asciiTheme="majorBidi" w:hAnsiTheme="majorBidi" w:cstheme="majorBidi"/>
          <w:sz w:val="24"/>
          <w:szCs w:val="24"/>
        </w:rPr>
        <w:t xml:space="preserve"> Loss in cost</w:t>
      </w:r>
      <w:r>
        <w:rPr>
          <w:rFonts w:asciiTheme="majorBidi" w:hAnsiTheme="majorBidi" w:cstheme="majorBidi"/>
          <w:sz w:val="24"/>
          <w:szCs w:val="24"/>
        </w:rPr>
        <w:t xml:space="preserve">    9</w:t>
      </w:r>
      <w:r w:rsidRPr="002A64F1">
        <w:rPr>
          <w:rFonts w:asciiTheme="majorBidi" w:hAnsiTheme="majorBidi" w:cstheme="majorBidi"/>
          <w:sz w:val="24"/>
          <w:szCs w:val="24"/>
        </w:rPr>
        <w:t>,</w:t>
      </w:r>
      <w:r>
        <w:rPr>
          <w:rFonts w:asciiTheme="majorBidi" w:hAnsiTheme="majorBidi" w:cstheme="majorBidi"/>
          <w:sz w:val="24"/>
          <w:szCs w:val="24"/>
        </w:rPr>
        <w:t>3</w:t>
      </w:r>
      <w:r w:rsidRPr="002A64F1">
        <w:rPr>
          <w:rFonts w:asciiTheme="majorBidi" w:hAnsiTheme="majorBidi" w:cstheme="majorBidi"/>
          <w:sz w:val="24"/>
          <w:szCs w:val="24"/>
        </w:rPr>
        <w:t>00 L.E.</w:t>
      </w:r>
    </w:p>
    <w:p w:rsidRPr="00215DCC" w:rsidR="00CA4D68" w:rsidP="007A39FC" w:rsidRDefault="00CA4D68" w14:paraId="249392F9" w14:textId="77777777">
      <w:pPr>
        <w:spacing w:line="360" w:lineRule="auto"/>
        <w:ind w:left="360"/>
        <w:rPr>
          <w:rFonts w:asciiTheme="majorBidi" w:hAnsiTheme="majorBidi" w:cstheme="majorBidi"/>
          <w:b/>
          <w:bCs/>
          <w:sz w:val="24"/>
          <w:szCs w:val="24"/>
        </w:rPr>
      </w:pPr>
      <w:r w:rsidRPr="00215DCC">
        <w:rPr>
          <w:rFonts w:asciiTheme="majorBidi" w:hAnsiTheme="majorBidi" w:cstheme="majorBidi"/>
          <w:b/>
          <w:bCs/>
          <w:sz w:val="24"/>
          <w:szCs w:val="24"/>
        </w:rPr>
        <w:t>Exposure to data loss = Risk likelihood * Risk impact</w:t>
      </w:r>
    </w:p>
    <w:p w:rsidRPr="002A64F1" w:rsidR="00CA4D68" w:rsidP="007A39FC" w:rsidRDefault="00CA4D68" w14:paraId="4C7A1414" w14:textId="77777777">
      <w:pPr>
        <w:spacing w:line="360" w:lineRule="auto"/>
        <w:ind w:left="360"/>
        <w:rPr>
          <w:rFonts w:asciiTheme="majorBidi" w:hAnsiTheme="majorBidi" w:cstheme="majorBidi"/>
          <w:sz w:val="24"/>
          <w:szCs w:val="24"/>
        </w:rPr>
      </w:pPr>
      <w:r w:rsidRPr="002A64F1">
        <w:rPr>
          <w:rFonts w:asciiTheme="majorBidi" w:hAnsiTheme="majorBidi" w:cstheme="majorBidi"/>
          <w:sz w:val="24"/>
          <w:szCs w:val="24"/>
        </w:rPr>
        <w:t>0.</w:t>
      </w:r>
      <w:r>
        <w:rPr>
          <w:rFonts w:asciiTheme="majorBidi" w:hAnsiTheme="majorBidi" w:cstheme="majorBidi"/>
          <w:sz w:val="24"/>
          <w:szCs w:val="24"/>
        </w:rPr>
        <w:t>06</w:t>
      </w:r>
      <w:r w:rsidRPr="002A64F1">
        <w:rPr>
          <w:rFonts w:asciiTheme="majorBidi" w:hAnsiTheme="majorBidi" w:cstheme="majorBidi"/>
          <w:sz w:val="24"/>
          <w:szCs w:val="24"/>
        </w:rPr>
        <w:t xml:space="preserve"> * </w:t>
      </w:r>
      <w:r>
        <w:rPr>
          <w:rFonts w:asciiTheme="majorBidi" w:hAnsiTheme="majorBidi" w:cstheme="majorBidi"/>
          <w:sz w:val="24"/>
          <w:szCs w:val="24"/>
        </w:rPr>
        <w:t>9</w:t>
      </w:r>
      <w:r w:rsidRPr="002A64F1">
        <w:rPr>
          <w:rFonts w:asciiTheme="majorBidi" w:hAnsiTheme="majorBidi" w:cstheme="majorBidi"/>
          <w:sz w:val="24"/>
          <w:szCs w:val="24"/>
        </w:rPr>
        <w:t>,</w:t>
      </w:r>
      <w:r>
        <w:rPr>
          <w:rFonts w:asciiTheme="majorBidi" w:hAnsiTheme="majorBidi" w:cstheme="majorBidi"/>
          <w:sz w:val="24"/>
          <w:szCs w:val="24"/>
        </w:rPr>
        <w:t>3</w:t>
      </w:r>
      <w:r w:rsidRPr="002A64F1">
        <w:rPr>
          <w:rFonts w:asciiTheme="majorBidi" w:hAnsiTheme="majorBidi" w:cstheme="majorBidi"/>
          <w:sz w:val="24"/>
          <w:szCs w:val="24"/>
        </w:rPr>
        <w:t xml:space="preserve">00 = </w:t>
      </w:r>
      <w:r>
        <w:rPr>
          <w:rFonts w:asciiTheme="majorBidi" w:hAnsiTheme="majorBidi" w:cstheme="majorBidi"/>
          <w:sz w:val="24"/>
          <w:szCs w:val="24"/>
        </w:rPr>
        <w:t xml:space="preserve">558 </w:t>
      </w:r>
      <w:r w:rsidRPr="002A64F1">
        <w:rPr>
          <w:rFonts w:asciiTheme="majorBidi" w:hAnsiTheme="majorBidi" w:cstheme="majorBidi"/>
          <w:sz w:val="24"/>
          <w:szCs w:val="24"/>
        </w:rPr>
        <w:t>L.E.</w:t>
      </w:r>
    </w:p>
    <w:p w:rsidRPr="002A64F1" w:rsidR="00CA4D68" w:rsidP="007A39FC" w:rsidRDefault="00CA4D68" w14:paraId="026110E5" w14:textId="77777777">
      <w:pPr>
        <w:spacing w:line="360" w:lineRule="auto"/>
        <w:ind w:left="360"/>
        <w:rPr>
          <w:rFonts w:asciiTheme="majorBidi" w:hAnsiTheme="majorBidi" w:cstheme="majorBidi"/>
          <w:sz w:val="24"/>
          <w:szCs w:val="24"/>
        </w:rPr>
      </w:pPr>
      <w:r w:rsidRPr="00215DCC">
        <w:rPr>
          <w:rFonts w:asciiTheme="majorBidi" w:hAnsiTheme="majorBidi" w:cstheme="majorBidi"/>
          <w:b/>
          <w:bCs/>
          <w:sz w:val="24"/>
          <w:szCs w:val="24"/>
        </w:rPr>
        <w:t>Contingency plan:</w:t>
      </w:r>
      <w:r w:rsidRPr="002A64F1">
        <w:rPr>
          <w:rFonts w:asciiTheme="majorBidi" w:hAnsiTheme="majorBidi" w:cstheme="majorBidi"/>
          <w:sz w:val="24"/>
          <w:szCs w:val="24"/>
        </w:rPr>
        <w:t xml:space="preserve"> The solution for such risk is to </w:t>
      </w:r>
      <w:r>
        <w:rPr>
          <w:rFonts w:asciiTheme="majorBidi" w:hAnsiTheme="majorBidi" w:cstheme="majorBidi"/>
          <w:sz w:val="24"/>
          <w:szCs w:val="24"/>
        </w:rPr>
        <w:t>write last updated date on each test case</w:t>
      </w:r>
      <w:r w:rsidRPr="002A64F1">
        <w:rPr>
          <w:rFonts w:asciiTheme="majorBidi" w:hAnsiTheme="majorBidi" w:cstheme="majorBidi"/>
          <w:sz w:val="24"/>
          <w:szCs w:val="24"/>
        </w:rPr>
        <w:t xml:space="preserve">. This reduces the risk to </w:t>
      </w:r>
      <w:r>
        <w:rPr>
          <w:rFonts w:asciiTheme="majorBidi" w:hAnsiTheme="majorBidi" w:cstheme="majorBidi"/>
          <w:sz w:val="24"/>
          <w:szCs w:val="24"/>
        </w:rPr>
        <w:t>3</w:t>
      </w:r>
      <w:r w:rsidRPr="002A64F1">
        <w:rPr>
          <w:rFonts w:asciiTheme="majorBidi" w:hAnsiTheme="majorBidi" w:cstheme="majorBidi"/>
          <w:sz w:val="24"/>
          <w:szCs w:val="24"/>
        </w:rPr>
        <w:t xml:space="preserve">%. The </w:t>
      </w:r>
      <w:r>
        <w:rPr>
          <w:rFonts w:asciiTheme="majorBidi" w:hAnsiTheme="majorBidi" w:cstheme="majorBidi"/>
          <w:sz w:val="24"/>
          <w:szCs w:val="24"/>
        </w:rPr>
        <w:t xml:space="preserve">impact will be calculated in cost, the confusion reduced so the impact </w:t>
      </w:r>
      <w:r w:rsidRPr="002A64F1">
        <w:rPr>
          <w:rFonts w:asciiTheme="majorBidi" w:hAnsiTheme="majorBidi" w:cstheme="majorBidi"/>
          <w:sz w:val="24"/>
          <w:szCs w:val="24"/>
        </w:rPr>
        <w:t xml:space="preserve">estimated at </w:t>
      </w:r>
      <w:r>
        <w:rPr>
          <w:rFonts w:asciiTheme="majorBidi" w:hAnsiTheme="majorBidi" w:cstheme="majorBidi"/>
          <w:sz w:val="24"/>
          <w:szCs w:val="24"/>
        </w:rPr>
        <w:t>7,300</w:t>
      </w:r>
      <w:r w:rsidRPr="002A64F1">
        <w:rPr>
          <w:rFonts w:asciiTheme="majorBidi" w:hAnsiTheme="majorBidi" w:cstheme="majorBidi"/>
          <w:sz w:val="24"/>
          <w:szCs w:val="24"/>
        </w:rPr>
        <w:t xml:space="preserve"> L.E.:</w:t>
      </w:r>
    </w:p>
    <w:p w:rsidRPr="002A64F1" w:rsidR="00CA4D68" w:rsidP="007A39FC" w:rsidRDefault="00CA4D68" w14:paraId="60D1DB8F" w14:textId="77777777">
      <w:pPr>
        <w:spacing w:line="360" w:lineRule="auto"/>
        <w:ind w:left="360"/>
        <w:rPr>
          <w:rFonts w:asciiTheme="majorBidi" w:hAnsiTheme="majorBidi" w:cstheme="majorBidi"/>
          <w:sz w:val="24"/>
          <w:szCs w:val="24"/>
        </w:rPr>
      </w:pPr>
      <w:r w:rsidRPr="00215DCC">
        <w:rPr>
          <w:rFonts w:asciiTheme="majorBidi" w:hAnsiTheme="majorBidi" w:cstheme="majorBidi"/>
          <w:b/>
          <w:bCs/>
          <w:sz w:val="24"/>
          <w:szCs w:val="24"/>
        </w:rPr>
        <w:t>Risk likelihood:</w:t>
      </w:r>
      <w:r w:rsidRPr="002A64F1">
        <w:rPr>
          <w:rFonts w:asciiTheme="majorBidi" w:hAnsiTheme="majorBidi" w:cstheme="majorBidi"/>
          <w:sz w:val="24"/>
          <w:szCs w:val="24"/>
        </w:rPr>
        <w:t xml:space="preserve"> Percentage of loss   </w:t>
      </w:r>
      <w:r>
        <w:rPr>
          <w:rFonts w:asciiTheme="majorBidi" w:hAnsiTheme="majorBidi" w:cstheme="majorBidi"/>
          <w:sz w:val="24"/>
          <w:szCs w:val="24"/>
        </w:rPr>
        <w:t>3</w:t>
      </w:r>
      <w:r w:rsidRPr="002A64F1">
        <w:rPr>
          <w:rFonts w:asciiTheme="majorBidi" w:hAnsiTheme="majorBidi" w:cstheme="majorBidi"/>
          <w:sz w:val="24"/>
          <w:szCs w:val="24"/>
        </w:rPr>
        <w:t>% = 0.</w:t>
      </w:r>
      <w:r>
        <w:rPr>
          <w:rFonts w:asciiTheme="majorBidi" w:hAnsiTheme="majorBidi" w:cstheme="majorBidi"/>
          <w:sz w:val="24"/>
          <w:szCs w:val="24"/>
        </w:rPr>
        <w:t>03</w:t>
      </w:r>
      <w:r w:rsidRPr="002A64F1">
        <w:rPr>
          <w:rFonts w:asciiTheme="majorBidi" w:hAnsiTheme="majorBidi" w:cstheme="majorBidi"/>
          <w:sz w:val="24"/>
          <w:szCs w:val="24"/>
        </w:rPr>
        <w:t xml:space="preserve"> After Resolution</w:t>
      </w:r>
    </w:p>
    <w:p w:rsidRPr="002A64F1" w:rsidR="00CA4D68" w:rsidP="007A39FC" w:rsidRDefault="00CA4D68" w14:paraId="6DE0E9E5" w14:textId="77777777">
      <w:pPr>
        <w:spacing w:line="360" w:lineRule="auto"/>
        <w:ind w:left="360"/>
        <w:rPr>
          <w:rFonts w:asciiTheme="majorBidi" w:hAnsiTheme="majorBidi" w:cstheme="majorBidi"/>
          <w:sz w:val="24"/>
          <w:szCs w:val="24"/>
        </w:rPr>
      </w:pPr>
      <w:r w:rsidRPr="00215DCC">
        <w:rPr>
          <w:rFonts w:asciiTheme="majorBidi" w:hAnsiTheme="majorBidi" w:cstheme="majorBidi"/>
          <w:b/>
          <w:bCs/>
          <w:sz w:val="24"/>
          <w:szCs w:val="24"/>
        </w:rPr>
        <w:t>Risk impact:</w:t>
      </w:r>
      <w:r w:rsidRPr="002A64F1">
        <w:rPr>
          <w:rFonts w:asciiTheme="majorBidi" w:hAnsiTheme="majorBidi" w:cstheme="majorBidi"/>
          <w:sz w:val="24"/>
          <w:szCs w:val="24"/>
        </w:rPr>
        <w:t xml:space="preserve"> Loss in cost</w:t>
      </w:r>
      <w:r>
        <w:rPr>
          <w:rFonts w:asciiTheme="majorBidi" w:hAnsiTheme="majorBidi" w:cstheme="majorBidi"/>
          <w:sz w:val="24"/>
          <w:szCs w:val="24"/>
        </w:rPr>
        <w:t xml:space="preserve">    7,300</w:t>
      </w:r>
      <w:r w:rsidRPr="002A64F1">
        <w:rPr>
          <w:rFonts w:asciiTheme="majorBidi" w:hAnsiTheme="majorBidi" w:cstheme="majorBidi"/>
          <w:sz w:val="24"/>
          <w:szCs w:val="24"/>
        </w:rPr>
        <w:t xml:space="preserve"> L.E.</w:t>
      </w:r>
    </w:p>
    <w:p w:rsidRPr="00215DCC" w:rsidR="00CA4D68" w:rsidP="007A39FC" w:rsidRDefault="00CA4D68" w14:paraId="6879EB14" w14:textId="77777777">
      <w:pPr>
        <w:spacing w:line="360" w:lineRule="auto"/>
        <w:ind w:left="360"/>
        <w:rPr>
          <w:rFonts w:asciiTheme="majorBidi" w:hAnsiTheme="majorBidi" w:cstheme="majorBidi"/>
          <w:b/>
          <w:bCs/>
          <w:sz w:val="24"/>
          <w:szCs w:val="24"/>
        </w:rPr>
      </w:pPr>
      <w:r w:rsidRPr="00215DCC">
        <w:rPr>
          <w:rFonts w:asciiTheme="majorBidi" w:hAnsiTheme="majorBidi" w:cstheme="majorBidi"/>
          <w:b/>
          <w:bCs/>
          <w:sz w:val="24"/>
          <w:szCs w:val="24"/>
        </w:rPr>
        <w:t>Exposure to data loss = Risk likelihood * Risk impact</w:t>
      </w:r>
    </w:p>
    <w:p w:rsidRPr="00094426" w:rsidR="00CA4D68" w:rsidP="007A39FC" w:rsidRDefault="00CA4D68" w14:paraId="283C45E5" w14:textId="77777777">
      <w:pPr>
        <w:spacing w:line="360" w:lineRule="auto"/>
        <w:ind w:left="360"/>
        <w:rPr>
          <w:rFonts w:asciiTheme="majorBidi" w:hAnsiTheme="majorBidi" w:cstheme="majorBidi"/>
          <w:sz w:val="24"/>
          <w:szCs w:val="24"/>
        </w:rPr>
      </w:pPr>
      <w:r w:rsidRPr="00094426">
        <w:rPr>
          <w:rFonts w:asciiTheme="majorBidi" w:hAnsiTheme="majorBidi" w:cstheme="majorBidi"/>
          <w:sz w:val="24"/>
          <w:szCs w:val="24"/>
        </w:rPr>
        <w:t>0.0</w:t>
      </w:r>
      <w:r>
        <w:rPr>
          <w:rFonts w:asciiTheme="majorBidi" w:hAnsiTheme="majorBidi" w:cstheme="majorBidi"/>
          <w:sz w:val="24"/>
          <w:szCs w:val="24"/>
        </w:rPr>
        <w:t>3</w:t>
      </w:r>
      <w:r w:rsidRPr="00094426">
        <w:rPr>
          <w:rFonts w:asciiTheme="majorBidi" w:hAnsiTheme="majorBidi" w:cstheme="majorBidi"/>
          <w:sz w:val="24"/>
          <w:szCs w:val="24"/>
        </w:rPr>
        <w:t xml:space="preserve"> * </w:t>
      </w:r>
      <w:r>
        <w:rPr>
          <w:rFonts w:asciiTheme="majorBidi" w:hAnsiTheme="majorBidi" w:cstheme="majorBidi"/>
          <w:sz w:val="24"/>
          <w:szCs w:val="24"/>
        </w:rPr>
        <w:t>7,300</w:t>
      </w:r>
      <w:r w:rsidRPr="002A64F1">
        <w:rPr>
          <w:rFonts w:asciiTheme="majorBidi" w:hAnsiTheme="majorBidi" w:cstheme="majorBidi"/>
          <w:sz w:val="24"/>
          <w:szCs w:val="24"/>
        </w:rPr>
        <w:t xml:space="preserve"> </w:t>
      </w:r>
      <w:r w:rsidRPr="00094426">
        <w:rPr>
          <w:rFonts w:asciiTheme="majorBidi" w:hAnsiTheme="majorBidi" w:cstheme="majorBidi"/>
          <w:sz w:val="24"/>
          <w:szCs w:val="24"/>
        </w:rPr>
        <w:t xml:space="preserve">= </w:t>
      </w:r>
      <w:r>
        <w:rPr>
          <w:rFonts w:asciiTheme="majorBidi" w:hAnsiTheme="majorBidi" w:cstheme="majorBidi"/>
          <w:sz w:val="24"/>
          <w:szCs w:val="24"/>
        </w:rPr>
        <w:t xml:space="preserve">219 </w:t>
      </w:r>
      <w:r w:rsidRPr="00094426">
        <w:rPr>
          <w:rFonts w:asciiTheme="majorBidi" w:hAnsiTheme="majorBidi" w:cstheme="majorBidi"/>
          <w:sz w:val="24"/>
          <w:szCs w:val="24"/>
        </w:rPr>
        <w:t>L.E.</w:t>
      </w:r>
    </w:p>
    <w:p w:rsidRPr="00094426" w:rsidR="00CA4D68" w:rsidP="007A39FC" w:rsidRDefault="00CA4D68" w14:paraId="2B521DB0" w14:textId="77777777">
      <w:pPr>
        <w:spacing w:line="360" w:lineRule="auto"/>
        <w:ind w:left="360"/>
        <w:rPr>
          <w:rFonts w:asciiTheme="majorBidi" w:hAnsiTheme="majorBidi" w:cstheme="majorBidi"/>
          <w:sz w:val="24"/>
          <w:szCs w:val="24"/>
        </w:rPr>
      </w:pPr>
      <w:r w:rsidRPr="00215DCC">
        <w:rPr>
          <w:rFonts w:asciiTheme="majorBidi" w:hAnsiTheme="majorBidi" w:cstheme="majorBidi"/>
          <w:b/>
          <w:bCs/>
          <w:sz w:val="24"/>
          <w:szCs w:val="24"/>
        </w:rPr>
        <w:t>Cost of Risk Reduction</w:t>
      </w:r>
      <w:r w:rsidRPr="00094426">
        <w:rPr>
          <w:rFonts w:asciiTheme="majorBidi" w:hAnsiTheme="majorBidi" w:cstheme="majorBidi"/>
          <w:sz w:val="24"/>
          <w:szCs w:val="24"/>
        </w:rPr>
        <w:t xml:space="preserve"> 500 L.E.</w:t>
      </w:r>
    </w:p>
    <w:p w:rsidRPr="00FA56A4" w:rsidR="00CA4D68" w:rsidP="007A39FC" w:rsidRDefault="00CA4D68" w14:paraId="0849A4F5" w14:textId="77777777">
      <w:pPr>
        <w:spacing w:line="360" w:lineRule="auto"/>
        <w:ind w:left="360"/>
        <w:rPr>
          <w:rFonts w:asciiTheme="majorBidi" w:hAnsiTheme="majorBidi" w:cstheme="majorBidi"/>
          <w:b/>
          <w:bCs/>
          <w:sz w:val="24"/>
          <w:szCs w:val="24"/>
        </w:rPr>
      </w:pPr>
      <w:r w:rsidRPr="00FA56A4">
        <w:rPr>
          <w:rFonts w:asciiTheme="majorBidi" w:hAnsiTheme="majorBidi" w:cstheme="majorBidi"/>
          <w:b/>
          <w:bCs/>
          <w:sz w:val="24"/>
          <w:szCs w:val="24"/>
        </w:rPr>
        <w:t>Risk Reduction Leverage = (Risk Exposure Before – Risk Exposure After) / Cost of Risk Reduction</w:t>
      </w:r>
    </w:p>
    <w:p w:rsidRPr="002A64F1" w:rsidR="00CA4D68" w:rsidP="007A39FC" w:rsidRDefault="00CA4D68" w14:paraId="0C4A1171" w14:textId="77777777">
      <w:pPr>
        <w:pStyle w:val="ListParagraph"/>
        <w:spacing w:line="360" w:lineRule="auto"/>
        <w:ind w:left="1080"/>
        <w:rPr>
          <w:rFonts w:asciiTheme="majorBidi" w:hAnsiTheme="majorBidi" w:cstheme="majorBidi"/>
          <w:sz w:val="24"/>
          <w:szCs w:val="24"/>
        </w:rPr>
      </w:pPr>
      <w:r w:rsidRPr="002A64F1">
        <w:rPr>
          <w:rFonts w:asciiTheme="majorBidi" w:hAnsiTheme="majorBidi" w:cstheme="majorBidi"/>
          <w:sz w:val="24"/>
          <w:szCs w:val="24"/>
        </w:rPr>
        <w:t>= (</w:t>
      </w:r>
      <w:r>
        <w:rPr>
          <w:rFonts w:asciiTheme="majorBidi" w:hAnsiTheme="majorBidi" w:cstheme="majorBidi"/>
          <w:sz w:val="24"/>
          <w:szCs w:val="24"/>
        </w:rPr>
        <w:t>9300</w:t>
      </w:r>
      <w:r w:rsidRPr="002A64F1">
        <w:rPr>
          <w:rFonts w:asciiTheme="majorBidi" w:hAnsiTheme="majorBidi" w:cstheme="majorBidi"/>
          <w:sz w:val="24"/>
          <w:szCs w:val="24"/>
        </w:rPr>
        <w:t xml:space="preserve"> – </w:t>
      </w:r>
      <w:r>
        <w:rPr>
          <w:rFonts w:asciiTheme="majorBidi" w:hAnsiTheme="majorBidi" w:cstheme="majorBidi"/>
          <w:sz w:val="24"/>
          <w:szCs w:val="24"/>
        </w:rPr>
        <w:t>7300</w:t>
      </w:r>
      <w:r w:rsidRPr="002A64F1">
        <w:rPr>
          <w:rFonts w:asciiTheme="majorBidi" w:hAnsiTheme="majorBidi" w:cstheme="majorBidi"/>
          <w:sz w:val="24"/>
          <w:szCs w:val="24"/>
        </w:rPr>
        <w:t>) / 500 =</w:t>
      </w:r>
      <w:r>
        <w:rPr>
          <w:rFonts w:asciiTheme="majorBidi" w:hAnsiTheme="majorBidi" w:cstheme="majorBidi"/>
          <w:sz w:val="24"/>
          <w:szCs w:val="24"/>
        </w:rPr>
        <w:t xml:space="preserve"> 4</w:t>
      </w:r>
    </w:p>
    <w:p w:rsidRPr="00C70D9E" w:rsidR="007A48AA" w:rsidP="00072761" w:rsidRDefault="007A48AA" w14:paraId="17D59853" w14:textId="6344B160">
      <w:pPr>
        <w:rPr>
          <w:b/>
          <w:bCs/>
          <w:sz w:val="28"/>
          <w:szCs w:val="28"/>
        </w:rPr>
        <w:sectPr w:rsidRPr="00C70D9E" w:rsidR="007A48AA">
          <w:pgSz w:w="12240" w:h="15840"/>
          <w:pgMar w:top="1728" w:right="1440" w:bottom="1440" w:left="1440" w:header="720" w:footer="720" w:gutter="0"/>
          <w:cols w:space="720"/>
        </w:sectPr>
      </w:pPr>
    </w:p>
    <w:p w:rsidR="00BC1070" w:rsidP="00DF3837" w:rsidRDefault="00230FD0" w14:paraId="0A19C85D" w14:textId="51E61AF9">
      <w:pPr>
        <w:pStyle w:val="Heading1"/>
        <w:ind w:left="1440" w:firstLine="720"/>
        <w:jc w:val="left"/>
      </w:pPr>
      <w:bookmarkStart w:name="_Toc86516480" w:id="7"/>
      <w:r>
        <w:lastRenderedPageBreak/>
        <w:t>Sec</w:t>
      </w:r>
      <w:r w:rsidR="00BC1070">
        <w:t>TION 6.  TECHNICAL PROCESS</w:t>
      </w:r>
      <w:bookmarkEnd w:id="7"/>
      <w:r w:rsidR="00BC1070">
        <w:t xml:space="preserve"> </w:t>
      </w:r>
    </w:p>
    <w:p w:rsidR="00BC1070" w:rsidRDefault="00BC1070" w14:paraId="71FFFEAE" w14:textId="77777777"/>
    <w:p w:rsidR="00BC1070" w:rsidRDefault="00BC1070" w14:paraId="04DA3EBE" w14:textId="78269572">
      <w:pPr>
        <w:pStyle w:val="Heading2"/>
      </w:pPr>
      <w:bookmarkStart w:name="_Toc86516481" w:id="8"/>
      <w:r>
        <w:t>6.2</w:t>
      </w:r>
      <w:r>
        <w:tab/>
      </w:r>
      <w:r w:rsidRPr="00886A9A">
        <w:t>Methods, Tools and Techniques</w:t>
      </w:r>
      <w:bookmarkEnd w:id="8"/>
      <w:r>
        <w:t xml:space="preserve"> </w:t>
      </w:r>
    </w:p>
    <w:p w:rsidRPr="000A178E" w:rsidR="000A178E" w:rsidP="000A178E" w:rsidRDefault="000A178E" w14:paraId="7B403903" w14:textId="77777777"/>
    <w:p w:rsidR="000A178E" w:rsidP="000A178E" w:rsidRDefault="000A178E" w14:paraId="3B0D0836" w14:textId="4D53E6D9">
      <w:pPr>
        <w:rPr>
          <w:b/>
          <w:bCs/>
          <w:sz w:val="28"/>
          <w:szCs w:val="28"/>
          <w:u w:val="single"/>
        </w:rPr>
      </w:pPr>
      <w:r w:rsidRPr="000A178E">
        <w:rPr>
          <w:b/>
          <w:bCs/>
          <w:sz w:val="28"/>
          <w:szCs w:val="28"/>
          <w:u w:val="single"/>
        </w:rPr>
        <w:t>Methods:</w:t>
      </w:r>
    </w:p>
    <w:p w:rsidR="000A178E" w:rsidP="000A178E" w:rsidRDefault="000A178E" w14:paraId="26CBEBEC" w14:textId="69D81901">
      <w:pPr>
        <w:rPr>
          <w:b/>
          <w:bCs/>
          <w:sz w:val="28"/>
          <w:szCs w:val="28"/>
          <w:u w:val="single"/>
        </w:rPr>
      </w:pPr>
    </w:p>
    <w:p w:rsidRPr="00D43DE4" w:rsidR="000A178E" w:rsidP="000A178E" w:rsidRDefault="000A178E" w14:paraId="22443161" w14:textId="7933547A">
      <w:pPr>
        <w:rPr>
          <w:b/>
          <w:bCs/>
          <w:sz w:val="28"/>
          <w:szCs w:val="28"/>
          <w:u w:val="single"/>
        </w:rPr>
      </w:pPr>
      <w:r w:rsidRPr="00D43DE4">
        <w:rPr>
          <w:b/>
          <w:bCs/>
          <w:sz w:val="28"/>
          <w:szCs w:val="28"/>
          <w:u w:val="single"/>
        </w:rPr>
        <w:t>S</w:t>
      </w:r>
      <w:r w:rsidRPr="00D43DE4" w:rsidR="00666E69">
        <w:rPr>
          <w:b/>
          <w:bCs/>
          <w:sz w:val="28"/>
          <w:szCs w:val="28"/>
          <w:u w:val="single"/>
        </w:rPr>
        <w:t>D</w:t>
      </w:r>
      <w:r w:rsidRPr="00D43DE4">
        <w:rPr>
          <w:b/>
          <w:bCs/>
          <w:sz w:val="28"/>
          <w:szCs w:val="28"/>
          <w:u w:val="single"/>
        </w:rPr>
        <w:t>M Methodology:</w:t>
      </w:r>
    </w:p>
    <w:p w:rsidR="00E66166" w:rsidP="000A178E" w:rsidRDefault="00E66166" w14:paraId="413CB884" w14:textId="77777777">
      <w:pPr>
        <w:rPr>
          <w:b/>
          <w:bCs/>
          <w:sz w:val="28"/>
          <w:szCs w:val="28"/>
          <w:u w:val="single"/>
        </w:rPr>
      </w:pPr>
    </w:p>
    <w:p w:rsidRPr="00666E69" w:rsidR="00666E69" w:rsidP="00BA1EDF" w:rsidRDefault="00666E69" w14:paraId="763F429F" w14:textId="14F43F76">
      <w:pPr>
        <w:spacing w:line="360" w:lineRule="auto"/>
        <w:rPr>
          <w:sz w:val="26"/>
          <w:szCs w:val="26"/>
        </w:rPr>
      </w:pPr>
      <w:r>
        <w:rPr>
          <w:sz w:val="26"/>
          <w:szCs w:val="26"/>
        </w:rPr>
        <w:t xml:space="preserve">Agile </w:t>
      </w:r>
      <w:r w:rsidR="00DD5F30">
        <w:rPr>
          <w:sz w:val="26"/>
          <w:szCs w:val="26"/>
        </w:rPr>
        <w:t xml:space="preserve">development </w:t>
      </w:r>
      <w:r w:rsidR="00C4114F">
        <w:rPr>
          <w:sz w:val="26"/>
          <w:szCs w:val="26"/>
        </w:rPr>
        <w:t xml:space="preserve">is the </w:t>
      </w:r>
      <w:r w:rsidR="00515BEB">
        <w:rPr>
          <w:sz w:val="26"/>
          <w:szCs w:val="26"/>
        </w:rPr>
        <w:t>right</w:t>
      </w:r>
      <w:r w:rsidR="00C4114F">
        <w:rPr>
          <w:sz w:val="26"/>
          <w:szCs w:val="26"/>
        </w:rPr>
        <w:t xml:space="preserve"> approach </w:t>
      </w:r>
      <w:r w:rsidR="002671AE">
        <w:rPr>
          <w:sz w:val="26"/>
          <w:szCs w:val="26"/>
        </w:rPr>
        <w:t xml:space="preserve">to software development and project management that helps deliver value to </w:t>
      </w:r>
      <w:r w:rsidR="00515BEB">
        <w:rPr>
          <w:sz w:val="26"/>
          <w:szCs w:val="26"/>
        </w:rPr>
        <w:t>our</w:t>
      </w:r>
      <w:r w:rsidR="002671AE">
        <w:rPr>
          <w:sz w:val="26"/>
          <w:szCs w:val="26"/>
        </w:rPr>
        <w:t xml:space="preserve"> customers faster</w:t>
      </w:r>
      <w:r w:rsidR="00515BEB">
        <w:rPr>
          <w:sz w:val="26"/>
          <w:szCs w:val="26"/>
        </w:rPr>
        <w:t xml:space="preserve">. For our system, smart menu, sometimes we can have some changes depending on </w:t>
      </w:r>
      <w:r w:rsidR="00E66166">
        <w:rPr>
          <w:sz w:val="26"/>
          <w:szCs w:val="26"/>
        </w:rPr>
        <w:t xml:space="preserve">either </w:t>
      </w:r>
      <w:r w:rsidR="00515BEB">
        <w:rPr>
          <w:sz w:val="26"/>
          <w:szCs w:val="26"/>
        </w:rPr>
        <w:t>customers’</w:t>
      </w:r>
      <w:r w:rsidR="00AC024F">
        <w:rPr>
          <w:sz w:val="26"/>
          <w:szCs w:val="26"/>
        </w:rPr>
        <w:t xml:space="preserve"> feedback </w:t>
      </w:r>
      <w:r w:rsidR="00E66166">
        <w:rPr>
          <w:sz w:val="26"/>
          <w:szCs w:val="26"/>
        </w:rPr>
        <w:t xml:space="preserve">and rating </w:t>
      </w:r>
      <w:r w:rsidR="00AC024F">
        <w:rPr>
          <w:sz w:val="26"/>
          <w:szCs w:val="26"/>
        </w:rPr>
        <w:t xml:space="preserve">or the </w:t>
      </w:r>
      <w:r w:rsidR="00E66166">
        <w:rPr>
          <w:sz w:val="26"/>
          <w:szCs w:val="26"/>
        </w:rPr>
        <w:t xml:space="preserve">change of </w:t>
      </w:r>
      <w:r w:rsidR="00AC024F">
        <w:rPr>
          <w:sz w:val="26"/>
          <w:szCs w:val="26"/>
        </w:rPr>
        <w:t xml:space="preserve">market price </w:t>
      </w:r>
      <w:r w:rsidR="00E66166">
        <w:rPr>
          <w:sz w:val="26"/>
          <w:szCs w:val="26"/>
        </w:rPr>
        <w:t xml:space="preserve">that </w:t>
      </w:r>
      <w:r w:rsidR="00AC024F">
        <w:rPr>
          <w:sz w:val="26"/>
          <w:szCs w:val="26"/>
        </w:rPr>
        <w:t xml:space="preserve">will lead to slight changes in our system to correspond </w:t>
      </w:r>
      <w:r w:rsidR="002360AE">
        <w:rPr>
          <w:sz w:val="26"/>
          <w:szCs w:val="26"/>
        </w:rPr>
        <w:t>with the real world. Regarding these p</w:t>
      </w:r>
      <w:r w:rsidR="00B01A84">
        <w:rPr>
          <w:sz w:val="26"/>
          <w:szCs w:val="26"/>
        </w:rPr>
        <w:t>re</w:t>
      </w:r>
      <w:r w:rsidR="002360AE">
        <w:rPr>
          <w:sz w:val="26"/>
          <w:szCs w:val="26"/>
        </w:rPr>
        <w:t>vious reasons, Agile development will help in those changes to be done easily with no time wasted</w:t>
      </w:r>
      <w:r w:rsidR="00D17DAF">
        <w:rPr>
          <w:sz w:val="26"/>
          <w:szCs w:val="26"/>
        </w:rPr>
        <w:t xml:space="preserve"> and with minimal cost.</w:t>
      </w:r>
    </w:p>
    <w:p w:rsidR="000A178E" w:rsidP="000A178E" w:rsidRDefault="000A178E" w14:paraId="6F0704E3" w14:textId="517F84E1">
      <w:pPr>
        <w:rPr>
          <w:b/>
          <w:bCs/>
          <w:sz w:val="28"/>
          <w:szCs w:val="28"/>
          <w:u w:val="single"/>
        </w:rPr>
      </w:pPr>
    </w:p>
    <w:p w:rsidRPr="00D43DE4" w:rsidR="00E66166" w:rsidP="000A178E" w:rsidRDefault="00E66166" w14:paraId="24199F48" w14:textId="42747078">
      <w:pPr>
        <w:rPr>
          <w:b/>
          <w:bCs/>
          <w:sz w:val="28"/>
          <w:szCs w:val="28"/>
          <w:u w:val="single"/>
        </w:rPr>
      </w:pPr>
      <w:r w:rsidRPr="00D43DE4">
        <w:rPr>
          <w:b/>
          <w:bCs/>
          <w:sz w:val="28"/>
          <w:szCs w:val="28"/>
          <w:u w:val="single"/>
        </w:rPr>
        <w:t>SPM Methodology:</w:t>
      </w:r>
    </w:p>
    <w:p w:rsidR="00E66166" w:rsidP="000A178E" w:rsidRDefault="00E66166" w14:paraId="080B8C7B" w14:textId="3E18F8D7">
      <w:pPr>
        <w:rPr>
          <w:b/>
          <w:bCs/>
          <w:sz w:val="28"/>
          <w:szCs w:val="28"/>
          <w:u w:val="single"/>
        </w:rPr>
      </w:pPr>
    </w:p>
    <w:p w:rsidRPr="00E66166" w:rsidR="00E66166" w:rsidP="00BA1EDF" w:rsidRDefault="00E66166" w14:paraId="5F0F25BF" w14:textId="707D4575">
      <w:pPr>
        <w:spacing w:line="360" w:lineRule="auto"/>
        <w:rPr>
          <w:sz w:val="26"/>
          <w:szCs w:val="26"/>
        </w:rPr>
      </w:pPr>
      <w:r>
        <w:rPr>
          <w:sz w:val="26"/>
          <w:szCs w:val="26"/>
        </w:rPr>
        <w:t>P</w:t>
      </w:r>
      <w:r w:rsidR="00423A58">
        <w:rPr>
          <w:sz w:val="26"/>
          <w:szCs w:val="26"/>
        </w:rPr>
        <w:t xml:space="preserve">MBOK, Project Management Body </w:t>
      </w:r>
      <w:r w:rsidR="00385307">
        <w:rPr>
          <w:sz w:val="26"/>
          <w:szCs w:val="26"/>
        </w:rPr>
        <w:t>o</w:t>
      </w:r>
      <w:r w:rsidR="00423A58">
        <w:rPr>
          <w:sz w:val="26"/>
          <w:szCs w:val="26"/>
        </w:rPr>
        <w:t>f Knowledge,</w:t>
      </w:r>
      <w:r w:rsidR="00A02597">
        <w:rPr>
          <w:sz w:val="26"/>
          <w:szCs w:val="26"/>
        </w:rPr>
        <w:t xml:space="preserve"> offers testing techniques and evidence-based practices </w:t>
      </w:r>
      <w:r w:rsidR="00F76EDB">
        <w:rPr>
          <w:sz w:val="26"/>
          <w:szCs w:val="26"/>
        </w:rPr>
        <w:t>guarantee</w:t>
      </w:r>
      <w:r w:rsidR="009475A3">
        <w:rPr>
          <w:sz w:val="26"/>
          <w:szCs w:val="26"/>
        </w:rPr>
        <w:t>ing</w:t>
      </w:r>
      <w:r w:rsidR="00A02597">
        <w:rPr>
          <w:sz w:val="26"/>
          <w:szCs w:val="26"/>
        </w:rPr>
        <w:t xml:space="preserve"> what our team </w:t>
      </w:r>
      <w:r w:rsidR="009475A3">
        <w:rPr>
          <w:sz w:val="26"/>
          <w:szCs w:val="26"/>
        </w:rPr>
        <w:t>is</w:t>
      </w:r>
      <w:r w:rsidR="00F76EDB">
        <w:rPr>
          <w:sz w:val="26"/>
          <w:szCs w:val="26"/>
        </w:rPr>
        <w:t xml:space="preserve"> doing and how. In addition, it will be an accurate approach to our project management since it will eliminate all unnecessary process</w:t>
      </w:r>
      <w:r w:rsidR="003E6764">
        <w:rPr>
          <w:sz w:val="26"/>
          <w:szCs w:val="26"/>
        </w:rPr>
        <w:t>e</w:t>
      </w:r>
      <w:r w:rsidR="000B31EE">
        <w:rPr>
          <w:sz w:val="26"/>
          <w:szCs w:val="26"/>
        </w:rPr>
        <w:t>s</w:t>
      </w:r>
      <w:r w:rsidR="003E6764">
        <w:rPr>
          <w:sz w:val="26"/>
          <w:szCs w:val="26"/>
        </w:rPr>
        <w:t>. The PMBOK will enhance project manager abilities to be organized and improved.</w:t>
      </w:r>
      <w:r w:rsidR="00AB19FE">
        <w:rPr>
          <w:sz w:val="26"/>
          <w:szCs w:val="26"/>
        </w:rPr>
        <w:t xml:space="preserve"> Moreover, </w:t>
      </w:r>
      <w:r w:rsidR="009475A3">
        <w:rPr>
          <w:sz w:val="26"/>
          <w:szCs w:val="26"/>
        </w:rPr>
        <w:t xml:space="preserve">the </w:t>
      </w:r>
      <w:r w:rsidR="00AB19FE">
        <w:rPr>
          <w:sz w:val="26"/>
          <w:szCs w:val="26"/>
        </w:rPr>
        <w:t>PMBOK</w:t>
      </w:r>
      <w:r w:rsidR="00BF4EAB">
        <w:rPr>
          <w:sz w:val="26"/>
          <w:szCs w:val="26"/>
        </w:rPr>
        <w:t xml:space="preserve"> method refers to five process</w:t>
      </w:r>
      <w:r w:rsidR="00157C9D">
        <w:rPr>
          <w:sz w:val="26"/>
          <w:szCs w:val="26"/>
        </w:rPr>
        <w:t xml:space="preserve"> steps which are initiating, planning, executing, controlling, and closing and it contains many techniques that could help widen</w:t>
      </w:r>
      <w:r w:rsidR="00AC6D5F">
        <w:rPr>
          <w:sz w:val="26"/>
          <w:szCs w:val="26"/>
        </w:rPr>
        <w:t xml:space="preserve"> and improve </w:t>
      </w:r>
      <w:r w:rsidR="00867D56">
        <w:rPr>
          <w:sz w:val="26"/>
          <w:szCs w:val="26"/>
        </w:rPr>
        <w:t>our smart menu</w:t>
      </w:r>
      <w:r w:rsidR="00AC6D5F">
        <w:rPr>
          <w:sz w:val="26"/>
          <w:szCs w:val="26"/>
        </w:rPr>
        <w:t xml:space="preserve"> system</w:t>
      </w:r>
      <w:r w:rsidR="00414C18">
        <w:rPr>
          <w:sz w:val="26"/>
          <w:szCs w:val="26"/>
        </w:rPr>
        <w:t>.</w:t>
      </w:r>
    </w:p>
    <w:p w:rsidR="00C7619D" w:rsidP="000A178E" w:rsidRDefault="00C7619D" w14:paraId="386F9C62" w14:textId="197D8961"/>
    <w:p w:rsidR="003C38E8" w:rsidP="000A178E" w:rsidRDefault="003C38E8" w14:paraId="000BFD86" w14:textId="6709A264"/>
    <w:p w:rsidR="003C38E8" w:rsidP="000A178E" w:rsidRDefault="003C38E8" w14:paraId="77A7D6AE" w14:textId="7CE3BE74"/>
    <w:p w:rsidR="003C38E8" w:rsidP="000A178E" w:rsidRDefault="003C38E8" w14:paraId="480E620C" w14:textId="6AD45494"/>
    <w:p w:rsidR="003C38E8" w:rsidP="000A178E" w:rsidRDefault="003C38E8" w14:paraId="6EBD9305" w14:textId="79BE1E53"/>
    <w:p w:rsidR="003C38E8" w:rsidP="000A178E" w:rsidRDefault="003C38E8" w14:paraId="0D9E4B92" w14:textId="0CC5C56F"/>
    <w:p w:rsidR="003C38E8" w:rsidP="000A178E" w:rsidRDefault="003C38E8" w14:paraId="1A33D8F1" w14:textId="77777777"/>
    <w:p w:rsidR="00551DAD" w:rsidP="000A178E" w:rsidRDefault="00551DAD" w14:paraId="4708A957" w14:textId="77777777"/>
    <w:p w:rsidR="00C7619D" w:rsidP="000A178E" w:rsidRDefault="00C7619D" w14:paraId="253C1679" w14:textId="6469DB1D">
      <w:pPr>
        <w:rPr>
          <w:b/>
          <w:bCs/>
          <w:sz w:val="28"/>
          <w:szCs w:val="28"/>
          <w:u w:val="single"/>
        </w:rPr>
      </w:pPr>
      <w:r w:rsidRPr="00C7619D">
        <w:rPr>
          <w:b/>
          <w:bCs/>
          <w:sz w:val="28"/>
          <w:szCs w:val="28"/>
          <w:u w:val="single"/>
        </w:rPr>
        <w:lastRenderedPageBreak/>
        <w:t>Tools:</w:t>
      </w:r>
    </w:p>
    <w:p w:rsidRPr="00D43DE4" w:rsidR="0062750E" w:rsidP="000A178E" w:rsidRDefault="0062750E" w14:paraId="4C07C412" w14:textId="77777777">
      <w:pPr>
        <w:rPr>
          <w:b/>
          <w:bCs/>
          <w:sz w:val="28"/>
          <w:szCs w:val="28"/>
        </w:rPr>
      </w:pPr>
    </w:p>
    <w:p w:rsidRPr="00D43DE4" w:rsidR="00AC1E9D" w:rsidP="000A178E" w:rsidRDefault="00AC1E9D" w14:paraId="35044E1F" w14:textId="02910ECA">
      <w:pPr>
        <w:rPr>
          <w:b/>
          <w:bCs/>
          <w:sz w:val="26"/>
          <w:szCs w:val="26"/>
          <w:u w:val="single"/>
        </w:rPr>
      </w:pPr>
      <w:r w:rsidRPr="00D43DE4">
        <w:rPr>
          <w:b/>
          <w:bCs/>
          <w:sz w:val="26"/>
          <w:szCs w:val="26"/>
          <w:u w:val="single"/>
        </w:rPr>
        <w:t>Analysis Phase</w:t>
      </w:r>
      <w:r w:rsidRPr="00D43DE4" w:rsidR="000B6FD9">
        <w:rPr>
          <w:b/>
          <w:bCs/>
          <w:sz w:val="26"/>
          <w:szCs w:val="26"/>
          <w:u w:val="single"/>
        </w:rPr>
        <w:t xml:space="preserve"> Tools</w:t>
      </w:r>
      <w:r w:rsidRPr="00D43DE4">
        <w:rPr>
          <w:b/>
          <w:bCs/>
          <w:sz w:val="26"/>
          <w:szCs w:val="26"/>
          <w:u w:val="single"/>
        </w:rPr>
        <w:t>:</w:t>
      </w:r>
    </w:p>
    <w:p w:rsidRPr="000B6FD9" w:rsidR="000B6FD9" w:rsidP="004C1F43" w:rsidRDefault="00AA3A5D" w14:paraId="3B89BF94" w14:textId="69A3A31D">
      <w:pPr>
        <w:pStyle w:val="ListParagraph"/>
        <w:numPr>
          <w:ilvl w:val="0"/>
          <w:numId w:val="8"/>
        </w:numPr>
        <w:rPr>
          <w:sz w:val="26"/>
          <w:szCs w:val="26"/>
        </w:rPr>
      </w:pPr>
      <w:r>
        <w:rPr>
          <w:sz w:val="26"/>
          <w:szCs w:val="26"/>
        </w:rPr>
        <w:t xml:space="preserve">Documentation and requirements: </w:t>
      </w:r>
      <w:r w:rsidRPr="000B6FD9" w:rsidR="000B6FD9">
        <w:rPr>
          <w:sz w:val="26"/>
          <w:szCs w:val="26"/>
        </w:rPr>
        <w:t xml:space="preserve">Microsoft </w:t>
      </w:r>
      <w:r w:rsidR="00A30C95">
        <w:rPr>
          <w:sz w:val="26"/>
          <w:szCs w:val="26"/>
        </w:rPr>
        <w:t>word document</w:t>
      </w:r>
    </w:p>
    <w:p w:rsidRPr="00D43DE4" w:rsidR="000B6FD9" w:rsidP="000A178E" w:rsidRDefault="000B6FD9" w14:paraId="363D9804" w14:textId="3A8C70A2">
      <w:pPr>
        <w:rPr>
          <w:b/>
          <w:bCs/>
          <w:sz w:val="26"/>
          <w:szCs w:val="26"/>
          <w:u w:val="single"/>
        </w:rPr>
      </w:pPr>
      <w:r w:rsidRPr="00D43DE4">
        <w:rPr>
          <w:b/>
          <w:bCs/>
          <w:sz w:val="26"/>
          <w:szCs w:val="26"/>
          <w:u w:val="single"/>
        </w:rPr>
        <w:t>Design Phase Tools:</w:t>
      </w:r>
    </w:p>
    <w:p w:rsidRPr="00A30C95" w:rsidR="00A30C95" w:rsidP="004C1F43" w:rsidRDefault="00A30C95" w14:paraId="4671598E" w14:textId="085A7938">
      <w:pPr>
        <w:pStyle w:val="ListParagraph"/>
        <w:numPr>
          <w:ilvl w:val="0"/>
          <w:numId w:val="8"/>
        </w:numPr>
        <w:rPr>
          <w:sz w:val="26"/>
          <w:szCs w:val="26"/>
        </w:rPr>
      </w:pPr>
      <w:r w:rsidRPr="00A30C95">
        <w:rPr>
          <w:sz w:val="26"/>
          <w:szCs w:val="26"/>
        </w:rPr>
        <w:t>Wireframes: Canva</w:t>
      </w:r>
    </w:p>
    <w:p w:rsidRPr="00A30C95" w:rsidR="00A30C95" w:rsidP="004C1F43" w:rsidRDefault="00A30C95" w14:paraId="33AC30D3" w14:textId="50D8AD46">
      <w:pPr>
        <w:pStyle w:val="ListParagraph"/>
        <w:numPr>
          <w:ilvl w:val="0"/>
          <w:numId w:val="8"/>
        </w:numPr>
        <w:rPr>
          <w:sz w:val="26"/>
          <w:szCs w:val="26"/>
        </w:rPr>
      </w:pPr>
      <w:r w:rsidRPr="00A30C95">
        <w:rPr>
          <w:sz w:val="26"/>
          <w:szCs w:val="26"/>
        </w:rPr>
        <w:t>Class diagram, Use case diagram, Context diagram:</w:t>
      </w:r>
      <w:r w:rsidR="00551649">
        <w:rPr>
          <w:sz w:val="26"/>
          <w:szCs w:val="26"/>
        </w:rPr>
        <w:t xml:space="preserve"> draw.io</w:t>
      </w:r>
    </w:p>
    <w:p w:rsidRPr="00D43DE4" w:rsidR="000B6FD9" w:rsidP="000A178E" w:rsidRDefault="000B6FD9" w14:paraId="45AB30EA" w14:textId="63FF9D50">
      <w:pPr>
        <w:rPr>
          <w:b/>
          <w:bCs/>
          <w:sz w:val="26"/>
          <w:szCs w:val="26"/>
          <w:u w:val="single"/>
        </w:rPr>
      </w:pPr>
      <w:r w:rsidRPr="00D43DE4">
        <w:rPr>
          <w:b/>
          <w:bCs/>
          <w:sz w:val="26"/>
          <w:szCs w:val="26"/>
          <w:u w:val="single"/>
        </w:rPr>
        <w:t>Implementation Phase Tools:</w:t>
      </w:r>
    </w:p>
    <w:p w:rsidRPr="0050134B" w:rsidR="00855515" w:rsidP="000A178E" w:rsidRDefault="00855515" w14:paraId="6042F960" w14:textId="13BF29A6">
      <w:pPr>
        <w:rPr>
          <w:sz w:val="26"/>
          <w:szCs w:val="26"/>
          <w:u w:val="single"/>
        </w:rPr>
      </w:pPr>
      <w:r w:rsidRPr="0050134B">
        <w:rPr>
          <w:sz w:val="26"/>
          <w:szCs w:val="26"/>
          <w:u w:val="single"/>
        </w:rPr>
        <w:t>Frontend tools:</w:t>
      </w:r>
    </w:p>
    <w:p w:rsidR="00855515" w:rsidP="004C1F43" w:rsidRDefault="00855515" w14:paraId="27AD6E4B" w14:textId="5A9D58AA">
      <w:pPr>
        <w:pStyle w:val="ListParagraph"/>
        <w:numPr>
          <w:ilvl w:val="0"/>
          <w:numId w:val="8"/>
        </w:numPr>
        <w:rPr>
          <w:sz w:val="26"/>
          <w:szCs w:val="26"/>
        </w:rPr>
      </w:pPr>
      <w:r w:rsidRPr="00855515">
        <w:rPr>
          <w:sz w:val="26"/>
          <w:szCs w:val="26"/>
        </w:rPr>
        <w:t>Html/CSS/JavaScript code: Brackets</w:t>
      </w:r>
    </w:p>
    <w:p w:rsidRPr="0050134B" w:rsidR="00E6461C" w:rsidP="00E6461C" w:rsidRDefault="00E6461C" w14:paraId="5A349A5F" w14:textId="2138F0A4">
      <w:pPr>
        <w:rPr>
          <w:sz w:val="26"/>
          <w:szCs w:val="26"/>
          <w:u w:val="single"/>
        </w:rPr>
      </w:pPr>
      <w:r w:rsidRPr="0050134B">
        <w:rPr>
          <w:sz w:val="26"/>
          <w:szCs w:val="26"/>
          <w:u w:val="single"/>
        </w:rPr>
        <w:t>Backend tools:</w:t>
      </w:r>
    </w:p>
    <w:p w:rsidRPr="00AA3A5D" w:rsidR="00551649" w:rsidP="004C1F43" w:rsidRDefault="00551649" w14:paraId="6CCACA74" w14:textId="7CD338D8">
      <w:pPr>
        <w:pStyle w:val="ListParagraph"/>
        <w:numPr>
          <w:ilvl w:val="0"/>
          <w:numId w:val="8"/>
        </w:numPr>
        <w:rPr>
          <w:sz w:val="26"/>
          <w:szCs w:val="26"/>
        </w:rPr>
      </w:pPr>
      <w:r w:rsidRPr="00AA3A5D">
        <w:rPr>
          <w:sz w:val="26"/>
          <w:szCs w:val="26"/>
        </w:rPr>
        <w:t xml:space="preserve">Java code: </w:t>
      </w:r>
      <w:r w:rsidRPr="00AA3A5D" w:rsidR="00AA3A5D">
        <w:rPr>
          <w:sz w:val="26"/>
          <w:szCs w:val="26"/>
        </w:rPr>
        <w:t>NetBeans</w:t>
      </w:r>
      <w:r w:rsidRPr="00AA3A5D">
        <w:rPr>
          <w:sz w:val="26"/>
          <w:szCs w:val="26"/>
        </w:rPr>
        <w:t xml:space="preserve"> </w:t>
      </w:r>
    </w:p>
    <w:p w:rsidR="00551649" w:rsidP="004C1F43" w:rsidRDefault="00551649" w14:paraId="347076F6" w14:textId="6FE42544">
      <w:pPr>
        <w:pStyle w:val="ListParagraph"/>
        <w:numPr>
          <w:ilvl w:val="0"/>
          <w:numId w:val="8"/>
        </w:numPr>
        <w:rPr>
          <w:sz w:val="26"/>
          <w:szCs w:val="26"/>
        </w:rPr>
      </w:pPr>
      <w:r w:rsidRPr="00AA3A5D">
        <w:rPr>
          <w:sz w:val="26"/>
          <w:szCs w:val="26"/>
        </w:rPr>
        <w:t>SQL code: Microsoft SQL server Management studio</w:t>
      </w:r>
    </w:p>
    <w:p w:rsidRPr="000B6FD9" w:rsidR="000B6FD9" w:rsidP="000A178E" w:rsidRDefault="000B6FD9" w14:paraId="7331F36E" w14:textId="419701F6">
      <w:pPr>
        <w:rPr>
          <w:sz w:val="26"/>
          <w:szCs w:val="26"/>
          <w:u w:val="single"/>
        </w:rPr>
      </w:pPr>
      <w:r w:rsidRPr="000B6FD9">
        <w:rPr>
          <w:sz w:val="26"/>
          <w:szCs w:val="26"/>
          <w:u w:val="single"/>
        </w:rPr>
        <w:t>Testing Phase</w:t>
      </w:r>
      <w:r>
        <w:rPr>
          <w:sz w:val="26"/>
          <w:szCs w:val="26"/>
          <w:u w:val="single"/>
        </w:rPr>
        <w:t xml:space="preserve"> Tools</w:t>
      </w:r>
      <w:r w:rsidRPr="000B6FD9">
        <w:rPr>
          <w:sz w:val="26"/>
          <w:szCs w:val="26"/>
          <w:u w:val="single"/>
        </w:rPr>
        <w:t>:</w:t>
      </w:r>
    </w:p>
    <w:p w:rsidRPr="00AA3A5D" w:rsidR="00AC1E9D" w:rsidP="004C1F43" w:rsidRDefault="001B3E5A" w14:paraId="294B09C5" w14:textId="3D5CED42">
      <w:pPr>
        <w:pStyle w:val="ListParagraph"/>
        <w:numPr>
          <w:ilvl w:val="0"/>
          <w:numId w:val="8"/>
        </w:numPr>
        <w:rPr>
          <w:sz w:val="26"/>
          <w:szCs w:val="26"/>
        </w:rPr>
      </w:pPr>
      <w:r>
        <w:rPr>
          <w:sz w:val="26"/>
          <w:szCs w:val="26"/>
        </w:rPr>
        <w:t xml:space="preserve">Test </w:t>
      </w:r>
      <w:r w:rsidR="00782BFF">
        <w:rPr>
          <w:sz w:val="26"/>
          <w:szCs w:val="26"/>
        </w:rPr>
        <w:t>web application: Browser Stack</w:t>
      </w:r>
    </w:p>
    <w:p w:rsidRPr="00D43DE4" w:rsidR="00870D24" w:rsidP="00870D24" w:rsidRDefault="00870D24" w14:paraId="5953CF56" w14:textId="680C56E0">
      <w:pPr>
        <w:rPr>
          <w:b/>
          <w:bCs/>
          <w:sz w:val="28"/>
          <w:szCs w:val="28"/>
          <w:u w:val="single"/>
        </w:rPr>
      </w:pPr>
      <w:r w:rsidRPr="00D43DE4">
        <w:rPr>
          <w:b/>
          <w:bCs/>
          <w:sz w:val="28"/>
          <w:szCs w:val="28"/>
          <w:u w:val="single"/>
        </w:rPr>
        <w:t>Others:</w:t>
      </w:r>
    </w:p>
    <w:p w:rsidRPr="00B03B70" w:rsidR="00B03B70" w:rsidP="004C1F43" w:rsidRDefault="00870D24" w14:paraId="635F6947" w14:textId="5C462B5D">
      <w:pPr>
        <w:pStyle w:val="ListParagraph"/>
        <w:numPr>
          <w:ilvl w:val="0"/>
          <w:numId w:val="8"/>
        </w:numPr>
        <w:rPr>
          <w:sz w:val="26"/>
          <w:szCs w:val="26"/>
        </w:rPr>
      </w:pPr>
      <w:r>
        <w:rPr>
          <w:sz w:val="26"/>
          <w:szCs w:val="26"/>
        </w:rPr>
        <w:t>QR code generator: qrcodeMonkey</w:t>
      </w:r>
    </w:p>
    <w:p w:rsidRPr="00C7619D" w:rsidR="00533F0E" w:rsidP="000A178E" w:rsidRDefault="00533F0E" w14:paraId="02B3476E" w14:textId="77777777">
      <w:pPr>
        <w:rPr>
          <w:b/>
          <w:bCs/>
          <w:sz w:val="28"/>
          <w:szCs w:val="28"/>
          <w:u w:val="single"/>
        </w:rPr>
      </w:pPr>
    </w:p>
    <w:p w:rsidR="00C7619D" w:rsidP="000A178E" w:rsidRDefault="00C7619D" w14:paraId="7E5D1E9A" w14:textId="69075083">
      <w:pPr>
        <w:rPr>
          <w:b/>
          <w:bCs/>
          <w:sz w:val="28"/>
          <w:szCs w:val="28"/>
          <w:u w:val="single"/>
        </w:rPr>
      </w:pPr>
      <w:r w:rsidRPr="00C7619D">
        <w:rPr>
          <w:b/>
          <w:bCs/>
          <w:sz w:val="28"/>
          <w:szCs w:val="28"/>
          <w:u w:val="single"/>
        </w:rPr>
        <w:t>Techniques:</w:t>
      </w:r>
    </w:p>
    <w:p w:rsidR="00C044DF" w:rsidP="00090506" w:rsidRDefault="00896859" w14:paraId="38F01F28" w14:textId="21C2B681">
      <w:pPr>
        <w:rPr>
          <w:sz w:val="26"/>
          <w:szCs w:val="26"/>
        </w:rPr>
      </w:pPr>
      <w:r w:rsidRPr="00896859">
        <w:rPr>
          <w:sz w:val="26"/>
          <w:szCs w:val="26"/>
        </w:rPr>
        <w:t>We will be using the following languages</w:t>
      </w:r>
      <w:r w:rsidR="00E31C9E">
        <w:rPr>
          <w:sz w:val="26"/>
          <w:szCs w:val="26"/>
        </w:rPr>
        <w:t xml:space="preserve"> in our system</w:t>
      </w:r>
      <w:r w:rsidRPr="00896859">
        <w:rPr>
          <w:sz w:val="26"/>
          <w:szCs w:val="26"/>
        </w:rPr>
        <w:t>:</w:t>
      </w:r>
    </w:p>
    <w:p w:rsidRPr="00710904" w:rsidR="00CE49E4" w:rsidP="00090506" w:rsidRDefault="00CE49E4" w14:paraId="45E02763" w14:textId="2D66BF87">
      <w:pPr>
        <w:rPr>
          <w:sz w:val="26"/>
          <w:szCs w:val="26"/>
          <w:u w:val="single"/>
        </w:rPr>
      </w:pPr>
      <w:r w:rsidRPr="00710904">
        <w:rPr>
          <w:sz w:val="26"/>
          <w:szCs w:val="26"/>
          <w:u w:val="single"/>
        </w:rPr>
        <w:t xml:space="preserve">Frontend </w:t>
      </w:r>
      <w:r w:rsidRPr="00710904" w:rsidR="00D11346">
        <w:rPr>
          <w:sz w:val="26"/>
          <w:szCs w:val="26"/>
          <w:u w:val="single"/>
        </w:rPr>
        <w:t>Techniques</w:t>
      </w:r>
      <w:r w:rsidRPr="00710904">
        <w:rPr>
          <w:sz w:val="26"/>
          <w:szCs w:val="26"/>
          <w:u w:val="single"/>
        </w:rPr>
        <w:t>:</w:t>
      </w:r>
    </w:p>
    <w:p w:rsidRPr="00CE49E4" w:rsidR="00CE49E4" w:rsidP="004C1F43" w:rsidRDefault="00CE49E4" w14:paraId="0D1D9366" w14:textId="7A58A9E4">
      <w:pPr>
        <w:pStyle w:val="ListParagraph"/>
        <w:numPr>
          <w:ilvl w:val="0"/>
          <w:numId w:val="8"/>
        </w:numPr>
        <w:spacing w:line="360" w:lineRule="auto"/>
        <w:rPr>
          <w:sz w:val="26"/>
          <w:szCs w:val="26"/>
        </w:rPr>
      </w:pPr>
      <w:r w:rsidRPr="00CE49E4">
        <w:rPr>
          <w:b/>
          <w:bCs/>
          <w:sz w:val="26"/>
          <w:szCs w:val="26"/>
        </w:rPr>
        <w:t>HTML</w:t>
      </w:r>
      <w:r w:rsidRPr="00CE49E4">
        <w:rPr>
          <w:sz w:val="26"/>
          <w:szCs w:val="26"/>
        </w:rPr>
        <w:t>: It’s the fundamental coding language that creates and organizes a web content.</w:t>
      </w:r>
    </w:p>
    <w:p w:rsidRPr="00CE49E4" w:rsidR="00CE49E4" w:rsidP="004C1F43" w:rsidRDefault="00CE49E4" w14:paraId="42AC5DD6" w14:textId="6B853637">
      <w:pPr>
        <w:pStyle w:val="ListParagraph"/>
        <w:numPr>
          <w:ilvl w:val="0"/>
          <w:numId w:val="8"/>
        </w:numPr>
        <w:spacing w:line="360" w:lineRule="auto"/>
        <w:rPr>
          <w:sz w:val="26"/>
          <w:szCs w:val="26"/>
        </w:rPr>
      </w:pPr>
      <w:r w:rsidRPr="00CE49E4">
        <w:rPr>
          <w:b/>
          <w:bCs/>
          <w:sz w:val="26"/>
          <w:szCs w:val="26"/>
        </w:rPr>
        <w:t>CSS</w:t>
      </w:r>
      <w:r w:rsidRPr="00CE49E4">
        <w:rPr>
          <w:sz w:val="26"/>
          <w:szCs w:val="26"/>
        </w:rPr>
        <w:t>: It’s used to style the HTML elements of the web pages. It’s used to define layouts, colors, and fonts.</w:t>
      </w:r>
    </w:p>
    <w:p w:rsidR="008A07C1" w:rsidP="004C1F43" w:rsidRDefault="00CE49E4" w14:paraId="15D451BE" w14:textId="6F0D2B56">
      <w:pPr>
        <w:pStyle w:val="ListParagraph"/>
        <w:numPr>
          <w:ilvl w:val="0"/>
          <w:numId w:val="8"/>
        </w:numPr>
        <w:spacing w:line="360" w:lineRule="auto"/>
        <w:rPr>
          <w:sz w:val="26"/>
          <w:szCs w:val="26"/>
        </w:rPr>
      </w:pPr>
      <w:r w:rsidRPr="00CE49E4">
        <w:rPr>
          <w:b/>
          <w:bCs/>
          <w:sz w:val="26"/>
          <w:szCs w:val="26"/>
        </w:rPr>
        <w:t>JavaScript</w:t>
      </w:r>
      <w:r w:rsidRPr="00CE49E4">
        <w:rPr>
          <w:sz w:val="26"/>
          <w:szCs w:val="26"/>
        </w:rPr>
        <w:t>: It’s used to make the elements of the webpages more interactive, and make the website dynamic.</w:t>
      </w:r>
    </w:p>
    <w:p w:rsidR="000A70AD" w:rsidP="000A70AD" w:rsidRDefault="000A70AD" w14:paraId="67447E3F" w14:textId="52DFE965">
      <w:pPr>
        <w:spacing w:line="360" w:lineRule="auto"/>
        <w:rPr>
          <w:sz w:val="26"/>
          <w:szCs w:val="26"/>
        </w:rPr>
      </w:pPr>
    </w:p>
    <w:p w:rsidR="000A70AD" w:rsidP="000A70AD" w:rsidRDefault="000A70AD" w14:paraId="7309B54F" w14:textId="5DDFBA52">
      <w:pPr>
        <w:spacing w:line="360" w:lineRule="auto"/>
        <w:rPr>
          <w:sz w:val="26"/>
          <w:szCs w:val="26"/>
        </w:rPr>
      </w:pPr>
    </w:p>
    <w:p w:rsidR="003F441D" w:rsidP="000A70AD" w:rsidRDefault="003F441D" w14:paraId="6AFBD326" w14:textId="59E04034">
      <w:pPr>
        <w:spacing w:line="360" w:lineRule="auto"/>
        <w:rPr>
          <w:sz w:val="26"/>
          <w:szCs w:val="26"/>
        </w:rPr>
      </w:pPr>
    </w:p>
    <w:p w:rsidR="003F441D" w:rsidP="000A70AD" w:rsidRDefault="003F441D" w14:paraId="0B0BFE35" w14:textId="77777777">
      <w:pPr>
        <w:spacing w:line="360" w:lineRule="auto"/>
        <w:rPr>
          <w:sz w:val="26"/>
          <w:szCs w:val="26"/>
        </w:rPr>
      </w:pPr>
    </w:p>
    <w:p w:rsidRPr="000A70AD" w:rsidR="000A70AD" w:rsidP="000A70AD" w:rsidRDefault="000A70AD" w14:paraId="29BAFBF1" w14:textId="77777777">
      <w:pPr>
        <w:spacing w:line="360" w:lineRule="auto"/>
        <w:rPr>
          <w:sz w:val="26"/>
          <w:szCs w:val="26"/>
        </w:rPr>
      </w:pPr>
    </w:p>
    <w:p w:rsidRPr="00710904" w:rsidR="00090506" w:rsidP="00090506" w:rsidRDefault="00CE49E4" w14:paraId="1CC441BD" w14:textId="77777777">
      <w:pPr>
        <w:rPr>
          <w:sz w:val="26"/>
          <w:szCs w:val="26"/>
          <w:u w:val="single"/>
        </w:rPr>
      </w:pPr>
      <w:r w:rsidRPr="00710904">
        <w:rPr>
          <w:sz w:val="26"/>
          <w:szCs w:val="26"/>
          <w:u w:val="single"/>
        </w:rPr>
        <w:t xml:space="preserve">Backend </w:t>
      </w:r>
      <w:r w:rsidRPr="00710904" w:rsidR="00D11346">
        <w:rPr>
          <w:sz w:val="26"/>
          <w:szCs w:val="26"/>
          <w:u w:val="single"/>
        </w:rPr>
        <w:t>Techniques</w:t>
      </w:r>
      <w:r w:rsidRPr="00710904">
        <w:rPr>
          <w:sz w:val="26"/>
          <w:szCs w:val="26"/>
          <w:u w:val="single"/>
        </w:rPr>
        <w:t>:</w:t>
      </w:r>
    </w:p>
    <w:p w:rsidR="004F48E3" w:rsidP="004C1F43" w:rsidRDefault="001E346A" w14:paraId="5E62B5A0" w14:textId="4194764A">
      <w:pPr>
        <w:pStyle w:val="ListParagraph"/>
        <w:numPr>
          <w:ilvl w:val="0"/>
          <w:numId w:val="8"/>
        </w:numPr>
        <w:spacing w:line="360" w:lineRule="auto"/>
        <w:rPr>
          <w:sz w:val="26"/>
          <w:szCs w:val="26"/>
        </w:rPr>
      </w:pPr>
      <w:r w:rsidRPr="00896859">
        <w:rPr>
          <w:b/>
          <w:bCs/>
          <w:sz w:val="26"/>
          <w:szCs w:val="26"/>
        </w:rPr>
        <w:lastRenderedPageBreak/>
        <w:t>J</w:t>
      </w:r>
      <w:r w:rsidRPr="00896859" w:rsidR="00C87490">
        <w:rPr>
          <w:b/>
          <w:bCs/>
          <w:sz w:val="26"/>
          <w:szCs w:val="26"/>
        </w:rPr>
        <w:t>ava language</w:t>
      </w:r>
      <w:r w:rsidR="00292E9E">
        <w:rPr>
          <w:b/>
          <w:bCs/>
          <w:sz w:val="26"/>
          <w:szCs w:val="26"/>
        </w:rPr>
        <w:t>:</w:t>
      </w:r>
      <w:r w:rsidRPr="00896859" w:rsidR="00C87490">
        <w:rPr>
          <w:sz w:val="26"/>
          <w:szCs w:val="26"/>
        </w:rPr>
        <w:t xml:space="preserve"> It's used to develop desktop and mobile apps, as well as big data processing and embedded systems. It is also simple to use</w:t>
      </w:r>
      <w:r w:rsidR="004906F4">
        <w:rPr>
          <w:sz w:val="26"/>
          <w:szCs w:val="26"/>
        </w:rPr>
        <w:t xml:space="preserve"> </w:t>
      </w:r>
      <w:r w:rsidR="003B04F2">
        <w:rPr>
          <w:sz w:val="26"/>
          <w:szCs w:val="26"/>
        </w:rPr>
        <w:t xml:space="preserve">and </w:t>
      </w:r>
      <w:r w:rsidRPr="00896859">
        <w:rPr>
          <w:sz w:val="26"/>
          <w:szCs w:val="26"/>
        </w:rPr>
        <w:t xml:space="preserve">has </w:t>
      </w:r>
      <w:r w:rsidRPr="00896859" w:rsidR="00C87490">
        <w:rPr>
          <w:sz w:val="26"/>
          <w:szCs w:val="26"/>
        </w:rPr>
        <w:t>clear structure to programs and allows code to be reused.</w:t>
      </w:r>
    </w:p>
    <w:p w:rsidRPr="00410CFE" w:rsidR="00533F0E" w:rsidP="004C1F43" w:rsidRDefault="001F0DFF" w14:paraId="1262868F" w14:textId="36CCA4C9">
      <w:pPr>
        <w:pStyle w:val="ListParagraph"/>
        <w:numPr>
          <w:ilvl w:val="0"/>
          <w:numId w:val="8"/>
        </w:numPr>
        <w:spacing w:line="360" w:lineRule="auto"/>
        <w:rPr>
          <w:b/>
          <w:bCs/>
          <w:sz w:val="26"/>
          <w:szCs w:val="26"/>
        </w:rPr>
      </w:pPr>
      <w:r w:rsidRPr="001F0DFF">
        <w:rPr>
          <w:b/>
          <w:bCs/>
          <w:sz w:val="26"/>
          <w:szCs w:val="26"/>
        </w:rPr>
        <w:t>SQL</w:t>
      </w:r>
      <w:r>
        <w:rPr>
          <w:b/>
          <w:bCs/>
          <w:sz w:val="26"/>
          <w:szCs w:val="26"/>
        </w:rPr>
        <w:t xml:space="preserve">: </w:t>
      </w:r>
      <w:r>
        <w:rPr>
          <w:sz w:val="26"/>
          <w:szCs w:val="26"/>
        </w:rPr>
        <w:t>our system will need database to save al</w:t>
      </w:r>
      <w:r w:rsidR="00531827">
        <w:rPr>
          <w:sz w:val="26"/>
          <w:szCs w:val="26"/>
        </w:rPr>
        <w:t>l staffs’ information username, password, email, etc.</w:t>
      </w:r>
      <w:r w:rsidR="00AC1E9D">
        <w:rPr>
          <w:sz w:val="26"/>
          <w:szCs w:val="26"/>
        </w:rPr>
        <w:t xml:space="preserve"> and more data regarding our users.</w:t>
      </w:r>
      <w:r w:rsidR="00531827">
        <w:rPr>
          <w:sz w:val="26"/>
          <w:szCs w:val="26"/>
        </w:rPr>
        <w:t xml:space="preserve"> So, SQL language will help us develop a useful database to </w:t>
      </w:r>
      <w:r w:rsidR="002401F1">
        <w:rPr>
          <w:sz w:val="26"/>
          <w:szCs w:val="26"/>
        </w:rPr>
        <w:t>store and manage data.</w:t>
      </w:r>
    </w:p>
    <w:p w:rsidR="00A8567E" w:rsidP="005240C7" w:rsidRDefault="00BC1070" w14:paraId="7959BEED" w14:textId="0394807D">
      <w:pPr>
        <w:pStyle w:val="Heading2"/>
      </w:pPr>
      <w:bookmarkStart w:name="_Toc257388704" w:id="9"/>
      <w:bookmarkStart w:name="_Toc86516482" w:id="10"/>
      <w:r>
        <w:t>6.3</w:t>
      </w:r>
      <w:r>
        <w:tab/>
      </w:r>
      <w:r w:rsidRPr="00886A9A">
        <w:t>Project Infrastructure</w:t>
      </w:r>
      <w:bookmarkEnd w:id="9"/>
      <w:bookmarkEnd w:id="10"/>
      <w:r>
        <w:t xml:space="preserve"> </w:t>
      </w:r>
      <w:bookmarkEnd w:id="0"/>
    </w:p>
    <w:p w:rsidR="004F48E3" w:rsidP="004F48E3" w:rsidRDefault="004F48E3" w14:paraId="09B391BA" w14:textId="17569B57"/>
    <w:p w:rsidRPr="00E36157" w:rsidR="00774989" w:rsidP="00774989" w:rsidRDefault="00E36157" w14:paraId="7C579A8D" w14:textId="545F6CA5">
      <w:pPr>
        <w:spacing w:line="360" w:lineRule="auto"/>
        <w:rPr>
          <w:rFonts w:asciiTheme="majorBidi" w:hAnsiTheme="majorBidi" w:cstheme="majorBidi"/>
          <w:sz w:val="26"/>
          <w:szCs w:val="26"/>
        </w:rPr>
      </w:pPr>
      <w:r w:rsidRPr="00E36157">
        <w:rPr>
          <w:rFonts w:asciiTheme="majorBidi" w:hAnsiTheme="majorBidi" w:cstheme="majorBidi"/>
          <w:color w:val="000000"/>
          <w:sz w:val="26"/>
          <w:szCs w:val="26"/>
          <w:shd w:val="clear" w:color="auto" w:fill="FFFFFF"/>
        </w:rPr>
        <w:t>Our system will be a website since the customer will scan the QR code and it will guide it to a website, while the manager and staff will already be logged in to the website with their username and password to use the system and be connected with the customer.</w:t>
      </w:r>
    </w:p>
    <w:p w:rsidR="00F94273" w:rsidP="004F48E3" w:rsidRDefault="00F94273" w14:paraId="212BF949" w14:textId="2F071E04"/>
    <w:p w:rsidRPr="00BF03AF" w:rsidR="00AB29B2" w:rsidP="00AB29B2" w:rsidRDefault="009A4EA5" w14:paraId="7BF71E1C" w14:textId="77777777">
      <w:pPr>
        <w:rPr>
          <w:b/>
          <w:bCs/>
          <w:sz w:val="28"/>
          <w:szCs w:val="28"/>
        </w:rPr>
      </w:pPr>
      <w:r w:rsidRPr="00BF03AF">
        <w:rPr>
          <w:b/>
          <w:bCs/>
          <w:sz w:val="28"/>
          <w:szCs w:val="28"/>
        </w:rPr>
        <w:t xml:space="preserve"> </w:t>
      </w:r>
      <w:r w:rsidRPr="00BF03AF" w:rsidR="00AB29B2">
        <w:rPr>
          <w:b/>
          <w:bCs/>
          <w:sz w:val="28"/>
          <w:szCs w:val="28"/>
          <w:u w:val="single"/>
        </w:rPr>
        <w:t>User</w:t>
      </w:r>
      <w:r w:rsidRPr="00BF03AF" w:rsidR="00AB29B2">
        <w:rPr>
          <w:b/>
          <w:bCs/>
          <w:sz w:val="28"/>
          <w:szCs w:val="28"/>
        </w:rPr>
        <w:t>:</w:t>
      </w:r>
    </w:p>
    <w:p w:rsidR="00AB29B2" w:rsidP="00AB29B2" w:rsidRDefault="00AB29B2" w14:paraId="524B13A8" w14:textId="77777777"/>
    <w:p w:rsidRPr="00635F90" w:rsidR="00AB29B2" w:rsidP="00AB29B2" w:rsidRDefault="00AB29B2" w14:paraId="253DEBC6" w14:textId="077CA717">
      <w:pPr>
        <w:rPr>
          <w:sz w:val="26"/>
          <w:szCs w:val="26"/>
        </w:rPr>
      </w:pPr>
      <w:r w:rsidRPr="00635F90">
        <w:rPr>
          <w:sz w:val="26"/>
          <w:szCs w:val="26"/>
          <w:u w:val="single"/>
        </w:rPr>
        <w:t>Required system</w:t>
      </w:r>
      <w:r w:rsidRPr="00635F90">
        <w:rPr>
          <w:sz w:val="26"/>
          <w:szCs w:val="26"/>
        </w:rPr>
        <w:t xml:space="preserve">: </w:t>
      </w:r>
      <w:r w:rsidR="00EC7FB5">
        <w:rPr>
          <w:sz w:val="26"/>
          <w:szCs w:val="26"/>
        </w:rPr>
        <w:t>S</w:t>
      </w:r>
      <w:r w:rsidRPr="00635F90">
        <w:rPr>
          <w:sz w:val="26"/>
          <w:szCs w:val="26"/>
        </w:rPr>
        <w:t>mart phone with 5MP camera resolution or more</w:t>
      </w:r>
    </w:p>
    <w:p w:rsidRPr="00635F90" w:rsidR="00AB29B2" w:rsidP="00AB29B2" w:rsidRDefault="00AB29B2" w14:paraId="538AD94E" w14:textId="04D7042D">
      <w:pPr>
        <w:rPr>
          <w:sz w:val="26"/>
          <w:szCs w:val="26"/>
        </w:rPr>
      </w:pPr>
      <w:r w:rsidRPr="00635F90">
        <w:rPr>
          <w:sz w:val="26"/>
          <w:szCs w:val="26"/>
          <w:u w:val="single"/>
        </w:rPr>
        <w:t>O</w:t>
      </w:r>
      <w:r w:rsidRPr="00635F90" w:rsidR="00635F90">
        <w:rPr>
          <w:sz w:val="26"/>
          <w:szCs w:val="26"/>
          <w:u w:val="single"/>
        </w:rPr>
        <w:t xml:space="preserve">perating </w:t>
      </w:r>
      <w:r w:rsidRPr="00635F90">
        <w:rPr>
          <w:sz w:val="26"/>
          <w:szCs w:val="26"/>
          <w:u w:val="single"/>
        </w:rPr>
        <w:t>S</w:t>
      </w:r>
      <w:r w:rsidRPr="00635F90" w:rsidR="00635F90">
        <w:rPr>
          <w:sz w:val="26"/>
          <w:szCs w:val="26"/>
          <w:u w:val="single"/>
        </w:rPr>
        <w:t>ystem</w:t>
      </w:r>
      <w:r w:rsidRPr="00635F90">
        <w:rPr>
          <w:sz w:val="26"/>
          <w:szCs w:val="26"/>
        </w:rPr>
        <w:t>: Android or IOS</w:t>
      </w:r>
    </w:p>
    <w:p w:rsidR="00AB29B2" w:rsidP="00AB29B2" w:rsidRDefault="00AB29B2" w14:paraId="10BF5F07" w14:textId="5980A2A6">
      <w:pPr>
        <w:rPr>
          <w:sz w:val="26"/>
          <w:szCs w:val="26"/>
        </w:rPr>
      </w:pPr>
      <w:r w:rsidRPr="00635F90">
        <w:rPr>
          <w:sz w:val="26"/>
          <w:szCs w:val="26"/>
          <w:u w:val="single"/>
        </w:rPr>
        <w:t>Hardware</w:t>
      </w:r>
      <w:r w:rsidRPr="00635F90">
        <w:rPr>
          <w:sz w:val="26"/>
          <w:szCs w:val="26"/>
        </w:rPr>
        <w:t>:</w:t>
      </w:r>
    </w:p>
    <w:p w:rsidR="00B9795C" w:rsidP="004C1F43" w:rsidRDefault="00040A50" w14:paraId="36EC974B" w14:textId="4D25A196">
      <w:pPr>
        <w:pStyle w:val="ListParagraph"/>
        <w:numPr>
          <w:ilvl w:val="0"/>
          <w:numId w:val="8"/>
        </w:numPr>
        <w:rPr>
          <w:sz w:val="26"/>
          <w:szCs w:val="26"/>
        </w:rPr>
      </w:pPr>
      <w:r>
        <w:rPr>
          <w:sz w:val="26"/>
          <w:szCs w:val="26"/>
        </w:rPr>
        <w:t>High-definition</w:t>
      </w:r>
      <w:r w:rsidR="00B9795C">
        <w:rPr>
          <w:sz w:val="26"/>
          <w:szCs w:val="26"/>
        </w:rPr>
        <w:t xml:space="preserve"> display</w:t>
      </w:r>
    </w:p>
    <w:p w:rsidR="00B9795C" w:rsidP="004C1F43" w:rsidRDefault="00477A71" w14:paraId="23954AB9" w14:textId="38D5D079">
      <w:pPr>
        <w:pStyle w:val="ListParagraph"/>
        <w:numPr>
          <w:ilvl w:val="0"/>
          <w:numId w:val="8"/>
        </w:numPr>
        <w:rPr>
          <w:sz w:val="26"/>
          <w:szCs w:val="26"/>
        </w:rPr>
      </w:pPr>
      <w:r>
        <w:rPr>
          <w:sz w:val="26"/>
          <w:szCs w:val="26"/>
        </w:rPr>
        <w:t>4</w:t>
      </w:r>
      <w:r w:rsidR="00B9795C">
        <w:rPr>
          <w:sz w:val="26"/>
          <w:szCs w:val="26"/>
        </w:rPr>
        <w:t xml:space="preserve"> </w:t>
      </w:r>
      <w:r w:rsidR="00040A50">
        <w:rPr>
          <w:sz w:val="26"/>
          <w:szCs w:val="26"/>
        </w:rPr>
        <w:t>GB RAM or more</w:t>
      </w:r>
    </w:p>
    <w:p w:rsidRPr="00B9795C" w:rsidR="00040A50" w:rsidP="004C1F43" w:rsidRDefault="00040A50" w14:paraId="4E3E930E" w14:textId="74C89387">
      <w:pPr>
        <w:pStyle w:val="ListParagraph"/>
        <w:numPr>
          <w:ilvl w:val="0"/>
          <w:numId w:val="8"/>
        </w:numPr>
        <w:rPr>
          <w:sz w:val="26"/>
          <w:szCs w:val="26"/>
        </w:rPr>
      </w:pPr>
      <w:r>
        <w:rPr>
          <w:sz w:val="26"/>
          <w:szCs w:val="26"/>
        </w:rPr>
        <w:t>1.8 GHZ dual one processor</w:t>
      </w:r>
    </w:p>
    <w:p w:rsidRPr="00635F90" w:rsidR="00AB29B2" w:rsidP="00AB29B2" w:rsidRDefault="00EC7FB5" w14:paraId="18AD5348" w14:textId="2E469700">
      <w:pPr>
        <w:rPr>
          <w:sz w:val="26"/>
          <w:szCs w:val="26"/>
        </w:rPr>
      </w:pPr>
      <w:r w:rsidRPr="00EC7FB5">
        <w:rPr>
          <w:sz w:val="26"/>
          <w:szCs w:val="26"/>
          <w:u w:val="single"/>
        </w:rPr>
        <w:t>More requirements</w:t>
      </w:r>
      <w:r>
        <w:rPr>
          <w:sz w:val="26"/>
          <w:szCs w:val="26"/>
        </w:rPr>
        <w:t>:</w:t>
      </w:r>
      <w:r w:rsidRPr="00635F90" w:rsidR="00AB29B2">
        <w:rPr>
          <w:sz w:val="26"/>
          <w:szCs w:val="26"/>
        </w:rPr>
        <w:t xml:space="preserve"> Internet connection, QR code scanner </w:t>
      </w:r>
      <w:r w:rsidR="0049624E">
        <w:rPr>
          <w:sz w:val="26"/>
          <w:szCs w:val="26"/>
        </w:rPr>
        <w:t xml:space="preserve">app </w:t>
      </w:r>
      <w:r w:rsidRPr="00635F90" w:rsidR="00AB29B2">
        <w:rPr>
          <w:sz w:val="26"/>
          <w:szCs w:val="26"/>
        </w:rPr>
        <w:t>if the OS doesn't support scanning by the camera application.</w:t>
      </w:r>
    </w:p>
    <w:p w:rsidR="00AB29B2" w:rsidP="00AB29B2" w:rsidRDefault="00AB29B2" w14:paraId="4C60AC6D" w14:textId="77777777"/>
    <w:p w:rsidR="00635F90" w:rsidP="00AB29B2" w:rsidRDefault="00635F90" w14:paraId="58B8C288" w14:textId="77777777"/>
    <w:p w:rsidRPr="00BF03AF" w:rsidR="00AB29B2" w:rsidP="00AB29B2" w:rsidRDefault="00AB29B2" w14:paraId="240F6355" w14:textId="77777777">
      <w:pPr>
        <w:rPr>
          <w:b/>
          <w:bCs/>
        </w:rPr>
      </w:pPr>
      <w:r w:rsidRPr="00BF03AF">
        <w:rPr>
          <w:b/>
          <w:bCs/>
          <w:sz w:val="28"/>
          <w:szCs w:val="28"/>
          <w:u w:val="single"/>
        </w:rPr>
        <w:t>Developer</w:t>
      </w:r>
      <w:r w:rsidRPr="00BF03AF">
        <w:rPr>
          <w:b/>
          <w:bCs/>
        </w:rPr>
        <w:t>:</w:t>
      </w:r>
    </w:p>
    <w:p w:rsidR="00AB29B2" w:rsidP="00AB29B2" w:rsidRDefault="00AB29B2" w14:paraId="7D628553" w14:textId="77777777"/>
    <w:p w:rsidRPr="00635F90" w:rsidR="00AB29B2" w:rsidP="00AB29B2" w:rsidRDefault="00AB29B2" w14:paraId="47A1AC00" w14:textId="3AFF563C">
      <w:pPr>
        <w:rPr>
          <w:sz w:val="26"/>
          <w:szCs w:val="26"/>
        </w:rPr>
      </w:pPr>
      <w:r w:rsidRPr="00AC5D59">
        <w:rPr>
          <w:sz w:val="26"/>
          <w:szCs w:val="26"/>
          <w:u w:val="single"/>
        </w:rPr>
        <w:t>Required system</w:t>
      </w:r>
      <w:r w:rsidRPr="00635F90">
        <w:rPr>
          <w:sz w:val="26"/>
          <w:szCs w:val="26"/>
        </w:rPr>
        <w:t>: PC, Server</w:t>
      </w:r>
      <w:r w:rsidR="00341E2D">
        <w:rPr>
          <w:sz w:val="26"/>
          <w:szCs w:val="26"/>
        </w:rPr>
        <w:t>, banking system</w:t>
      </w:r>
      <w:r w:rsidR="00FB04DA">
        <w:rPr>
          <w:sz w:val="26"/>
          <w:szCs w:val="26"/>
        </w:rPr>
        <w:t>, TP-Link Router</w:t>
      </w:r>
    </w:p>
    <w:p w:rsidRPr="00635F90" w:rsidR="00AB29B2" w:rsidP="00AB29B2" w:rsidRDefault="00AB29B2" w14:paraId="205056BE" w14:textId="20007DA3">
      <w:pPr>
        <w:rPr>
          <w:sz w:val="26"/>
          <w:szCs w:val="26"/>
        </w:rPr>
      </w:pPr>
      <w:r w:rsidRPr="00AC5D59">
        <w:rPr>
          <w:sz w:val="26"/>
          <w:szCs w:val="26"/>
          <w:u w:val="single"/>
        </w:rPr>
        <w:t>O</w:t>
      </w:r>
      <w:r w:rsidRPr="00AC5D59" w:rsidR="00AC5D59">
        <w:rPr>
          <w:sz w:val="26"/>
          <w:szCs w:val="26"/>
          <w:u w:val="single"/>
        </w:rPr>
        <w:t xml:space="preserve">perating </w:t>
      </w:r>
      <w:r w:rsidRPr="00AC5D59">
        <w:rPr>
          <w:sz w:val="26"/>
          <w:szCs w:val="26"/>
          <w:u w:val="single"/>
        </w:rPr>
        <w:t>S</w:t>
      </w:r>
      <w:r w:rsidRPr="00AC5D59" w:rsidR="00AC5D59">
        <w:rPr>
          <w:sz w:val="26"/>
          <w:szCs w:val="26"/>
          <w:u w:val="single"/>
        </w:rPr>
        <w:t>ystem</w:t>
      </w:r>
      <w:r w:rsidRPr="00635F90">
        <w:rPr>
          <w:sz w:val="26"/>
          <w:szCs w:val="26"/>
        </w:rPr>
        <w:t>: Windows or macOS</w:t>
      </w:r>
    </w:p>
    <w:p w:rsidR="00F938DE" w:rsidP="00AB29B2" w:rsidRDefault="00AB29B2" w14:paraId="6F043F19" w14:textId="77777777">
      <w:pPr>
        <w:rPr>
          <w:sz w:val="26"/>
          <w:szCs w:val="26"/>
        </w:rPr>
      </w:pPr>
      <w:r w:rsidRPr="00AC5D59">
        <w:rPr>
          <w:sz w:val="26"/>
          <w:szCs w:val="26"/>
          <w:u w:val="single"/>
        </w:rPr>
        <w:t>Hardware</w:t>
      </w:r>
      <w:r w:rsidRPr="00635F90">
        <w:rPr>
          <w:sz w:val="26"/>
          <w:szCs w:val="26"/>
        </w:rPr>
        <w:t>:</w:t>
      </w:r>
      <w:r w:rsidR="00F938DE">
        <w:rPr>
          <w:sz w:val="26"/>
          <w:szCs w:val="26"/>
        </w:rPr>
        <w:t xml:space="preserve"> </w:t>
      </w:r>
    </w:p>
    <w:p w:rsidR="00F938DE" w:rsidP="004C1F43" w:rsidRDefault="00F938DE" w14:paraId="7A4E67CA" w14:textId="11D5FE12">
      <w:pPr>
        <w:pStyle w:val="ListParagraph"/>
        <w:numPr>
          <w:ilvl w:val="0"/>
          <w:numId w:val="8"/>
        </w:numPr>
        <w:rPr>
          <w:sz w:val="26"/>
          <w:szCs w:val="26"/>
        </w:rPr>
      </w:pPr>
      <w:r w:rsidRPr="00F938DE">
        <w:rPr>
          <w:sz w:val="26"/>
          <w:szCs w:val="26"/>
        </w:rPr>
        <w:t>Intel core i7</w:t>
      </w:r>
      <w:r w:rsidR="00B9795C">
        <w:rPr>
          <w:sz w:val="26"/>
          <w:szCs w:val="26"/>
        </w:rPr>
        <w:t>.</w:t>
      </w:r>
    </w:p>
    <w:p w:rsidR="00F938DE" w:rsidP="004C1F43" w:rsidRDefault="00F938DE" w14:paraId="11517B3A" w14:textId="4520AE92">
      <w:pPr>
        <w:pStyle w:val="ListParagraph"/>
        <w:numPr>
          <w:ilvl w:val="0"/>
          <w:numId w:val="8"/>
        </w:numPr>
        <w:rPr>
          <w:sz w:val="26"/>
          <w:szCs w:val="26"/>
        </w:rPr>
      </w:pPr>
      <w:r>
        <w:rPr>
          <w:sz w:val="26"/>
          <w:szCs w:val="26"/>
        </w:rPr>
        <w:t>25 MB cache memory</w:t>
      </w:r>
      <w:r w:rsidR="00B9795C">
        <w:rPr>
          <w:sz w:val="26"/>
          <w:szCs w:val="26"/>
        </w:rPr>
        <w:t>.</w:t>
      </w:r>
    </w:p>
    <w:p w:rsidR="00F938DE" w:rsidP="004C1F43" w:rsidRDefault="00F938DE" w14:paraId="0A0A20E1" w14:textId="1F9A1DE1">
      <w:pPr>
        <w:pStyle w:val="ListParagraph"/>
        <w:numPr>
          <w:ilvl w:val="0"/>
          <w:numId w:val="8"/>
        </w:numPr>
        <w:rPr>
          <w:sz w:val="26"/>
          <w:szCs w:val="26"/>
        </w:rPr>
      </w:pPr>
      <w:r>
        <w:rPr>
          <w:sz w:val="26"/>
          <w:szCs w:val="26"/>
        </w:rPr>
        <w:t>3</w:t>
      </w:r>
      <w:r w:rsidR="00F30028">
        <w:rPr>
          <w:sz w:val="26"/>
          <w:szCs w:val="26"/>
        </w:rPr>
        <w:t>2</w:t>
      </w:r>
      <w:r>
        <w:rPr>
          <w:sz w:val="26"/>
          <w:szCs w:val="26"/>
        </w:rPr>
        <w:t xml:space="preserve"> GB RAM or more</w:t>
      </w:r>
      <w:r w:rsidR="00B9795C">
        <w:rPr>
          <w:sz w:val="26"/>
          <w:szCs w:val="26"/>
        </w:rPr>
        <w:t>.</w:t>
      </w:r>
    </w:p>
    <w:p w:rsidRPr="00F938DE" w:rsidR="002A33B5" w:rsidP="004C1F43" w:rsidRDefault="00F938DE" w14:paraId="0D3D2BB1" w14:textId="1CD7ED03">
      <w:pPr>
        <w:pStyle w:val="ListParagraph"/>
        <w:numPr>
          <w:ilvl w:val="0"/>
          <w:numId w:val="8"/>
        </w:numPr>
        <w:rPr>
          <w:sz w:val="26"/>
          <w:szCs w:val="26"/>
        </w:rPr>
      </w:pPr>
      <w:r>
        <w:rPr>
          <w:sz w:val="26"/>
          <w:szCs w:val="26"/>
        </w:rPr>
        <w:t>8mps Internet connection</w:t>
      </w:r>
      <w:r w:rsidR="00B9795C">
        <w:rPr>
          <w:sz w:val="26"/>
          <w:szCs w:val="26"/>
        </w:rPr>
        <w:t>.</w:t>
      </w:r>
      <w:r w:rsidRPr="00F938DE">
        <w:rPr>
          <w:sz w:val="26"/>
          <w:szCs w:val="26"/>
        </w:rPr>
        <w:tab/>
      </w:r>
    </w:p>
    <w:sectPr w:rsidRPr="00F938DE" w:rsidR="002A33B5">
      <w:headerReference w:type="default" r:id="rId58"/>
      <w:footerReference w:type="default" r:id="rId59"/>
      <w:pgSz w:w="12240" w:h="15840" w:code="1"/>
      <w:pgMar w:top="172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E6D" w:rsidRDefault="006F7E6D" w14:paraId="65527FD1" w14:textId="77777777">
      <w:r>
        <w:separator/>
      </w:r>
    </w:p>
  </w:endnote>
  <w:endnote w:type="continuationSeparator" w:id="0">
    <w:p w:rsidR="006F7E6D" w:rsidRDefault="006F7E6D" w14:paraId="3FEF8BF3" w14:textId="77777777">
      <w:r>
        <w:continuationSeparator/>
      </w:r>
    </w:p>
  </w:endnote>
  <w:endnote w:type="continuationNotice" w:id="1">
    <w:p w:rsidR="00B66C28" w:rsidRDefault="00B66C28" w14:paraId="0E7FDF0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1070" w:rsidRDefault="00BC1070" w14:paraId="55CAF4AE" w14:textId="77777777">
    <w:pPr>
      <w:pStyle w:val="Footer"/>
    </w:pPr>
    <w:r>
      <w:rPr>
        <w:rStyle w:val="PageNumber"/>
      </w:rPr>
      <w:t>1-</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1070" w:rsidRDefault="00BC1070" w14:paraId="019BA655" w14:textId="77777777">
    <w:pPr>
      <w:pStyle w:val="Footer"/>
    </w:pPr>
    <w:r>
      <w:rPr>
        <w:rStyle w:val="PageNumber"/>
      </w:rPr>
      <w:fldChar w:fldCharType="begin"/>
    </w:r>
    <w:r>
      <w:rPr>
        <w:rStyle w:val="PageNumber"/>
      </w:rPr>
      <w:instrText xml:space="preserve"> PAGE </w:instrText>
    </w:r>
    <w:r>
      <w:rPr>
        <w:rStyle w:val="PageNumber"/>
      </w:rPr>
      <w:fldChar w:fldCharType="separate"/>
    </w:r>
    <w:r w:rsidR="0024227B">
      <w:rPr>
        <w:rStyle w:val="PageNumber"/>
        <w:noProof/>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1070" w:rsidRDefault="00BC1070" w14:paraId="5FF63521" w14:textId="3CD08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E6D" w:rsidRDefault="006F7E6D" w14:paraId="276EA4F1" w14:textId="77777777">
      <w:r>
        <w:separator/>
      </w:r>
    </w:p>
  </w:footnote>
  <w:footnote w:type="continuationSeparator" w:id="0">
    <w:p w:rsidR="006F7E6D" w:rsidRDefault="006F7E6D" w14:paraId="408E0EFF" w14:textId="77777777">
      <w:r>
        <w:continuationSeparator/>
      </w:r>
    </w:p>
  </w:footnote>
  <w:footnote w:type="continuationNotice" w:id="1">
    <w:p w:rsidR="00B66C28" w:rsidRDefault="00B66C28" w14:paraId="123E6FC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1070" w:rsidRDefault="00BC1070" w14:paraId="78DDA951" w14:textId="1E90C193">
    <w:pPr>
      <w:pStyle w:val="Header"/>
    </w:pPr>
    <w:r>
      <w:t>[[</w:t>
    </w:r>
    <w:r w:rsidR="00695F98">
      <w:t>Smart Menu Management</w:t>
    </w:r>
    <w:r>
      <w:t>]] PMP</w:t>
    </w:r>
  </w:p>
  <w:p w:rsidR="00BC1070" w:rsidRDefault="00BC1070" w14:paraId="6AB571C6" w14:textId="5E71FE29">
    <w:pPr>
      <w:pStyle w:val="Header"/>
    </w:pPr>
    <w:r>
      <w:t>[[</w:t>
    </w:r>
    <w:r w:rsidR="00695F98">
      <w:t>SMM</w:t>
    </w:r>
    <w:r>
      <w:t>]]</w:t>
    </w:r>
  </w:p>
  <w:p w:rsidR="00BC1070" w:rsidRDefault="00BC1070" w14:paraId="4DDAA1C1" w14:textId="7B1AEADD">
    <w:pPr>
      <w:pStyle w:val="Header"/>
    </w:pPr>
    <w:r>
      <w:t>[[</w:t>
    </w:r>
    <w:r w:rsidR="00695F98">
      <w:t>30/10/2021</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1070" w:rsidRDefault="00BC1070" w14:paraId="53AB594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54CD59A"/>
    <w:lvl w:ilvl="0">
      <w:start w:val="1"/>
      <w:numFmt w:val="upperLetter"/>
      <w:lvlText w:val="APPENDIX %1"/>
      <w:lvlJc w:val="left"/>
      <w:pPr>
        <w:tabs>
          <w:tab w:val="num" w:pos="1800"/>
        </w:tabs>
        <w:ind w:left="720" w:hanging="720"/>
      </w:pPr>
      <w:rPr>
        <w:rFonts w:hint="default" w:ascii="Times New Roman" w:hAnsi="Times New Roman"/>
        <w:b/>
        <w:i w:val="0"/>
        <w:sz w:val="28"/>
      </w:rPr>
    </w:lvl>
    <w:lvl w:ilvl="1">
      <w:start w:val="1"/>
      <w:numFmt w:val="decimal"/>
      <w:lvlText w:val="A-%2."/>
      <w:lvlJc w:val="left"/>
      <w:pPr>
        <w:tabs>
          <w:tab w:val="num" w:pos="720"/>
        </w:tabs>
        <w:ind w:left="360" w:hanging="360"/>
      </w:pPr>
      <w:rPr>
        <w:rFonts w:hint="default"/>
        <w:b/>
        <w:i w:val="0"/>
      </w:rPr>
    </w:lvl>
    <w:lvl w:ilvl="2">
      <w:start w:val="1"/>
      <w:numFmt w:val="decimal"/>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E645D"/>
    <w:multiLevelType w:val="multilevel"/>
    <w:tmpl w:val="1DB88CF4"/>
    <w:lvl w:ilvl="0">
      <w:start w:val="5"/>
      <w:numFmt w:val="decimal"/>
      <w:lvlText w:val="%1"/>
      <w:lvlJc w:val="left"/>
      <w:pPr>
        <w:ind w:left="560" w:hanging="560"/>
      </w:pPr>
      <w:rPr>
        <w:rFonts w:hint="default"/>
      </w:rPr>
    </w:lvl>
    <w:lvl w:ilvl="1">
      <w:start w:val="2"/>
      <w:numFmt w:val="decimal"/>
      <w:lvlText w:val="%1.%2"/>
      <w:lvlJc w:val="left"/>
      <w:pPr>
        <w:ind w:left="920" w:hanging="5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2180DCF"/>
    <w:multiLevelType w:val="hybridMultilevel"/>
    <w:tmpl w:val="E36E98F0"/>
    <w:lvl w:ilvl="0" w:tplc="471A19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8566C7"/>
    <w:multiLevelType w:val="hybridMultilevel"/>
    <w:tmpl w:val="5F3E5C42"/>
    <w:lvl w:ilvl="0" w:tplc="B65EC8F6">
      <w:start w:val="1"/>
      <w:numFmt w:val="decimal"/>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32848E1"/>
    <w:multiLevelType w:val="hybridMultilevel"/>
    <w:tmpl w:val="1174F414"/>
    <w:lvl w:ilvl="0" w:tplc="38FC6BA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04B53EA7"/>
    <w:multiLevelType w:val="hybridMultilevel"/>
    <w:tmpl w:val="026AE280"/>
    <w:lvl w:ilvl="0" w:tplc="05142D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C06C0A"/>
    <w:multiLevelType w:val="hybridMultilevel"/>
    <w:tmpl w:val="E95026CE"/>
    <w:lvl w:ilvl="0" w:tplc="B59248B4">
      <w:start w:val="1"/>
      <w:numFmt w:val="decimal"/>
      <w:lvlText w:val="%1-"/>
      <w:lvlJc w:val="left"/>
      <w:pPr>
        <w:ind w:left="720" w:hanging="360"/>
      </w:pPr>
    </w:lvl>
    <w:lvl w:ilvl="1" w:tplc="B59248B4">
      <w:start w:val="1"/>
      <w:numFmt w:val="decimal"/>
      <w:lvlText w:val="%2-"/>
      <w:lvlJc w:val="left"/>
      <w:pPr>
        <w:ind w:left="1440" w:hanging="360"/>
      </w:p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 w15:restartNumberingAfterBreak="0">
    <w:nsid w:val="0ED35874"/>
    <w:multiLevelType w:val="hybridMultilevel"/>
    <w:tmpl w:val="A98836BE"/>
    <w:lvl w:ilvl="0" w:tplc="98547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9C696A"/>
    <w:multiLevelType w:val="hybridMultilevel"/>
    <w:tmpl w:val="9778571A"/>
    <w:lvl w:ilvl="0" w:tplc="BB02D74E">
      <w:start w:val="2"/>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9" w15:restartNumberingAfterBreak="0">
    <w:nsid w:val="12B5621D"/>
    <w:multiLevelType w:val="hybridMultilevel"/>
    <w:tmpl w:val="F83CD3B2"/>
    <w:lvl w:ilvl="0" w:tplc="6820FD26">
      <w:start w:val="1"/>
      <w:numFmt w:val="bullet"/>
      <w:lvlText w:val="-"/>
      <w:lvlJc w:val="left"/>
      <w:pPr>
        <w:ind w:left="720" w:hanging="360"/>
      </w:pPr>
      <w:rPr>
        <w:rFonts w:hint="default" w:ascii="Calibri" w:hAnsi="Calibri" w:cs="Calibri" w:eastAsiaTheme="minorHAns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1C3DFB"/>
    <w:multiLevelType w:val="hybridMultilevel"/>
    <w:tmpl w:val="C464B872"/>
    <w:lvl w:ilvl="0" w:tplc="B6BCC7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075F31"/>
    <w:multiLevelType w:val="hybridMultilevel"/>
    <w:tmpl w:val="6A383ED2"/>
    <w:lvl w:ilvl="0" w:tplc="4ACE4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6D6D7C"/>
    <w:multiLevelType w:val="hybridMultilevel"/>
    <w:tmpl w:val="CF5C9BEA"/>
    <w:lvl w:ilvl="0" w:tplc="09BCE4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D855CB"/>
    <w:multiLevelType w:val="hybridMultilevel"/>
    <w:tmpl w:val="A28A2D5E"/>
    <w:lvl w:ilvl="0" w:tplc="6820FD26">
      <w:start w:val="3"/>
      <w:numFmt w:val="bullet"/>
      <w:lvlText w:val="-"/>
      <w:lvlJc w:val="left"/>
      <w:pPr>
        <w:ind w:left="720" w:hanging="360"/>
      </w:pPr>
      <w:rPr>
        <w:rFonts w:hint="default" w:ascii="Calibri" w:hAnsi="Calibri" w:cs="Calibri" w:eastAsiaTheme="minorHAns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34304EC"/>
    <w:multiLevelType w:val="hybridMultilevel"/>
    <w:tmpl w:val="FA2614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38A14A8"/>
    <w:multiLevelType w:val="hybridMultilevel"/>
    <w:tmpl w:val="81CAC9CE"/>
    <w:lvl w:ilvl="0" w:tplc="F1DE56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5249F0"/>
    <w:multiLevelType w:val="multilevel"/>
    <w:tmpl w:val="9A7619F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BCE2C64"/>
    <w:multiLevelType w:val="hybridMultilevel"/>
    <w:tmpl w:val="BB625488"/>
    <w:lvl w:ilvl="0" w:tplc="138C46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6A5C7C"/>
    <w:multiLevelType w:val="hybridMultilevel"/>
    <w:tmpl w:val="E46212AE"/>
    <w:lvl w:ilvl="0" w:tplc="0409000F">
      <w:start w:val="1"/>
      <w:numFmt w:val="decimal"/>
      <w:lvlText w:val="%1."/>
      <w:lvlJc w:val="left"/>
      <w:pPr>
        <w:ind w:left="720" w:hanging="360"/>
      </w:pPr>
      <w:rPr>
        <w:rFonts w:hint="default"/>
      </w:rPr>
    </w:lvl>
    <w:lvl w:ilvl="1" w:tplc="1DF0F57A">
      <w:start w:val="4"/>
      <w:numFmt w:val="bullet"/>
      <w:lvlText w:val="-"/>
      <w:lvlJc w:val="left"/>
      <w:pPr>
        <w:ind w:left="1440" w:hanging="360"/>
      </w:pPr>
      <w:rPr>
        <w:rFonts w:hint="default" w:ascii="Times New Roman" w:hAnsi="Times New Roman" w:eastAsia="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DB1F47"/>
    <w:multiLevelType w:val="multilevel"/>
    <w:tmpl w:val="A782A800"/>
    <w:lvl w:ilvl="0">
      <w:start w:val="1"/>
      <w:numFmt w:val="decimal"/>
      <w:lvlText w:val="%1."/>
      <w:lvlJc w:val="left"/>
      <w:pPr>
        <w:ind w:left="720" w:hanging="360"/>
      </w:pPr>
    </w:lvl>
    <w:lvl w:ilvl="1">
      <w:start w:val="2"/>
      <w:numFmt w:val="decimal"/>
      <w:isLgl/>
      <w:lvlText w:val="%1.%2"/>
      <w:lvlJc w:val="left"/>
      <w:pPr>
        <w:ind w:left="1080" w:hanging="720"/>
      </w:pPr>
    </w:lvl>
    <w:lvl w:ilvl="2">
      <w:start w:val="2"/>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20" w15:restartNumberingAfterBreak="0">
    <w:nsid w:val="31456E43"/>
    <w:multiLevelType w:val="hybridMultilevel"/>
    <w:tmpl w:val="050CF9F6"/>
    <w:lvl w:ilvl="0" w:tplc="3800E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3BA1E40"/>
    <w:multiLevelType w:val="hybridMultilevel"/>
    <w:tmpl w:val="899A6A7E"/>
    <w:lvl w:ilvl="0" w:tplc="04090001">
      <w:start w:val="1"/>
      <w:numFmt w:val="bullet"/>
      <w:lvlText w:val=""/>
      <w:lvlJc w:val="left"/>
      <w:pPr>
        <w:ind w:left="900" w:hanging="360"/>
      </w:pPr>
      <w:rPr>
        <w:rFonts w:hint="default" w:ascii="Symbol" w:hAnsi="Symbol"/>
      </w:rPr>
    </w:lvl>
    <w:lvl w:ilvl="1" w:tplc="04090003">
      <w:start w:val="1"/>
      <w:numFmt w:val="bullet"/>
      <w:lvlText w:val="o"/>
      <w:lvlJc w:val="left"/>
      <w:pPr>
        <w:ind w:left="1620" w:hanging="360"/>
      </w:pPr>
      <w:rPr>
        <w:rFonts w:hint="default" w:ascii="Courier New" w:hAnsi="Courier New" w:cs="Courier New"/>
      </w:rPr>
    </w:lvl>
    <w:lvl w:ilvl="2" w:tplc="04090005">
      <w:start w:val="1"/>
      <w:numFmt w:val="bullet"/>
      <w:lvlText w:val=""/>
      <w:lvlJc w:val="left"/>
      <w:pPr>
        <w:ind w:left="2340" w:hanging="360"/>
      </w:pPr>
      <w:rPr>
        <w:rFonts w:hint="default" w:ascii="Wingdings" w:hAnsi="Wingdings"/>
      </w:rPr>
    </w:lvl>
    <w:lvl w:ilvl="3" w:tplc="04090001">
      <w:start w:val="1"/>
      <w:numFmt w:val="bullet"/>
      <w:lvlText w:val=""/>
      <w:lvlJc w:val="left"/>
      <w:pPr>
        <w:ind w:left="3060" w:hanging="360"/>
      </w:pPr>
      <w:rPr>
        <w:rFonts w:hint="default" w:ascii="Symbol" w:hAnsi="Symbol"/>
      </w:rPr>
    </w:lvl>
    <w:lvl w:ilvl="4" w:tplc="04090003">
      <w:start w:val="1"/>
      <w:numFmt w:val="bullet"/>
      <w:lvlText w:val="o"/>
      <w:lvlJc w:val="left"/>
      <w:pPr>
        <w:ind w:left="3780" w:hanging="360"/>
      </w:pPr>
      <w:rPr>
        <w:rFonts w:hint="default" w:ascii="Courier New" w:hAnsi="Courier New" w:cs="Courier New"/>
      </w:rPr>
    </w:lvl>
    <w:lvl w:ilvl="5" w:tplc="04090005">
      <w:start w:val="1"/>
      <w:numFmt w:val="bullet"/>
      <w:lvlText w:val=""/>
      <w:lvlJc w:val="left"/>
      <w:pPr>
        <w:ind w:left="4500" w:hanging="360"/>
      </w:pPr>
      <w:rPr>
        <w:rFonts w:hint="default" w:ascii="Wingdings" w:hAnsi="Wingdings"/>
      </w:rPr>
    </w:lvl>
    <w:lvl w:ilvl="6" w:tplc="04090001">
      <w:start w:val="1"/>
      <w:numFmt w:val="bullet"/>
      <w:lvlText w:val=""/>
      <w:lvlJc w:val="left"/>
      <w:pPr>
        <w:ind w:left="5220" w:hanging="360"/>
      </w:pPr>
      <w:rPr>
        <w:rFonts w:hint="default" w:ascii="Symbol" w:hAnsi="Symbol"/>
      </w:rPr>
    </w:lvl>
    <w:lvl w:ilvl="7" w:tplc="04090003">
      <w:start w:val="1"/>
      <w:numFmt w:val="bullet"/>
      <w:lvlText w:val="o"/>
      <w:lvlJc w:val="left"/>
      <w:pPr>
        <w:ind w:left="5940" w:hanging="360"/>
      </w:pPr>
      <w:rPr>
        <w:rFonts w:hint="default" w:ascii="Courier New" w:hAnsi="Courier New" w:cs="Courier New"/>
      </w:rPr>
    </w:lvl>
    <w:lvl w:ilvl="8" w:tplc="04090005">
      <w:start w:val="1"/>
      <w:numFmt w:val="bullet"/>
      <w:lvlText w:val=""/>
      <w:lvlJc w:val="left"/>
      <w:pPr>
        <w:ind w:left="6660" w:hanging="360"/>
      </w:pPr>
      <w:rPr>
        <w:rFonts w:hint="default" w:ascii="Wingdings" w:hAnsi="Wingdings"/>
      </w:rPr>
    </w:lvl>
  </w:abstractNum>
  <w:abstractNum w:abstractNumId="22" w15:restartNumberingAfterBreak="0">
    <w:nsid w:val="36D71728"/>
    <w:multiLevelType w:val="hybridMultilevel"/>
    <w:tmpl w:val="7C0430DE"/>
    <w:lvl w:ilvl="0" w:tplc="2DCC633C">
      <w:start w:val="1"/>
      <w:numFmt w:val="decimal"/>
      <w:lvlText w:val="%1-"/>
      <w:lvlJc w:val="left"/>
      <w:pPr>
        <w:ind w:left="720" w:hanging="360"/>
      </w:pPr>
      <w:rPr>
        <w:rFonts w:asciiTheme="minorHAnsi" w:hAnsiTheme="minorHAns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C6A681A"/>
    <w:multiLevelType w:val="hybridMultilevel"/>
    <w:tmpl w:val="0B3A2AE4"/>
    <w:lvl w:ilvl="0" w:tplc="5F84A4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845C97"/>
    <w:multiLevelType w:val="hybridMultilevel"/>
    <w:tmpl w:val="B0DC9064"/>
    <w:lvl w:ilvl="0" w:tplc="DDCEC5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67788"/>
    <w:multiLevelType w:val="hybridMultilevel"/>
    <w:tmpl w:val="2C46EAF0"/>
    <w:lvl w:ilvl="0" w:tplc="CEBEEA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D6055D"/>
    <w:multiLevelType w:val="hybridMultilevel"/>
    <w:tmpl w:val="06AA12E4"/>
    <w:lvl w:ilvl="0" w:tplc="6820FD26">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DA73CDA"/>
    <w:multiLevelType w:val="hybridMultilevel"/>
    <w:tmpl w:val="2EBC7190"/>
    <w:lvl w:ilvl="0" w:tplc="2FE237DA">
      <w:start w:val="1"/>
      <w:numFmt w:val="bullet"/>
      <w:lvlText w:val="-"/>
      <w:lvlJc w:val="left"/>
      <w:pPr>
        <w:ind w:left="1080" w:hanging="360"/>
      </w:pPr>
      <w:rPr>
        <w:rFonts w:hint="default" w:ascii="Calibri" w:hAnsi="Calibri" w:cs="Calibri" w:eastAsiaTheme="minorHAnsi"/>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28" w15:restartNumberingAfterBreak="0">
    <w:nsid w:val="4DB43D06"/>
    <w:multiLevelType w:val="hybridMultilevel"/>
    <w:tmpl w:val="3376AD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B910A0"/>
    <w:multiLevelType w:val="hybridMultilevel"/>
    <w:tmpl w:val="6B52B708"/>
    <w:lvl w:ilvl="0" w:tplc="24682994">
      <w:start w:val="1"/>
      <w:numFmt w:val="decimal"/>
      <w:lvlText w:val="%1."/>
      <w:lvlJc w:val="left"/>
      <w:pPr>
        <w:ind w:left="1440" w:hanging="360"/>
      </w:pPr>
      <w:rPr>
        <w:sz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0" w15:restartNumberingAfterBreak="0">
    <w:nsid w:val="5A937E7A"/>
    <w:multiLevelType w:val="hybridMultilevel"/>
    <w:tmpl w:val="D7B23EE2"/>
    <w:lvl w:ilvl="0" w:tplc="535A238A">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F54644C"/>
    <w:multiLevelType w:val="hybridMultilevel"/>
    <w:tmpl w:val="2AD0B25C"/>
    <w:lvl w:ilvl="0" w:tplc="6820FD26">
      <w:start w:val="1"/>
      <w:numFmt w:val="bullet"/>
      <w:lvlText w:val="-"/>
      <w:lvlJc w:val="left"/>
      <w:pPr>
        <w:ind w:left="720" w:hanging="360"/>
      </w:pPr>
      <w:rPr>
        <w:rFonts w:hint="default" w:ascii="Calibri" w:hAnsi="Calibri" w:cs="Calibri" w:eastAsiaTheme="minorHAns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7D6510D"/>
    <w:multiLevelType w:val="hybridMultilevel"/>
    <w:tmpl w:val="C6DC704A"/>
    <w:lvl w:ilvl="0" w:tplc="C1A6816E">
      <w:start w:val="1"/>
      <w:numFmt w:val="decimal"/>
      <w:lvlText w:val="%1-"/>
      <w:lvlJc w:val="left"/>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C5D6BBA"/>
    <w:multiLevelType w:val="multilevel"/>
    <w:tmpl w:val="39B650F4"/>
    <w:lvl w:ilvl="0">
      <w:start w:val="5"/>
      <w:numFmt w:val="decimal"/>
      <w:lvlText w:val="%1"/>
      <w:lvlJc w:val="left"/>
      <w:pPr>
        <w:ind w:left="560" w:hanging="560"/>
      </w:pPr>
      <w:rPr>
        <w:rFonts w:hint="default"/>
      </w:rPr>
    </w:lvl>
    <w:lvl w:ilvl="1">
      <w:start w:val="2"/>
      <w:numFmt w:val="decimal"/>
      <w:lvlText w:val="%1.%2"/>
      <w:lvlJc w:val="left"/>
      <w:pPr>
        <w:ind w:left="920" w:hanging="56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D117342"/>
    <w:multiLevelType w:val="hybridMultilevel"/>
    <w:tmpl w:val="D9F2D3F4"/>
    <w:lvl w:ilvl="0" w:tplc="04090001">
      <w:start w:val="1"/>
      <w:numFmt w:val="bullet"/>
      <w:lvlText w:val=""/>
      <w:lvlJc w:val="left"/>
      <w:pPr>
        <w:ind w:left="990" w:hanging="360"/>
      </w:pPr>
      <w:rPr>
        <w:rFonts w:hint="default" w:ascii="Symbol" w:hAnsi="Symbol"/>
      </w:rPr>
    </w:lvl>
    <w:lvl w:ilvl="1" w:tplc="04090003">
      <w:start w:val="1"/>
      <w:numFmt w:val="bullet"/>
      <w:lvlText w:val="o"/>
      <w:lvlJc w:val="left"/>
      <w:pPr>
        <w:ind w:left="1710" w:hanging="360"/>
      </w:pPr>
      <w:rPr>
        <w:rFonts w:hint="default" w:ascii="Courier New" w:hAnsi="Courier New" w:cs="Courier New"/>
      </w:rPr>
    </w:lvl>
    <w:lvl w:ilvl="2" w:tplc="04090005">
      <w:start w:val="1"/>
      <w:numFmt w:val="bullet"/>
      <w:lvlText w:val=""/>
      <w:lvlJc w:val="left"/>
      <w:pPr>
        <w:ind w:left="2430" w:hanging="360"/>
      </w:pPr>
      <w:rPr>
        <w:rFonts w:hint="default" w:ascii="Wingdings" w:hAnsi="Wingdings"/>
      </w:rPr>
    </w:lvl>
    <w:lvl w:ilvl="3" w:tplc="04090001">
      <w:start w:val="1"/>
      <w:numFmt w:val="bullet"/>
      <w:lvlText w:val=""/>
      <w:lvlJc w:val="left"/>
      <w:pPr>
        <w:ind w:left="3150" w:hanging="360"/>
      </w:pPr>
      <w:rPr>
        <w:rFonts w:hint="default" w:ascii="Symbol" w:hAnsi="Symbol"/>
      </w:rPr>
    </w:lvl>
    <w:lvl w:ilvl="4" w:tplc="04090003">
      <w:start w:val="1"/>
      <w:numFmt w:val="bullet"/>
      <w:lvlText w:val="o"/>
      <w:lvlJc w:val="left"/>
      <w:pPr>
        <w:ind w:left="3870" w:hanging="360"/>
      </w:pPr>
      <w:rPr>
        <w:rFonts w:hint="default" w:ascii="Courier New" w:hAnsi="Courier New" w:cs="Courier New"/>
      </w:rPr>
    </w:lvl>
    <w:lvl w:ilvl="5" w:tplc="04090005">
      <w:start w:val="1"/>
      <w:numFmt w:val="bullet"/>
      <w:lvlText w:val=""/>
      <w:lvlJc w:val="left"/>
      <w:pPr>
        <w:ind w:left="4590" w:hanging="360"/>
      </w:pPr>
      <w:rPr>
        <w:rFonts w:hint="default" w:ascii="Wingdings" w:hAnsi="Wingdings"/>
      </w:rPr>
    </w:lvl>
    <w:lvl w:ilvl="6" w:tplc="04090001">
      <w:start w:val="1"/>
      <w:numFmt w:val="bullet"/>
      <w:lvlText w:val=""/>
      <w:lvlJc w:val="left"/>
      <w:pPr>
        <w:ind w:left="5310" w:hanging="360"/>
      </w:pPr>
      <w:rPr>
        <w:rFonts w:hint="default" w:ascii="Symbol" w:hAnsi="Symbol"/>
      </w:rPr>
    </w:lvl>
    <w:lvl w:ilvl="7" w:tplc="04090003">
      <w:start w:val="1"/>
      <w:numFmt w:val="bullet"/>
      <w:lvlText w:val="o"/>
      <w:lvlJc w:val="left"/>
      <w:pPr>
        <w:ind w:left="6030" w:hanging="360"/>
      </w:pPr>
      <w:rPr>
        <w:rFonts w:hint="default" w:ascii="Courier New" w:hAnsi="Courier New" w:cs="Courier New"/>
      </w:rPr>
    </w:lvl>
    <w:lvl w:ilvl="8" w:tplc="04090005">
      <w:start w:val="1"/>
      <w:numFmt w:val="bullet"/>
      <w:lvlText w:val=""/>
      <w:lvlJc w:val="left"/>
      <w:pPr>
        <w:ind w:left="6750" w:hanging="360"/>
      </w:pPr>
      <w:rPr>
        <w:rFonts w:hint="default" w:ascii="Wingdings" w:hAnsi="Wingdings"/>
      </w:rPr>
    </w:lvl>
  </w:abstractNum>
  <w:abstractNum w:abstractNumId="35" w15:restartNumberingAfterBreak="0">
    <w:nsid w:val="759E7467"/>
    <w:multiLevelType w:val="hybridMultilevel"/>
    <w:tmpl w:val="663A24F0"/>
    <w:lvl w:ilvl="0" w:tplc="535A238A">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6696776"/>
    <w:multiLevelType w:val="hybridMultilevel"/>
    <w:tmpl w:val="473E7594"/>
    <w:lvl w:ilvl="0" w:tplc="535A238A">
      <w:start w:val="1"/>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0"/>
  </w:num>
  <w:num w:numId="9">
    <w:abstractNumId w:val="28"/>
  </w:num>
  <w:num w:numId="10">
    <w:abstractNumId w:val="35"/>
  </w:num>
  <w:num w:numId="11">
    <w:abstractNumId w:val="36"/>
  </w:num>
  <w:num w:numId="12">
    <w:abstractNumId w:val="18"/>
  </w:num>
  <w:num w:numId="13">
    <w:abstractNumId w:val="5"/>
  </w:num>
  <w:num w:numId="14">
    <w:abstractNumId w:val="14"/>
  </w:num>
  <w:num w:numId="15">
    <w:abstractNumId w:val="2"/>
  </w:num>
  <w:num w:numId="16">
    <w:abstractNumId w:val="32"/>
  </w:num>
  <w:num w:numId="17">
    <w:abstractNumId w:val="25"/>
  </w:num>
  <w:num w:numId="18">
    <w:abstractNumId w:val="11"/>
  </w:num>
  <w:num w:numId="19">
    <w:abstractNumId w:val="13"/>
  </w:num>
  <w:num w:numId="20">
    <w:abstractNumId w:val="9"/>
  </w:num>
  <w:num w:numId="21">
    <w:abstractNumId w:val="26"/>
  </w:num>
  <w:num w:numId="22">
    <w:abstractNumId w:val="31"/>
  </w:num>
  <w:num w:numId="23">
    <w:abstractNumId w:val="15"/>
  </w:num>
  <w:num w:numId="24">
    <w:abstractNumId w:val="7"/>
  </w:num>
  <w:num w:numId="25">
    <w:abstractNumId w:val="23"/>
  </w:num>
  <w:num w:numId="26">
    <w:abstractNumId w:val="12"/>
  </w:num>
  <w:num w:numId="27">
    <w:abstractNumId w:val="33"/>
  </w:num>
  <w:num w:numId="28">
    <w:abstractNumId w:val="10"/>
  </w:num>
  <w:num w:numId="29">
    <w:abstractNumId w:val="27"/>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num>
  <w:num w:numId="32">
    <w:abstractNumId w:val="21"/>
  </w:num>
  <w:num w:numId="33">
    <w:abstractNumId w:val="34"/>
  </w:num>
  <w:num w:numId="34">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35">
    <w:abstractNumId w:val="14"/>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1"/>
  </w:num>
  <w:num w:numId="41">
    <w:abstractNumId w:val="26"/>
  </w:num>
  <w:num w:numId="42">
    <w:abstractNumId w:val="9"/>
  </w:num>
  <w:num w:numId="43">
    <w:abstractNumId w:val="13"/>
  </w:num>
  <w:num w:numId="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
  </w:num>
  <w:num w:numId="49">
    <w:abstractNumId w:val="20"/>
  </w:num>
  <w:num w:numId="50">
    <w:abstractNumId w:val="3"/>
  </w:num>
  <w:num w:numId="51">
    <w:abstractNumId w:val="22"/>
  </w:num>
  <w:num w:numId="52">
    <w:abstractNumId w:val="24"/>
  </w:num>
  <w:num w:numId="53">
    <w:abstractNumId w:val="6"/>
  </w:num>
  <w:num w:numId="54">
    <w:abstractNumId w:val="19"/>
  </w:num>
  <w:num w:numId="55">
    <w:abstractNumId w:val="17"/>
  </w:num>
  <w:numIdMacAtCleanup w:val="5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colormru v:ext="edit" colors="#f8f8f8,#eaeaea,#ddd,silver"/>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070"/>
    <w:rsid w:val="00002720"/>
    <w:rsid w:val="00006320"/>
    <w:rsid w:val="00006AE4"/>
    <w:rsid w:val="000154B3"/>
    <w:rsid w:val="000159AD"/>
    <w:rsid w:val="00023250"/>
    <w:rsid w:val="0002348F"/>
    <w:rsid w:val="00030892"/>
    <w:rsid w:val="00030AEB"/>
    <w:rsid w:val="000336F9"/>
    <w:rsid w:val="000349A9"/>
    <w:rsid w:val="00034B77"/>
    <w:rsid w:val="000358F1"/>
    <w:rsid w:val="00040A50"/>
    <w:rsid w:val="00045179"/>
    <w:rsid w:val="0004796F"/>
    <w:rsid w:val="00051422"/>
    <w:rsid w:val="00053B92"/>
    <w:rsid w:val="00060D76"/>
    <w:rsid w:val="00065E45"/>
    <w:rsid w:val="000676DD"/>
    <w:rsid w:val="0007124E"/>
    <w:rsid w:val="00072761"/>
    <w:rsid w:val="00074F6C"/>
    <w:rsid w:val="0007525A"/>
    <w:rsid w:val="0007698C"/>
    <w:rsid w:val="0007799C"/>
    <w:rsid w:val="00082890"/>
    <w:rsid w:val="000842A7"/>
    <w:rsid w:val="000857F1"/>
    <w:rsid w:val="000876F8"/>
    <w:rsid w:val="00087D45"/>
    <w:rsid w:val="00090506"/>
    <w:rsid w:val="00096D4C"/>
    <w:rsid w:val="00097665"/>
    <w:rsid w:val="00097A09"/>
    <w:rsid w:val="000A178E"/>
    <w:rsid w:val="000A1EC5"/>
    <w:rsid w:val="000A223D"/>
    <w:rsid w:val="000A70AD"/>
    <w:rsid w:val="000B31EE"/>
    <w:rsid w:val="000B3F8D"/>
    <w:rsid w:val="000B5F0B"/>
    <w:rsid w:val="000B6FD9"/>
    <w:rsid w:val="000C5769"/>
    <w:rsid w:val="000D0119"/>
    <w:rsid w:val="000D1F58"/>
    <w:rsid w:val="000D26B4"/>
    <w:rsid w:val="000D6C29"/>
    <w:rsid w:val="000E081B"/>
    <w:rsid w:val="000E511C"/>
    <w:rsid w:val="000F0C07"/>
    <w:rsid w:val="000F0D9E"/>
    <w:rsid w:val="000F4449"/>
    <w:rsid w:val="000F55A9"/>
    <w:rsid w:val="001031DE"/>
    <w:rsid w:val="00104B2C"/>
    <w:rsid w:val="0011110E"/>
    <w:rsid w:val="001203FF"/>
    <w:rsid w:val="001229BB"/>
    <w:rsid w:val="0012695F"/>
    <w:rsid w:val="00130952"/>
    <w:rsid w:val="00132441"/>
    <w:rsid w:val="001329E4"/>
    <w:rsid w:val="00132C11"/>
    <w:rsid w:val="00132D7D"/>
    <w:rsid w:val="001337FF"/>
    <w:rsid w:val="00134703"/>
    <w:rsid w:val="00136F61"/>
    <w:rsid w:val="0014019D"/>
    <w:rsid w:val="001509A9"/>
    <w:rsid w:val="00151EE1"/>
    <w:rsid w:val="00152660"/>
    <w:rsid w:val="001535AB"/>
    <w:rsid w:val="00154CB5"/>
    <w:rsid w:val="00155E6C"/>
    <w:rsid w:val="001577A8"/>
    <w:rsid w:val="00157C9D"/>
    <w:rsid w:val="00162256"/>
    <w:rsid w:val="00170920"/>
    <w:rsid w:val="00170CD4"/>
    <w:rsid w:val="001711EB"/>
    <w:rsid w:val="001719D8"/>
    <w:rsid w:val="00173006"/>
    <w:rsid w:val="00175371"/>
    <w:rsid w:val="001862BD"/>
    <w:rsid w:val="00187499"/>
    <w:rsid w:val="001904E6"/>
    <w:rsid w:val="0019077A"/>
    <w:rsid w:val="001918F0"/>
    <w:rsid w:val="00196C33"/>
    <w:rsid w:val="00197D7C"/>
    <w:rsid w:val="001A094C"/>
    <w:rsid w:val="001A63CF"/>
    <w:rsid w:val="001B24C4"/>
    <w:rsid w:val="001B3AB3"/>
    <w:rsid w:val="001B3E5A"/>
    <w:rsid w:val="001B7385"/>
    <w:rsid w:val="001C061E"/>
    <w:rsid w:val="001C0FEB"/>
    <w:rsid w:val="001C4C94"/>
    <w:rsid w:val="001C6606"/>
    <w:rsid w:val="001D1F16"/>
    <w:rsid w:val="001D50A6"/>
    <w:rsid w:val="001E28DF"/>
    <w:rsid w:val="001E346A"/>
    <w:rsid w:val="001E34D2"/>
    <w:rsid w:val="001E3A96"/>
    <w:rsid w:val="001E6682"/>
    <w:rsid w:val="001F0DFF"/>
    <w:rsid w:val="001F2016"/>
    <w:rsid w:val="001F380E"/>
    <w:rsid w:val="001F45C4"/>
    <w:rsid w:val="00201402"/>
    <w:rsid w:val="00201542"/>
    <w:rsid w:val="0020519F"/>
    <w:rsid w:val="00210816"/>
    <w:rsid w:val="00213637"/>
    <w:rsid w:val="002144A5"/>
    <w:rsid w:val="002151AD"/>
    <w:rsid w:val="002215A1"/>
    <w:rsid w:val="00223F29"/>
    <w:rsid w:val="00230FD0"/>
    <w:rsid w:val="00232231"/>
    <w:rsid w:val="002345FF"/>
    <w:rsid w:val="002360AE"/>
    <w:rsid w:val="002401F1"/>
    <w:rsid w:val="00241B87"/>
    <w:rsid w:val="0024227B"/>
    <w:rsid w:val="00242675"/>
    <w:rsid w:val="00244970"/>
    <w:rsid w:val="002449E2"/>
    <w:rsid w:val="002459B8"/>
    <w:rsid w:val="00250013"/>
    <w:rsid w:val="002540CC"/>
    <w:rsid w:val="00254567"/>
    <w:rsid w:val="002554ED"/>
    <w:rsid w:val="002556D4"/>
    <w:rsid w:val="002602C0"/>
    <w:rsid w:val="00260D53"/>
    <w:rsid w:val="00265455"/>
    <w:rsid w:val="0026637B"/>
    <w:rsid w:val="002671AE"/>
    <w:rsid w:val="00267296"/>
    <w:rsid w:val="00271AC7"/>
    <w:rsid w:val="00275454"/>
    <w:rsid w:val="00275964"/>
    <w:rsid w:val="00275C1D"/>
    <w:rsid w:val="0027663D"/>
    <w:rsid w:val="00277F02"/>
    <w:rsid w:val="00282399"/>
    <w:rsid w:val="00283192"/>
    <w:rsid w:val="00286C9E"/>
    <w:rsid w:val="00292E9E"/>
    <w:rsid w:val="00294363"/>
    <w:rsid w:val="002978E1"/>
    <w:rsid w:val="002A00F0"/>
    <w:rsid w:val="002A0EEE"/>
    <w:rsid w:val="002A1134"/>
    <w:rsid w:val="002A2B72"/>
    <w:rsid w:val="002A33B5"/>
    <w:rsid w:val="002A38AA"/>
    <w:rsid w:val="002A50DD"/>
    <w:rsid w:val="002A6A1B"/>
    <w:rsid w:val="002B03C8"/>
    <w:rsid w:val="002B37B1"/>
    <w:rsid w:val="002B3DC0"/>
    <w:rsid w:val="002B4B13"/>
    <w:rsid w:val="002B4CE2"/>
    <w:rsid w:val="002B4EDF"/>
    <w:rsid w:val="002C0C52"/>
    <w:rsid w:val="002D0371"/>
    <w:rsid w:val="002D0651"/>
    <w:rsid w:val="002D3A67"/>
    <w:rsid w:val="002D41D0"/>
    <w:rsid w:val="002E3DED"/>
    <w:rsid w:val="002E4079"/>
    <w:rsid w:val="002E7813"/>
    <w:rsid w:val="002F0DBA"/>
    <w:rsid w:val="002F0E12"/>
    <w:rsid w:val="002F23B3"/>
    <w:rsid w:val="002F407B"/>
    <w:rsid w:val="002F6C3C"/>
    <w:rsid w:val="00304DBB"/>
    <w:rsid w:val="0031429A"/>
    <w:rsid w:val="00320A23"/>
    <w:rsid w:val="00320FE2"/>
    <w:rsid w:val="00321CD5"/>
    <w:rsid w:val="003220B1"/>
    <w:rsid w:val="00324B9F"/>
    <w:rsid w:val="00325B5D"/>
    <w:rsid w:val="00325F6B"/>
    <w:rsid w:val="0032609D"/>
    <w:rsid w:val="0032639B"/>
    <w:rsid w:val="003268B5"/>
    <w:rsid w:val="003272DC"/>
    <w:rsid w:val="003278FF"/>
    <w:rsid w:val="00330250"/>
    <w:rsid w:val="00330B78"/>
    <w:rsid w:val="0033281C"/>
    <w:rsid w:val="00341E2D"/>
    <w:rsid w:val="00343DC8"/>
    <w:rsid w:val="00347DA0"/>
    <w:rsid w:val="00351A31"/>
    <w:rsid w:val="00352618"/>
    <w:rsid w:val="00356095"/>
    <w:rsid w:val="00356221"/>
    <w:rsid w:val="0036049E"/>
    <w:rsid w:val="00375BE2"/>
    <w:rsid w:val="00377C0F"/>
    <w:rsid w:val="00377F1F"/>
    <w:rsid w:val="003802F2"/>
    <w:rsid w:val="00380D4D"/>
    <w:rsid w:val="00385307"/>
    <w:rsid w:val="00393B39"/>
    <w:rsid w:val="0039574F"/>
    <w:rsid w:val="003963A1"/>
    <w:rsid w:val="00397A76"/>
    <w:rsid w:val="003A0AF5"/>
    <w:rsid w:val="003A1808"/>
    <w:rsid w:val="003A2E86"/>
    <w:rsid w:val="003A4D63"/>
    <w:rsid w:val="003A58D2"/>
    <w:rsid w:val="003A7149"/>
    <w:rsid w:val="003B04F2"/>
    <w:rsid w:val="003B3484"/>
    <w:rsid w:val="003B633B"/>
    <w:rsid w:val="003C0DD9"/>
    <w:rsid w:val="003C38E8"/>
    <w:rsid w:val="003C6626"/>
    <w:rsid w:val="003D1249"/>
    <w:rsid w:val="003D3974"/>
    <w:rsid w:val="003E1077"/>
    <w:rsid w:val="003E280A"/>
    <w:rsid w:val="003E474C"/>
    <w:rsid w:val="003E4C98"/>
    <w:rsid w:val="003E5D59"/>
    <w:rsid w:val="003E6764"/>
    <w:rsid w:val="003F441D"/>
    <w:rsid w:val="004024C7"/>
    <w:rsid w:val="004025CF"/>
    <w:rsid w:val="00410CFE"/>
    <w:rsid w:val="00412DA4"/>
    <w:rsid w:val="0041386C"/>
    <w:rsid w:val="00414C18"/>
    <w:rsid w:val="0041557A"/>
    <w:rsid w:val="00416750"/>
    <w:rsid w:val="00416B6E"/>
    <w:rsid w:val="0041765B"/>
    <w:rsid w:val="004216E5"/>
    <w:rsid w:val="0042341C"/>
    <w:rsid w:val="00423A58"/>
    <w:rsid w:val="00423D1C"/>
    <w:rsid w:val="00424B98"/>
    <w:rsid w:val="00424F52"/>
    <w:rsid w:val="0042571E"/>
    <w:rsid w:val="0042662F"/>
    <w:rsid w:val="004274D3"/>
    <w:rsid w:val="004278EB"/>
    <w:rsid w:val="004322C7"/>
    <w:rsid w:val="00432CF6"/>
    <w:rsid w:val="00440F0B"/>
    <w:rsid w:val="0044242F"/>
    <w:rsid w:val="004424BD"/>
    <w:rsid w:val="00470382"/>
    <w:rsid w:val="00476C1C"/>
    <w:rsid w:val="00477A71"/>
    <w:rsid w:val="00481C6E"/>
    <w:rsid w:val="00484DFA"/>
    <w:rsid w:val="004906F4"/>
    <w:rsid w:val="0049404F"/>
    <w:rsid w:val="00494FA1"/>
    <w:rsid w:val="0049624E"/>
    <w:rsid w:val="004964C3"/>
    <w:rsid w:val="004A0970"/>
    <w:rsid w:val="004A0C52"/>
    <w:rsid w:val="004A2B4D"/>
    <w:rsid w:val="004A31E2"/>
    <w:rsid w:val="004A3209"/>
    <w:rsid w:val="004A7E6B"/>
    <w:rsid w:val="004B1FB8"/>
    <w:rsid w:val="004B6A51"/>
    <w:rsid w:val="004C1EBA"/>
    <w:rsid w:val="004C1F43"/>
    <w:rsid w:val="004C23E8"/>
    <w:rsid w:val="004C7754"/>
    <w:rsid w:val="004D0A95"/>
    <w:rsid w:val="004D20BB"/>
    <w:rsid w:val="004D22E6"/>
    <w:rsid w:val="004D2CD3"/>
    <w:rsid w:val="004D4209"/>
    <w:rsid w:val="004D7043"/>
    <w:rsid w:val="004F02EA"/>
    <w:rsid w:val="004F3545"/>
    <w:rsid w:val="004F48E3"/>
    <w:rsid w:val="0050134B"/>
    <w:rsid w:val="0050431E"/>
    <w:rsid w:val="00506B79"/>
    <w:rsid w:val="00506C28"/>
    <w:rsid w:val="0051138B"/>
    <w:rsid w:val="00513047"/>
    <w:rsid w:val="00514999"/>
    <w:rsid w:val="00515871"/>
    <w:rsid w:val="00515BEB"/>
    <w:rsid w:val="00515C3A"/>
    <w:rsid w:val="00517947"/>
    <w:rsid w:val="00520B7B"/>
    <w:rsid w:val="00522E6F"/>
    <w:rsid w:val="00523A70"/>
    <w:rsid w:val="00523CD5"/>
    <w:rsid w:val="00523E2E"/>
    <w:rsid w:val="005240C7"/>
    <w:rsid w:val="005255D4"/>
    <w:rsid w:val="0052638A"/>
    <w:rsid w:val="0052714B"/>
    <w:rsid w:val="00530450"/>
    <w:rsid w:val="00531827"/>
    <w:rsid w:val="00533F0E"/>
    <w:rsid w:val="00535420"/>
    <w:rsid w:val="0053624C"/>
    <w:rsid w:val="00536334"/>
    <w:rsid w:val="005374A8"/>
    <w:rsid w:val="00537ABA"/>
    <w:rsid w:val="005402E7"/>
    <w:rsid w:val="00541667"/>
    <w:rsid w:val="00542021"/>
    <w:rsid w:val="00542B57"/>
    <w:rsid w:val="00543516"/>
    <w:rsid w:val="00545DDD"/>
    <w:rsid w:val="00546878"/>
    <w:rsid w:val="0055100D"/>
    <w:rsid w:val="00551649"/>
    <w:rsid w:val="00551DAD"/>
    <w:rsid w:val="00551ED1"/>
    <w:rsid w:val="00551F22"/>
    <w:rsid w:val="00552A85"/>
    <w:rsid w:val="00553B01"/>
    <w:rsid w:val="00554092"/>
    <w:rsid w:val="00555969"/>
    <w:rsid w:val="00563AC9"/>
    <w:rsid w:val="00564E78"/>
    <w:rsid w:val="00565B4A"/>
    <w:rsid w:val="00566C20"/>
    <w:rsid w:val="00573426"/>
    <w:rsid w:val="005748F3"/>
    <w:rsid w:val="00575C67"/>
    <w:rsid w:val="00575DE4"/>
    <w:rsid w:val="00580B0D"/>
    <w:rsid w:val="00581B97"/>
    <w:rsid w:val="00581D78"/>
    <w:rsid w:val="00582467"/>
    <w:rsid w:val="00582662"/>
    <w:rsid w:val="005838F4"/>
    <w:rsid w:val="00586517"/>
    <w:rsid w:val="005868B3"/>
    <w:rsid w:val="00587131"/>
    <w:rsid w:val="005879E5"/>
    <w:rsid w:val="005911E4"/>
    <w:rsid w:val="005976A8"/>
    <w:rsid w:val="005A4071"/>
    <w:rsid w:val="005A77FC"/>
    <w:rsid w:val="005B355D"/>
    <w:rsid w:val="005B394E"/>
    <w:rsid w:val="005B4F9D"/>
    <w:rsid w:val="005B5EF6"/>
    <w:rsid w:val="005C19A9"/>
    <w:rsid w:val="005C3A45"/>
    <w:rsid w:val="005C3B34"/>
    <w:rsid w:val="005C6480"/>
    <w:rsid w:val="005D2D58"/>
    <w:rsid w:val="005D5BA0"/>
    <w:rsid w:val="005D601F"/>
    <w:rsid w:val="005D6DDA"/>
    <w:rsid w:val="005E64E8"/>
    <w:rsid w:val="005E765B"/>
    <w:rsid w:val="005E7DE2"/>
    <w:rsid w:val="005F0A96"/>
    <w:rsid w:val="005F13C0"/>
    <w:rsid w:val="005F1772"/>
    <w:rsid w:val="005F2337"/>
    <w:rsid w:val="005F4E42"/>
    <w:rsid w:val="0060271D"/>
    <w:rsid w:val="00605029"/>
    <w:rsid w:val="00614C79"/>
    <w:rsid w:val="00615BB1"/>
    <w:rsid w:val="00616AF2"/>
    <w:rsid w:val="00617210"/>
    <w:rsid w:val="00621D83"/>
    <w:rsid w:val="00623379"/>
    <w:rsid w:val="0062585B"/>
    <w:rsid w:val="0062750E"/>
    <w:rsid w:val="0063197B"/>
    <w:rsid w:val="006351B5"/>
    <w:rsid w:val="006354B5"/>
    <w:rsid w:val="00635E8F"/>
    <w:rsid w:val="00635F90"/>
    <w:rsid w:val="00637F85"/>
    <w:rsid w:val="00640488"/>
    <w:rsid w:val="00640827"/>
    <w:rsid w:val="00640964"/>
    <w:rsid w:val="00643EA7"/>
    <w:rsid w:val="00645587"/>
    <w:rsid w:val="00647480"/>
    <w:rsid w:val="00656446"/>
    <w:rsid w:val="0065727A"/>
    <w:rsid w:val="00660C60"/>
    <w:rsid w:val="00661085"/>
    <w:rsid w:val="00662ECF"/>
    <w:rsid w:val="00662F4A"/>
    <w:rsid w:val="00666D38"/>
    <w:rsid w:val="00666E69"/>
    <w:rsid w:val="00667D42"/>
    <w:rsid w:val="00670EE2"/>
    <w:rsid w:val="00674ECF"/>
    <w:rsid w:val="00676488"/>
    <w:rsid w:val="00677FEB"/>
    <w:rsid w:val="00690659"/>
    <w:rsid w:val="00691F22"/>
    <w:rsid w:val="006923A4"/>
    <w:rsid w:val="00693B18"/>
    <w:rsid w:val="0069423C"/>
    <w:rsid w:val="0069463F"/>
    <w:rsid w:val="00695F98"/>
    <w:rsid w:val="006A3050"/>
    <w:rsid w:val="006A541A"/>
    <w:rsid w:val="006A68D9"/>
    <w:rsid w:val="006B351F"/>
    <w:rsid w:val="006B424D"/>
    <w:rsid w:val="006C0EAF"/>
    <w:rsid w:val="006C2100"/>
    <w:rsid w:val="006C28FB"/>
    <w:rsid w:val="006C4EEB"/>
    <w:rsid w:val="006C64C2"/>
    <w:rsid w:val="006C6A5B"/>
    <w:rsid w:val="006C7050"/>
    <w:rsid w:val="006C7C9F"/>
    <w:rsid w:val="006D42B2"/>
    <w:rsid w:val="006D4BE9"/>
    <w:rsid w:val="006D6D16"/>
    <w:rsid w:val="006E4426"/>
    <w:rsid w:val="006E4D0E"/>
    <w:rsid w:val="006E6664"/>
    <w:rsid w:val="006E7D75"/>
    <w:rsid w:val="006F28AB"/>
    <w:rsid w:val="006F2EDE"/>
    <w:rsid w:val="006F34B7"/>
    <w:rsid w:val="006F7E6D"/>
    <w:rsid w:val="00705F5E"/>
    <w:rsid w:val="007070C0"/>
    <w:rsid w:val="00707CF1"/>
    <w:rsid w:val="00707EA3"/>
    <w:rsid w:val="00710904"/>
    <w:rsid w:val="00711018"/>
    <w:rsid w:val="007118A3"/>
    <w:rsid w:val="007124EE"/>
    <w:rsid w:val="00716388"/>
    <w:rsid w:val="00717A0B"/>
    <w:rsid w:val="00724C11"/>
    <w:rsid w:val="007250D2"/>
    <w:rsid w:val="00725D8F"/>
    <w:rsid w:val="007264B9"/>
    <w:rsid w:val="00726835"/>
    <w:rsid w:val="00726E74"/>
    <w:rsid w:val="00730F14"/>
    <w:rsid w:val="007332C0"/>
    <w:rsid w:val="00743B4D"/>
    <w:rsid w:val="00745719"/>
    <w:rsid w:val="0075001B"/>
    <w:rsid w:val="00750CBA"/>
    <w:rsid w:val="00751BF5"/>
    <w:rsid w:val="0076022C"/>
    <w:rsid w:val="00761BDA"/>
    <w:rsid w:val="007674A9"/>
    <w:rsid w:val="00767D07"/>
    <w:rsid w:val="00770DE2"/>
    <w:rsid w:val="00771AAE"/>
    <w:rsid w:val="00774989"/>
    <w:rsid w:val="00777BC0"/>
    <w:rsid w:val="00780346"/>
    <w:rsid w:val="0078204B"/>
    <w:rsid w:val="00782BFF"/>
    <w:rsid w:val="0078337F"/>
    <w:rsid w:val="00783B63"/>
    <w:rsid w:val="00792A16"/>
    <w:rsid w:val="00793BA1"/>
    <w:rsid w:val="00793D32"/>
    <w:rsid w:val="007941CC"/>
    <w:rsid w:val="0079767D"/>
    <w:rsid w:val="007A39FC"/>
    <w:rsid w:val="007A3A97"/>
    <w:rsid w:val="007A48AA"/>
    <w:rsid w:val="007B2EEB"/>
    <w:rsid w:val="007B5061"/>
    <w:rsid w:val="007B7390"/>
    <w:rsid w:val="007C0ABE"/>
    <w:rsid w:val="007C0DE1"/>
    <w:rsid w:val="007C112A"/>
    <w:rsid w:val="007C2614"/>
    <w:rsid w:val="007C3E99"/>
    <w:rsid w:val="007C43D2"/>
    <w:rsid w:val="007C5C51"/>
    <w:rsid w:val="007C5FC4"/>
    <w:rsid w:val="007D3BAA"/>
    <w:rsid w:val="007D43EB"/>
    <w:rsid w:val="007E1043"/>
    <w:rsid w:val="007E5AE8"/>
    <w:rsid w:val="007E72A1"/>
    <w:rsid w:val="007F40AE"/>
    <w:rsid w:val="007F5101"/>
    <w:rsid w:val="007F65E1"/>
    <w:rsid w:val="007F6FB1"/>
    <w:rsid w:val="007F7B22"/>
    <w:rsid w:val="007F7D1B"/>
    <w:rsid w:val="008018C9"/>
    <w:rsid w:val="00802F33"/>
    <w:rsid w:val="00805512"/>
    <w:rsid w:val="00805D48"/>
    <w:rsid w:val="0080705E"/>
    <w:rsid w:val="0081570F"/>
    <w:rsid w:val="00816AB3"/>
    <w:rsid w:val="00820EE2"/>
    <w:rsid w:val="00823816"/>
    <w:rsid w:val="0083053D"/>
    <w:rsid w:val="00833C6D"/>
    <w:rsid w:val="00833CDA"/>
    <w:rsid w:val="00834875"/>
    <w:rsid w:val="008357FC"/>
    <w:rsid w:val="0083744F"/>
    <w:rsid w:val="0084580A"/>
    <w:rsid w:val="00851021"/>
    <w:rsid w:val="00855515"/>
    <w:rsid w:val="0085777E"/>
    <w:rsid w:val="00857AEE"/>
    <w:rsid w:val="00861287"/>
    <w:rsid w:val="00862861"/>
    <w:rsid w:val="008645AB"/>
    <w:rsid w:val="00866630"/>
    <w:rsid w:val="00866EED"/>
    <w:rsid w:val="00867D56"/>
    <w:rsid w:val="00870D24"/>
    <w:rsid w:val="008807AC"/>
    <w:rsid w:val="008820EE"/>
    <w:rsid w:val="00884AB0"/>
    <w:rsid w:val="0088533B"/>
    <w:rsid w:val="00886A9A"/>
    <w:rsid w:val="00887E07"/>
    <w:rsid w:val="00891DA5"/>
    <w:rsid w:val="00894E78"/>
    <w:rsid w:val="00894F66"/>
    <w:rsid w:val="00895420"/>
    <w:rsid w:val="00896146"/>
    <w:rsid w:val="00896859"/>
    <w:rsid w:val="0089769A"/>
    <w:rsid w:val="008A07C1"/>
    <w:rsid w:val="008A2701"/>
    <w:rsid w:val="008B16CB"/>
    <w:rsid w:val="008C32E7"/>
    <w:rsid w:val="008C6508"/>
    <w:rsid w:val="008C7D1F"/>
    <w:rsid w:val="008D4C1F"/>
    <w:rsid w:val="008D7309"/>
    <w:rsid w:val="008E07E2"/>
    <w:rsid w:val="008E6EE1"/>
    <w:rsid w:val="008E7989"/>
    <w:rsid w:val="008E7CA9"/>
    <w:rsid w:val="008F1179"/>
    <w:rsid w:val="008F183B"/>
    <w:rsid w:val="008F1B52"/>
    <w:rsid w:val="008F211B"/>
    <w:rsid w:val="008F2C20"/>
    <w:rsid w:val="008F42CF"/>
    <w:rsid w:val="008F4ACB"/>
    <w:rsid w:val="009016EB"/>
    <w:rsid w:val="00911604"/>
    <w:rsid w:val="00911AA4"/>
    <w:rsid w:val="009206BD"/>
    <w:rsid w:val="009214A5"/>
    <w:rsid w:val="0092238E"/>
    <w:rsid w:val="00926947"/>
    <w:rsid w:val="00927DF8"/>
    <w:rsid w:val="0093081E"/>
    <w:rsid w:val="00937456"/>
    <w:rsid w:val="00943389"/>
    <w:rsid w:val="009475A3"/>
    <w:rsid w:val="00952D5B"/>
    <w:rsid w:val="00954C6F"/>
    <w:rsid w:val="00955330"/>
    <w:rsid w:val="0095538E"/>
    <w:rsid w:val="009558CF"/>
    <w:rsid w:val="00963D63"/>
    <w:rsid w:val="009729CF"/>
    <w:rsid w:val="00972B8B"/>
    <w:rsid w:val="009737C0"/>
    <w:rsid w:val="00974B57"/>
    <w:rsid w:val="00974B98"/>
    <w:rsid w:val="00980063"/>
    <w:rsid w:val="00984D02"/>
    <w:rsid w:val="00985FF7"/>
    <w:rsid w:val="00987FF6"/>
    <w:rsid w:val="00990CAA"/>
    <w:rsid w:val="00991436"/>
    <w:rsid w:val="009916B9"/>
    <w:rsid w:val="00991775"/>
    <w:rsid w:val="009920C1"/>
    <w:rsid w:val="009972CB"/>
    <w:rsid w:val="009A4EA5"/>
    <w:rsid w:val="009B0178"/>
    <w:rsid w:val="009B5A70"/>
    <w:rsid w:val="009B6242"/>
    <w:rsid w:val="009B6E2F"/>
    <w:rsid w:val="009C1BD2"/>
    <w:rsid w:val="009C2849"/>
    <w:rsid w:val="009C2B2F"/>
    <w:rsid w:val="009C38AB"/>
    <w:rsid w:val="009C6645"/>
    <w:rsid w:val="009D15EE"/>
    <w:rsid w:val="009D2876"/>
    <w:rsid w:val="009D69E6"/>
    <w:rsid w:val="009E3769"/>
    <w:rsid w:val="009E5C42"/>
    <w:rsid w:val="009E5CB7"/>
    <w:rsid w:val="009E6AC7"/>
    <w:rsid w:val="009F06A6"/>
    <w:rsid w:val="009F141A"/>
    <w:rsid w:val="009F1C43"/>
    <w:rsid w:val="009F2289"/>
    <w:rsid w:val="009F6370"/>
    <w:rsid w:val="009F638E"/>
    <w:rsid w:val="00A00840"/>
    <w:rsid w:val="00A02597"/>
    <w:rsid w:val="00A02AB9"/>
    <w:rsid w:val="00A130E3"/>
    <w:rsid w:val="00A15D87"/>
    <w:rsid w:val="00A16225"/>
    <w:rsid w:val="00A20936"/>
    <w:rsid w:val="00A22010"/>
    <w:rsid w:val="00A23417"/>
    <w:rsid w:val="00A25844"/>
    <w:rsid w:val="00A30C95"/>
    <w:rsid w:val="00A41F8D"/>
    <w:rsid w:val="00A4438E"/>
    <w:rsid w:val="00A44568"/>
    <w:rsid w:val="00A45A2A"/>
    <w:rsid w:val="00A51C41"/>
    <w:rsid w:val="00A545E2"/>
    <w:rsid w:val="00A55692"/>
    <w:rsid w:val="00A57BF5"/>
    <w:rsid w:val="00A745B1"/>
    <w:rsid w:val="00A760D7"/>
    <w:rsid w:val="00A77FB0"/>
    <w:rsid w:val="00A8567E"/>
    <w:rsid w:val="00A90510"/>
    <w:rsid w:val="00A90C33"/>
    <w:rsid w:val="00A91943"/>
    <w:rsid w:val="00A93BB9"/>
    <w:rsid w:val="00AA254E"/>
    <w:rsid w:val="00AA2F96"/>
    <w:rsid w:val="00AA38E7"/>
    <w:rsid w:val="00AA3A5D"/>
    <w:rsid w:val="00AA53E8"/>
    <w:rsid w:val="00AB0173"/>
    <w:rsid w:val="00AB19FE"/>
    <w:rsid w:val="00AB1D13"/>
    <w:rsid w:val="00AB23A7"/>
    <w:rsid w:val="00AB29B2"/>
    <w:rsid w:val="00AB337D"/>
    <w:rsid w:val="00AB365E"/>
    <w:rsid w:val="00AB3C32"/>
    <w:rsid w:val="00AB56F1"/>
    <w:rsid w:val="00AB5CC9"/>
    <w:rsid w:val="00AC024F"/>
    <w:rsid w:val="00AC145E"/>
    <w:rsid w:val="00AC1E9D"/>
    <w:rsid w:val="00AC28CF"/>
    <w:rsid w:val="00AC5D59"/>
    <w:rsid w:val="00AC6165"/>
    <w:rsid w:val="00AC6D5F"/>
    <w:rsid w:val="00AD3912"/>
    <w:rsid w:val="00AD529A"/>
    <w:rsid w:val="00AE076D"/>
    <w:rsid w:val="00AE2D2A"/>
    <w:rsid w:val="00AE3AA9"/>
    <w:rsid w:val="00AE3E34"/>
    <w:rsid w:val="00AE6935"/>
    <w:rsid w:val="00AF00AD"/>
    <w:rsid w:val="00AF0E7F"/>
    <w:rsid w:val="00AF1B50"/>
    <w:rsid w:val="00AF2B53"/>
    <w:rsid w:val="00AF4029"/>
    <w:rsid w:val="00AF4BFA"/>
    <w:rsid w:val="00AF5EB7"/>
    <w:rsid w:val="00AF7C48"/>
    <w:rsid w:val="00B0048F"/>
    <w:rsid w:val="00B00B54"/>
    <w:rsid w:val="00B00E74"/>
    <w:rsid w:val="00B01A84"/>
    <w:rsid w:val="00B03B70"/>
    <w:rsid w:val="00B174E7"/>
    <w:rsid w:val="00B177A5"/>
    <w:rsid w:val="00B239B0"/>
    <w:rsid w:val="00B24061"/>
    <w:rsid w:val="00B322E4"/>
    <w:rsid w:val="00B32875"/>
    <w:rsid w:val="00B33912"/>
    <w:rsid w:val="00B33D00"/>
    <w:rsid w:val="00B37D90"/>
    <w:rsid w:val="00B423C7"/>
    <w:rsid w:val="00B4519E"/>
    <w:rsid w:val="00B451F2"/>
    <w:rsid w:val="00B45DC0"/>
    <w:rsid w:val="00B4601B"/>
    <w:rsid w:val="00B5060E"/>
    <w:rsid w:val="00B50D71"/>
    <w:rsid w:val="00B50DA1"/>
    <w:rsid w:val="00B549CA"/>
    <w:rsid w:val="00B628A3"/>
    <w:rsid w:val="00B6473F"/>
    <w:rsid w:val="00B655E1"/>
    <w:rsid w:val="00B66938"/>
    <w:rsid w:val="00B66C28"/>
    <w:rsid w:val="00B7193D"/>
    <w:rsid w:val="00B71AF5"/>
    <w:rsid w:val="00B7247C"/>
    <w:rsid w:val="00B72C4A"/>
    <w:rsid w:val="00B74E78"/>
    <w:rsid w:val="00B77F58"/>
    <w:rsid w:val="00B82AD5"/>
    <w:rsid w:val="00B8355A"/>
    <w:rsid w:val="00B86D61"/>
    <w:rsid w:val="00B8795A"/>
    <w:rsid w:val="00B929E8"/>
    <w:rsid w:val="00B93122"/>
    <w:rsid w:val="00B97718"/>
    <w:rsid w:val="00B9795C"/>
    <w:rsid w:val="00BA1EDF"/>
    <w:rsid w:val="00BB6BCA"/>
    <w:rsid w:val="00BC1070"/>
    <w:rsid w:val="00BC23E9"/>
    <w:rsid w:val="00BC2EFD"/>
    <w:rsid w:val="00BC378F"/>
    <w:rsid w:val="00BC3B2E"/>
    <w:rsid w:val="00BC4153"/>
    <w:rsid w:val="00BC449E"/>
    <w:rsid w:val="00BD0143"/>
    <w:rsid w:val="00BD0A07"/>
    <w:rsid w:val="00BD22A4"/>
    <w:rsid w:val="00BD254E"/>
    <w:rsid w:val="00BD59E3"/>
    <w:rsid w:val="00BD5CAB"/>
    <w:rsid w:val="00BE0400"/>
    <w:rsid w:val="00BE10F7"/>
    <w:rsid w:val="00BE1742"/>
    <w:rsid w:val="00BE4BBD"/>
    <w:rsid w:val="00BF026F"/>
    <w:rsid w:val="00BF03AF"/>
    <w:rsid w:val="00BF167F"/>
    <w:rsid w:val="00BF4EAB"/>
    <w:rsid w:val="00C025A4"/>
    <w:rsid w:val="00C028F9"/>
    <w:rsid w:val="00C02961"/>
    <w:rsid w:val="00C044DF"/>
    <w:rsid w:val="00C050FB"/>
    <w:rsid w:val="00C116CC"/>
    <w:rsid w:val="00C14438"/>
    <w:rsid w:val="00C15C4C"/>
    <w:rsid w:val="00C208AB"/>
    <w:rsid w:val="00C2184E"/>
    <w:rsid w:val="00C24C5A"/>
    <w:rsid w:val="00C3062A"/>
    <w:rsid w:val="00C306DB"/>
    <w:rsid w:val="00C3100F"/>
    <w:rsid w:val="00C3319C"/>
    <w:rsid w:val="00C33D8E"/>
    <w:rsid w:val="00C4114F"/>
    <w:rsid w:val="00C46868"/>
    <w:rsid w:val="00C47EA5"/>
    <w:rsid w:val="00C54DD3"/>
    <w:rsid w:val="00C60113"/>
    <w:rsid w:val="00C61C96"/>
    <w:rsid w:val="00C65495"/>
    <w:rsid w:val="00C70D9E"/>
    <w:rsid w:val="00C714CA"/>
    <w:rsid w:val="00C75244"/>
    <w:rsid w:val="00C7619D"/>
    <w:rsid w:val="00C76F98"/>
    <w:rsid w:val="00C8138B"/>
    <w:rsid w:val="00C81A98"/>
    <w:rsid w:val="00C87490"/>
    <w:rsid w:val="00C91296"/>
    <w:rsid w:val="00C94A9F"/>
    <w:rsid w:val="00CA2AD1"/>
    <w:rsid w:val="00CA3157"/>
    <w:rsid w:val="00CA4808"/>
    <w:rsid w:val="00CA4D68"/>
    <w:rsid w:val="00CA7420"/>
    <w:rsid w:val="00CB6A25"/>
    <w:rsid w:val="00CB7B86"/>
    <w:rsid w:val="00CC061D"/>
    <w:rsid w:val="00CC1226"/>
    <w:rsid w:val="00CC1DD3"/>
    <w:rsid w:val="00CC342F"/>
    <w:rsid w:val="00CC3606"/>
    <w:rsid w:val="00CC519B"/>
    <w:rsid w:val="00CD0044"/>
    <w:rsid w:val="00CD12E0"/>
    <w:rsid w:val="00CD1827"/>
    <w:rsid w:val="00CD2E0B"/>
    <w:rsid w:val="00CD393A"/>
    <w:rsid w:val="00CD6A7D"/>
    <w:rsid w:val="00CE0559"/>
    <w:rsid w:val="00CE0980"/>
    <w:rsid w:val="00CE1C17"/>
    <w:rsid w:val="00CE49E4"/>
    <w:rsid w:val="00CE7635"/>
    <w:rsid w:val="00CF078D"/>
    <w:rsid w:val="00CF47C1"/>
    <w:rsid w:val="00CF69B1"/>
    <w:rsid w:val="00CF7F10"/>
    <w:rsid w:val="00D0324B"/>
    <w:rsid w:val="00D051EA"/>
    <w:rsid w:val="00D11346"/>
    <w:rsid w:val="00D1616E"/>
    <w:rsid w:val="00D17DAF"/>
    <w:rsid w:val="00D22583"/>
    <w:rsid w:val="00D2760E"/>
    <w:rsid w:val="00D37AB1"/>
    <w:rsid w:val="00D40042"/>
    <w:rsid w:val="00D40B1B"/>
    <w:rsid w:val="00D43DE4"/>
    <w:rsid w:val="00D472CE"/>
    <w:rsid w:val="00D4743B"/>
    <w:rsid w:val="00D477B6"/>
    <w:rsid w:val="00D51203"/>
    <w:rsid w:val="00D529DB"/>
    <w:rsid w:val="00D53891"/>
    <w:rsid w:val="00D55C07"/>
    <w:rsid w:val="00D6015A"/>
    <w:rsid w:val="00D6418B"/>
    <w:rsid w:val="00D71DC6"/>
    <w:rsid w:val="00D73A12"/>
    <w:rsid w:val="00D75C63"/>
    <w:rsid w:val="00D75E04"/>
    <w:rsid w:val="00D76328"/>
    <w:rsid w:val="00D76633"/>
    <w:rsid w:val="00D77237"/>
    <w:rsid w:val="00D826EC"/>
    <w:rsid w:val="00D84507"/>
    <w:rsid w:val="00D9014D"/>
    <w:rsid w:val="00D9114A"/>
    <w:rsid w:val="00D92269"/>
    <w:rsid w:val="00DA1A20"/>
    <w:rsid w:val="00DA54BA"/>
    <w:rsid w:val="00DA7DA2"/>
    <w:rsid w:val="00DB5405"/>
    <w:rsid w:val="00DB7163"/>
    <w:rsid w:val="00DC0655"/>
    <w:rsid w:val="00DC1A5D"/>
    <w:rsid w:val="00DC4F6C"/>
    <w:rsid w:val="00DC5022"/>
    <w:rsid w:val="00DC7297"/>
    <w:rsid w:val="00DD12E2"/>
    <w:rsid w:val="00DD20B8"/>
    <w:rsid w:val="00DD3D9B"/>
    <w:rsid w:val="00DD5F30"/>
    <w:rsid w:val="00DD74FC"/>
    <w:rsid w:val="00DE0241"/>
    <w:rsid w:val="00DE1776"/>
    <w:rsid w:val="00DE45D4"/>
    <w:rsid w:val="00DE65E0"/>
    <w:rsid w:val="00DF103C"/>
    <w:rsid w:val="00DF3837"/>
    <w:rsid w:val="00E00633"/>
    <w:rsid w:val="00E07D39"/>
    <w:rsid w:val="00E17AA2"/>
    <w:rsid w:val="00E20780"/>
    <w:rsid w:val="00E20E6D"/>
    <w:rsid w:val="00E2219D"/>
    <w:rsid w:val="00E24D17"/>
    <w:rsid w:val="00E2770A"/>
    <w:rsid w:val="00E27BE0"/>
    <w:rsid w:val="00E31C9E"/>
    <w:rsid w:val="00E34941"/>
    <w:rsid w:val="00E35479"/>
    <w:rsid w:val="00E35B37"/>
    <w:rsid w:val="00E36157"/>
    <w:rsid w:val="00E363F8"/>
    <w:rsid w:val="00E415D9"/>
    <w:rsid w:val="00E43CF7"/>
    <w:rsid w:val="00E4433F"/>
    <w:rsid w:val="00E47420"/>
    <w:rsid w:val="00E558DA"/>
    <w:rsid w:val="00E57620"/>
    <w:rsid w:val="00E60ED3"/>
    <w:rsid w:val="00E6461C"/>
    <w:rsid w:val="00E66166"/>
    <w:rsid w:val="00E665AA"/>
    <w:rsid w:val="00E67DB8"/>
    <w:rsid w:val="00E7022F"/>
    <w:rsid w:val="00E71008"/>
    <w:rsid w:val="00E73FFA"/>
    <w:rsid w:val="00E7587D"/>
    <w:rsid w:val="00E80195"/>
    <w:rsid w:val="00E81881"/>
    <w:rsid w:val="00E91895"/>
    <w:rsid w:val="00E91F2A"/>
    <w:rsid w:val="00E9682C"/>
    <w:rsid w:val="00E974DB"/>
    <w:rsid w:val="00EA24B5"/>
    <w:rsid w:val="00EA2FD5"/>
    <w:rsid w:val="00EA3C0D"/>
    <w:rsid w:val="00EA6837"/>
    <w:rsid w:val="00EB12D7"/>
    <w:rsid w:val="00EB2418"/>
    <w:rsid w:val="00EC0668"/>
    <w:rsid w:val="00EC1A14"/>
    <w:rsid w:val="00EC5480"/>
    <w:rsid w:val="00EC6773"/>
    <w:rsid w:val="00EC7FB5"/>
    <w:rsid w:val="00ED4759"/>
    <w:rsid w:val="00ED6154"/>
    <w:rsid w:val="00ED61B2"/>
    <w:rsid w:val="00EE0A57"/>
    <w:rsid w:val="00EE303F"/>
    <w:rsid w:val="00EE3933"/>
    <w:rsid w:val="00EF451C"/>
    <w:rsid w:val="00EF4D80"/>
    <w:rsid w:val="00EF4E8B"/>
    <w:rsid w:val="00EF6725"/>
    <w:rsid w:val="00F01A2C"/>
    <w:rsid w:val="00F1221C"/>
    <w:rsid w:val="00F12951"/>
    <w:rsid w:val="00F12E5F"/>
    <w:rsid w:val="00F13D4E"/>
    <w:rsid w:val="00F1452D"/>
    <w:rsid w:val="00F149A8"/>
    <w:rsid w:val="00F22AF4"/>
    <w:rsid w:val="00F24675"/>
    <w:rsid w:val="00F2570D"/>
    <w:rsid w:val="00F25B2E"/>
    <w:rsid w:val="00F27CD4"/>
    <w:rsid w:val="00F30028"/>
    <w:rsid w:val="00F320FC"/>
    <w:rsid w:val="00F3589B"/>
    <w:rsid w:val="00F36C3E"/>
    <w:rsid w:val="00F373C4"/>
    <w:rsid w:val="00F404CF"/>
    <w:rsid w:val="00F446F2"/>
    <w:rsid w:val="00F51C9B"/>
    <w:rsid w:val="00F54AD5"/>
    <w:rsid w:val="00F54CBA"/>
    <w:rsid w:val="00F56533"/>
    <w:rsid w:val="00F601B5"/>
    <w:rsid w:val="00F632C5"/>
    <w:rsid w:val="00F6780F"/>
    <w:rsid w:val="00F7113D"/>
    <w:rsid w:val="00F712B4"/>
    <w:rsid w:val="00F72DBA"/>
    <w:rsid w:val="00F73DC4"/>
    <w:rsid w:val="00F7433E"/>
    <w:rsid w:val="00F76EDB"/>
    <w:rsid w:val="00F8027F"/>
    <w:rsid w:val="00F81BBE"/>
    <w:rsid w:val="00F831D4"/>
    <w:rsid w:val="00F83D30"/>
    <w:rsid w:val="00F841DF"/>
    <w:rsid w:val="00F91743"/>
    <w:rsid w:val="00F938DE"/>
    <w:rsid w:val="00F93D21"/>
    <w:rsid w:val="00F94273"/>
    <w:rsid w:val="00F945B1"/>
    <w:rsid w:val="00F9499D"/>
    <w:rsid w:val="00FA00BF"/>
    <w:rsid w:val="00FA4364"/>
    <w:rsid w:val="00FA606B"/>
    <w:rsid w:val="00FA73C1"/>
    <w:rsid w:val="00FB04DA"/>
    <w:rsid w:val="00FB324D"/>
    <w:rsid w:val="00FB3446"/>
    <w:rsid w:val="00FB7750"/>
    <w:rsid w:val="00FC359C"/>
    <w:rsid w:val="00FD33C5"/>
    <w:rsid w:val="00FE4369"/>
    <w:rsid w:val="00FE516E"/>
    <w:rsid w:val="00FF7374"/>
    <w:rsid w:val="50C66C04"/>
    <w:rsid w:val="73FFF12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8f8f8,#eaeaea,#ddd,silver"/>
    </o:shapedefaults>
    <o:shapelayout v:ext="edit">
      <o:idmap v:ext="edit" data="2"/>
    </o:shapelayout>
  </w:shapeDefaults>
  <w:decimalSymbol w:val="."/>
  <w:listSeparator w:val=","/>
  <w14:docId w14:val="7EDF96F2"/>
  <w15:docId w15:val="{629C4657-2DFC-420E-9C02-9C39341948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0A57"/>
    <w:rPr>
      <w:rFonts w:asciiTheme="minorHAnsi" w:hAnsiTheme="minorHAnsi" w:eastAsiaTheme="minorEastAsia" w:cstheme="minorBidi"/>
      <w:sz w:val="22"/>
      <w:szCs w:val="22"/>
      <w:lang w:eastAsia="en-US"/>
    </w:rPr>
  </w:style>
  <w:style w:type="paragraph" w:styleId="Heading1">
    <w:name w:val="heading 1"/>
    <w:basedOn w:val="Normal"/>
    <w:next w:val="Normal"/>
    <w:link w:val="Heading1Char"/>
    <w:qFormat/>
    <w:pPr>
      <w:keepNext/>
      <w:pageBreakBefore/>
      <w:spacing w:before="240"/>
      <w:jc w:val="center"/>
      <w:outlineLvl w:val="0"/>
    </w:pPr>
    <w:rPr>
      <w:b/>
      <w:caps/>
      <w:kern w:val="28"/>
      <w:sz w:val="28"/>
    </w:rPr>
  </w:style>
  <w:style w:type="paragraph" w:styleId="Heading2">
    <w:name w:val="heading 2"/>
    <w:basedOn w:val="Normal"/>
    <w:next w:val="Normal"/>
    <w:link w:val="Heading2Char"/>
    <w:qFormat/>
    <w:pPr>
      <w:keepNext/>
      <w:tabs>
        <w:tab w:val="left" w:pos="540"/>
      </w:tabs>
      <w:spacing w:before="240"/>
      <w:outlineLvl w:val="1"/>
    </w:pPr>
    <w:rPr>
      <w:b/>
      <w:caps/>
      <w:sz w:val="24"/>
    </w:rPr>
  </w:style>
  <w:style w:type="paragraph" w:styleId="Heading3">
    <w:name w:val="heading 3"/>
    <w:basedOn w:val="Normal"/>
    <w:next w:val="Normal"/>
    <w:link w:val="Heading3Char"/>
    <w:qFormat/>
    <w:pPr>
      <w:keepNext/>
      <w:outlineLvl w:val="2"/>
    </w:pPr>
    <w:rPr>
      <w:b/>
    </w:rPr>
  </w:style>
  <w:style w:type="paragraph" w:styleId="Heading4">
    <w:name w:val="heading 4"/>
    <w:basedOn w:val="Normal"/>
    <w:next w:val="Normal"/>
    <w:qFormat/>
    <w:pPr>
      <w:keepNext/>
      <w:numPr>
        <w:ilvl w:val="3"/>
        <w:numId w:val="1"/>
      </w:numPr>
      <w:spacing w:before="240"/>
      <w:outlineLvl w:val="3"/>
    </w:pPr>
    <w:rPr>
      <w:b/>
      <w:i/>
    </w:rPr>
  </w:style>
  <w:style w:type="paragraph" w:styleId="Heading5">
    <w:name w:val="heading 5"/>
    <w:basedOn w:val="Normal"/>
    <w:next w:val="Normal"/>
    <w:qFormat/>
    <w:pPr>
      <w:numPr>
        <w:ilvl w:val="4"/>
        <w:numId w:val="2"/>
      </w:numPr>
      <w:spacing w:before="240"/>
      <w:outlineLvl w:val="4"/>
    </w:pPr>
    <w:rPr>
      <w:rFonts w:ascii="Helvetica" w:hAnsi="Helvetica"/>
    </w:rPr>
  </w:style>
  <w:style w:type="paragraph" w:styleId="Heading6">
    <w:name w:val="heading 6"/>
    <w:basedOn w:val="Normal"/>
    <w:next w:val="Normal"/>
    <w:qFormat/>
    <w:pPr>
      <w:numPr>
        <w:ilvl w:val="5"/>
        <w:numId w:val="3"/>
      </w:numPr>
      <w:spacing w:before="240"/>
      <w:outlineLvl w:val="5"/>
    </w:pPr>
    <w:rPr>
      <w:rFonts w:ascii="Helvetica" w:hAnsi="Helvetica"/>
      <w:i/>
    </w:rPr>
  </w:style>
  <w:style w:type="paragraph" w:styleId="Heading7">
    <w:name w:val="heading 7"/>
    <w:basedOn w:val="Normal"/>
    <w:next w:val="Normal"/>
    <w:qFormat/>
    <w:pPr>
      <w:numPr>
        <w:ilvl w:val="6"/>
        <w:numId w:val="4"/>
      </w:numPr>
      <w:spacing w:before="240"/>
      <w:outlineLvl w:val="6"/>
    </w:pPr>
    <w:rPr>
      <w:rFonts w:ascii="Helvetica" w:hAnsi="Helvetica"/>
      <w:sz w:val="20"/>
    </w:rPr>
  </w:style>
  <w:style w:type="paragraph" w:styleId="Heading8">
    <w:name w:val="heading 8"/>
    <w:basedOn w:val="Normal"/>
    <w:next w:val="Normal"/>
    <w:qFormat/>
    <w:pPr>
      <w:numPr>
        <w:ilvl w:val="7"/>
        <w:numId w:val="5"/>
      </w:numPr>
      <w:spacing w:before="240"/>
      <w:outlineLvl w:val="7"/>
    </w:pPr>
    <w:rPr>
      <w:rFonts w:ascii="Helvetica" w:hAnsi="Helvetica"/>
      <w:i/>
      <w:sz w:val="20"/>
    </w:rPr>
  </w:style>
  <w:style w:type="paragraph" w:styleId="Heading9">
    <w:name w:val="heading 9"/>
    <w:basedOn w:val="Normal"/>
    <w:next w:val="Normal"/>
    <w:qFormat/>
    <w:pPr>
      <w:numPr>
        <w:ilvl w:val="8"/>
        <w:numId w:val="6"/>
      </w:numPr>
      <w:spacing w:before="240"/>
      <w:outlineLvl w:val="8"/>
    </w:pPr>
    <w:rPr>
      <w:rFonts w:ascii="Helvetica" w:hAnsi="Helvetica"/>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uiPriority w:val="39"/>
    <w:pPr>
      <w:tabs>
        <w:tab w:val="right" w:leader="dot" w:pos="9360"/>
      </w:tabs>
      <w:spacing w:before="120" w:after="120"/>
    </w:pPr>
    <w:rPr>
      <w:caps/>
    </w:rPr>
  </w:style>
  <w:style w:type="paragraph" w:styleId="TOC2">
    <w:name w:val="toc 2"/>
    <w:basedOn w:val="Normal"/>
    <w:next w:val="Normal"/>
    <w:uiPriority w:val="39"/>
    <w:pPr>
      <w:tabs>
        <w:tab w:val="left" w:pos="900"/>
        <w:tab w:val="right" w:leader="dot" w:pos="9360"/>
      </w:tabs>
      <w:ind w:left="245"/>
    </w:pPr>
  </w:style>
  <w:style w:type="paragraph" w:styleId="TOC3">
    <w:name w:val="toc 3"/>
    <w:basedOn w:val="Normal"/>
    <w:next w:val="Normal"/>
    <w:uiPriority w:val="39"/>
    <w:pPr>
      <w:tabs>
        <w:tab w:val="right" w:leader="dot" w:pos="9360"/>
      </w:tabs>
      <w:ind w:left="480"/>
    </w:pPr>
  </w:style>
  <w:style w:type="paragraph" w:styleId="TOC4">
    <w:name w:val="toc 4"/>
    <w:basedOn w:val="Normal"/>
    <w:next w:val="Normal"/>
    <w:semiHidden/>
    <w:pPr>
      <w:tabs>
        <w:tab w:val="right" w:leader="dot" w:pos="9360"/>
      </w:tabs>
      <w:ind w:left="660"/>
    </w:pPr>
  </w:style>
  <w:style w:type="paragraph" w:styleId="TOC5">
    <w:name w:val="toc 5"/>
    <w:basedOn w:val="Normal"/>
    <w:next w:val="Normal"/>
    <w:semiHidden/>
    <w:pPr>
      <w:tabs>
        <w:tab w:val="right" w:leader="dot" w:pos="9360"/>
      </w:tabs>
      <w:ind w:left="880"/>
    </w:pPr>
  </w:style>
  <w:style w:type="paragraph" w:styleId="TOC6">
    <w:name w:val="toc 6"/>
    <w:basedOn w:val="Normal"/>
    <w:next w:val="Normal"/>
    <w:semiHidden/>
    <w:pPr>
      <w:tabs>
        <w:tab w:val="right" w:leader="dot" w:pos="9360"/>
      </w:tabs>
      <w:ind w:left="1100"/>
    </w:pPr>
  </w:style>
  <w:style w:type="paragraph" w:styleId="TOC7">
    <w:name w:val="toc 7"/>
    <w:basedOn w:val="Normal"/>
    <w:next w:val="Normal"/>
    <w:semiHidden/>
    <w:pPr>
      <w:tabs>
        <w:tab w:val="right" w:leader="dot" w:pos="9360"/>
      </w:tabs>
      <w:ind w:left="1320"/>
    </w:pPr>
  </w:style>
  <w:style w:type="paragraph" w:styleId="TOC8">
    <w:name w:val="toc 8"/>
    <w:basedOn w:val="Normal"/>
    <w:next w:val="Normal"/>
    <w:semiHidden/>
    <w:pPr>
      <w:tabs>
        <w:tab w:val="right" w:leader="dot" w:pos="9360"/>
      </w:tabs>
      <w:ind w:left="1540"/>
    </w:pPr>
  </w:style>
  <w:style w:type="paragraph" w:styleId="TOC9">
    <w:name w:val="toc 9"/>
    <w:basedOn w:val="Normal"/>
    <w:next w:val="Normal"/>
    <w:semiHidden/>
    <w:pPr>
      <w:tabs>
        <w:tab w:val="right" w:leader="dot" w:pos="9360"/>
      </w:tabs>
      <w:ind w:left="1760"/>
    </w:pPr>
  </w:style>
  <w:style w:type="paragraph" w:styleId="TOC-title" w:customStyle="1">
    <w:name w:val="TOC-title"/>
    <w:basedOn w:val="Normal"/>
    <w:pPr>
      <w:spacing w:before="240"/>
      <w:jc w:val="center"/>
    </w:pPr>
    <w:rPr>
      <w:b/>
      <w:caps/>
      <w:sz w:val="24"/>
    </w:rPr>
  </w:style>
  <w:style w:type="paragraph" w:styleId="Figuretext-L" w:customStyle="1">
    <w:name w:val="Figure text-L"/>
    <w:basedOn w:val="Normal"/>
  </w:style>
  <w:style w:type="paragraph" w:styleId="Cover-title" w:customStyle="1">
    <w:name w:val="Cover-title"/>
    <w:basedOn w:val="Normal"/>
    <w:pPr>
      <w:spacing w:before="240"/>
      <w:jc w:val="center"/>
    </w:pPr>
    <w:rPr>
      <w:b/>
      <w:caps/>
      <w:sz w:val="32"/>
    </w:rPr>
  </w:style>
  <w:style w:type="paragraph" w:styleId="Tabletitle" w:customStyle="1">
    <w:name w:val="Table title"/>
    <w:basedOn w:val="Normal"/>
    <w:pPr>
      <w:keepNext/>
      <w:spacing w:before="120"/>
      <w:jc w:val="center"/>
    </w:pPr>
    <w:rPr>
      <w:caps/>
    </w:rPr>
  </w:style>
  <w:style w:type="paragraph" w:styleId="Cover-other" w:customStyle="1">
    <w:name w:val="Cover-other"/>
    <w:basedOn w:val="Normal"/>
    <w:pPr>
      <w:jc w:val="center"/>
    </w:pPr>
    <w:rPr>
      <w:b/>
      <w:sz w:val="24"/>
    </w:rPr>
  </w:style>
  <w:style w:type="paragraph" w:styleId="BodyText">
    <w:name w:val="Body Text"/>
    <w:basedOn w:val="Normal"/>
    <w:rPr>
      <w:i/>
    </w:rPr>
  </w:style>
  <w:style w:type="paragraph" w:styleId="Header">
    <w:name w:val="header"/>
    <w:basedOn w:val="Normal"/>
    <w:pPr>
      <w:widowControl w:val="0"/>
      <w:tabs>
        <w:tab w:val="center" w:pos="4320"/>
        <w:tab w:val="right" w:pos="8640"/>
      </w:tabs>
      <w:jc w:val="right"/>
    </w:pPr>
    <w:rPr>
      <w:sz w:val="18"/>
    </w:rPr>
  </w:style>
  <w:style w:type="paragraph" w:styleId="Footer">
    <w:name w:val="footer"/>
    <w:basedOn w:val="Normal"/>
    <w:link w:val="FooterChar"/>
    <w:uiPriority w:val="99"/>
    <w:pPr>
      <w:tabs>
        <w:tab w:val="right" w:pos="8640"/>
      </w:tabs>
      <w:ind w:right="360"/>
      <w:jc w:val="center"/>
    </w:pPr>
    <w:rPr>
      <w:sz w:val="20"/>
    </w:rPr>
  </w:style>
  <w:style w:type="character" w:styleId="Hyperlink">
    <w:name w:val="Hyperlink"/>
    <w:basedOn w:val="DefaultParagraphFont"/>
    <w:uiPriority w:val="99"/>
    <w:rPr>
      <w:color w:val="0000FF"/>
      <w:u w:val="single"/>
    </w:rPr>
  </w:style>
  <w:style w:type="paragraph" w:styleId="Bullet" w:customStyle="1">
    <w:name w:val="Bullet"/>
    <w:basedOn w:val="Normal"/>
    <w:pPr>
      <w:tabs>
        <w:tab w:val="left" w:pos="720"/>
      </w:tabs>
      <w:ind w:left="720" w:hanging="360"/>
    </w:pPr>
  </w:style>
  <w:style w:type="character" w:styleId="PageNumber">
    <w:name w:val="page number"/>
    <w:basedOn w:val="DefaultParagraphFont"/>
    <w:rPr>
      <w:rFonts w:ascii="Times New Roman" w:hAnsi="Times New Roman"/>
      <w:sz w:val="20"/>
    </w:rPr>
  </w:style>
  <w:style w:type="paragraph" w:styleId="TableofFigures">
    <w:name w:val="table of figures"/>
    <w:basedOn w:val="Normal"/>
    <w:next w:val="Normal"/>
    <w:semiHidden/>
    <w:pPr>
      <w:tabs>
        <w:tab w:val="right" w:leader="dot" w:pos="9360"/>
      </w:tabs>
      <w:ind w:left="480" w:hanging="480"/>
    </w:pPr>
  </w:style>
  <w:style w:type="paragraph" w:styleId="Figuretext-C" w:customStyle="1">
    <w:name w:val="Figure text-C"/>
    <w:basedOn w:val="Normal"/>
    <w:pPr>
      <w:jc w:val="center"/>
    </w:pPr>
  </w:style>
  <w:style w:type="paragraph" w:styleId="Figuretitle" w:customStyle="1">
    <w:name w:val="Figure title"/>
    <w:basedOn w:val="Normal"/>
    <w:pPr>
      <w:jc w:val="center"/>
    </w:pPr>
  </w:style>
  <w:style w:type="paragraph" w:styleId="TOC-headings" w:customStyle="1">
    <w:name w:val="TOC-headings"/>
    <w:basedOn w:val="TOC-title"/>
    <w:pPr>
      <w:tabs>
        <w:tab w:val="right" w:pos="9360"/>
      </w:tabs>
      <w:spacing w:before="60" w:after="120"/>
      <w:jc w:val="left"/>
    </w:pPr>
    <w:rPr>
      <w:caps w:val="0"/>
      <w:sz w:val="22"/>
    </w:rPr>
  </w:style>
  <w:style w:type="paragraph" w:styleId="BodyTextIndent">
    <w:name w:val="Body Text Indent"/>
    <w:basedOn w:val="Normal"/>
    <w:pPr>
      <w:ind w:left="1260" w:hanging="900"/>
    </w:pPr>
  </w:style>
  <w:style w:type="paragraph" w:styleId="BalloonText">
    <w:name w:val="Balloon Text"/>
    <w:basedOn w:val="Normal"/>
    <w:semiHidden/>
    <w:rPr>
      <w:rFonts w:ascii="Tahoma" w:hAnsi="Tahoma" w:cs="Tahoma"/>
      <w:sz w:val="16"/>
      <w:szCs w:val="16"/>
    </w:rPr>
  </w:style>
  <w:style w:type="paragraph" w:styleId="NormalWeb">
    <w:name w:val="Normal (Web)"/>
    <w:basedOn w:val="Normal"/>
    <w:pPr>
      <w:spacing w:before="100" w:beforeAutospacing="1" w:after="100" w:afterAutospacing="1"/>
    </w:pPr>
    <w:rPr>
      <w:sz w:val="24"/>
      <w:szCs w:val="24"/>
    </w:rPr>
  </w:style>
  <w:style w:type="paragraph" w:styleId="BodyTextIndent2">
    <w:name w:val="Body Text Indent 2"/>
    <w:basedOn w:val="Normal"/>
    <w:pPr>
      <w:pBdr>
        <w:top w:val="single" w:color="auto" w:sz="4" w:space="1"/>
        <w:left w:val="single" w:color="auto" w:sz="4" w:space="1"/>
        <w:bottom w:val="single" w:color="auto" w:sz="4" w:space="1"/>
        <w:right w:val="single" w:color="auto" w:sz="4" w:space="1"/>
      </w:pBdr>
      <w:ind w:left="1440"/>
    </w:pPr>
    <w:rPr>
      <w:i/>
    </w:rPr>
  </w:style>
  <w:style w:type="paragraph" w:styleId="BodyTextIndent3">
    <w:name w:val="Body Text Indent 3"/>
    <w:basedOn w:val="Normal"/>
    <w:pPr>
      <w:ind w:left="1440" w:hanging="1440"/>
    </w:pPr>
  </w:style>
  <w:style w:type="paragraph" w:styleId="BodyText2">
    <w:name w:val="Body Text 2"/>
    <w:basedOn w:val="Normal"/>
    <w:link w:val="BodyText2Char"/>
    <w:pPr>
      <w:pBdr>
        <w:top w:val="single" w:color="auto" w:sz="4" w:space="1"/>
        <w:left w:val="single" w:color="auto" w:sz="4" w:space="4"/>
        <w:bottom w:val="single" w:color="auto" w:sz="4" w:space="1"/>
        <w:right w:val="single" w:color="auto" w:sz="4" w:space="4"/>
      </w:pBdr>
      <w:spacing w:after="120"/>
    </w:pPr>
    <w:rPr>
      <w:i/>
      <w:iCs/>
    </w:rPr>
  </w:style>
  <w:style w:type="paragraph" w:styleId="ListParagraph">
    <w:name w:val="List Paragraph"/>
    <w:basedOn w:val="Normal"/>
    <w:uiPriority w:val="34"/>
    <w:qFormat/>
    <w:rsid w:val="00162256"/>
    <w:pPr>
      <w:ind w:left="720"/>
      <w:contextualSpacing/>
    </w:pPr>
  </w:style>
  <w:style w:type="character" w:styleId="Heading1Char" w:customStyle="1">
    <w:name w:val="Heading 1 Char"/>
    <w:basedOn w:val="DefaultParagraphFont"/>
    <w:link w:val="Heading1"/>
    <w:rsid w:val="00230FD0"/>
    <w:rPr>
      <w:b/>
      <w:caps/>
      <w:kern w:val="28"/>
      <w:sz w:val="28"/>
      <w:lang w:val="en-US" w:eastAsia="en-US"/>
    </w:rPr>
  </w:style>
  <w:style w:type="character" w:styleId="Heading2Char" w:customStyle="1">
    <w:name w:val="Heading 2 Char"/>
    <w:basedOn w:val="DefaultParagraphFont"/>
    <w:link w:val="Heading2"/>
    <w:rsid w:val="00230FD0"/>
    <w:rPr>
      <w:b/>
      <w:caps/>
      <w:sz w:val="24"/>
      <w:lang w:val="en-US" w:eastAsia="en-US"/>
    </w:rPr>
  </w:style>
  <w:style w:type="character" w:styleId="Heading3Char" w:customStyle="1">
    <w:name w:val="Heading 3 Char"/>
    <w:basedOn w:val="DefaultParagraphFont"/>
    <w:link w:val="Heading3"/>
    <w:rsid w:val="00230FD0"/>
    <w:rPr>
      <w:b/>
      <w:sz w:val="22"/>
      <w:lang w:val="en-US" w:eastAsia="en-US"/>
    </w:rPr>
  </w:style>
  <w:style w:type="character" w:styleId="BodyText2Char" w:customStyle="1">
    <w:name w:val="Body Text 2 Char"/>
    <w:basedOn w:val="DefaultParagraphFont"/>
    <w:link w:val="BodyText2"/>
    <w:rsid w:val="00230FD0"/>
    <w:rPr>
      <w:i/>
      <w:iCs/>
      <w:sz w:val="22"/>
      <w:lang w:val="en-US" w:eastAsia="en-US"/>
    </w:rPr>
  </w:style>
  <w:style w:type="table" w:styleId="TableGrid">
    <w:name w:val="Table Grid"/>
    <w:basedOn w:val="TableNormal"/>
    <w:rsid w:val="00CC519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erChar" w:customStyle="1">
    <w:name w:val="Footer Char"/>
    <w:basedOn w:val="DefaultParagraphFont"/>
    <w:link w:val="Footer"/>
    <w:uiPriority w:val="99"/>
    <w:rsid w:val="002345FF"/>
    <w:rPr>
      <w:rFonts w:asciiTheme="minorHAnsi" w:hAnsiTheme="minorHAnsi" w:eastAsiaTheme="minorEastAsia" w:cstheme="minorBidi"/>
      <w:szCs w:val="22"/>
      <w:lang w:eastAsia="en-US"/>
    </w:rPr>
  </w:style>
  <w:style w:type="character" w:styleId="dcg-mq-digit" w:customStyle="1">
    <w:name w:val="dcg-mq-digit"/>
    <w:basedOn w:val="DefaultParagraphFont"/>
    <w:rsid w:val="008E07E2"/>
  </w:style>
  <w:style w:type="paragraph" w:styleId="paragraph" w:customStyle="1">
    <w:name w:val="paragraph"/>
    <w:basedOn w:val="Normal"/>
    <w:rsid w:val="007F40AE"/>
    <w:pPr>
      <w:spacing w:before="100" w:beforeAutospacing="1" w:after="100" w:afterAutospacing="1"/>
    </w:pPr>
    <w:rPr>
      <w:sz w:val="24"/>
      <w:szCs w:val="24"/>
    </w:rPr>
  </w:style>
  <w:style w:type="character" w:styleId="normaltextrun" w:customStyle="1">
    <w:name w:val="normaltextrun"/>
    <w:basedOn w:val="DefaultParagraphFont"/>
    <w:rsid w:val="007F40AE"/>
  </w:style>
  <w:style w:type="character" w:styleId="eop" w:customStyle="1">
    <w:name w:val="eop"/>
    <w:basedOn w:val="DefaultParagraphFont"/>
    <w:rsid w:val="007F40AE"/>
  </w:style>
  <w:style w:type="character" w:styleId="UnresolvedMention">
    <w:name w:val="Unresolved Mention"/>
    <w:basedOn w:val="DefaultParagraphFont"/>
    <w:uiPriority w:val="99"/>
    <w:semiHidden/>
    <w:unhideWhenUsed/>
    <w:rsid w:val="00BD5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3018">
      <w:bodyDiv w:val="1"/>
      <w:marLeft w:val="0"/>
      <w:marRight w:val="0"/>
      <w:marTop w:val="0"/>
      <w:marBottom w:val="0"/>
      <w:divBdr>
        <w:top w:val="none" w:sz="0" w:space="0" w:color="auto"/>
        <w:left w:val="none" w:sz="0" w:space="0" w:color="auto"/>
        <w:bottom w:val="none" w:sz="0" w:space="0" w:color="auto"/>
        <w:right w:val="none" w:sz="0" w:space="0" w:color="auto"/>
      </w:divBdr>
    </w:div>
    <w:div w:id="247276449">
      <w:bodyDiv w:val="1"/>
      <w:marLeft w:val="0"/>
      <w:marRight w:val="0"/>
      <w:marTop w:val="0"/>
      <w:marBottom w:val="0"/>
      <w:divBdr>
        <w:top w:val="none" w:sz="0" w:space="0" w:color="auto"/>
        <w:left w:val="none" w:sz="0" w:space="0" w:color="auto"/>
        <w:bottom w:val="none" w:sz="0" w:space="0" w:color="auto"/>
        <w:right w:val="none" w:sz="0" w:space="0" w:color="auto"/>
      </w:divBdr>
    </w:div>
    <w:div w:id="323433163">
      <w:bodyDiv w:val="1"/>
      <w:marLeft w:val="0"/>
      <w:marRight w:val="0"/>
      <w:marTop w:val="0"/>
      <w:marBottom w:val="0"/>
      <w:divBdr>
        <w:top w:val="none" w:sz="0" w:space="0" w:color="auto"/>
        <w:left w:val="none" w:sz="0" w:space="0" w:color="auto"/>
        <w:bottom w:val="none" w:sz="0" w:space="0" w:color="auto"/>
        <w:right w:val="none" w:sz="0" w:space="0" w:color="auto"/>
      </w:divBdr>
    </w:div>
    <w:div w:id="424960717">
      <w:bodyDiv w:val="1"/>
      <w:marLeft w:val="0"/>
      <w:marRight w:val="0"/>
      <w:marTop w:val="0"/>
      <w:marBottom w:val="0"/>
      <w:divBdr>
        <w:top w:val="none" w:sz="0" w:space="0" w:color="auto"/>
        <w:left w:val="none" w:sz="0" w:space="0" w:color="auto"/>
        <w:bottom w:val="none" w:sz="0" w:space="0" w:color="auto"/>
        <w:right w:val="none" w:sz="0" w:space="0" w:color="auto"/>
      </w:divBdr>
    </w:div>
    <w:div w:id="426115330">
      <w:bodyDiv w:val="1"/>
      <w:marLeft w:val="0"/>
      <w:marRight w:val="0"/>
      <w:marTop w:val="0"/>
      <w:marBottom w:val="0"/>
      <w:divBdr>
        <w:top w:val="none" w:sz="0" w:space="0" w:color="auto"/>
        <w:left w:val="none" w:sz="0" w:space="0" w:color="auto"/>
        <w:bottom w:val="none" w:sz="0" w:space="0" w:color="auto"/>
        <w:right w:val="none" w:sz="0" w:space="0" w:color="auto"/>
      </w:divBdr>
    </w:div>
    <w:div w:id="543954699">
      <w:bodyDiv w:val="1"/>
      <w:marLeft w:val="0"/>
      <w:marRight w:val="0"/>
      <w:marTop w:val="0"/>
      <w:marBottom w:val="0"/>
      <w:divBdr>
        <w:top w:val="none" w:sz="0" w:space="0" w:color="auto"/>
        <w:left w:val="none" w:sz="0" w:space="0" w:color="auto"/>
        <w:bottom w:val="none" w:sz="0" w:space="0" w:color="auto"/>
        <w:right w:val="none" w:sz="0" w:space="0" w:color="auto"/>
      </w:divBdr>
    </w:div>
    <w:div w:id="716971661">
      <w:bodyDiv w:val="1"/>
      <w:marLeft w:val="0"/>
      <w:marRight w:val="0"/>
      <w:marTop w:val="0"/>
      <w:marBottom w:val="0"/>
      <w:divBdr>
        <w:top w:val="none" w:sz="0" w:space="0" w:color="auto"/>
        <w:left w:val="none" w:sz="0" w:space="0" w:color="auto"/>
        <w:bottom w:val="none" w:sz="0" w:space="0" w:color="auto"/>
        <w:right w:val="none" w:sz="0" w:space="0" w:color="auto"/>
      </w:divBdr>
    </w:div>
    <w:div w:id="747194927">
      <w:bodyDiv w:val="1"/>
      <w:marLeft w:val="0"/>
      <w:marRight w:val="0"/>
      <w:marTop w:val="0"/>
      <w:marBottom w:val="0"/>
      <w:divBdr>
        <w:top w:val="none" w:sz="0" w:space="0" w:color="auto"/>
        <w:left w:val="none" w:sz="0" w:space="0" w:color="auto"/>
        <w:bottom w:val="none" w:sz="0" w:space="0" w:color="auto"/>
        <w:right w:val="none" w:sz="0" w:space="0" w:color="auto"/>
      </w:divBdr>
    </w:div>
    <w:div w:id="861894293">
      <w:bodyDiv w:val="1"/>
      <w:marLeft w:val="0"/>
      <w:marRight w:val="0"/>
      <w:marTop w:val="0"/>
      <w:marBottom w:val="0"/>
      <w:divBdr>
        <w:top w:val="none" w:sz="0" w:space="0" w:color="auto"/>
        <w:left w:val="none" w:sz="0" w:space="0" w:color="auto"/>
        <w:bottom w:val="none" w:sz="0" w:space="0" w:color="auto"/>
        <w:right w:val="none" w:sz="0" w:space="0" w:color="auto"/>
      </w:divBdr>
    </w:div>
    <w:div w:id="908733581">
      <w:bodyDiv w:val="1"/>
      <w:marLeft w:val="0"/>
      <w:marRight w:val="0"/>
      <w:marTop w:val="0"/>
      <w:marBottom w:val="0"/>
      <w:divBdr>
        <w:top w:val="none" w:sz="0" w:space="0" w:color="auto"/>
        <w:left w:val="none" w:sz="0" w:space="0" w:color="auto"/>
        <w:bottom w:val="none" w:sz="0" w:space="0" w:color="auto"/>
        <w:right w:val="none" w:sz="0" w:space="0" w:color="auto"/>
      </w:divBdr>
    </w:div>
    <w:div w:id="919295442">
      <w:bodyDiv w:val="1"/>
      <w:marLeft w:val="0"/>
      <w:marRight w:val="0"/>
      <w:marTop w:val="0"/>
      <w:marBottom w:val="0"/>
      <w:divBdr>
        <w:top w:val="none" w:sz="0" w:space="0" w:color="auto"/>
        <w:left w:val="none" w:sz="0" w:space="0" w:color="auto"/>
        <w:bottom w:val="none" w:sz="0" w:space="0" w:color="auto"/>
        <w:right w:val="none" w:sz="0" w:space="0" w:color="auto"/>
      </w:divBdr>
    </w:div>
    <w:div w:id="1192232739">
      <w:bodyDiv w:val="1"/>
      <w:marLeft w:val="0"/>
      <w:marRight w:val="0"/>
      <w:marTop w:val="0"/>
      <w:marBottom w:val="0"/>
      <w:divBdr>
        <w:top w:val="none" w:sz="0" w:space="0" w:color="auto"/>
        <w:left w:val="none" w:sz="0" w:space="0" w:color="auto"/>
        <w:bottom w:val="none" w:sz="0" w:space="0" w:color="auto"/>
        <w:right w:val="none" w:sz="0" w:space="0" w:color="auto"/>
      </w:divBdr>
    </w:div>
    <w:div w:id="1346326122">
      <w:bodyDiv w:val="1"/>
      <w:marLeft w:val="0"/>
      <w:marRight w:val="0"/>
      <w:marTop w:val="0"/>
      <w:marBottom w:val="0"/>
      <w:divBdr>
        <w:top w:val="none" w:sz="0" w:space="0" w:color="auto"/>
        <w:left w:val="none" w:sz="0" w:space="0" w:color="auto"/>
        <w:bottom w:val="none" w:sz="0" w:space="0" w:color="auto"/>
        <w:right w:val="none" w:sz="0" w:space="0" w:color="auto"/>
      </w:divBdr>
    </w:div>
    <w:div w:id="1418594386">
      <w:bodyDiv w:val="1"/>
      <w:marLeft w:val="0"/>
      <w:marRight w:val="0"/>
      <w:marTop w:val="0"/>
      <w:marBottom w:val="0"/>
      <w:divBdr>
        <w:top w:val="none" w:sz="0" w:space="0" w:color="auto"/>
        <w:left w:val="none" w:sz="0" w:space="0" w:color="auto"/>
        <w:bottom w:val="none" w:sz="0" w:space="0" w:color="auto"/>
        <w:right w:val="none" w:sz="0" w:space="0" w:color="auto"/>
      </w:divBdr>
    </w:div>
    <w:div w:id="1421216944">
      <w:bodyDiv w:val="1"/>
      <w:marLeft w:val="0"/>
      <w:marRight w:val="0"/>
      <w:marTop w:val="0"/>
      <w:marBottom w:val="0"/>
      <w:divBdr>
        <w:top w:val="none" w:sz="0" w:space="0" w:color="auto"/>
        <w:left w:val="none" w:sz="0" w:space="0" w:color="auto"/>
        <w:bottom w:val="none" w:sz="0" w:space="0" w:color="auto"/>
        <w:right w:val="none" w:sz="0" w:space="0" w:color="auto"/>
      </w:divBdr>
    </w:div>
    <w:div w:id="1732922685">
      <w:bodyDiv w:val="1"/>
      <w:marLeft w:val="0"/>
      <w:marRight w:val="0"/>
      <w:marTop w:val="0"/>
      <w:marBottom w:val="0"/>
      <w:divBdr>
        <w:top w:val="none" w:sz="0" w:space="0" w:color="auto"/>
        <w:left w:val="none" w:sz="0" w:space="0" w:color="auto"/>
        <w:bottom w:val="none" w:sz="0" w:space="0" w:color="auto"/>
        <w:right w:val="none" w:sz="0" w:space="0" w:color="auto"/>
      </w:divBdr>
    </w:div>
    <w:div w:id="1863860740">
      <w:bodyDiv w:val="1"/>
      <w:marLeft w:val="0"/>
      <w:marRight w:val="0"/>
      <w:marTop w:val="0"/>
      <w:marBottom w:val="0"/>
      <w:divBdr>
        <w:top w:val="none" w:sz="0" w:space="0" w:color="auto"/>
        <w:left w:val="none" w:sz="0" w:space="0" w:color="auto"/>
        <w:bottom w:val="none" w:sz="0" w:space="0" w:color="auto"/>
        <w:right w:val="none" w:sz="0" w:space="0" w:color="auto"/>
      </w:divBdr>
    </w:div>
    <w:div w:id="1945190084">
      <w:bodyDiv w:val="1"/>
      <w:marLeft w:val="0"/>
      <w:marRight w:val="0"/>
      <w:marTop w:val="0"/>
      <w:marBottom w:val="0"/>
      <w:divBdr>
        <w:top w:val="none" w:sz="0" w:space="0" w:color="auto"/>
        <w:left w:val="none" w:sz="0" w:space="0" w:color="auto"/>
        <w:bottom w:val="none" w:sz="0" w:space="0" w:color="auto"/>
        <w:right w:val="none" w:sz="0" w:space="0" w:color="auto"/>
      </w:divBdr>
    </w:div>
    <w:div w:id="2083021717">
      <w:bodyDiv w:val="1"/>
      <w:marLeft w:val="0"/>
      <w:marRight w:val="0"/>
      <w:marTop w:val="0"/>
      <w:marBottom w:val="0"/>
      <w:divBdr>
        <w:top w:val="none" w:sz="0" w:space="0" w:color="auto"/>
        <w:left w:val="none" w:sz="0" w:space="0" w:color="auto"/>
        <w:bottom w:val="none" w:sz="0" w:space="0" w:color="auto"/>
        <w:right w:val="none" w:sz="0" w:space="0" w:color="auto"/>
      </w:divBdr>
    </w:div>
    <w:div w:id="210128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file:///C:\Users\LENOVO\Downloads\IEEE_Project_Template.docx" TargetMode="External" Id="rId13" /><Relationship Type="http://schemas.openxmlformats.org/officeDocument/2006/relationships/header" Target="header1.xml" Id="rId18" /><Relationship Type="http://schemas.microsoft.com/office/2007/relationships/diagramDrawing" Target="diagrams/drawing1.xml" Id="rId26" /><Relationship Type="http://schemas.openxmlformats.org/officeDocument/2006/relationships/diagramQuickStyle" Target="diagrams/quickStyle4.xml" Id="rId39" /><Relationship Type="http://schemas.openxmlformats.org/officeDocument/2006/relationships/hyperlink" Target="https://www.qsm.com/resources/function-point-languages-table" TargetMode="External" Id="rId21" /><Relationship Type="http://schemas.openxmlformats.org/officeDocument/2006/relationships/diagramQuickStyle" Target="diagrams/quickStyle3.xml" Id="rId34" /><Relationship Type="http://schemas.openxmlformats.org/officeDocument/2006/relationships/image" Target="media/image2.png" Id="rId42" /><Relationship Type="http://schemas.openxmlformats.org/officeDocument/2006/relationships/image" Target="media/image7.png" Id="rId47" /><Relationship Type="http://schemas.openxmlformats.org/officeDocument/2006/relationships/image" Target="media/image10.png" Id="rId50" /><Relationship Type="http://schemas.openxmlformats.org/officeDocument/2006/relationships/image" Target="media/image15.png"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file:///C:\Users\LENOVO\Downloads\IEEE_Project_Template.docx" TargetMode="External" Id="rId16" /><Relationship Type="http://schemas.openxmlformats.org/officeDocument/2006/relationships/diagramQuickStyle" Target="diagrams/quickStyle2.xml" Id="rId29" /><Relationship Type="http://schemas.openxmlformats.org/officeDocument/2006/relationships/image" Target="media/image1.png" Id="rId11" /><Relationship Type="http://schemas.openxmlformats.org/officeDocument/2006/relationships/diagramQuickStyle" Target="diagrams/quickStyle1.xml" Id="rId24" /><Relationship Type="http://schemas.openxmlformats.org/officeDocument/2006/relationships/diagramData" Target="diagrams/data3.xml" Id="rId32" /><Relationship Type="http://schemas.openxmlformats.org/officeDocument/2006/relationships/diagramData" Target="diagrams/data4.xml" Id="rId37" /><Relationship Type="http://schemas.openxmlformats.org/officeDocument/2006/relationships/diagramColors" Target="diagrams/colors4.xml" Id="rId40" /><Relationship Type="http://schemas.openxmlformats.org/officeDocument/2006/relationships/image" Target="media/image5.png" Id="rId45" /><Relationship Type="http://schemas.openxmlformats.org/officeDocument/2006/relationships/image" Target="media/image13.png" Id="rId53" /><Relationship Type="http://schemas.openxmlformats.org/officeDocument/2006/relationships/header" Target="header2.xml" Id="rId58" /><Relationship Type="http://schemas.openxmlformats.org/officeDocument/2006/relationships/numbering" Target="numbering.xml" Id="rId5" /><Relationship Type="http://schemas.openxmlformats.org/officeDocument/2006/relationships/theme" Target="theme/theme1.xml" Id="rId61" /><Relationship Type="http://schemas.openxmlformats.org/officeDocument/2006/relationships/footer" Target="footer1.xml" Id="rId19" /><Relationship Type="http://schemas.openxmlformats.org/officeDocument/2006/relationships/hyperlink" Target="file:///C:\Users\LENOVO\Downloads\IEEE_Project_Template.docx" TargetMode="External" Id="rId14" /><Relationship Type="http://schemas.openxmlformats.org/officeDocument/2006/relationships/diagramData" Target="diagrams/data1.xml" Id="rId22" /><Relationship Type="http://schemas.openxmlformats.org/officeDocument/2006/relationships/diagramData" Target="diagrams/data2.xml" Id="rId27" /><Relationship Type="http://schemas.openxmlformats.org/officeDocument/2006/relationships/diagramColors" Target="diagrams/colors2.xml" Id="rId30" /><Relationship Type="http://schemas.openxmlformats.org/officeDocument/2006/relationships/diagramColors" Target="diagrams/colors3.xml" Id="rId35" /><Relationship Type="http://schemas.openxmlformats.org/officeDocument/2006/relationships/image" Target="media/image3.png" Id="rId43" /><Relationship Type="http://schemas.openxmlformats.org/officeDocument/2006/relationships/image" Target="media/image8.png" Id="rId48" /><Relationship Type="http://schemas.openxmlformats.org/officeDocument/2006/relationships/image" Target="media/image16.png" Id="rId56" /><Relationship Type="http://schemas.openxmlformats.org/officeDocument/2006/relationships/webSettings" Target="webSettings.xml" Id="rId8" /><Relationship Type="http://schemas.openxmlformats.org/officeDocument/2006/relationships/image" Target="media/image11.png" Id="rId51" /><Relationship Type="http://schemas.openxmlformats.org/officeDocument/2006/relationships/customXml" Target="../customXml/item3.xml" Id="rId3" /><Relationship Type="http://schemas.openxmlformats.org/officeDocument/2006/relationships/hyperlink" Target="file:///C:\Users\LENOVO\Downloads\IEEE_Project_Template.docx" TargetMode="External" Id="rId12" /><Relationship Type="http://schemas.openxmlformats.org/officeDocument/2006/relationships/hyperlink" Target="file:///C:\Users\LENOVO\Downloads\IEEE_Project_Template.docx" TargetMode="External" Id="rId17" /><Relationship Type="http://schemas.openxmlformats.org/officeDocument/2006/relationships/diagramColors" Target="diagrams/colors1.xml" Id="rId25" /><Relationship Type="http://schemas.openxmlformats.org/officeDocument/2006/relationships/diagramLayout" Target="diagrams/layout3.xml" Id="rId33" /><Relationship Type="http://schemas.openxmlformats.org/officeDocument/2006/relationships/diagramLayout" Target="diagrams/layout4.xml" Id="rId38" /><Relationship Type="http://schemas.openxmlformats.org/officeDocument/2006/relationships/image" Target="media/image6.png" Id="rId46" /><Relationship Type="http://schemas.openxmlformats.org/officeDocument/2006/relationships/footer" Target="footer3.xml" Id="rId59" /><Relationship Type="http://schemas.openxmlformats.org/officeDocument/2006/relationships/footer" Target="footer2.xml" Id="rId20" /><Relationship Type="http://schemas.microsoft.com/office/2007/relationships/diagramDrawing" Target="diagrams/drawing4.xml" Id="rId41" /><Relationship Type="http://schemas.openxmlformats.org/officeDocument/2006/relationships/image" Target="media/image14.png"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file:///C:\Users\LENOVO\Downloads\IEEE_Project_Template.docx" TargetMode="External" Id="rId15" /><Relationship Type="http://schemas.openxmlformats.org/officeDocument/2006/relationships/diagramLayout" Target="diagrams/layout1.xml" Id="rId23" /><Relationship Type="http://schemas.openxmlformats.org/officeDocument/2006/relationships/diagramLayout" Target="diagrams/layout2.xml" Id="rId28" /><Relationship Type="http://schemas.microsoft.com/office/2007/relationships/diagramDrawing" Target="diagrams/drawing3.xml" Id="rId36" /><Relationship Type="http://schemas.openxmlformats.org/officeDocument/2006/relationships/image" Target="media/image9.png" Id="rId49" /><Relationship Type="http://schemas.openxmlformats.org/officeDocument/2006/relationships/image" Target="media/image17.png" Id="rId57" /><Relationship Type="http://schemas.openxmlformats.org/officeDocument/2006/relationships/endnotes" Target="endnotes.xml" Id="rId10" /><Relationship Type="http://schemas.microsoft.com/office/2007/relationships/diagramDrawing" Target="diagrams/drawing2.xml" Id="rId31" /><Relationship Type="http://schemas.openxmlformats.org/officeDocument/2006/relationships/image" Target="media/image4.png" Id="rId44" /><Relationship Type="http://schemas.openxmlformats.org/officeDocument/2006/relationships/image" Target="media/image12.png" Id="rId52" /><Relationship Type="http://schemas.openxmlformats.org/officeDocument/2006/relationships/fontTable" Target="fontTable.xml" Id="rId60" /><Relationship Type="http://schemas.openxmlformats.org/officeDocument/2006/relationships/customXml" Target="../customXml/item4.xml" Id="rId4" /><Relationship Type="http://schemas.openxmlformats.org/officeDocument/2006/relationships/footnotes" Target="footnotes.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SEPO.dot"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AB2BB8-B41F-4B87-A8EA-EBFFA9612289}" type="doc">
      <dgm:prSet loTypeId="urn:microsoft.com/office/officeart/2005/8/layout/orgChart1" loCatId="hierarchy" qsTypeId="urn:microsoft.com/office/officeart/2005/8/quickstyle/simple3" qsCatId="simple" csTypeId="urn:microsoft.com/office/officeart/2005/8/colors/accent1_3" csCatId="accent1" phldr="1"/>
      <dgm:spPr/>
      <dgm:t>
        <a:bodyPr/>
        <a:lstStyle/>
        <a:p>
          <a:endParaRPr lang="en-US"/>
        </a:p>
      </dgm:t>
    </dgm:pt>
    <dgm:pt modelId="{B9B478EF-6238-426F-908C-0E674C98B507}">
      <dgm:prSet phldrT="[Text]"/>
      <dgm:spPr/>
      <dgm:t>
        <a:bodyPr/>
        <a:lstStyle/>
        <a:p>
          <a:r>
            <a:rPr lang="en-US"/>
            <a:t>1.</a:t>
          </a:r>
        </a:p>
        <a:p>
          <a:r>
            <a:rPr lang="en-US"/>
            <a:t>Analysis phase document</a:t>
          </a:r>
        </a:p>
      </dgm:t>
    </dgm:pt>
    <dgm:pt modelId="{41E5BC2C-A731-45AC-BDD4-A73D290722F3}" type="parTrans" cxnId="{65C7EAAD-9103-4C23-B9BC-36CED213E5E2}">
      <dgm:prSet/>
      <dgm:spPr/>
      <dgm:t>
        <a:bodyPr/>
        <a:lstStyle/>
        <a:p>
          <a:endParaRPr lang="en-US"/>
        </a:p>
      </dgm:t>
    </dgm:pt>
    <dgm:pt modelId="{9DD5D037-20E6-4BF6-B8F3-5F24FA17BA4D}" type="sibTrans" cxnId="{65C7EAAD-9103-4C23-B9BC-36CED213E5E2}">
      <dgm:prSet/>
      <dgm:spPr/>
      <dgm:t>
        <a:bodyPr/>
        <a:lstStyle/>
        <a:p>
          <a:endParaRPr lang="en-US"/>
        </a:p>
      </dgm:t>
    </dgm:pt>
    <dgm:pt modelId="{3AEDDF53-4B36-48DE-83FC-59D10A42FD51}">
      <dgm:prSet phldrT="[Text]"/>
      <dgm:spPr/>
      <dgm:t>
        <a:bodyPr/>
        <a:lstStyle/>
        <a:p>
          <a:r>
            <a:rPr lang="en-US"/>
            <a:t>1.2</a:t>
          </a:r>
        </a:p>
        <a:p>
          <a:r>
            <a:rPr lang="en-US"/>
            <a:t>Requirements Analysis</a:t>
          </a:r>
        </a:p>
      </dgm:t>
    </dgm:pt>
    <dgm:pt modelId="{E34E17E7-9579-4D83-B56A-4CD430BCD2D2}" type="parTrans" cxnId="{CD0CB049-F5CA-49FD-AF6F-47200F7B3DE4}">
      <dgm:prSet/>
      <dgm:spPr/>
      <dgm:t>
        <a:bodyPr/>
        <a:lstStyle/>
        <a:p>
          <a:endParaRPr lang="en-US"/>
        </a:p>
      </dgm:t>
    </dgm:pt>
    <dgm:pt modelId="{E8D54168-88E0-4889-BA3A-B7F0EB048B9F}" type="sibTrans" cxnId="{CD0CB049-F5CA-49FD-AF6F-47200F7B3DE4}">
      <dgm:prSet/>
      <dgm:spPr/>
      <dgm:t>
        <a:bodyPr/>
        <a:lstStyle/>
        <a:p>
          <a:endParaRPr lang="en-US"/>
        </a:p>
      </dgm:t>
    </dgm:pt>
    <dgm:pt modelId="{BEEF25C0-DF8F-479D-9E4F-7FFB10ACA878}">
      <dgm:prSet phldrT="[Text]"/>
      <dgm:spPr/>
      <dgm:t>
        <a:bodyPr/>
        <a:lstStyle/>
        <a:p>
          <a:r>
            <a:rPr lang="en-US"/>
            <a:t>1.3</a:t>
          </a:r>
        </a:p>
        <a:p>
          <a:r>
            <a:rPr lang="en-US"/>
            <a:t>Requirements Validation</a:t>
          </a:r>
        </a:p>
      </dgm:t>
    </dgm:pt>
    <dgm:pt modelId="{B1856DAC-6812-4A21-AC0D-7A93AB67FA5D}" type="parTrans" cxnId="{B8F8C34B-6392-4B42-8CFF-2B974C65756C}">
      <dgm:prSet/>
      <dgm:spPr/>
      <dgm:t>
        <a:bodyPr/>
        <a:lstStyle/>
        <a:p>
          <a:endParaRPr lang="en-US"/>
        </a:p>
      </dgm:t>
    </dgm:pt>
    <dgm:pt modelId="{9B4C4071-4F3C-444C-A8B6-43DC8CD60150}" type="sibTrans" cxnId="{B8F8C34B-6392-4B42-8CFF-2B974C65756C}">
      <dgm:prSet/>
      <dgm:spPr/>
      <dgm:t>
        <a:bodyPr/>
        <a:lstStyle/>
        <a:p>
          <a:endParaRPr lang="en-US"/>
        </a:p>
      </dgm:t>
    </dgm:pt>
    <dgm:pt modelId="{8099EDB0-A157-47C6-A1BB-A9158FA6A3E3}">
      <dgm:prSet/>
      <dgm:spPr/>
      <dgm:t>
        <a:bodyPr/>
        <a:lstStyle/>
        <a:p>
          <a:r>
            <a:rPr lang="en-US"/>
            <a:t>1.4</a:t>
          </a:r>
        </a:p>
        <a:p>
          <a:r>
            <a:rPr lang="en-US"/>
            <a:t>Software Requirement Specification documents</a:t>
          </a:r>
        </a:p>
        <a:p>
          <a:r>
            <a:rPr lang="en-US"/>
            <a:t>(SRS)</a:t>
          </a:r>
        </a:p>
      </dgm:t>
    </dgm:pt>
    <dgm:pt modelId="{0B70C1E2-B4D8-4D0A-A6E8-CB273F91804F}" type="parTrans" cxnId="{F2954E5E-4111-472F-B154-2E5F12E19C2B}">
      <dgm:prSet/>
      <dgm:spPr/>
      <dgm:t>
        <a:bodyPr/>
        <a:lstStyle/>
        <a:p>
          <a:endParaRPr lang="en-US"/>
        </a:p>
      </dgm:t>
    </dgm:pt>
    <dgm:pt modelId="{685562A7-2CB0-470F-8523-EA6F040209F5}" type="sibTrans" cxnId="{F2954E5E-4111-472F-B154-2E5F12E19C2B}">
      <dgm:prSet/>
      <dgm:spPr/>
      <dgm:t>
        <a:bodyPr/>
        <a:lstStyle/>
        <a:p>
          <a:endParaRPr lang="en-US"/>
        </a:p>
      </dgm:t>
    </dgm:pt>
    <dgm:pt modelId="{64B081E5-CEFA-47B4-B31E-E857851E830B}">
      <dgm:prSet phldrT="[Text]"/>
      <dgm:spPr/>
      <dgm:t>
        <a:bodyPr/>
        <a:lstStyle/>
        <a:p>
          <a:r>
            <a:rPr lang="en-US"/>
            <a:t>1.1</a:t>
          </a:r>
        </a:p>
        <a:p>
          <a:r>
            <a:rPr lang="en-US"/>
            <a:t>Requirements Gathering</a:t>
          </a:r>
        </a:p>
      </dgm:t>
    </dgm:pt>
    <dgm:pt modelId="{4BF83274-9BAB-48C4-BE31-FBF05FE63ED5}" type="sibTrans" cxnId="{D97E0DA8-9DED-4263-AE72-80A8D6834999}">
      <dgm:prSet/>
      <dgm:spPr/>
      <dgm:t>
        <a:bodyPr/>
        <a:lstStyle/>
        <a:p>
          <a:endParaRPr lang="en-US"/>
        </a:p>
      </dgm:t>
    </dgm:pt>
    <dgm:pt modelId="{38C0D14D-46FE-4B6D-B258-6745B2B4D0D3}" type="parTrans" cxnId="{D97E0DA8-9DED-4263-AE72-80A8D6834999}">
      <dgm:prSet/>
      <dgm:spPr/>
      <dgm:t>
        <a:bodyPr/>
        <a:lstStyle/>
        <a:p>
          <a:endParaRPr lang="en-US"/>
        </a:p>
      </dgm:t>
    </dgm:pt>
    <dgm:pt modelId="{E3B82BB4-F53D-4799-B618-09AD59479876}">
      <dgm:prSet/>
      <dgm:spPr/>
      <dgm:t>
        <a:bodyPr/>
        <a:lstStyle/>
        <a:p>
          <a:r>
            <a:rPr lang="en-US"/>
            <a:t>1.1.1</a:t>
          </a:r>
        </a:p>
        <a:p>
          <a:r>
            <a:rPr lang="en-US"/>
            <a:t>Requirements Elicitation</a:t>
          </a:r>
        </a:p>
      </dgm:t>
    </dgm:pt>
    <dgm:pt modelId="{E83A08EB-E436-41EF-9701-4BC8DDF57C72}" type="parTrans" cxnId="{435BD6A3-EB17-456D-B0CC-B6B152039A69}">
      <dgm:prSet/>
      <dgm:spPr/>
      <dgm:t>
        <a:bodyPr/>
        <a:lstStyle/>
        <a:p>
          <a:endParaRPr lang="en-US"/>
        </a:p>
      </dgm:t>
    </dgm:pt>
    <dgm:pt modelId="{95A10FBA-76CC-4EFA-AC25-9F80D1564185}" type="sibTrans" cxnId="{435BD6A3-EB17-456D-B0CC-B6B152039A69}">
      <dgm:prSet/>
      <dgm:spPr/>
      <dgm:t>
        <a:bodyPr/>
        <a:lstStyle/>
        <a:p>
          <a:endParaRPr lang="en-US"/>
        </a:p>
      </dgm:t>
    </dgm:pt>
    <dgm:pt modelId="{7B068235-E77B-4C39-871C-DF3060DAD173}">
      <dgm:prSet/>
      <dgm:spPr/>
      <dgm:t>
        <a:bodyPr/>
        <a:lstStyle/>
        <a:p>
          <a:r>
            <a:rPr lang="en-US"/>
            <a:t>1.1.1.1</a:t>
          </a:r>
        </a:p>
        <a:p>
          <a:r>
            <a:rPr lang="en-US"/>
            <a:t>Interview</a:t>
          </a:r>
        </a:p>
      </dgm:t>
    </dgm:pt>
    <dgm:pt modelId="{943BC37C-B95F-4ED7-9080-FBABB7886057}" type="parTrans" cxnId="{41529DBB-01D2-41A0-8F2E-9EBE9BE4F1D4}">
      <dgm:prSet/>
      <dgm:spPr/>
      <dgm:t>
        <a:bodyPr/>
        <a:lstStyle/>
        <a:p>
          <a:endParaRPr lang="en-US"/>
        </a:p>
      </dgm:t>
    </dgm:pt>
    <dgm:pt modelId="{FA9FEF17-6081-4F84-9161-BB956A13FB43}" type="sibTrans" cxnId="{41529DBB-01D2-41A0-8F2E-9EBE9BE4F1D4}">
      <dgm:prSet/>
      <dgm:spPr/>
      <dgm:t>
        <a:bodyPr/>
        <a:lstStyle/>
        <a:p>
          <a:endParaRPr lang="en-US"/>
        </a:p>
      </dgm:t>
    </dgm:pt>
    <dgm:pt modelId="{4CF87D54-B133-41E0-87C3-1FD1EC354E85}">
      <dgm:prSet/>
      <dgm:spPr/>
      <dgm:t>
        <a:bodyPr/>
        <a:lstStyle/>
        <a:p>
          <a:r>
            <a:rPr lang="en-US"/>
            <a:t>1.1.2</a:t>
          </a:r>
        </a:p>
        <a:p>
          <a:r>
            <a:rPr lang="en-US"/>
            <a:t>Requirements Specification</a:t>
          </a:r>
        </a:p>
      </dgm:t>
    </dgm:pt>
    <dgm:pt modelId="{CCC1752C-9AF7-4442-979D-B584807386A9}" type="parTrans" cxnId="{21CF3151-D7FA-4EC1-A2BB-FBBC6C5CAE87}">
      <dgm:prSet/>
      <dgm:spPr/>
      <dgm:t>
        <a:bodyPr/>
        <a:lstStyle/>
        <a:p>
          <a:endParaRPr lang="en-US"/>
        </a:p>
      </dgm:t>
    </dgm:pt>
    <dgm:pt modelId="{352C5CBE-97C6-4D59-A784-73F4B7A045FA}" type="sibTrans" cxnId="{21CF3151-D7FA-4EC1-A2BB-FBBC6C5CAE87}">
      <dgm:prSet/>
      <dgm:spPr/>
      <dgm:t>
        <a:bodyPr/>
        <a:lstStyle/>
        <a:p>
          <a:endParaRPr lang="en-US"/>
        </a:p>
      </dgm:t>
    </dgm:pt>
    <dgm:pt modelId="{8F4E2B9F-0925-4F39-9E8C-478B5CF08B8E}">
      <dgm:prSet/>
      <dgm:spPr/>
      <dgm:t>
        <a:bodyPr/>
        <a:lstStyle/>
        <a:p>
          <a:r>
            <a:rPr lang="en-US"/>
            <a:t>1.2.1</a:t>
          </a:r>
        </a:p>
        <a:p>
          <a:r>
            <a:rPr lang="en-US"/>
            <a:t>Database document</a:t>
          </a:r>
        </a:p>
      </dgm:t>
    </dgm:pt>
    <dgm:pt modelId="{E7958ACC-26EB-49B6-ADF1-876EDD724EBB}" type="parTrans" cxnId="{27729FE9-2B62-4596-841B-EC8EB4116348}">
      <dgm:prSet/>
      <dgm:spPr/>
      <dgm:t>
        <a:bodyPr/>
        <a:lstStyle/>
        <a:p>
          <a:endParaRPr lang="en-US"/>
        </a:p>
      </dgm:t>
    </dgm:pt>
    <dgm:pt modelId="{C2745AD4-8006-46D2-8BEE-A8379A1D81A4}" type="sibTrans" cxnId="{27729FE9-2B62-4596-841B-EC8EB4116348}">
      <dgm:prSet/>
      <dgm:spPr/>
      <dgm:t>
        <a:bodyPr/>
        <a:lstStyle/>
        <a:p>
          <a:endParaRPr lang="en-US"/>
        </a:p>
      </dgm:t>
    </dgm:pt>
    <dgm:pt modelId="{202FF7A9-E516-4E47-AA36-F1D406BA8627}">
      <dgm:prSet/>
      <dgm:spPr/>
      <dgm:t>
        <a:bodyPr/>
        <a:lstStyle/>
        <a:p>
          <a:r>
            <a:rPr lang="en-US"/>
            <a:t>1.2.2.2</a:t>
          </a:r>
        </a:p>
        <a:p>
          <a:r>
            <a:rPr lang="en-US"/>
            <a:t>Statechart diagram</a:t>
          </a:r>
        </a:p>
        <a:p>
          <a:endParaRPr lang="en-US"/>
        </a:p>
      </dgm:t>
    </dgm:pt>
    <dgm:pt modelId="{1BFAABF5-5E7D-46A5-931C-CF7C9AAE95B9}" type="parTrans" cxnId="{5A077C99-BAE2-4BB5-B16A-AC2C3B3D7804}">
      <dgm:prSet/>
      <dgm:spPr/>
      <dgm:t>
        <a:bodyPr/>
        <a:lstStyle/>
        <a:p>
          <a:endParaRPr lang="en-US"/>
        </a:p>
      </dgm:t>
    </dgm:pt>
    <dgm:pt modelId="{71BEA694-571A-4F78-89BC-9BBDCCB9F9E4}" type="sibTrans" cxnId="{5A077C99-BAE2-4BB5-B16A-AC2C3B3D7804}">
      <dgm:prSet/>
      <dgm:spPr/>
      <dgm:t>
        <a:bodyPr/>
        <a:lstStyle/>
        <a:p>
          <a:endParaRPr lang="en-US"/>
        </a:p>
      </dgm:t>
    </dgm:pt>
    <dgm:pt modelId="{EA6E7B7B-745B-4736-B24D-9EDCE8FAB833}">
      <dgm:prSet/>
      <dgm:spPr/>
      <dgm:t>
        <a:bodyPr/>
        <a:lstStyle/>
        <a:p>
          <a:r>
            <a:rPr lang="en-US"/>
            <a:t>1.2.2</a:t>
          </a:r>
        </a:p>
        <a:p>
          <a:r>
            <a:rPr lang="en-US"/>
            <a:t>UML diagram</a:t>
          </a:r>
        </a:p>
      </dgm:t>
    </dgm:pt>
    <dgm:pt modelId="{1C41748F-27DC-47C2-86BA-A46923EA6FEE}" type="parTrans" cxnId="{33AA8FBA-61BC-4671-A778-5BF29B25717E}">
      <dgm:prSet/>
      <dgm:spPr/>
      <dgm:t>
        <a:bodyPr/>
        <a:lstStyle/>
        <a:p>
          <a:endParaRPr lang="en-US"/>
        </a:p>
      </dgm:t>
    </dgm:pt>
    <dgm:pt modelId="{ED3046B0-A781-4662-A290-FEDB61FA3B87}" type="sibTrans" cxnId="{33AA8FBA-61BC-4671-A778-5BF29B25717E}">
      <dgm:prSet/>
      <dgm:spPr/>
      <dgm:t>
        <a:bodyPr/>
        <a:lstStyle/>
        <a:p>
          <a:endParaRPr lang="en-US"/>
        </a:p>
      </dgm:t>
    </dgm:pt>
    <dgm:pt modelId="{CF98FE58-44BE-4305-A3C7-8EE4CAF839E3}">
      <dgm:prSet/>
      <dgm:spPr/>
      <dgm:t>
        <a:bodyPr/>
        <a:lstStyle/>
        <a:p>
          <a:r>
            <a:rPr lang="en-US"/>
            <a:t>1.3.1</a:t>
          </a:r>
        </a:p>
        <a:p>
          <a:r>
            <a:rPr lang="en-US"/>
            <a:t>Verifiable requirements</a:t>
          </a:r>
        </a:p>
      </dgm:t>
    </dgm:pt>
    <dgm:pt modelId="{65BC4340-1E29-4011-88A0-52B1DF63CADE}" type="parTrans" cxnId="{A7B32F20-5369-4B47-814C-DFC42C26F68A}">
      <dgm:prSet/>
      <dgm:spPr/>
      <dgm:t>
        <a:bodyPr/>
        <a:lstStyle/>
        <a:p>
          <a:endParaRPr lang="en-US"/>
        </a:p>
      </dgm:t>
    </dgm:pt>
    <dgm:pt modelId="{0FF2658F-F5A0-41BD-85C7-EDCF82019585}" type="sibTrans" cxnId="{A7B32F20-5369-4B47-814C-DFC42C26F68A}">
      <dgm:prSet/>
      <dgm:spPr/>
      <dgm:t>
        <a:bodyPr/>
        <a:lstStyle/>
        <a:p>
          <a:endParaRPr lang="en-US"/>
        </a:p>
      </dgm:t>
    </dgm:pt>
    <dgm:pt modelId="{29022059-F6E2-471D-8CAD-28C739ED64CB}">
      <dgm:prSet/>
      <dgm:spPr/>
      <dgm:t>
        <a:bodyPr/>
        <a:lstStyle/>
        <a:p>
          <a:r>
            <a:rPr lang="en-US"/>
            <a:t>1.2.1.1</a:t>
          </a:r>
        </a:p>
        <a:p>
          <a:r>
            <a:rPr lang="en-US"/>
            <a:t>EERD</a:t>
          </a:r>
        </a:p>
      </dgm:t>
    </dgm:pt>
    <dgm:pt modelId="{A435862C-715A-49F1-A646-43B3D5DA1172}" type="parTrans" cxnId="{8657E5C5-11EA-4142-94A1-1A3C4640CD64}">
      <dgm:prSet/>
      <dgm:spPr/>
      <dgm:t>
        <a:bodyPr/>
        <a:lstStyle/>
        <a:p>
          <a:endParaRPr lang="en-US"/>
        </a:p>
      </dgm:t>
    </dgm:pt>
    <dgm:pt modelId="{A694AEF2-882F-4060-9EF6-258D107CB01E}" type="sibTrans" cxnId="{8657E5C5-11EA-4142-94A1-1A3C4640CD64}">
      <dgm:prSet/>
      <dgm:spPr/>
      <dgm:t>
        <a:bodyPr/>
        <a:lstStyle/>
        <a:p>
          <a:endParaRPr lang="en-US"/>
        </a:p>
      </dgm:t>
    </dgm:pt>
    <dgm:pt modelId="{5A9C9B4C-7333-432A-BBC1-5B23E43A4473}">
      <dgm:prSet/>
      <dgm:spPr/>
      <dgm:t>
        <a:bodyPr/>
        <a:lstStyle/>
        <a:p>
          <a:r>
            <a:rPr lang="en-US"/>
            <a:t>1.3.2</a:t>
          </a:r>
        </a:p>
        <a:p>
          <a:r>
            <a:rPr lang="en-US"/>
            <a:t>Consistent requirements</a:t>
          </a:r>
        </a:p>
      </dgm:t>
    </dgm:pt>
    <dgm:pt modelId="{07C82215-FAA9-407C-AB28-537505532068}" type="parTrans" cxnId="{DDB9B9A0-09D3-4594-A316-3B2374A6054D}">
      <dgm:prSet/>
      <dgm:spPr/>
      <dgm:t>
        <a:bodyPr/>
        <a:lstStyle/>
        <a:p>
          <a:endParaRPr lang="en-US"/>
        </a:p>
      </dgm:t>
    </dgm:pt>
    <dgm:pt modelId="{2C1CDF3E-66D8-4246-9290-62664206FE57}" type="sibTrans" cxnId="{DDB9B9A0-09D3-4594-A316-3B2374A6054D}">
      <dgm:prSet/>
      <dgm:spPr/>
      <dgm:t>
        <a:bodyPr/>
        <a:lstStyle/>
        <a:p>
          <a:endParaRPr lang="en-US"/>
        </a:p>
      </dgm:t>
    </dgm:pt>
    <dgm:pt modelId="{902AC484-55DE-4F88-958E-1F81FB18E2C8}">
      <dgm:prSet/>
      <dgm:spPr/>
      <dgm:t>
        <a:bodyPr/>
        <a:lstStyle/>
        <a:p>
          <a:r>
            <a:rPr lang="en-US"/>
            <a:t>1.1.2.1</a:t>
          </a:r>
        </a:p>
        <a:p>
          <a:r>
            <a:rPr lang="en-US"/>
            <a:t>flow diagram</a:t>
          </a:r>
        </a:p>
      </dgm:t>
    </dgm:pt>
    <dgm:pt modelId="{DA938A5A-3DE3-4DED-BB10-B940FBAE09AA}" type="parTrans" cxnId="{0D1CE6D9-4D04-4692-ACF4-1E874CEBDE6A}">
      <dgm:prSet/>
      <dgm:spPr/>
      <dgm:t>
        <a:bodyPr/>
        <a:lstStyle/>
        <a:p>
          <a:endParaRPr lang="en-US"/>
        </a:p>
      </dgm:t>
    </dgm:pt>
    <dgm:pt modelId="{C3E664EF-702A-4E25-A3CE-4B5DD4A9C150}" type="sibTrans" cxnId="{0D1CE6D9-4D04-4692-ACF4-1E874CEBDE6A}">
      <dgm:prSet/>
      <dgm:spPr/>
      <dgm:t>
        <a:bodyPr/>
        <a:lstStyle/>
        <a:p>
          <a:endParaRPr lang="en-US"/>
        </a:p>
      </dgm:t>
    </dgm:pt>
    <dgm:pt modelId="{54BA5DA8-992A-4416-8727-E2F6E841F01C}">
      <dgm:prSet/>
      <dgm:spPr/>
      <dgm:t>
        <a:bodyPr/>
        <a:lstStyle/>
        <a:p>
          <a:r>
            <a:rPr lang="en-US"/>
            <a:t>1.4.1</a:t>
          </a:r>
        </a:p>
        <a:p>
          <a:r>
            <a:rPr lang="en-US"/>
            <a:t>User requirements definition</a:t>
          </a:r>
        </a:p>
      </dgm:t>
    </dgm:pt>
    <dgm:pt modelId="{94DB58F0-D4DC-4EBC-95B5-BC81BE00A106}" type="parTrans" cxnId="{ADB01C85-4C2C-4D39-87CF-D73C666BF5E9}">
      <dgm:prSet/>
      <dgm:spPr/>
      <dgm:t>
        <a:bodyPr/>
        <a:lstStyle/>
        <a:p>
          <a:endParaRPr lang="en-US"/>
        </a:p>
      </dgm:t>
    </dgm:pt>
    <dgm:pt modelId="{10897AEC-A543-4F07-8B24-9F63D6653BFF}" type="sibTrans" cxnId="{ADB01C85-4C2C-4D39-87CF-D73C666BF5E9}">
      <dgm:prSet/>
      <dgm:spPr/>
      <dgm:t>
        <a:bodyPr/>
        <a:lstStyle/>
        <a:p>
          <a:endParaRPr lang="en-US"/>
        </a:p>
      </dgm:t>
    </dgm:pt>
    <dgm:pt modelId="{38A9A17E-B712-4EBB-81B7-A8504E2C8265}">
      <dgm:prSet/>
      <dgm:spPr/>
      <dgm:t>
        <a:bodyPr/>
        <a:lstStyle/>
        <a:p>
          <a:r>
            <a:rPr lang="en-US"/>
            <a:t>1.4.2</a:t>
          </a:r>
        </a:p>
        <a:p>
          <a:r>
            <a:rPr lang="en-US"/>
            <a:t>System requirements specififaction</a:t>
          </a:r>
        </a:p>
      </dgm:t>
    </dgm:pt>
    <dgm:pt modelId="{1B72BCA6-6490-407F-84B3-D63198E9AA95}" type="parTrans" cxnId="{BA224688-A3D2-41A6-B6EA-169EA937FC11}">
      <dgm:prSet/>
      <dgm:spPr/>
      <dgm:t>
        <a:bodyPr/>
        <a:lstStyle/>
        <a:p>
          <a:endParaRPr lang="en-US"/>
        </a:p>
      </dgm:t>
    </dgm:pt>
    <dgm:pt modelId="{8015B578-6116-41BA-B656-CB149A9DB784}" type="sibTrans" cxnId="{BA224688-A3D2-41A6-B6EA-169EA937FC11}">
      <dgm:prSet/>
      <dgm:spPr/>
      <dgm:t>
        <a:bodyPr/>
        <a:lstStyle/>
        <a:p>
          <a:endParaRPr lang="en-US"/>
        </a:p>
      </dgm:t>
    </dgm:pt>
    <dgm:pt modelId="{A4139610-E491-4740-8CC4-9C84CA165D07}" type="pres">
      <dgm:prSet presAssocID="{C1AB2BB8-B41F-4B87-A8EA-EBFFA9612289}" presName="hierChild1" presStyleCnt="0">
        <dgm:presLayoutVars>
          <dgm:orgChart val="1"/>
          <dgm:chPref val="1"/>
          <dgm:dir/>
          <dgm:animOne val="branch"/>
          <dgm:animLvl val="lvl"/>
          <dgm:resizeHandles/>
        </dgm:presLayoutVars>
      </dgm:prSet>
      <dgm:spPr/>
    </dgm:pt>
    <dgm:pt modelId="{1D408A50-642A-4D09-8BBE-DC3E6F243459}" type="pres">
      <dgm:prSet presAssocID="{B9B478EF-6238-426F-908C-0E674C98B507}" presName="hierRoot1" presStyleCnt="0">
        <dgm:presLayoutVars>
          <dgm:hierBranch val="init"/>
        </dgm:presLayoutVars>
      </dgm:prSet>
      <dgm:spPr/>
    </dgm:pt>
    <dgm:pt modelId="{B7425958-6530-456F-9D2C-89D2100174A2}" type="pres">
      <dgm:prSet presAssocID="{B9B478EF-6238-426F-908C-0E674C98B507}" presName="rootComposite1" presStyleCnt="0"/>
      <dgm:spPr/>
    </dgm:pt>
    <dgm:pt modelId="{2492B73C-D1F2-4F52-91D7-429A4360B0C0}" type="pres">
      <dgm:prSet presAssocID="{B9B478EF-6238-426F-908C-0E674C98B507}" presName="rootText1" presStyleLbl="node0" presStyleIdx="0" presStyleCnt="1" custScaleX="174824">
        <dgm:presLayoutVars>
          <dgm:chPref val="3"/>
        </dgm:presLayoutVars>
      </dgm:prSet>
      <dgm:spPr/>
    </dgm:pt>
    <dgm:pt modelId="{8EB4C4C6-1426-4630-BF8F-A34940F3D85D}" type="pres">
      <dgm:prSet presAssocID="{B9B478EF-6238-426F-908C-0E674C98B507}" presName="rootConnector1" presStyleLbl="node1" presStyleIdx="0" presStyleCnt="0"/>
      <dgm:spPr/>
    </dgm:pt>
    <dgm:pt modelId="{35D834EA-7224-4A1C-9C9B-821ADF145C71}" type="pres">
      <dgm:prSet presAssocID="{B9B478EF-6238-426F-908C-0E674C98B507}" presName="hierChild2" presStyleCnt="0"/>
      <dgm:spPr/>
    </dgm:pt>
    <dgm:pt modelId="{8FD15BA8-EEED-43CB-AAEF-D6B3FEF7453D}" type="pres">
      <dgm:prSet presAssocID="{38C0D14D-46FE-4B6D-B258-6745B2B4D0D3}" presName="Name37" presStyleLbl="parChTrans1D2" presStyleIdx="0" presStyleCnt="4"/>
      <dgm:spPr/>
    </dgm:pt>
    <dgm:pt modelId="{5A85D9E3-79FB-46E6-B065-C80DC3D5283A}" type="pres">
      <dgm:prSet presAssocID="{64B081E5-CEFA-47B4-B31E-E857851E830B}" presName="hierRoot2" presStyleCnt="0">
        <dgm:presLayoutVars>
          <dgm:hierBranch val="init"/>
        </dgm:presLayoutVars>
      </dgm:prSet>
      <dgm:spPr/>
    </dgm:pt>
    <dgm:pt modelId="{949B6636-1BA8-486F-B93C-250D7E05DA75}" type="pres">
      <dgm:prSet presAssocID="{64B081E5-CEFA-47B4-B31E-E857851E830B}" presName="rootComposite" presStyleCnt="0"/>
      <dgm:spPr/>
    </dgm:pt>
    <dgm:pt modelId="{10D5357D-735F-4D3E-A5E0-ACB201022C06}" type="pres">
      <dgm:prSet presAssocID="{64B081E5-CEFA-47B4-B31E-E857851E830B}" presName="rootText" presStyleLbl="node2" presStyleIdx="0" presStyleCnt="4">
        <dgm:presLayoutVars>
          <dgm:chPref val="3"/>
        </dgm:presLayoutVars>
      </dgm:prSet>
      <dgm:spPr/>
    </dgm:pt>
    <dgm:pt modelId="{8027B7A3-EF6E-4B21-9D6E-8942B41B7D0C}" type="pres">
      <dgm:prSet presAssocID="{64B081E5-CEFA-47B4-B31E-E857851E830B}" presName="rootConnector" presStyleLbl="node2" presStyleIdx="0" presStyleCnt="4"/>
      <dgm:spPr/>
    </dgm:pt>
    <dgm:pt modelId="{ED20C1CB-2B1D-4AF1-B645-310B87135F51}" type="pres">
      <dgm:prSet presAssocID="{64B081E5-CEFA-47B4-B31E-E857851E830B}" presName="hierChild4" presStyleCnt="0"/>
      <dgm:spPr/>
    </dgm:pt>
    <dgm:pt modelId="{35732234-CE42-4D6C-BD97-8B37754DFD80}" type="pres">
      <dgm:prSet presAssocID="{E83A08EB-E436-41EF-9701-4BC8DDF57C72}" presName="Name37" presStyleLbl="parChTrans1D3" presStyleIdx="0" presStyleCnt="8"/>
      <dgm:spPr/>
    </dgm:pt>
    <dgm:pt modelId="{8E1F3472-216A-41F7-92AA-F8DEE37445A8}" type="pres">
      <dgm:prSet presAssocID="{E3B82BB4-F53D-4799-B618-09AD59479876}" presName="hierRoot2" presStyleCnt="0">
        <dgm:presLayoutVars>
          <dgm:hierBranch val="init"/>
        </dgm:presLayoutVars>
      </dgm:prSet>
      <dgm:spPr/>
    </dgm:pt>
    <dgm:pt modelId="{7648AA54-7744-43D5-9B65-39957AD9C9CE}" type="pres">
      <dgm:prSet presAssocID="{E3B82BB4-F53D-4799-B618-09AD59479876}" presName="rootComposite" presStyleCnt="0"/>
      <dgm:spPr/>
    </dgm:pt>
    <dgm:pt modelId="{B9AC4652-92BD-4214-BACA-6C922F58280F}" type="pres">
      <dgm:prSet presAssocID="{E3B82BB4-F53D-4799-B618-09AD59479876}" presName="rootText" presStyleLbl="node3" presStyleIdx="0" presStyleCnt="8">
        <dgm:presLayoutVars>
          <dgm:chPref val="3"/>
        </dgm:presLayoutVars>
      </dgm:prSet>
      <dgm:spPr/>
    </dgm:pt>
    <dgm:pt modelId="{EBFE4C6E-0363-4006-B030-CD9C26BDD4E3}" type="pres">
      <dgm:prSet presAssocID="{E3B82BB4-F53D-4799-B618-09AD59479876}" presName="rootConnector" presStyleLbl="node3" presStyleIdx="0" presStyleCnt="8"/>
      <dgm:spPr/>
    </dgm:pt>
    <dgm:pt modelId="{40C5D86D-6918-41CC-839F-A19D7429FD20}" type="pres">
      <dgm:prSet presAssocID="{E3B82BB4-F53D-4799-B618-09AD59479876}" presName="hierChild4" presStyleCnt="0"/>
      <dgm:spPr/>
    </dgm:pt>
    <dgm:pt modelId="{700352D4-3892-4F7B-A0CD-0D30A97D1DFA}" type="pres">
      <dgm:prSet presAssocID="{943BC37C-B95F-4ED7-9080-FBABB7886057}" presName="Name37" presStyleLbl="parChTrans1D4" presStyleIdx="0" presStyleCnt="4"/>
      <dgm:spPr/>
    </dgm:pt>
    <dgm:pt modelId="{E2869C47-A01A-42A1-A409-3842DAEA2AD5}" type="pres">
      <dgm:prSet presAssocID="{7B068235-E77B-4C39-871C-DF3060DAD173}" presName="hierRoot2" presStyleCnt="0">
        <dgm:presLayoutVars>
          <dgm:hierBranch val="init"/>
        </dgm:presLayoutVars>
      </dgm:prSet>
      <dgm:spPr/>
    </dgm:pt>
    <dgm:pt modelId="{78D1E5CD-499C-4629-BAFB-046C84161486}" type="pres">
      <dgm:prSet presAssocID="{7B068235-E77B-4C39-871C-DF3060DAD173}" presName="rootComposite" presStyleCnt="0"/>
      <dgm:spPr/>
    </dgm:pt>
    <dgm:pt modelId="{69CD6E62-AA19-4178-997A-3CAC215EC630}" type="pres">
      <dgm:prSet presAssocID="{7B068235-E77B-4C39-871C-DF3060DAD173}" presName="rootText" presStyleLbl="node4" presStyleIdx="0" presStyleCnt="4">
        <dgm:presLayoutVars>
          <dgm:chPref val="3"/>
        </dgm:presLayoutVars>
      </dgm:prSet>
      <dgm:spPr/>
    </dgm:pt>
    <dgm:pt modelId="{13F8F7C0-86E7-4CA1-AC1C-E668FD302D96}" type="pres">
      <dgm:prSet presAssocID="{7B068235-E77B-4C39-871C-DF3060DAD173}" presName="rootConnector" presStyleLbl="node4" presStyleIdx="0" presStyleCnt="4"/>
      <dgm:spPr/>
    </dgm:pt>
    <dgm:pt modelId="{53916316-4F6A-432D-B14A-44ECFCEBCBC2}" type="pres">
      <dgm:prSet presAssocID="{7B068235-E77B-4C39-871C-DF3060DAD173}" presName="hierChild4" presStyleCnt="0"/>
      <dgm:spPr/>
    </dgm:pt>
    <dgm:pt modelId="{AD8868B2-194B-4AE8-AEC8-B0E10585484B}" type="pres">
      <dgm:prSet presAssocID="{7B068235-E77B-4C39-871C-DF3060DAD173}" presName="hierChild5" presStyleCnt="0"/>
      <dgm:spPr/>
    </dgm:pt>
    <dgm:pt modelId="{E1B6A9A9-A9B9-4C05-8DAD-60445CB1677A}" type="pres">
      <dgm:prSet presAssocID="{E3B82BB4-F53D-4799-B618-09AD59479876}" presName="hierChild5" presStyleCnt="0"/>
      <dgm:spPr/>
    </dgm:pt>
    <dgm:pt modelId="{29495E64-6826-4280-9B0C-57BFEDE1308D}" type="pres">
      <dgm:prSet presAssocID="{CCC1752C-9AF7-4442-979D-B584807386A9}" presName="Name37" presStyleLbl="parChTrans1D3" presStyleIdx="1" presStyleCnt="8"/>
      <dgm:spPr/>
    </dgm:pt>
    <dgm:pt modelId="{5BAC45FB-BE44-4ACD-93BC-13B7CF1607BE}" type="pres">
      <dgm:prSet presAssocID="{4CF87D54-B133-41E0-87C3-1FD1EC354E85}" presName="hierRoot2" presStyleCnt="0">
        <dgm:presLayoutVars>
          <dgm:hierBranch val="init"/>
        </dgm:presLayoutVars>
      </dgm:prSet>
      <dgm:spPr/>
    </dgm:pt>
    <dgm:pt modelId="{3FE73F5F-3F9D-4157-B209-F8250054BB15}" type="pres">
      <dgm:prSet presAssocID="{4CF87D54-B133-41E0-87C3-1FD1EC354E85}" presName="rootComposite" presStyleCnt="0"/>
      <dgm:spPr/>
    </dgm:pt>
    <dgm:pt modelId="{EFC56256-2833-41EF-A217-B700C0310E54}" type="pres">
      <dgm:prSet presAssocID="{4CF87D54-B133-41E0-87C3-1FD1EC354E85}" presName="rootText" presStyleLbl="node3" presStyleIdx="1" presStyleCnt="8">
        <dgm:presLayoutVars>
          <dgm:chPref val="3"/>
        </dgm:presLayoutVars>
      </dgm:prSet>
      <dgm:spPr/>
    </dgm:pt>
    <dgm:pt modelId="{A8958E15-1B41-4DD6-A7A5-CB4B475C6539}" type="pres">
      <dgm:prSet presAssocID="{4CF87D54-B133-41E0-87C3-1FD1EC354E85}" presName="rootConnector" presStyleLbl="node3" presStyleIdx="1" presStyleCnt="8"/>
      <dgm:spPr/>
    </dgm:pt>
    <dgm:pt modelId="{03EBDEB0-68C5-4BB3-BEA7-832A24B98CAF}" type="pres">
      <dgm:prSet presAssocID="{4CF87D54-B133-41E0-87C3-1FD1EC354E85}" presName="hierChild4" presStyleCnt="0"/>
      <dgm:spPr/>
    </dgm:pt>
    <dgm:pt modelId="{D4F23B4B-78E8-47F8-841C-F3BD38B43CCC}" type="pres">
      <dgm:prSet presAssocID="{DA938A5A-3DE3-4DED-BB10-B940FBAE09AA}" presName="Name37" presStyleLbl="parChTrans1D4" presStyleIdx="1" presStyleCnt="4"/>
      <dgm:spPr/>
    </dgm:pt>
    <dgm:pt modelId="{118400D7-6606-4B74-83D7-B538B4264268}" type="pres">
      <dgm:prSet presAssocID="{902AC484-55DE-4F88-958E-1F81FB18E2C8}" presName="hierRoot2" presStyleCnt="0">
        <dgm:presLayoutVars>
          <dgm:hierBranch val="init"/>
        </dgm:presLayoutVars>
      </dgm:prSet>
      <dgm:spPr/>
    </dgm:pt>
    <dgm:pt modelId="{AA46D0AE-BC17-4F6E-B296-38B58974CD8C}" type="pres">
      <dgm:prSet presAssocID="{902AC484-55DE-4F88-958E-1F81FB18E2C8}" presName="rootComposite" presStyleCnt="0"/>
      <dgm:spPr/>
    </dgm:pt>
    <dgm:pt modelId="{035CB0C5-E455-448A-A885-F7578929F6F0}" type="pres">
      <dgm:prSet presAssocID="{902AC484-55DE-4F88-958E-1F81FB18E2C8}" presName="rootText" presStyleLbl="node4" presStyleIdx="1" presStyleCnt="4">
        <dgm:presLayoutVars>
          <dgm:chPref val="3"/>
        </dgm:presLayoutVars>
      </dgm:prSet>
      <dgm:spPr/>
    </dgm:pt>
    <dgm:pt modelId="{A89DBA32-0AFB-44D4-A9B3-03D8D8FB70BD}" type="pres">
      <dgm:prSet presAssocID="{902AC484-55DE-4F88-958E-1F81FB18E2C8}" presName="rootConnector" presStyleLbl="node4" presStyleIdx="1" presStyleCnt="4"/>
      <dgm:spPr/>
    </dgm:pt>
    <dgm:pt modelId="{7C261ED7-1E64-435F-BCA3-DF0C85392739}" type="pres">
      <dgm:prSet presAssocID="{902AC484-55DE-4F88-958E-1F81FB18E2C8}" presName="hierChild4" presStyleCnt="0"/>
      <dgm:spPr/>
    </dgm:pt>
    <dgm:pt modelId="{12FC8562-2070-4985-99C6-986B98A0BFDB}" type="pres">
      <dgm:prSet presAssocID="{902AC484-55DE-4F88-958E-1F81FB18E2C8}" presName="hierChild5" presStyleCnt="0"/>
      <dgm:spPr/>
    </dgm:pt>
    <dgm:pt modelId="{A299E175-114A-4693-BE31-11021D5960E0}" type="pres">
      <dgm:prSet presAssocID="{4CF87D54-B133-41E0-87C3-1FD1EC354E85}" presName="hierChild5" presStyleCnt="0"/>
      <dgm:spPr/>
    </dgm:pt>
    <dgm:pt modelId="{EA2CC165-ADCF-45CB-B9B2-BC2AF20FF6E8}" type="pres">
      <dgm:prSet presAssocID="{64B081E5-CEFA-47B4-B31E-E857851E830B}" presName="hierChild5" presStyleCnt="0"/>
      <dgm:spPr/>
    </dgm:pt>
    <dgm:pt modelId="{5C973C44-F0ED-4461-8A85-D6D4FCD9AE22}" type="pres">
      <dgm:prSet presAssocID="{E34E17E7-9579-4D83-B56A-4CD430BCD2D2}" presName="Name37" presStyleLbl="parChTrans1D2" presStyleIdx="1" presStyleCnt="4"/>
      <dgm:spPr/>
    </dgm:pt>
    <dgm:pt modelId="{93A85CB6-5A09-47C3-B599-01A809858826}" type="pres">
      <dgm:prSet presAssocID="{3AEDDF53-4B36-48DE-83FC-59D10A42FD51}" presName="hierRoot2" presStyleCnt="0">
        <dgm:presLayoutVars>
          <dgm:hierBranch val="init"/>
        </dgm:presLayoutVars>
      </dgm:prSet>
      <dgm:spPr/>
    </dgm:pt>
    <dgm:pt modelId="{92E6E26C-677A-47A3-916E-8B3C2495FDA5}" type="pres">
      <dgm:prSet presAssocID="{3AEDDF53-4B36-48DE-83FC-59D10A42FD51}" presName="rootComposite" presStyleCnt="0"/>
      <dgm:spPr/>
    </dgm:pt>
    <dgm:pt modelId="{315A4CCF-CD22-40DF-B7A9-EC992D8BF07D}" type="pres">
      <dgm:prSet presAssocID="{3AEDDF53-4B36-48DE-83FC-59D10A42FD51}" presName="rootText" presStyleLbl="node2" presStyleIdx="1" presStyleCnt="4">
        <dgm:presLayoutVars>
          <dgm:chPref val="3"/>
        </dgm:presLayoutVars>
      </dgm:prSet>
      <dgm:spPr/>
    </dgm:pt>
    <dgm:pt modelId="{01851A8D-62A5-4D19-82C7-1BAFB4A2D41F}" type="pres">
      <dgm:prSet presAssocID="{3AEDDF53-4B36-48DE-83FC-59D10A42FD51}" presName="rootConnector" presStyleLbl="node2" presStyleIdx="1" presStyleCnt="4"/>
      <dgm:spPr/>
    </dgm:pt>
    <dgm:pt modelId="{61BE05A3-C115-43AA-8CDE-8E0221E534EA}" type="pres">
      <dgm:prSet presAssocID="{3AEDDF53-4B36-48DE-83FC-59D10A42FD51}" presName="hierChild4" presStyleCnt="0"/>
      <dgm:spPr/>
    </dgm:pt>
    <dgm:pt modelId="{413A928F-3200-46AA-B296-7E0A31B3375C}" type="pres">
      <dgm:prSet presAssocID="{E7958ACC-26EB-49B6-ADF1-876EDD724EBB}" presName="Name37" presStyleLbl="parChTrans1D3" presStyleIdx="2" presStyleCnt="8"/>
      <dgm:spPr/>
    </dgm:pt>
    <dgm:pt modelId="{AD61E131-CCDB-4D8E-87CC-6D81DE64E197}" type="pres">
      <dgm:prSet presAssocID="{8F4E2B9F-0925-4F39-9E8C-478B5CF08B8E}" presName="hierRoot2" presStyleCnt="0">
        <dgm:presLayoutVars>
          <dgm:hierBranch val="init"/>
        </dgm:presLayoutVars>
      </dgm:prSet>
      <dgm:spPr/>
    </dgm:pt>
    <dgm:pt modelId="{B3EB9C4C-793F-4C6B-8DF4-7624FC99415A}" type="pres">
      <dgm:prSet presAssocID="{8F4E2B9F-0925-4F39-9E8C-478B5CF08B8E}" presName="rootComposite" presStyleCnt="0"/>
      <dgm:spPr/>
    </dgm:pt>
    <dgm:pt modelId="{B0DFFAB4-9499-4FE6-A916-9F69FE988102}" type="pres">
      <dgm:prSet presAssocID="{8F4E2B9F-0925-4F39-9E8C-478B5CF08B8E}" presName="rootText" presStyleLbl="node3" presStyleIdx="2" presStyleCnt="8">
        <dgm:presLayoutVars>
          <dgm:chPref val="3"/>
        </dgm:presLayoutVars>
      </dgm:prSet>
      <dgm:spPr/>
    </dgm:pt>
    <dgm:pt modelId="{9E343E83-DFBA-4C6D-A632-DFB856D99AAB}" type="pres">
      <dgm:prSet presAssocID="{8F4E2B9F-0925-4F39-9E8C-478B5CF08B8E}" presName="rootConnector" presStyleLbl="node3" presStyleIdx="2" presStyleCnt="8"/>
      <dgm:spPr/>
    </dgm:pt>
    <dgm:pt modelId="{D2CE6185-2E8D-4F2F-B120-6F98E82A0C19}" type="pres">
      <dgm:prSet presAssocID="{8F4E2B9F-0925-4F39-9E8C-478B5CF08B8E}" presName="hierChild4" presStyleCnt="0"/>
      <dgm:spPr/>
    </dgm:pt>
    <dgm:pt modelId="{D9A3922F-737B-49D2-998A-DCAE6ADADCF3}" type="pres">
      <dgm:prSet presAssocID="{A435862C-715A-49F1-A646-43B3D5DA1172}" presName="Name37" presStyleLbl="parChTrans1D4" presStyleIdx="2" presStyleCnt="4"/>
      <dgm:spPr/>
    </dgm:pt>
    <dgm:pt modelId="{8AE4C5C3-B879-475E-BFBB-02F566DCE6D4}" type="pres">
      <dgm:prSet presAssocID="{29022059-F6E2-471D-8CAD-28C739ED64CB}" presName="hierRoot2" presStyleCnt="0">
        <dgm:presLayoutVars>
          <dgm:hierBranch val="init"/>
        </dgm:presLayoutVars>
      </dgm:prSet>
      <dgm:spPr/>
    </dgm:pt>
    <dgm:pt modelId="{C64B7C74-50F1-4B7A-BC59-C304ECBBAB65}" type="pres">
      <dgm:prSet presAssocID="{29022059-F6E2-471D-8CAD-28C739ED64CB}" presName="rootComposite" presStyleCnt="0"/>
      <dgm:spPr/>
    </dgm:pt>
    <dgm:pt modelId="{59EEA413-6E75-4AAB-86EB-09197BC628C7}" type="pres">
      <dgm:prSet presAssocID="{29022059-F6E2-471D-8CAD-28C739ED64CB}" presName="rootText" presStyleLbl="node4" presStyleIdx="2" presStyleCnt="4">
        <dgm:presLayoutVars>
          <dgm:chPref val="3"/>
        </dgm:presLayoutVars>
      </dgm:prSet>
      <dgm:spPr/>
    </dgm:pt>
    <dgm:pt modelId="{3FD20015-DB6A-4232-8DA8-22B504510D98}" type="pres">
      <dgm:prSet presAssocID="{29022059-F6E2-471D-8CAD-28C739ED64CB}" presName="rootConnector" presStyleLbl="node4" presStyleIdx="2" presStyleCnt="4"/>
      <dgm:spPr/>
    </dgm:pt>
    <dgm:pt modelId="{7D183512-C761-435D-822C-737E8B2B350F}" type="pres">
      <dgm:prSet presAssocID="{29022059-F6E2-471D-8CAD-28C739ED64CB}" presName="hierChild4" presStyleCnt="0"/>
      <dgm:spPr/>
    </dgm:pt>
    <dgm:pt modelId="{5E8E4FC5-3027-4C59-A828-A3712FFC5D20}" type="pres">
      <dgm:prSet presAssocID="{29022059-F6E2-471D-8CAD-28C739ED64CB}" presName="hierChild5" presStyleCnt="0"/>
      <dgm:spPr/>
    </dgm:pt>
    <dgm:pt modelId="{5710FB6E-D783-42FC-B716-95006DF68A18}" type="pres">
      <dgm:prSet presAssocID="{8F4E2B9F-0925-4F39-9E8C-478B5CF08B8E}" presName="hierChild5" presStyleCnt="0"/>
      <dgm:spPr/>
    </dgm:pt>
    <dgm:pt modelId="{40D04470-BCE3-43F8-9DDC-CBB8BEA3D051}" type="pres">
      <dgm:prSet presAssocID="{1C41748F-27DC-47C2-86BA-A46923EA6FEE}" presName="Name37" presStyleLbl="parChTrans1D3" presStyleIdx="3" presStyleCnt="8"/>
      <dgm:spPr/>
    </dgm:pt>
    <dgm:pt modelId="{AB6F8DD7-28EB-4A06-932A-E6058DB05568}" type="pres">
      <dgm:prSet presAssocID="{EA6E7B7B-745B-4736-B24D-9EDCE8FAB833}" presName="hierRoot2" presStyleCnt="0">
        <dgm:presLayoutVars>
          <dgm:hierBranch val="init"/>
        </dgm:presLayoutVars>
      </dgm:prSet>
      <dgm:spPr/>
    </dgm:pt>
    <dgm:pt modelId="{E18DEDC2-CE96-44AC-8D76-5714A3BD8B4E}" type="pres">
      <dgm:prSet presAssocID="{EA6E7B7B-745B-4736-B24D-9EDCE8FAB833}" presName="rootComposite" presStyleCnt="0"/>
      <dgm:spPr/>
    </dgm:pt>
    <dgm:pt modelId="{44185300-ED23-4697-8330-1AE80B37F9A0}" type="pres">
      <dgm:prSet presAssocID="{EA6E7B7B-745B-4736-B24D-9EDCE8FAB833}" presName="rootText" presStyleLbl="node3" presStyleIdx="3" presStyleCnt="8">
        <dgm:presLayoutVars>
          <dgm:chPref val="3"/>
        </dgm:presLayoutVars>
      </dgm:prSet>
      <dgm:spPr/>
    </dgm:pt>
    <dgm:pt modelId="{BEA83121-0CEB-4907-AEFC-C5CA97A08874}" type="pres">
      <dgm:prSet presAssocID="{EA6E7B7B-745B-4736-B24D-9EDCE8FAB833}" presName="rootConnector" presStyleLbl="node3" presStyleIdx="3" presStyleCnt="8"/>
      <dgm:spPr/>
    </dgm:pt>
    <dgm:pt modelId="{B69FE3E7-81D9-44DC-B65E-B925B4978F02}" type="pres">
      <dgm:prSet presAssocID="{EA6E7B7B-745B-4736-B24D-9EDCE8FAB833}" presName="hierChild4" presStyleCnt="0"/>
      <dgm:spPr/>
    </dgm:pt>
    <dgm:pt modelId="{EE961A14-1788-4DD3-A93D-D0789E5A6E8C}" type="pres">
      <dgm:prSet presAssocID="{1BFAABF5-5E7D-46A5-931C-CF7C9AAE95B9}" presName="Name37" presStyleLbl="parChTrans1D4" presStyleIdx="3" presStyleCnt="4"/>
      <dgm:spPr/>
    </dgm:pt>
    <dgm:pt modelId="{6D1D31D4-A670-49BD-B7DF-B9D71B051F99}" type="pres">
      <dgm:prSet presAssocID="{202FF7A9-E516-4E47-AA36-F1D406BA8627}" presName="hierRoot2" presStyleCnt="0">
        <dgm:presLayoutVars>
          <dgm:hierBranch val="init"/>
        </dgm:presLayoutVars>
      </dgm:prSet>
      <dgm:spPr/>
    </dgm:pt>
    <dgm:pt modelId="{298CC0E2-B04B-4DBB-9E9A-1491BC1F731B}" type="pres">
      <dgm:prSet presAssocID="{202FF7A9-E516-4E47-AA36-F1D406BA8627}" presName="rootComposite" presStyleCnt="0"/>
      <dgm:spPr/>
    </dgm:pt>
    <dgm:pt modelId="{75AE0D84-3BF3-400E-A2AA-61B794F26F62}" type="pres">
      <dgm:prSet presAssocID="{202FF7A9-E516-4E47-AA36-F1D406BA8627}" presName="rootText" presStyleLbl="node4" presStyleIdx="3" presStyleCnt="4">
        <dgm:presLayoutVars>
          <dgm:chPref val="3"/>
        </dgm:presLayoutVars>
      </dgm:prSet>
      <dgm:spPr/>
    </dgm:pt>
    <dgm:pt modelId="{DD339D00-5C02-4CC0-B0F4-B53F0B114CCA}" type="pres">
      <dgm:prSet presAssocID="{202FF7A9-E516-4E47-AA36-F1D406BA8627}" presName="rootConnector" presStyleLbl="node4" presStyleIdx="3" presStyleCnt="4"/>
      <dgm:spPr/>
    </dgm:pt>
    <dgm:pt modelId="{7CCCE11C-E5E7-4AD2-81F0-92E20D7437FD}" type="pres">
      <dgm:prSet presAssocID="{202FF7A9-E516-4E47-AA36-F1D406BA8627}" presName="hierChild4" presStyleCnt="0"/>
      <dgm:spPr/>
    </dgm:pt>
    <dgm:pt modelId="{5809B4B1-B618-45FA-9B21-BCAFE20EB51F}" type="pres">
      <dgm:prSet presAssocID="{202FF7A9-E516-4E47-AA36-F1D406BA8627}" presName="hierChild5" presStyleCnt="0"/>
      <dgm:spPr/>
    </dgm:pt>
    <dgm:pt modelId="{6700B40F-1D82-48C5-B730-5FD158BBB7EE}" type="pres">
      <dgm:prSet presAssocID="{EA6E7B7B-745B-4736-B24D-9EDCE8FAB833}" presName="hierChild5" presStyleCnt="0"/>
      <dgm:spPr/>
    </dgm:pt>
    <dgm:pt modelId="{AB0D610C-C55B-4D8F-A379-62E6BAFC4010}" type="pres">
      <dgm:prSet presAssocID="{3AEDDF53-4B36-48DE-83FC-59D10A42FD51}" presName="hierChild5" presStyleCnt="0"/>
      <dgm:spPr/>
    </dgm:pt>
    <dgm:pt modelId="{382C246A-A235-4D28-B8C8-B92B52B96613}" type="pres">
      <dgm:prSet presAssocID="{B1856DAC-6812-4A21-AC0D-7A93AB67FA5D}" presName="Name37" presStyleLbl="parChTrans1D2" presStyleIdx="2" presStyleCnt="4"/>
      <dgm:spPr/>
    </dgm:pt>
    <dgm:pt modelId="{1B924661-7EF0-4F95-A934-2EB0C665ECA3}" type="pres">
      <dgm:prSet presAssocID="{BEEF25C0-DF8F-479D-9E4F-7FFB10ACA878}" presName="hierRoot2" presStyleCnt="0">
        <dgm:presLayoutVars>
          <dgm:hierBranch val="init"/>
        </dgm:presLayoutVars>
      </dgm:prSet>
      <dgm:spPr/>
    </dgm:pt>
    <dgm:pt modelId="{9ACE9B4E-A8C9-4A36-A9EB-FAA9E143CAB8}" type="pres">
      <dgm:prSet presAssocID="{BEEF25C0-DF8F-479D-9E4F-7FFB10ACA878}" presName="rootComposite" presStyleCnt="0"/>
      <dgm:spPr/>
    </dgm:pt>
    <dgm:pt modelId="{8A05D503-828D-44AF-BA20-56A542111111}" type="pres">
      <dgm:prSet presAssocID="{BEEF25C0-DF8F-479D-9E4F-7FFB10ACA878}" presName="rootText" presStyleLbl="node2" presStyleIdx="2" presStyleCnt="4">
        <dgm:presLayoutVars>
          <dgm:chPref val="3"/>
        </dgm:presLayoutVars>
      </dgm:prSet>
      <dgm:spPr/>
    </dgm:pt>
    <dgm:pt modelId="{AE77E76F-D1D6-4293-A50C-B0011A1C6640}" type="pres">
      <dgm:prSet presAssocID="{BEEF25C0-DF8F-479D-9E4F-7FFB10ACA878}" presName="rootConnector" presStyleLbl="node2" presStyleIdx="2" presStyleCnt="4"/>
      <dgm:spPr/>
    </dgm:pt>
    <dgm:pt modelId="{0752C1F8-4A78-4033-A143-6AEB0DC741A2}" type="pres">
      <dgm:prSet presAssocID="{BEEF25C0-DF8F-479D-9E4F-7FFB10ACA878}" presName="hierChild4" presStyleCnt="0"/>
      <dgm:spPr/>
    </dgm:pt>
    <dgm:pt modelId="{5B937C88-30FE-468F-B76A-602081DB2D88}" type="pres">
      <dgm:prSet presAssocID="{65BC4340-1E29-4011-88A0-52B1DF63CADE}" presName="Name37" presStyleLbl="parChTrans1D3" presStyleIdx="4" presStyleCnt="8"/>
      <dgm:spPr/>
    </dgm:pt>
    <dgm:pt modelId="{0EB8CD82-469A-4922-AC91-CDD6A0EEBA35}" type="pres">
      <dgm:prSet presAssocID="{CF98FE58-44BE-4305-A3C7-8EE4CAF839E3}" presName="hierRoot2" presStyleCnt="0">
        <dgm:presLayoutVars>
          <dgm:hierBranch val="init"/>
        </dgm:presLayoutVars>
      </dgm:prSet>
      <dgm:spPr/>
    </dgm:pt>
    <dgm:pt modelId="{915BA188-B7EB-4342-999B-B6E191D5E45D}" type="pres">
      <dgm:prSet presAssocID="{CF98FE58-44BE-4305-A3C7-8EE4CAF839E3}" presName="rootComposite" presStyleCnt="0"/>
      <dgm:spPr/>
    </dgm:pt>
    <dgm:pt modelId="{A72EAD03-742D-41BF-90DF-9002DA000033}" type="pres">
      <dgm:prSet presAssocID="{CF98FE58-44BE-4305-A3C7-8EE4CAF839E3}" presName="rootText" presStyleLbl="node3" presStyleIdx="4" presStyleCnt="8">
        <dgm:presLayoutVars>
          <dgm:chPref val="3"/>
        </dgm:presLayoutVars>
      </dgm:prSet>
      <dgm:spPr/>
    </dgm:pt>
    <dgm:pt modelId="{8D8094DC-0725-42A1-8A2E-B2104C41F98C}" type="pres">
      <dgm:prSet presAssocID="{CF98FE58-44BE-4305-A3C7-8EE4CAF839E3}" presName="rootConnector" presStyleLbl="node3" presStyleIdx="4" presStyleCnt="8"/>
      <dgm:spPr/>
    </dgm:pt>
    <dgm:pt modelId="{ADD3CC19-B4E7-4A50-AFAE-0A0D07170994}" type="pres">
      <dgm:prSet presAssocID="{CF98FE58-44BE-4305-A3C7-8EE4CAF839E3}" presName="hierChild4" presStyleCnt="0"/>
      <dgm:spPr/>
    </dgm:pt>
    <dgm:pt modelId="{F5AF1A15-7A10-4E13-8F72-53AF6F7D0FAF}" type="pres">
      <dgm:prSet presAssocID="{CF98FE58-44BE-4305-A3C7-8EE4CAF839E3}" presName="hierChild5" presStyleCnt="0"/>
      <dgm:spPr/>
    </dgm:pt>
    <dgm:pt modelId="{BE8369BA-9D10-4AC1-A2D4-B86A2C62B439}" type="pres">
      <dgm:prSet presAssocID="{07C82215-FAA9-407C-AB28-537505532068}" presName="Name37" presStyleLbl="parChTrans1D3" presStyleIdx="5" presStyleCnt="8"/>
      <dgm:spPr/>
    </dgm:pt>
    <dgm:pt modelId="{545C1EEA-8234-4384-8C72-F50E1BDE7DEC}" type="pres">
      <dgm:prSet presAssocID="{5A9C9B4C-7333-432A-BBC1-5B23E43A4473}" presName="hierRoot2" presStyleCnt="0">
        <dgm:presLayoutVars>
          <dgm:hierBranch val="init"/>
        </dgm:presLayoutVars>
      </dgm:prSet>
      <dgm:spPr/>
    </dgm:pt>
    <dgm:pt modelId="{EC604935-30E2-41CA-AECF-A3519BB97FC6}" type="pres">
      <dgm:prSet presAssocID="{5A9C9B4C-7333-432A-BBC1-5B23E43A4473}" presName="rootComposite" presStyleCnt="0"/>
      <dgm:spPr/>
    </dgm:pt>
    <dgm:pt modelId="{8195A5A4-2663-462A-964E-19DBA078A72B}" type="pres">
      <dgm:prSet presAssocID="{5A9C9B4C-7333-432A-BBC1-5B23E43A4473}" presName="rootText" presStyleLbl="node3" presStyleIdx="5" presStyleCnt="8">
        <dgm:presLayoutVars>
          <dgm:chPref val="3"/>
        </dgm:presLayoutVars>
      </dgm:prSet>
      <dgm:spPr/>
    </dgm:pt>
    <dgm:pt modelId="{5162A711-48C4-4DDB-9A30-72A2FA31D506}" type="pres">
      <dgm:prSet presAssocID="{5A9C9B4C-7333-432A-BBC1-5B23E43A4473}" presName="rootConnector" presStyleLbl="node3" presStyleIdx="5" presStyleCnt="8"/>
      <dgm:spPr/>
    </dgm:pt>
    <dgm:pt modelId="{36E10494-6C29-4C4C-9868-6C8ABAF1262B}" type="pres">
      <dgm:prSet presAssocID="{5A9C9B4C-7333-432A-BBC1-5B23E43A4473}" presName="hierChild4" presStyleCnt="0"/>
      <dgm:spPr/>
    </dgm:pt>
    <dgm:pt modelId="{C8E8C3E1-055C-4F52-B364-95916E874394}" type="pres">
      <dgm:prSet presAssocID="{5A9C9B4C-7333-432A-BBC1-5B23E43A4473}" presName="hierChild5" presStyleCnt="0"/>
      <dgm:spPr/>
    </dgm:pt>
    <dgm:pt modelId="{08130B5B-C22B-4FA4-992B-F9CEB4C9C3CE}" type="pres">
      <dgm:prSet presAssocID="{BEEF25C0-DF8F-479D-9E4F-7FFB10ACA878}" presName="hierChild5" presStyleCnt="0"/>
      <dgm:spPr/>
    </dgm:pt>
    <dgm:pt modelId="{E5CAB490-B463-4C5F-BCB8-D76D99691C37}" type="pres">
      <dgm:prSet presAssocID="{0B70C1E2-B4D8-4D0A-A6E8-CB273F91804F}" presName="Name37" presStyleLbl="parChTrans1D2" presStyleIdx="3" presStyleCnt="4"/>
      <dgm:spPr/>
    </dgm:pt>
    <dgm:pt modelId="{B1F07393-D44B-4316-919A-31DF81A9B238}" type="pres">
      <dgm:prSet presAssocID="{8099EDB0-A157-47C6-A1BB-A9158FA6A3E3}" presName="hierRoot2" presStyleCnt="0">
        <dgm:presLayoutVars>
          <dgm:hierBranch val="init"/>
        </dgm:presLayoutVars>
      </dgm:prSet>
      <dgm:spPr/>
    </dgm:pt>
    <dgm:pt modelId="{BCEF4BC0-9083-426C-94C9-32565B70DBC8}" type="pres">
      <dgm:prSet presAssocID="{8099EDB0-A157-47C6-A1BB-A9158FA6A3E3}" presName="rootComposite" presStyleCnt="0"/>
      <dgm:spPr/>
    </dgm:pt>
    <dgm:pt modelId="{D0EF47E3-1F7D-4B40-B3B4-F1295DDDFC55}" type="pres">
      <dgm:prSet presAssocID="{8099EDB0-A157-47C6-A1BB-A9158FA6A3E3}" presName="rootText" presStyleLbl="node2" presStyleIdx="3" presStyleCnt="4">
        <dgm:presLayoutVars>
          <dgm:chPref val="3"/>
        </dgm:presLayoutVars>
      </dgm:prSet>
      <dgm:spPr/>
    </dgm:pt>
    <dgm:pt modelId="{D84E47B7-D016-4C32-A4D5-0467340BAC1A}" type="pres">
      <dgm:prSet presAssocID="{8099EDB0-A157-47C6-A1BB-A9158FA6A3E3}" presName="rootConnector" presStyleLbl="node2" presStyleIdx="3" presStyleCnt="4"/>
      <dgm:spPr/>
    </dgm:pt>
    <dgm:pt modelId="{7E3B349F-3AE5-427D-990B-19FA372D7827}" type="pres">
      <dgm:prSet presAssocID="{8099EDB0-A157-47C6-A1BB-A9158FA6A3E3}" presName="hierChild4" presStyleCnt="0"/>
      <dgm:spPr/>
    </dgm:pt>
    <dgm:pt modelId="{ABB410A9-8A60-40C1-A6B2-955A7A6AC982}" type="pres">
      <dgm:prSet presAssocID="{94DB58F0-D4DC-4EBC-95B5-BC81BE00A106}" presName="Name37" presStyleLbl="parChTrans1D3" presStyleIdx="6" presStyleCnt="8"/>
      <dgm:spPr/>
    </dgm:pt>
    <dgm:pt modelId="{AF280321-3EE9-4911-8D25-A742DED342A2}" type="pres">
      <dgm:prSet presAssocID="{54BA5DA8-992A-4416-8727-E2F6E841F01C}" presName="hierRoot2" presStyleCnt="0">
        <dgm:presLayoutVars>
          <dgm:hierBranch val="init"/>
        </dgm:presLayoutVars>
      </dgm:prSet>
      <dgm:spPr/>
    </dgm:pt>
    <dgm:pt modelId="{82E62E41-3046-4A78-8CA7-E87029EBD8B4}" type="pres">
      <dgm:prSet presAssocID="{54BA5DA8-992A-4416-8727-E2F6E841F01C}" presName="rootComposite" presStyleCnt="0"/>
      <dgm:spPr/>
    </dgm:pt>
    <dgm:pt modelId="{81CE3577-F49C-4C35-A66E-292A5A95C72C}" type="pres">
      <dgm:prSet presAssocID="{54BA5DA8-992A-4416-8727-E2F6E841F01C}" presName="rootText" presStyleLbl="node3" presStyleIdx="6" presStyleCnt="8">
        <dgm:presLayoutVars>
          <dgm:chPref val="3"/>
        </dgm:presLayoutVars>
      </dgm:prSet>
      <dgm:spPr/>
    </dgm:pt>
    <dgm:pt modelId="{E2DB3C8C-6D7E-43B0-B3BB-4A075B1D8235}" type="pres">
      <dgm:prSet presAssocID="{54BA5DA8-992A-4416-8727-E2F6E841F01C}" presName="rootConnector" presStyleLbl="node3" presStyleIdx="6" presStyleCnt="8"/>
      <dgm:spPr/>
    </dgm:pt>
    <dgm:pt modelId="{C8422394-1F95-41D1-80F6-692578C62C23}" type="pres">
      <dgm:prSet presAssocID="{54BA5DA8-992A-4416-8727-E2F6E841F01C}" presName="hierChild4" presStyleCnt="0"/>
      <dgm:spPr/>
    </dgm:pt>
    <dgm:pt modelId="{9ACA8104-2E2A-43B1-A070-27E0E4210904}" type="pres">
      <dgm:prSet presAssocID="{54BA5DA8-992A-4416-8727-E2F6E841F01C}" presName="hierChild5" presStyleCnt="0"/>
      <dgm:spPr/>
    </dgm:pt>
    <dgm:pt modelId="{54424172-5E2B-4BC3-B25D-F32D9EFD5CC5}" type="pres">
      <dgm:prSet presAssocID="{1B72BCA6-6490-407F-84B3-D63198E9AA95}" presName="Name37" presStyleLbl="parChTrans1D3" presStyleIdx="7" presStyleCnt="8"/>
      <dgm:spPr/>
    </dgm:pt>
    <dgm:pt modelId="{A0787C62-81FA-4AFD-9EA8-F46AA0306D43}" type="pres">
      <dgm:prSet presAssocID="{38A9A17E-B712-4EBB-81B7-A8504E2C8265}" presName="hierRoot2" presStyleCnt="0">
        <dgm:presLayoutVars>
          <dgm:hierBranch val="init"/>
        </dgm:presLayoutVars>
      </dgm:prSet>
      <dgm:spPr/>
    </dgm:pt>
    <dgm:pt modelId="{7DF5F22E-B0E3-47C9-8F9F-D91835B5029A}" type="pres">
      <dgm:prSet presAssocID="{38A9A17E-B712-4EBB-81B7-A8504E2C8265}" presName="rootComposite" presStyleCnt="0"/>
      <dgm:spPr/>
    </dgm:pt>
    <dgm:pt modelId="{EC1D6406-B147-40F3-BD65-8BE346DEA8A4}" type="pres">
      <dgm:prSet presAssocID="{38A9A17E-B712-4EBB-81B7-A8504E2C8265}" presName="rootText" presStyleLbl="node3" presStyleIdx="7" presStyleCnt="8">
        <dgm:presLayoutVars>
          <dgm:chPref val="3"/>
        </dgm:presLayoutVars>
      </dgm:prSet>
      <dgm:spPr/>
    </dgm:pt>
    <dgm:pt modelId="{1E4A283A-7406-4FA1-A436-3D59F6EE5438}" type="pres">
      <dgm:prSet presAssocID="{38A9A17E-B712-4EBB-81B7-A8504E2C8265}" presName="rootConnector" presStyleLbl="node3" presStyleIdx="7" presStyleCnt="8"/>
      <dgm:spPr/>
    </dgm:pt>
    <dgm:pt modelId="{CC37E7B9-BF15-4680-B5EB-86B441085E30}" type="pres">
      <dgm:prSet presAssocID="{38A9A17E-B712-4EBB-81B7-A8504E2C8265}" presName="hierChild4" presStyleCnt="0"/>
      <dgm:spPr/>
    </dgm:pt>
    <dgm:pt modelId="{51F7EC25-4A75-4B00-B720-0B68BEA7FA35}" type="pres">
      <dgm:prSet presAssocID="{38A9A17E-B712-4EBB-81B7-A8504E2C8265}" presName="hierChild5" presStyleCnt="0"/>
      <dgm:spPr/>
    </dgm:pt>
    <dgm:pt modelId="{17DCBFD0-539E-4E74-A9E1-16415D9BA23F}" type="pres">
      <dgm:prSet presAssocID="{8099EDB0-A157-47C6-A1BB-A9158FA6A3E3}" presName="hierChild5" presStyleCnt="0"/>
      <dgm:spPr/>
    </dgm:pt>
    <dgm:pt modelId="{B89F80BA-D410-418E-9F02-C4ACEFD3CF2B}" type="pres">
      <dgm:prSet presAssocID="{B9B478EF-6238-426F-908C-0E674C98B507}" presName="hierChild3" presStyleCnt="0"/>
      <dgm:spPr/>
    </dgm:pt>
  </dgm:ptLst>
  <dgm:cxnLst>
    <dgm:cxn modelId="{D12E1414-D222-43B0-81CD-4DFF9A0F15AA}" type="presOf" srcId="{3AEDDF53-4B36-48DE-83FC-59D10A42FD51}" destId="{315A4CCF-CD22-40DF-B7A9-EC992D8BF07D}" srcOrd="0" destOrd="0" presId="urn:microsoft.com/office/officeart/2005/8/layout/orgChart1"/>
    <dgm:cxn modelId="{45258E1B-753A-4EF1-8932-1EF18E22FF39}" type="presOf" srcId="{64B081E5-CEFA-47B4-B31E-E857851E830B}" destId="{10D5357D-735F-4D3E-A5E0-ACB201022C06}" srcOrd="0" destOrd="0" presId="urn:microsoft.com/office/officeart/2005/8/layout/orgChart1"/>
    <dgm:cxn modelId="{A7B32F20-5369-4B47-814C-DFC42C26F68A}" srcId="{BEEF25C0-DF8F-479D-9E4F-7FFB10ACA878}" destId="{CF98FE58-44BE-4305-A3C7-8EE4CAF839E3}" srcOrd="0" destOrd="0" parTransId="{65BC4340-1E29-4011-88A0-52B1DF63CADE}" sibTransId="{0FF2658F-F5A0-41BD-85C7-EDCF82019585}"/>
    <dgm:cxn modelId="{9DF68522-7F7B-4543-94BF-6F5D9A23DFCE}" type="presOf" srcId="{902AC484-55DE-4F88-958E-1F81FB18E2C8}" destId="{035CB0C5-E455-448A-A885-F7578929F6F0}" srcOrd="0" destOrd="0" presId="urn:microsoft.com/office/officeart/2005/8/layout/orgChart1"/>
    <dgm:cxn modelId="{85B9462B-B798-420B-AAED-663F7794CA11}" type="presOf" srcId="{CCC1752C-9AF7-4442-979D-B584807386A9}" destId="{29495E64-6826-4280-9B0C-57BFEDE1308D}" srcOrd="0" destOrd="0" presId="urn:microsoft.com/office/officeart/2005/8/layout/orgChart1"/>
    <dgm:cxn modelId="{C9DA012F-5D4E-40B2-95C1-1DACA2C37AEE}" type="presOf" srcId="{EA6E7B7B-745B-4736-B24D-9EDCE8FAB833}" destId="{BEA83121-0CEB-4907-AEFC-C5CA97A08874}" srcOrd="1" destOrd="0" presId="urn:microsoft.com/office/officeart/2005/8/layout/orgChart1"/>
    <dgm:cxn modelId="{F5C55A35-68BA-4B3F-8932-6771543946DD}" type="presOf" srcId="{943BC37C-B95F-4ED7-9080-FBABB7886057}" destId="{700352D4-3892-4F7B-A0CD-0D30A97D1DFA}" srcOrd="0" destOrd="0" presId="urn:microsoft.com/office/officeart/2005/8/layout/orgChart1"/>
    <dgm:cxn modelId="{2BD4E136-22C4-427F-908B-89E9716DD3B4}" type="presOf" srcId="{E34E17E7-9579-4D83-B56A-4CD430BCD2D2}" destId="{5C973C44-F0ED-4461-8A85-D6D4FCD9AE22}" srcOrd="0" destOrd="0" presId="urn:microsoft.com/office/officeart/2005/8/layout/orgChart1"/>
    <dgm:cxn modelId="{57EB565C-C2E2-4930-A577-D6581D43A77D}" type="presOf" srcId="{CF98FE58-44BE-4305-A3C7-8EE4CAF839E3}" destId="{A72EAD03-742D-41BF-90DF-9002DA000033}" srcOrd="0" destOrd="0" presId="urn:microsoft.com/office/officeart/2005/8/layout/orgChart1"/>
    <dgm:cxn modelId="{4219C25C-7597-4FBE-A349-9978B4E48E63}" type="presOf" srcId="{BEEF25C0-DF8F-479D-9E4F-7FFB10ACA878}" destId="{AE77E76F-D1D6-4293-A50C-B0011A1C6640}" srcOrd="1" destOrd="0" presId="urn:microsoft.com/office/officeart/2005/8/layout/orgChart1"/>
    <dgm:cxn modelId="{75FEDF5D-136A-490F-A286-6FD1E7019C89}" type="presOf" srcId="{38A9A17E-B712-4EBB-81B7-A8504E2C8265}" destId="{1E4A283A-7406-4FA1-A436-3D59F6EE5438}" srcOrd="1" destOrd="0" presId="urn:microsoft.com/office/officeart/2005/8/layout/orgChart1"/>
    <dgm:cxn modelId="{F2954E5E-4111-472F-B154-2E5F12E19C2B}" srcId="{B9B478EF-6238-426F-908C-0E674C98B507}" destId="{8099EDB0-A157-47C6-A1BB-A9158FA6A3E3}" srcOrd="3" destOrd="0" parTransId="{0B70C1E2-B4D8-4D0A-A6E8-CB273F91804F}" sibTransId="{685562A7-2CB0-470F-8523-EA6F040209F5}"/>
    <dgm:cxn modelId="{F58E5060-2AF9-4255-BBB9-C9B2F1A28B7A}" type="presOf" srcId="{E3B82BB4-F53D-4799-B618-09AD59479876}" destId="{EBFE4C6E-0363-4006-B030-CD9C26BDD4E3}" srcOrd="1" destOrd="0" presId="urn:microsoft.com/office/officeart/2005/8/layout/orgChart1"/>
    <dgm:cxn modelId="{5BC13562-50AD-43C8-BFBF-E0FFAA7AA4D5}" type="presOf" srcId="{38A9A17E-B712-4EBB-81B7-A8504E2C8265}" destId="{EC1D6406-B147-40F3-BD65-8BE346DEA8A4}" srcOrd="0" destOrd="0" presId="urn:microsoft.com/office/officeart/2005/8/layout/orgChart1"/>
    <dgm:cxn modelId="{C0C32465-7164-48E6-8DC7-A5B0D5D6982A}" type="presOf" srcId="{54BA5DA8-992A-4416-8727-E2F6E841F01C}" destId="{E2DB3C8C-6D7E-43B0-B3BB-4A075B1D8235}" srcOrd="1" destOrd="0" presId="urn:microsoft.com/office/officeart/2005/8/layout/orgChart1"/>
    <dgm:cxn modelId="{CD0CB049-F5CA-49FD-AF6F-47200F7B3DE4}" srcId="{B9B478EF-6238-426F-908C-0E674C98B507}" destId="{3AEDDF53-4B36-48DE-83FC-59D10A42FD51}" srcOrd="1" destOrd="0" parTransId="{E34E17E7-9579-4D83-B56A-4CD430BCD2D2}" sibTransId="{E8D54168-88E0-4889-BA3A-B7F0EB048B9F}"/>
    <dgm:cxn modelId="{B8F8C34B-6392-4B42-8CFF-2B974C65756C}" srcId="{B9B478EF-6238-426F-908C-0E674C98B507}" destId="{BEEF25C0-DF8F-479D-9E4F-7FFB10ACA878}" srcOrd="2" destOrd="0" parTransId="{B1856DAC-6812-4A21-AC0D-7A93AB67FA5D}" sibTransId="{9B4C4071-4F3C-444C-A8B6-43DC8CD60150}"/>
    <dgm:cxn modelId="{397DA44C-AA0B-4FFD-A3BA-3D08D6554ACA}" type="presOf" srcId="{DA938A5A-3DE3-4DED-BB10-B940FBAE09AA}" destId="{D4F23B4B-78E8-47F8-841C-F3BD38B43CCC}" srcOrd="0" destOrd="0" presId="urn:microsoft.com/office/officeart/2005/8/layout/orgChart1"/>
    <dgm:cxn modelId="{DEBBD94C-7727-4834-B533-9E725B6FD987}" type="presOf" srcId="{B1856DAC-6812-4A21-AC0D-7A93AB67FA5D}" destId="{382C246A-A235-4D28-B8C8-B92B52B96613}" srcOrd="0" destOrd="0" presId="urn:microsoft.com/office/officeart/2005/8/layout/orgChart1"/>
    <dgm:cxn modelId="{13F69C4F-9DC8-49E2-B4F3-72BEB1681D9E}" type="presOf" srcId="{1C41748F-27DC-47C2-86BA-A46923EA6FEE}" destId="{40D04470-BCE3-43F8-9DDC-CBB8BEA3D051}" srcOrd="0" destOrd="0" presId="urn:microsoft.com/office/officeart/2005/8/layout/orgChart1"/>
    <dgm:cxn modelId="{61DDBB4F-FECB-4677-B659-C48E2131C3E5}" type="presOf" srcId="{C1AB2BB8-B41F-4B87-A8EA-EBFFA9612289}" destId="{A4139610-E491-4740-8CC4-9C84CA165D07}" srcOrd="0" destOrd="0" presId="urn:microsoft.com/office/officeart/2005/8/layout/orgChart1"/>
    <dgm:cxn modelId="{21CF3151-D7FA-4EC1-A2BB-FBBC6C5CAE87}" srcId="{64B081E5-CEFA-47B4-B31E-E857851E830B}" destId="{4CF87D54-B133-41E0-87C3-1FD1EC354E85}" srcOrd="1" destOrd="0" parTransId="{CCC1752C-9AF7-4442-979D-B584807386A9}" sibTransId="{352C5CBE-97C6-4D59-A784-73F4B7A045FA}"/>
    <dgm:cxn modelId="{CDDB4C51-C545-4438-AC95-332C85413F0A}" type="presOf" srcId="{B9B478EF-6238-426F-908C-0E674C98B507}" destId="{2492B73C-D1F2-4F52-91D7-429A4360B0C0}" srcOrd="0" destOrd="0" presId="urn:microsoft.com/office/officeart/2005/8/layout/orgChart1"/>
    <dgm:cxn modelId="{EFEF6857-039A-407D-AE4A-CA9E53415642}" type="presOf" srcId="{94DB58F0-D4DC-4EBC-95B5-BC81BE00A106}" destId="{ABB410A9-8A60-40C1-A6B2-955A7A6AC982}" srcOrd="0" destOrd="0" presId="urn:microsoft.com/office/officeart/2005/8/layout/orgChart1"/>
    <dgm:cxn modelId="{8A6E0E78-5C7B-41F1-BF0F-D0579CCC2B64}" type="presOf" srcId="{8099EDB0-A157-47C6-A1BB-A9158FA6A3E3}" destId="{D0EF47E3-1F7D-4B40-B3B4-F1295DDDFC55}" srcOrd="0" destOrd="0" presId="urn:microsoft.com/office/officeart/2005/8/layout/orgChart1"/>
    <dgm:cxn modelId="{31CD905A-D60F-4B37-8FCC-430AD22FC0EA}" type="presOf" srcId="{E7958ACC-26EB-49B6-ADF1-876EDD724EBB}" destId="{413A928F-3200-46AA-B296-7E0A31B3375C}" srcOrd="0" destOrd="0" presId="urn:microsoft.com/office/officeart/2005/8/layout/orgChart1"/>
    <dgm:cxn modelId="{7A981D7C-F9B4-491B-866C-85DBBBDEBFAF}" type="presOf" srcId="{CF98FE58-44BE-4305-A3C7-8EE4CAF839E3}" destId="{8D8094DC-0725-42A1-8A2E-B2104C41F98C}" srcOrd="1" destOrd="0" presId="urn:microsoft.com/office/officeart/2005/8/layout/orgChart1"/>
    <dgm:cxn modelId="{B22ACB80-EB0D-4D07-9B1D-E7887A9081A8}" type="presOf" srcId="{202FF7A9-E516-4E47-AA36-F1D406BA8627}" destId="{75AE0D84-3BF3-400E-A2AA-61B794F26F62}" srcOrd="0" destOrd="0" presId="urn:microsoft.com/office/officeart/2005/8/layout/orgChart1"/>
    <dgm:cxn modelId="{CBB4B284-6009-4A77-8F1D-E16FEC9FF770}" type="presOf" srcId="{38C0D14D-46FE-4B6D-B258-6745B2B4D0D3}" destId="{8FD15BA8-EEED-43CB-AAEF-D6B3FEF7453D}" srcOrd="0" destOrd="0" presId="urn:microsoft.com/office/officeart/2005/8/layout/orgChart1"/>
    <dgm:cxn modelId="{ADB01C85-4C2C-4D39-87CF-D73C666BF5E9}" srcId="{8099EDB0-A157-47C6-A1BB-A9158FA6A3E3}" destId="{54BA5DA8-992A-4416-8727-E2F6E841F01C}" srcOrd="0" destOrd="0" parTransId="{94DB58F0-D4DC-4EBC-95B5-BC81BE00A106}" sibTransId="{10897AEC-A543-4F07-8B24-9F63D6653BFF}"/>
    <dgm:cxn modelId="{4D426288-63BC-48E4-94D1-AC681C734727}" type="presOf" srcId="{1BFAABF5-5E7D-46A5-931C-CF7C9AAE95B9}" destId="{EE961A14-1788-4DD3-A93D-D0789E5A6E8C}" srcOrd="0" destOrd="0" presId="urn:microsoft.com/office/officeart/2005/8/layout/orgChart1"/>
    <dgm:cxn modelId="{BA224688-A3D2-41A6-B6EA-169EA937FC11}" srcId="{8099EDB0-A157-47C6-A1BB-A9158FA6A3E3}" destId="{38A9A17E-B712-4EBB-81B7-A8504E2C8265}" srcOrd="1" destOrd="0" parTransId="{1B72BCA6-6490-407F-84B3-D63198E9AA95}" sibTransId="{8015B578-6116-41BA-B656-CB149A9DB784}"/>
    <dgm:cxn modelId="{E60DA889-A296-49CA-B431-830392F1E7ED}" type="presOf" srcId="{EA6E7B7B-745B-4736-B24D-9EDCE8FAB833}" destId="{44185300-ED23-4697-8330-1AE80B37F9A0}" srcOrd="0" destOrd="0" presId="urn:microsoft.com/office/officeart/2005/8/layout/orgChart1"/>
    <dgm:cxn modelId="{7E89C98D-17D4-4AD6-B74A-13B8E7DEC91F}" type="presOf" srcId="{BEEF25C0-DF8F-479D-9E4F-7FFB10ACA878}" destId="{8A05D503-828D-44AF-BA20-56A542111111}" srcOrd="0" destOrd="0" presId="urn:microsoft.com/office/officeart/2005/8/layout/orgChart1"/>
    <dgm:cxn modelId="{BF083C92-96A2-4DE8-891B-AA0EECBA3629}" type="presOf" srcId="{A435862C-715A-49F1-A646-43B3D5DA1172}" destId="{D9A3922F-737B-49D2-998A-DCAE6ADADCF3}" srcOrd="0" destOrd="0" presId="urn:microsoft.com/office/officeart/2005/8/layout/orgChart1"/>
    <dgm:cxn modelId="{A5058C93-E986-4700-A801-3E3CD98F2268}" type="presOf" srcId="{B9B478EF-6238-426F-908C-0E674C98B507}" destId="{8EB4C4C6-1426-4630-BF8F-A34940F3D85D}" srcOrd="1" destOrd="0" presId="urn:microsoft.com/office/officeart/2005/8/layout/orgChart1"/>
    <dgm:cxn modelId="{5A077C99-BAE2-4BB5-B16A-AC2C3B3D7804}" srcId="{EA6E7B7B-745B-4736-B24D-9EDCE8FAB833}" destId="{202FF7A9-E516-4E47-AA36-F1D406BA8627}" srcOrd="0" destOrd="0" parTransId="{1BFAABF5-5E7D-46A5-931C-CF7C9AAE95B9}" sibTransId="{71BEA694-571A-4F78-89BC-9BBDCCB9F9E4}"/>
    <dgm:cxn modelId="{DD6AB59A-B8C8-4E13-BD82-01C0643D922C}" type="presOf" srcId="{E83A08EB-E436-41EF-9701-4BC8DDF57C72}" destId="{35732234-CE42-4D6C-BD97-8B37754DFD80}" srcOrd="0" destOrd="0" presId="urn:microsoft.com/office/officeart/2005/8/layout/orgChart1"/>
    <dgm:cxn modelId="{214FF69E-B2BA-4B2E-8C32-E3A89BAB7174}" type="presOf" srcId="{3AEDDF53-4B36-48DE-83FC-59D10A42FD51}" destId="{01851A8D-62A5-4D19-82C7-1BAFB4A2D41F}" srcOrd="1" destOrd="0" presId="urn:microsoft.com/office/officeart/2005/8/layout/orgChart1"/>
    <dgm:cxn modelId="{DDB9B9A0-09D3-4594-A316-3B2374A6054D}" srcId="{BEEF25C0-DF8F-479D-9E4F-7FFB10ACA878}" destId="{5A9C9B4C-7333-432A-BBC1-5B23E43A4473}" srcOrd="1" destOrd="0" parTransId="{07C82215-FAA9-407C-AB28-537505532068}" sibTransId="{2C1CDF3E-66D8-4246-9290-62664206FE57}"/>
    <dgm:cxn modelId="{B2D313A1-43AE-45C2-82B7-8B7D60DC3928}" type="presOf" srcId="{1B72BCA6-6490-407F-84B3-D63198E9AA95}" destId="{54424172-5E2B-4BC3-B25D-F32D9EFD5CC5}" srcOrd="0" destOrd="0" presId="urn:microsoft.com/office/officeart/2005/8/layout/orgChart1"/>
    <dgm:cxn modelId="{A74939A1-E1D4-4002-A2F6-B30415D92F48}" type="presOf" srcId="{07C82215-FAA9-407C-AB28-537505532068}" destId="{BE8369BA-9D10-4AC1-A2D4-B86A2C62B439}" srcOrd="0" destOrd="0" presId="urn:microsoft.com/office/officeart/2005/8/layout/orgChart1"/>
    <dgm:cxn modelId="{02E971A2-20E8-4C13-818C-69576BFBE4CC}" type="presOf" srcId="{902AC484-55DE-4F88-958E-1F81FB18E2C8}" destId="{A89DBA32-0AFB-44D4-A9B3-03D8D8FB70BD}" srcOrd="1" destOrd="0" presId="urn:microsoft.com/office/officeart/2005/8/layout/orgChart1"/>
    <dgm:cxn modelId="{139CB7A3-75CF-427B-A070-6D979F554EB2}" type="presOf" srcId="{8099EDB0-A157-47C6-A1BB-A9158FA6A3E3}" destId="{D84E47B7-D016-4C32-A4D5-0467340BAC1A}" srcOrd="1" destOrd="0" presId="urn:microsoft.com/office/officeart/2005/8/layout/orgChart1"/>
    <dgm:cxn modelId="{435BD6A3-EB17-456D-B0CC-B6B152039A69}" srcId="{64B081E5-CEFA-47B4-B31E-E857851E830B}" destId="{E3B82BB4-F53D-4799-B618-09AD59479876}" srcOrd="0" destOrd="0" parTransId="{E83A08EB-E436-41EF-9701-4BC8DDF57C72}" sibTransId="{95A10FBA-76CC-4EFA-AC25-9F80D1564185}"/>
    <dgm:cxn modelId="{839004A4-6F76-4484-92C2-989B80DCC09E}" type="presOf" srcId="{E3B82BB4-F53D-4799-B618-09AD59479876}" destId="{B9AC4652-92BD-4214-BACA-6C922F58280F}" srcOrd="0" destOrd="0" presId="urn:microsoft.com/office/officeart/2005/8/layout/orgChart1"/>
    <dgm:cxn modelId="{D97E0DA8-9DED-4263-AE72-80A8D6834999}" srcId="{B9B478EF-6238-426F-908C-0E674C98B507}" destId="{64B081E5-CEFA-47B4-B31E-E857851E830B}" srcOrd="0" destOrd="0" parTransId="{38C0D14D-46FE-4B6D-B258-6745B2B4D0D3}" sibTransId="{4BF83274-9BAB-48C4-BE31-FBF05FE63ED5}"/>
    <dgm:cxn modelId="{65C7EAAD-9103-4C23-B9BC-36CED213E5E2}" srcId="{C1AB2BB8-B41F-4B87-A8EA-EBFFA9612289}" destId="{B9B478EF-6238-426F-908C-0E674C98B507}" srcOrd="0" destOrd="0" parTransId="{41E5BC2C-A731-45AC-BDD4-A73D290722F3}" sibTransId="{9DD5D037-20E6-4BF6-B8F3-5F24FA17BA4D}"/>
    <dgm:cxn modelId="{96DE4CB1-06E1-488D-B7FE-67DB1CCBCAB7}" type="presOf" srcId="{8F4E2B9F-0925-4F39-9E8C-478B5CF08B8E}" destId="{B0DFFAB4-9499-4FE6-A916-9F69FE988102}" srcOrd="0" destOrd="0" presId="urn:microsoft.com/office/officeart/2005/8/layout/orgChart1"/>
    <dgm:cxn modelId="{33AA8FBA-61BC-4671-A778-5BF29B25717E}" srcId="{3AEDDF53-4B36-48DE-83FC-59D10A42FD51}" destId="{EA6E7B7B-745B-4736-B24D-9EDCE8FAB833}" srcOrd="1" destOrd="0" parTransId="{1C41748F-27DC-47C2-86BA-A46923EA6FEE}" sibTransId="{ED3046B0-A781-4662-A290-FEDB61FA3B87}"/>
    <dgm:cxn modelId="{41529DBB-01D2-41A0-8F2E-9EBE9BE4F1D4}" srcId="{E3B82BB4-F53D-4799-B618-09AD59479876}" destId="{7B068235-E77B-4C39-871C-DF3060DAD173}" srcOrd="0" destOrd="0" parTransId="{943BC37C-B95F-4ED7-9080-FBABB7886057}" sibTransId="{FA9FEF17-6081-4F84-9161-BB956A13FB43}"/>
    <dgm:cxn modelId="{92ADB0BE-0E04-41B8-9BB2-7C30FA5598A8}" type="presOf" srcId="{4CF87D54-B133-41E0-87C3-1FD1EC354E85}" destId="{A8958E15-1B41-4DD6-A7A5-CB4B475C6539}" srcOrd="1" destOrd="0" presId="urn:microsoft.com/office/officeart/2005/8/layout/orgChart1"/>
    <dgm:cxn modelId="{7E048DC2-9866-46F9-BE5F-1D461CE3F2CD}" type="presOf" srcId="{7B068235-E77B-4C39-871C-DF3060DAD173}" destId="{13F8F7C0-86E7-4CA1-AC1C-E668FD302D96}" srcOrd="1" destOrd="0" presId="urn:microsoft.com/office/officeart/2005/8/layout/orgChart1"/>
    <dgm:cxn modelId="{F710D2C3-2BE8-42EF-9166-030D5892A0DB}" type="presOf" srcId="{5A9C9B4C-7333-432A-BBC1-5B23E43A4473}" destId="{5162A711-48C4-4DDB-9A30-72A2FA31D506}" srcOrd="1" destOrd="0" presId="urn:microsoft.com/office/officeart/2005/8/layout/orgChart1"/>
    <dgm:cxn modelId="{8657E5C5-11EA-4142-94A1-1A3C4640CD64}" srcId="{8F4E2B9F-0925-4F39-9E8C-478B5CF08B8E}" destId="{29022059-F6E2-471D-8CAD-28C739ED64CB}" srcOrd="0" destOrd="0" parTransId="{A435862C-715A-49F1-A646-43B3D5DA1172}" sibTransId="{A694AEF2-882F-4060-9EF6-258D107CB01E}"/>
    <dgm:cxn modelId="{220398C9-215D-4731-A72B-7537BFC93D1A}" type="presOf" srcId="{29022059-F6E2-471D-8CAD-28C739ED64CB}" destId="{3FD20015-DB6A-4232-8DA8-22B504510D98}" srcOrd="1" destOrd="0" presId="urn:microsoft.com/office/officeart/2005/8/layout/orgChart1"/>
    <dgm:cxn modelId="{62B5CECA-E74D-4ADD-98F8-71C69B1E4955}" type="presOf" srcId="{29022059-F6E2-471D-8CAD-28C739ED64CB}" destId="{59EEA413-6E75-4AAB-86EB-09197BC628C7}" srcOrd="0" destOrd="0" presId="urn:microsoft.com/office/officeart/2005/8/layout/orgChart1"/>
    <dgm:cxn modelId="{07EB0FD7-B81D-4C0D-940C-026F0BA06FC6}" type="presOf" srcId="{54BA5DA8-992A-4416-8727-E2F6E841F01C}" destId="{81CE3577-F49C-4C35-A66E-292A5A95C72C}" srcOrd="0" destOrd="0" presId="urn:microsoft.com/office/officeart/2005/8/layout/orgChart1"/>
    <dgm:cxn modelId="{0D1CE6D9-4D04-4692-ACF4-1E874CEBDE6A}" srcId="{4CF87D54-B133-41E0-87C3-1FD1EC354E85}" destId="{902AC484-55DE-4F88-958E-1F81FB18E2C8}" srcOrd="0" destOrd="0" parTransId="{DA938A5A-3DE3-4DED-BB10-B940FBAE09AA}" sibTransId="{C3E664EF-702A-4E25-A3CE-4B5DD4A9C150}"/>
    <dgm:cxn modelId="{C7F0F0E5-9F1A-41AB-B4A2-88B6B427BF7A}" type="presOf" srcId="{0B70C1E2-B4D8-4D0A-A6E8-CB273F91804F}" destId="{E5CAB490-B463-4C5F-BCB8-D76D99691C37}" srcOrd="0" destOrd="0" presId="urn:microsoft.com/office/officeart/2005/8/layout/orgChart1"/>
    <dgm:cxn modelId="{27729FE9-2B62-4596-841B-EC8EB4116348}" srcId="{3AEDDF53-4B36-48DE-83FC-59D10A42FD51}" destId="{8F4E2B9F-0925-4F39-9E8C-478B5CF08B8E}" srcOrd="0" destOrd="0" parTransId="{E7958ACC-26EB-49B6-ADF1-876EDD724EBB}" sibTransId="{C2745AD4-8006-46D2-8BEE-A8379A1D81A4}"/>
    <dgm:cxn modelId="{41F6F7EC-95BD-4F88-988A-435433C944D6}" type="presOf" srcId="{8F4E2B9F-0925-4F39-9E8C-478B5CF08B8E}" destId="{9E343E83-DFBA-4C6D-A632-DFB856D99AAB}" srcOrd="1" destOrd="0" presId="urn:microsoft.com/office/officeart/2005/8/layout/orgChart1"/>
    <dgm:cxn modelId="{BF0E53F1-A185-4BBE-8E04-B38F1E059AAC}" type="presOf" srcId="{65BC4340-1E29-4011-88A0-52B1DF63CADE}" destId="{5B937C88-30FE-468F-B76A-602081DB2D88}" srcOrd="0" destOrd="0" presId="urn:microsoft.com/office/officeart/2005/8/layout/orgChart1"/>
    <dgm:cxn modelId="{1A55AEF4-6496-4BF0-A3BA-218B25C5D246}" type="presOf" srcId="{4CF87D54-B133-41E0-87C3-1FD1EC354E85}" destId="{EFC56256-2833-41EF-A217-B700C0310E54}" srcOrd="0" destOrd="0" presId="urn:microsoft.com/office/officeart/2005/8/layout/orgChart1"/>
    <dgm:cxn modelId="{5B1B6EF6-FE41-462D-9B24-BE0F127F5C3A}" type="presOf" srcId="{202FF7A9-E516-4E47-AA36-F1D406BA8627}" destId="{DD339D00-5C02-4CC0-B0F4-B53F0B114CCA}" srcOrd="1" destOrd="0" presId="urn:microsoft.com/office/officeart/2005/8/layout/orgChart1"/>
    <dgm:cxn modelId="{8AE46FF6-E7CF-4EBC-ABF7-A47DA2B4F9E4}" type="presOf" srcId="{7B068235-E77B-4C39-871C-DF3060DAD173}" destId="{69CD6E62-AA19-4178-997A-3CAC215EC630}" srcOrd="0" destOrd="0" presId="urn:microsoft.com/office/officeart/2005/8/layout/orgChart1"/>
    <dgm:cxn modelId="{681700FA-2C65-4290-8023-7EC4445E10EF}" type="presOf" srcId="{5A9C9B4C-7333-432A-BBC1-5B23E43A4473}" destId="{8195A5A4-2663-462A-964E-19DBA078A72B}" srcOrd="0" destOrd="0" presId="urn:microsoft.com/office/officeart/2005/8/layout/orgChart1"/>
    <dgm:cxn modelId="{1AD8E1FF-7AC1-4F28-BF0F-A6893F07EA95}" type="presOf" srcId="{64B081E5-CEFA-47B4-B31E-E857851E830B}" destId="{8027B7A3-EF6E-4B21-9D6E-8942B41B7D0C}" srcOrd="1" destOrd="0" presId="urn:microsoft.com/office/officeart/2005/8/layout/orgChart1"/>
    <dgm:cxn modelId="{956EA276-BE18-47E9-9AB1-67AE9EFD5E00}" type="presParOf" srcId="{A4139610-E491-4740-8CC4-9C84CA165D07}" destId="{1D408A50-642A-4D09-8BBE-DC3E6F243459}" srcOrd="0" destOrd="0" presId="urn:microsoft.com/office/officeart/2005/8/layout/orgChart1"/>
    <dgm:cxn modelId="{3EC44ECE-3E24-42A6-AC8D-87D85773754B}" type="presParOf" srcId="{1D408A50-642A-4D09-8BBE-DC3E6F243459}" destId="{B7425958-6530-456F-9D2C-89D2100174A2}" srcOrd="0" destOrd="0" presId="urn:microsoft.com/office/officeart/2005/8/layout/orgChart1"/>
    <dgm:cxn modelId="{767A9614-1C08-44CA-8EA6-455CB8B531AA}" type="presParOf" srcId="{B7425958-6530-456F-9D2C-89D2100174A2}" destId="{2492B73C-D1F2-4F52-91D7-429A4360B0C0}" srcOrd="0" destOrd="0" presId="urn:microsoft.com/office/officeart/2005/8/layout/orgChart1"/>
    <dgm:cxn modelId="{974E2B9D-5536-493D-85C4-0E5B9C24E4EA}" type="presParOf" srcId="{B7425958-6530-456F-9D2C-89D2100174A2}" destId="{8EB4C4C6-1426-4630-BF8F-A34940F3D85D}" srcOrd="1" destOrd="0" presId="urn:microsoft.com/office/officeart/2005/8/layout/orgChart1"/>
    <dgm:cxn modelId="{B1A0FD91-9416-48BE-93A4-69CF50E853EA}" type="presParOf" srcId="{1D408A50-642A-4D09-8BBE-DC3E6F243459}" destId="{35D834EA-7224-4A1C-9C9B-821ADF145C71}" srcOrd="1" destOrd="0" presId="urn:microsoft.com/office/officeart/2005/8/layout/orgChart1"/>
    <dgm:cxn modelId="{19BC95CC-81F3-4F60-B6B5-1FDD8A89D0A0}" type="presParOf" srcId="{35D834EA-7224-4A1C-9C9B-821ADF145C71}" destId="{8FD15BA8-EEED-43CB-AAEF-D6B3FEF7453D}" srcOrd="0" destOrd="0" presId="urn:microsoft.com/office/officeart/2005/8/layout/orgChart1"/>
    <dgm:cxn modelId="{38279F03-CB71-4D46-93AF-109A454D5404}" type="presParOf" srcId="{35D834EA-7224-4A1C-9C9B-821ADF145C71}" destId="{5A85D9E3-79FB-46E6-B065-C80DC3D5283A}" srcOrd="1" destOrd="0" presId="urn:microsoft.com/office/officeart/2005/8/layout/orgChart1"/>
    <dgm:cxn modelId="{40E0C458-789F-4AC5-AD28-76BE5801C5C9}" type="presParOf" srcId="{5A85D9E3-79FB-46E6-B065-C80DC3D5283A}" destId="{949B6636-1BA8-486F-B93C-250D7E05DA75}" srcOrd="0" destOrd="0" presId="urn:microsoft.com/office/officeart/2005/8/layout/orgChart1"/>
    <dgm:cxn modelId="{D97FC7EE-8ED6-425E-81FF-F18382ED8C50}" type="presParOf" srcId="{949B6636-1BA8-486F-B93C-250D7E05DA75}" destId="{10D5357D-735F-4D3E-A5E0-ACB201022C06}" srcOrd="0" destOrd="0" presId="urn:microsoft.com/office/officeart/2005/8/layout/orgChart1"/>
    <dgm:cxn modelId="{5F972D9A-415D-44D2-B381-A85760FA0460}" type="presParOf" srcId="{949B6636-1BA8-486F-B93C-250D7E05DA75}" destId="{8027B7A3-EF6E-4B21-9D6E-8942B41B7D0C}" srcOrd="1" destOrd="0" presId="urn:microsoft.com/office/officeart/2005/8/layout/orgChart1"/>
    <dgm:cxn modelId="{02A417EA-6227-4344-8233-603299663A1A}" type="presParOf" srcId="{5A85D9E3-79FB-46E6-B065-C80DC3D5283A}" destId="{ED20C1CB-2B1D-4AF1-B645-310B87135F51}" srcOrd="1" destOrd="0" presId="urn:microsoft.com/office/officeart/2005/8/layout/orgChart1"/>
    <dgm:cxn modelId="{F555E1B6-5E61-4BEB-8C30-4A5F23A90440}" type="presParOf" srcId="{ED20C1CB-2B1D-4AF1-B645-310B87135F51}" destId="{35732234-CE42-4D6C-BD97-8B37754DFD80}" srcOrd="0" destOrd="0" presId="urn:microsoft.com/office/officeart/2005/8/layout/orgChart1"/>
    <dgm:cxn modelId="{09095CFB-40BD-4836-8AE5-9FC46DCE0FD6}" type="presParOf" srcId="{ED20C1CB-2B1D-4AF1-B645-310B87135F51}" destId="{8E1F3472-216A-41F7-92AA-F8DEE37445A8}" srcOrd="1" destOrd="0" presId="urn:microsoft.com/office/officeart/2005/8/layout/orgChart1"/>
    <dgm:cxn modelId="{FF8D9D0A-BD37-4DDD-BEA3-61ED021B0BBE}" type="presParOf" srcId="{8E1F3472-216A-41F7-92AA-F8DEE37445A8}" destId="{7648AA54-7744-43D5-9B65-39957AD9C9CE}" srcOrd="0" destOrd="0" presId="urn:microsoft.com/office/officeart/2005/8/layout/orgChart1"/>
    <dgm:cxn modelId="{F5017536-6A5C-4EF0-9670-22D47DC7EBE8}" type="presParOf" srcId="{7648AA54-7744-43D5-9B65-39957AD9C9CE}" destId="{B9AC4652-92BD-4214-BACA-6C922F58280F}" srcOrd="0" destOrd="0" presId="urn:microsoft.com/office/officeart/2005/8/layout/orgChart1"/>
    <dgm:cxn modelId="{A3185BDC-C5A5-446D-8A94-D5B2DE3E7A1D}" type="presParOf" srcId="{7648AA54-7744-43D5-9B65-39957AD9C9CE}" destId="{EBFE4C6E-0363-4006-B030-CD9C26BDD4E3}" srcOrd="1" destOrd="0" presId="urn:microsoft.com/office/officeart/2005/8/layout/orgChart1"/>
    <dgm:cxn modelId="{4D531C5F-1C74-493C-B5BD-CC3D38763A08}" type="presParOf" srcId="{8E1F3472-216A-41F7-92AA-F8DEE37445A8}" destId="{40C5D86D-6918-41CC-839F-A19D7429FD20}" srcOrd="1" destOrd="0" presId="urn:microsoft.com/office/officeart/2005/8/layout/orgChart1"/>
    <dgm:cxn modelId="{0396E2D7-BFC9-4041-A4B0-A7F1E7645A22}" type="presParOf" srcId="{40C5D86D-6918-41CC-839F-A19D7429FD20}" destId="{700352D4-3892-4F7B-A0CD-0D30A97D1DFA}" srcOrd="0" destOrd="0" presId="urn:microsoft.com/office/officeart/2005/8/layout/orgChart1"/>
    <dgm:cxn modelId="{BC066676-6566-4687-AFA3-CC76B994A32F}" type="presParOf" srcId="{40C5D86D-6918-41CC-839F-A19D7429FD20}" destId="{E2869C47-A01A-42A1-A409-3842DAEA2AD5}" srcOrd="1" destOrd="0" presId="urn:microsoft.com/office/officeart/2005/8/layout/orgChart1"/>
    <dgm:cxn modelId="{A33DC632-B781-497B-BC9C-95BCA69D7B4C}" type="presParOf" srcId="{E2869C47-A01A-42A1-A409-3842DAEA2AD5}" destId="{78D1E5CD-499C-4629-BAFB-046C84161486}" srcOrd="0" destOrd="0" presId="urn:microsoft.com/office/officeart/2005/8/layout/orgChart1"/>
    <dgm:cxn modelId="{2080D40C-D854-4D2D-B7AE-EEB77C9AA1E4}" type="presParOf" srcId="{78D1E5CD-499C-4629-BAFB-046C84161486}" destId="{69CD6E62-AA19-4178-997A-3CAC215EC630}" srcOrd="0" destOrd="0" presId="urn:microsoft.com/office/officeart/2005/8/layout/orgChart1"/>
    <dgm:cxn modelId="{79C4B425-2186-4C0F-B6C2-554DE4595122}" type="presParOf" srcId="{78D1E5CD-499C-4629-BAFB-046C84161486}" destId="{13F8F7C0-86E7-4CA1-AC1C-E668FD302D96}" srcOrd="1" destOrd="0" presId="urn:microsoft.com/office/officeart/2005/8/layout/orgChart1"/>
    <dgm:cxn modelId="{364E2276-FE34-4B2B-9C85-1BB166DCB2CC}" type="presParOf" srcId="{E2869C47-A01A-42A1-A409-3842DAEA2AD5}" destId="{53916316-4F6A-432D-B14A-44ECFCEBCBC2}" srcOrd="1" destOrd="0" presId="urn:microsoft.com/office/officeart/2005/8/layout/orgChart1"/>
    <dgm:cxn modelId="{2C7F5E8F-807D-4FE5-A862-E897342C65FF}" type="presParOf" srcId="{E2869C47-A01A-42A1-A409-3842DAEA2AD5}" destId="{AD8868B2-194B-4AE8-AEC8-B0E10585484B}" srcOrd="2" destOrd="0" presId="urn:microsoft.com/office/officeart/2005/8/layout/orgChart1"/>
    <dgm:cxn modelId="{C83B3D50-18C9-4962-9AE7-39A19E86C7BA}" type="presParOf" srcId="{8E1F3472-216A-41F7-92AA-F8DEE37445A8}" destId="{E1B6A9A9-A9B9-4C05-8DAD-60445CB1677A}" srcOrd="2" destOrd="0" presId="urn:microsoft.com/office/officeart/2005/8/layout/orgChart1"/>
    <dgm:cxn modelId="{39A9FDB4-7ED8-4683-A9C6-8A9E4FB29007}" type="presParOf" srcId="{ED20C1CB-2B1D-4AF1-B645-310B87135F51}" destId="{29495E64-6826-4280-9B0C-57BFEDE1308D}" srcOrd="2" destOrd="0" presId="urn:microsoft.com/office/officeart/2005/8/layout/orgChart1"/>
    <dgm:cxn modelId="{2672B0D9-702E-4D38-9196-AD95327BE55A}" type="presParOf" srcId="{ED20C1CB-2B1D-4AF1-B645-310B87135F51}" destId="{5BAC45FB-BE44-4ACD-93BC-13B7CF1607BE}" srcOrd="3" destOrd="0" presId="urn:microsoft.com/office/officeart/2005/8/layout/orgChart1"/>
    <dgm:cxn modelId="{29E74CAE-DD45-4C5B-9477-96B58A910FE2}" type="presParOf" srcId="{5BAC45FB-BE44-4ACD-93BC-13B7CF1607BE}" destId="{3FE73F5F-3F9D-4157-B209-F8250054BB15}" srcOrd="0" destOrd="0" presId="urn:microsoft.com/office/officeart/2005/8/layout/orgChart1"/>
    <dgm:cxn modelId="{284287D2-9910-4541-ABBA-5FBE38552812}" type="presParOf" srcId="{3FE73F5F-3F9D-4157-B209-F8250054BB15}" destId="{EFC56256-2833-41EF-A217-B700C0310E54}" srcOrd="0" destOrd="0" presId="urn:microsoft.com/office/officeart/2005/8/layout/orgChart1"/>
    <dgm:cxn modelId="{D7968DE3-F8E9-47F4-A372-71C0892A7B06}" type="presParOf" srcId="{3FE73F5F-3F9D-4157-B209-F8250054BB15}" destId="{A8958E15-1B41-4DD6-A7A5-CB4B475C6539}" srcOrd="1" destOrd="0" presId="urn:microsoft.com/office/officeart/2005/8/layout/orgChart1"/>
    <dgm:cxn modelId="{8FD92174-7F5A-4BF3-87D7-D53A4E1F687F}" type="presParOf" srcId="{5BAC45FB-BE44-4ACD-93BC-13B7CF1607BE}" destId="{03EBDEB0-68C5-4BB3-BEA7-832A24B98CAF}" srcOrd="1" destOrd="0" presId="urn:microsoft.com/office/officeart/2005/8/layout/orgChart1"/>
    <dgm:cxn modelId="{99216580-BE31-44D6-A859-34B0BBC52AE1}" type="presParOf" srcId="{03EBDEB0-68C5-4BB3-BEA7-832A24B98CAF}" destId="{D4F23B4B-78E8-47F8-841C-F3BD38B43CCC}" srcOrd="0" destOrd="0" presId="urn:microsoft.com/office/officeart/2005/8/layout/orgChart1"/>
    <dgm:cxn modelId="{CEB53240-528E-4EEB-8B1F-274EBB8479C2}" type="presParOf" srcId="{03EBDEB0-68C5-4BB3-BEA7-832A24B98CAF}" destId="{118400D7-6606-4B74-83D7-B538B4264268}" srcOrd="1" destOrd="0" presId="urn:microsoft.com/office/officeart/2005/8/layout/orgChart1"/>
    <dgm:cxn modelId="{EBA6E15E-8707-4167-8489-C866AEEDA337}" type="presParOf" srcId="{118400D7-6606-4B74-83D7-B538B4264268}" destId="{AA46D0AE-BC17-4F6E-B296-38B58974CD8C}" srcOrd="0" destOrd="0" presId="urn:microsoft.com/office/officeart/2005/8/layout/orgChart1"/>
    <dgm:cxn modelId="{C03147B8-8C4B-4E15-AEF1-227555BA0425}" type="presParOf" srcId="{AA46D0AE-BC17-4F6E-B296-38B58974CD8C}" destId="{035CB0C5-E455-448A-A885-F7578929F6F0}" srcOrd="0" destOrd="0" presId="urn:microsoft.com/office/officeart/2005/8/layout/orgChart1"/>
    <dgm:cxn modelId="{A66FDC3E-16F6-471C-B165-F0FFD687A24B}" type="presParOf" srcId="{AA46D0AE-BC17-4F6E-B296-38B58974CD8C}" destId="{A89DBA32-0AFB-44D4-A9B3-03D8D8FB70BD}" srcOrd="1" destOrd="0" presId="urn:microsoft.com/office/officeart/2005/8/layout/orgChart1"/>
    <dgm:cxn modelId="{B6B5882D-DAA1-49C9-8167-27D666B1B83E}" type="presParOf" srcId="{118400D7-6606-4B74-83D7-B538B4264268}" destId="{7C261ED7-1E64-435F-BCA3-DF0C85392739}" srcOrd="1" destOrd="0" presId="urn:microsoft.com/office/officeart/2005/8/layout/orgChart1"/>
    <dgm:cxn modelId="{483D0C62-CDA7-4E1C-9FA8-BA0249CAD053}" type="presParOf" srcId="{118400D7-6606-4B74-83D7-B538B4264268}" destId="{12FC8562-2070-4985-99C6-986B98A0BFDB}" srcOrd="2" destOrd="0" presId="urn:microsoft.com/office/officeart/2005/8/layout/orgChart1"/>
    <dgm:cxn modelId="{832EBCD1-FAE9-48DB-965C-AED71D7D262A}" type="presParOf" srcId="{5BAC45FB-BE44-4ACD-93BC-13B7CF1607BE}" destId="{A299E175-114A-4693-BE31-11021D5960E0}" srcOrd="2" destOrd="0" presId="urn:microsoft.com/office/officeart/2005/8/layout/orgChart1"/>
    <dgm:cxn modelId="{5E30C5E4-64CC-49B6-9E6D-ABE9AB076407}" type="presParOf" srcId="{5A85D9E3-79FB-46E6-B065-C80DC3D5283A}" destId="{EA2CC165-ADCF-45CB-B9B2-BC2AF20FF6E8}" srcOrd="2" destOrd="0" presId="urn:microsoft.com/office/officeart/2005/8/layout/orgChart1"/>
    <dgm:cxn modelId="{9B89B6E9-A613-4A5A-9E9E-57FD922A258B}" type="presParOf" srcId="{35D834EA-7224-4A1C-9C9B-821ADF145C71}" destId="{5C973C44-F0ED-4461-8A85-D6D4FCD9AE22}" srcOrd="2" destOrd="0" presId="urn:microsoft.com/office/officeart/2005/8/layout/orgChart1"/>
    <dgm:cxn modelId="{65FBFF4B-4006-4DD9-BEA2-807915E9D598}" type="presParOf" srcId="{35D834EA-7224-4A1C-9C9B-821ADF145C71}" destId="{93A85CB6-5A09-47C3-B599-01A809858826}" srcOrd="3" destOrd="0" presId="urn:microsoft.com/office/officeart/2005/8/layout/orgChart1"/>
    <dgm:cxn modelId="{C3961FE6-07F9-4158-A94C-D106B02EA877}" type="presParOf" srcId="{93A85CB6-5A09-47C3-B599-01A809858826}" destId="{92E6E26C-677A-47A3-916E-8B3C2495FDA5}" srcOrd="0" destOrd="0" presId="urn:microsoft.com/office/officeart/2005/8/layout/orgChart1"/>
    <dgm:cxn modelId="{12B949FB-151A-4C67-97DE-407E4659DBEC}" type="presParOf" srcId="{92E6E26C-677A-47A3-916E-8B3C2495FDA5}" destId="{315A4CCF-CD22-40DF-B7A9-EC992D8BF07D}" srcOrd="0" destOrd="0" presId="urn:microsoft.com/office/officeart/2005/8/layout/orgChart1"/>
    <dgm:cxn modelId="{B60691CD-FB09-44BE-ACFE-B76B46E3DC2A}" type="presParOf" srcId="{92E6E26C-677A-47A3-916E-8B3C2495FDA5}" destId="{01851A8D-62A5-4D19-82C7-1BAFB4A2D41F}" srcOrd="1" destOrd="0" presId="urn:microsoft.com/office/officeart/2005/8/layout/orgChart1"/>
    <dgm:cxn modelId="{A3AAA8E1-8BC0-4666-808A-BF220B71F03B}" type="presParOf" srcId="{93A85CB6-5A09-47C3-B599-01A809858826}" destId="{61BE05A3-C115-43AA-8CDE-8E0221E534EA}" srcOrd="1" destOrd="0" presId="urn:microsoft.com/office/officeart/2005/8/layout/orgChart1"/>
    <dgm:cxn modelId="{ED335471-4D48-4A50-99CB-C55F6CCAAE81}" type="presParOf" srcId="{61BE05A3-C115-43AA-8CDE-8E0221E534EA}" destId="{413A928F-3200-46AA-B296-7E0A31B3375C}" srcOrd="0" destOrd="0" presId="urn:microsoft.com/office/officeart/2005/8/layout/orgChart1"/>
    <dgm:cxn modelId="{7113F410-0D2F-43D3-AC65-5D61B398A434}" type="presParOf" srcId="{61BE05A3-C115-43AA-8CDE-8E0221E534EA}" destId="{AD61E131-CCDB-4D8E-87CC-6D81DE64E197}" srcOrd="1" destOrd="0" presId="urn:microsoft.com/office/officeart/2005/8/layout/orgChart1"/>
    <dgm:cxn modelId="{D841C233-40B2-4899-A058-33C7C8B2353D}" type="presParOf" srcId="{AD61E131-CCDB-4D8E-87CC-6D81DE64E197}" destId="{B3EB9C4C-793F-4C6B-8DF4-7624FC99415A}" srcOrd="0" destOrd="0" presId="urn:microsoft.com/office/officeart/2005/8/layout/orgChart1"/>
    <dgm:cxn modelId="{21C5CF7C-B245-46D7-888E-BEBE6D8238EA}" type="presParOf" srcId="{B3EB9C4C-793F-4C6B-8DF4-7624FC99415A}" destId="{B0DFFAB4-9499-4FE6-A916-9F69FE988102}" srcOrd="0" destOrd="0" presId="urn:microsoft.com/office/officeart/2005/8/layout/orgChart1"/>
    <dgm:cxn modelId="{744F7992-660A-4A7A-AD21-4A239E7DE891}" type="presParOf" srcId="{B3EB9C4C-793F-4C6B-8DF4-7624FC99415A}" destId="{9E343E83-DFBA-4C6D-A632-DFB856D99AAB}" srcOrd="1" destOrd="0" presId="urn:microsoft.com/office/officeart/2005/8/layout/orgChart1"/>
    <dgm:cxn modelId="{B356DA16-A3A1-4222-8C6D-A2CC41BFEFE7}" type="presParOf" srcId="{AD61E131-CCDB-4D8E-87CC-6D81DE64E197}" destId="{D2CE6185-2E8D-4F2F-B120-6F98E82A0C19}" srcOrd="1" destOrd="0" presId="urn:microsoft.com/office/officeart/2005/8/layout/orgChart1"/>
    <dgm:cxn modelId="{6D06F588-809B-4B74-9CD0-0E1FB9669E71}" type="presParOf" srcId="{D2CE6185-2E8D-4F2F-B120-6F98E82A0C19}" destId="{D9A3922F-737B-49D2-998A-DCAE6ADADCF3}" srcOrd="0" destOrd="0" presId="urn:microsoft.com/office/officeart/2005/8/layout/orgChart1"/>
    <dgm:cxn modelId="{5BFBEFE4-FCD0-458B-A3A8-1E9657081FBC}" type="presParOf" srcId="{D2CE6185-2E8D-4F2F-B120-6F98E82A0C19}" destId="{8AE4C5C3-B879-475E-BFBB-02F566DCE6D4}" srcOrd="1" destOrd="0" presId="urn:microsoft.com/office/officeart/2005/8/layout/orgChart1"/>
    <dgm:cxn modelId="{65CCF638-2BDF-4DA7-8503-B9BB36C2E6E9}" type="presParOf" srcId="{8AE4C5C3-B879-475E-BFBB-02F566DCE6D4}" destId="{C64B7C74-50F1-4B7A-BC59-C304ECBBAB65}" srcOrd="0" destOrd="0" presId="urn:microsoft.com/office/officeart/2005/8/layout/orgChart1"/>
    <dgm:cxn modelId="{1A99BE5E-EDCF-413F-97E7-F5938B6EE195}" type="presParOf" srcId="{C64B7C74-50F1-4B7A-BC59-C304ECBBAB65}" destId="{59EEA413-6E75-4AAB-86EB-09197BC628C7}" srcOrd="0" destOrd="0" presId="urn:microsoft.com/office/officeart/2005/8/layout/orgChart1"/>
    <dgm:cxn modelId="{85A296E8-4CD2-44AB-992D-847042E7522D}" type="presParOf" srcId="{C64B7C74-50F1-4B7A-BC59-C304ECBBAB65}" destId="{3FD20015-DB6A-4232-8DA8-22B504510D98}" srcOrd="1" destOrd="0" presId="urn:microsoft.com/office/officeart/2005/8/layout/orgChart1"/>
    <dgm:cxn modelId="{74F45FE4-B8D6-4517-8608-B42D26FE49D0}" type="presParOf" srcId="{8AE4C5C3-B879-475E-BFBB-02F566DCE6D4}" destId="{7D183512-C761-435D-822C-737E8B2B350F}" srcOrd="1" destOrd="0" presId="urn:microsoft.com/office/officeart/2005/8/layout/orgChart1"/>
    <dgm:cxn modelId="{F4C109F1-48FB-44BF-B02A-BD61D21D8FF0}" type="presParOf" srcId="{8AE4C5C3-B879-475E-BFBB-02F566DCE6D4}" destId="{5E8E4FC5-3027-4C59-A828-A3712FFC5D20}" srcOrd="2" destOrd="0" presId="urn:microsoft.com/office/officeart/2005/8/layout/orgChart1"/>
    <dgm:cxn modelId="{F0314145-CAB6-4AB8-9199-EEA2664CD3CF}" type="presParOf" srcId="{AD61E131-CCDB-4D8E-87CC-6D81DE64E197}" destId="{5710FB6E-D783-42FC-B716-95006DF68A18}" srcOrd="2" destOrd="0" presId="urn:microsoft.com/office/officeart/2005/8/layout/orgChart1"/>
    <dgm:cxn modelId="{9DA62B61-38C0-4D7A-9F10-3519FD0E19F1}" type="presParOf" srcId="{61BE05A3-C115-43AA-8CDE-8E0221E534EA}" destId="{40D04470-BCE3-43F8-9DDC-CBB8BEA3D051}" srcOrd="2" destOrd="0" presId="urn:microsoft.com/office/officeart/2005/8/layout/orgChart1"/>
    <dgm:cxn modelId="{8AEA334F-C479-4122-A223-B9BB6DC93305}" type="presParOf" srcId="{61BE05A3-C115-43AA-8CDE-8E0221E534EA}" destId="{AB6F8DD7-28EB-4A06-932A-E6058DB05568}" srcOrd="3" destOrd="0" presId="urn:microsoft.com/office/officeart/2005/8/layout/orgChart1"/>
    <dgm:cxn modelId="{BD694318-13AA-4A27-9019-9167E1ABAC8C}" type="presParOf" srcId="{AB6F8DD7-28EB-4A06-932A-E6058DB05568}" destId="{E18DEDC2-CE96-44AC-8D76-5714A3BD8B4E}" srcOrd="0" destOrd="0" presId="urn:microsoft.com/office/officeart/2005/8/layout/orgChart1"/>
    <dgm:cxn modelId="{F4CDF620-E1D5-46DF-92C4-282B81BC0610}" type="presParOf" srcId="{E18DEDC2-CE96-44AC-8D76-5714A3BD8B4E}" destId="{44185300-ED23-4697-8330-1AE80B37F9A0}" srcOrd="0" destOrd="0" presId="urn:microsoft.com/office/officeart/2005/8/layout/orgChart1"/>
    <dgm:cxn modelId="{5789AA13-C2A2-40C5-BDFC-7B93F63A75EC}" type="presParOf" srcId="{E18DEDC2-CE96-44AC-8D76-5714A3BD8B4E}" destId="{BEA83121-0CEB-4907-AEFC-C5CA97A08874}" srcOrd="1" destOrd="0" presId="urn:microsoft.com/office/officeart/2005/8/layout/orgChart1"/>
    <dgm:cxn modelId="{F5A08596-4D70-4BE5-A36D-3385FA078D2A}" type="presParOf" srcId="{AB6F8DD7-28EB-4A06-932A-E6058DB05568}" destId="{B69FE3E7-81D9-44DC-B65E-B925B4978F02}" srcOrd="1" destOrd="0" presId="urn:microsoft.com/office/officeart/2005/8/layout/orgChart1"/>
    <dgm:cxn modelId="{8B312E5B-7A05-42A1-BF29-8959D339458B}" type="presParOf" srcId="{B69FE3E7-81D9-44DC-B65E-B925B4978F02}" destId="{EE961A14-1788-4DD3-A93D-D0789E5A6E8C}" srcOrd="0" destOrd="0" presId="urn:microsoft.com/office/officeart/2005/8/layout/orgChart1"/>
    <dgm:cxn modelId="{C0548894-AB49-451C-B648-C691535BD653}" type="presParOf" srcId="{B69FE3E7-81D9-44DC-B65E-B925B4978F02}" destId="{6D1D31D4-A670-49BD-B7DF-B9D71B051F99}" srcOrd="1" destOrd="0" presId="urn:microsoft.com/office/officeart/2005/8/layout/orgChart1"/>
    <dgm:cxn modelId="{1EFCBE84-3C90-4928-A227-61D7F01012A4}" type="presParOf" srcId="{6D1D31D4-A670-49BD-B7DF-B9D71B051F99}" destId="{298CC0E2-B04B-4DBB-9E9A-1491BC1F731B}" srcOrd="0" destOrd="0" presId="urn:microsoft.com/office/officeart/2005/8/layout/orgChart1"/>
    <dgm:cxn modelId="{D5BF9DBB-6D9D-4D04-9F1A-50C5CF286910}" type="presParOf" srcId="{298CC0E2-B04B-4DBB-9E9A-1491BC1F731B}" destId="{75AE0D84-3BF3-400E-A2AA-61B794F26F62}" srcOrd="0" destOrd="0" presId="urn:microsoft.com/office/officeart/2005/8/layout/orgChart1"/>
    <dgm:cxn modelId="{AAF43E80-CFF2-4E53-9DB2-9424CA68690B}" type="presParOf" srcId="{298CC0E2-B04B-4DBB-9E9A-1491BC1F731B}" destId="{DD339D00-5C02-4CC0-B0F4-B53F0B114CCA}" srcOrd="1" destOrd="0" presId="urn:microsoft.com/office/officeart/2005/8/layout/orgChart1"/>
    <dgm:cxn modelId="{027E408A-D06E-49C6-B093-65EFAA6B3B63}" type="presParOf" srcId="{6D1D31D4-A670-49BD-B7DF-B9D71B051F99}" destId="{7CCCE11C-E5E7-4AD2-81F0-92E20D7437FD}" srcOrd="1" destOrd="0" presId="urn:microsoft.com/office/officeart/2005/8/layout/orgChart1"/>
    <dgm:cxn modelId="{10C85D9B-1943-46BF-B968-F9F6DA0C7CFF}" type="presParOf" srcId="{6D1D31D4-A670-49BD-B7DF-B9D71B051F99}" destId="{5809B4B1-B618-45FA-9B21-BCAFE20EB51F}" srcOrd="2" destOrd="0" presId="urn:microsoft.com/office/officeart/2005/8/layout/orgChart1"/>
    <dgm:cxn modelId="{9E0C4D1B-DBA6-47C0-9295-DEE1FED84D85}" type="presParOf" srcId="{AB6F8DD7-28EB-4A06-932A-E6058DB05568}" destId="{6700B40F-1D82-48C5-B730-5FD158BBB7EE}" srcOrd="2" destOrd="0" presId="urn:microsoft.com/office/officeart/2005/8/layout/orgChart1"/>
    <dgm:cxn modelId="{25647CBF-30CE-4F78-8CAE-74C5E5CF0C63}" type="presParOf" srcId="{93A85CB6-5A09-47C3-B599-01A809858826}" destId="{AB0D610C-C55B-4D8F-A379-62E6BAFC4010}" srcOrd="2" destOrd="0" presId="urn:microsoft.com/office/officeart/2005/8/layout/orgChart1"/>
    <dgm:cxn modelId="{21CB8025-C771-481A-B355-B52A38573F17}" type="presParOf" srcId="{35D834EA-7224-4A1C-9C9B-821ADF145C71}" destId="{382C246A-A235-4D28-B8C8-B92B52B96613}" srcOrd="4" destOrd="0" presId="urn:microsoft.com/office/officeart/2005/8/layout/orgChart1"/>
    <dgm:cxn modelId="{D5A8C690-F2A3-4476-A92B-AB11DF7998B4}" type="presParOf" srcId="{35D834EA-7224-4A1C-9C9B-821ADF145C71}" destId="{1B924661-7EF0-4F95-A934-2EB0C665ECA3}" srcOrd="5" destOrd="0" presId="urn:microsoft.com/office/officeart/2005/8/layout/orgChart1"/>
    <dgm:cxn modelId="{131B3328-9CC9-40B1-9299-9E69A341262E}" type="presParOf" srcId="{1B924661-7EF0-4F95-A934-2EB0C665ECA3}" destId="{9ACE9B4E-A8C9-4A36-A9EB-FAA9E143CAB8}" srcOrd="0" destOrd="0" presId="urn:microsoft.com/office/officeart/2005/8/layout/orgChart1"/>
    <dgm:cxn modelId="{CAA02C70-D26E-4CBD-8B11-83885803F3B8}" type="presParOf" srcId="{9ACE9B4E-A8C9-4A36-A9EB-FAA9E143CAB8}" destId="{8A05D503-828D-44AF-BA20-56A542111111}" srcOrd="0" destOrd="0" presId="urn:microsoft.com/office/officeart/2005/8/layout/orgChart1"/>
    <dgm:cxn modelId="{7CDA25DB-D7EB-4990-99DA-4EEA4DC79DC2}" type="presParOf" srcId="{9ACE9B4E-A8C9-4A36-A9EB-FAA9E143CAB8}" destId="{AE77E76F-D1D6-4293-A50C-B0011A1C6640}" srcOrd="1" destOrd="0" presId="urn:microsoft.com/office/officeart/2005/8/layout/orgChart1"/>
    <dgm:cxn modelId="{7024B955-A625-4D7C-8C3A-1732B5D80F6F}" type="presParOf" srcId="{1B924661-7EF0-4F95-A934-2EB0C665ECA3}" destId="{0752C1F8-4A78-4033-A143-6AEB0DC741A2}" srcOrd="1" destOrd="0" presId="urn:microsoft.com/office/officeart/2005/8/layout/orgChart1"/>
    <dgm:cxn modelId="{DDD90FAB-A06D-4412-8B90-D4E308AF0857}" type="presParOf" srcId="{0752C1F8-4A78-4033-A143-6AEB0DC741A2}" destId="{5B937C88-30FE-468F-B76A-602081DB2D88}" srcOrd="0" destOrd="0" presId="urn:microsoft.com/office/officeart/2005/8/layout/orgChart1"/>
    <dgm:cxn modelId="{621CAFC1-0943-44A0-A096-2E22D0F92A36}" type="presParOf" srcId="{0752C1F8-4A78-4033-A143-6AEB0DC741A2}" destId="{0EB8CD82-469A-4922-AC91-CDD6A0EEBA35}" srcOrd="1" destOrd="0" presId="urn:microsoft.com/office/officeart/2005/8/layout/orgChart1"/>
    <dgm:cxn modelId="{B042AA58-B740-46B6-92A3-5CFF9796A7DF}" type="presParOf" srcId="{0EB8CD82-469A-4922-AC91-CDD6A0EEBA35}" destId="{915BA188-B7EB-4342-999B-B6E191D5E45D}" srcOrd="0" destOrd="0" presId="urn:microsoft.com/office/officeart/2005/8/layout/orgChart1"/>
    <dgm:cxn modelId="{48BBCFEC-A8A1-41AE-BDCB-EBABE1619CAA}" type="presParOf" srcId="{915BA188-B7EB-4342-999B-B6E191D5E45D}" destId="{A72EAD03-742D-41BF-90DF-9002DA000033}" srcOrd="0" destOrd="0" presId="urn:microsoft.com/office/officeart/2005/8/layout/orgChart1"/>
    <dgm:cxn modelId="{D14B7B66-C5BA-4189-BD97-042488E3A034}" type="presParOf" srcId="{915BA188-B7EB-4342-999B-B6E191D5E45D}" destId="{8D8094DC-0725-42A1-8A2E-B2104C41F98C}" srcOrd="1" destOrd="0" presId="urn:microsoft.com/office/officeart/2005/8/layout/orgChart1"/>
    <dgm:cxn modelId="{DD5AEAC2-ABE0-4025-918E-AA759CB6FA8A}" type="presParOf" srcId="{0EB8CD82-469A-4922-AC91-CDD6A0EEBA35}" destId="{ADD3CC19-B4E7-4A50-AFAE-0A0D07170994}" srcOrd="1" destOrd="0" presId="urn:microsoft.com/office/officeart/2005/8/layout/orgChart1"/>
    <dgm:cxn modelId="{9684F22E-84D4-43C7-865F-3380CB1BA560}" type="presParOf" srcId="{0EB8CD82-469A-4922-AC91-CDD6A0EEBA35}" destId="{F5AF1A15-7A10-4E13-8F72-53AF6F7D0FAF}" srcOrd="2" destOrd="0" presId="urn:microsoft.com/office/officeart/2005/8/layout/orgChart1"/>
    <dgm:cxn modelId="{98FB1CFC-61F5-4A30-8661-D913A449E2D5}" type="presParOf" srcId="{0752C1F8-4A78-4033-A143-6AEB0DC741A2}" destId="{BE8369BA-9D10-4AC1-A2D4-B86A2C62B439}" srcOrd="2" destOrd="0" presId="urn:microsoft.com/office/officeart/2005/8/layout/orgChart1"/>
    <dgm:cxn modelId="{D1A737C1-068D-4642-A928-5990C673D679}" type="presParOf" srcId="{0752C1F8-4A78-4033-A143-6AEB0DC741A2}" destId="{545C1EEA-8234-4384-8C72-F50E1BDE7DEC}" srcOrd="3" destOrd="0" presId="urn:microsoft.com/office/officeart/2005/8/layout/orgChart1"/>
    <dgm:cxn modelId="{4D2D24E6-3762-4444-A914-CEE6D3A11E39}" type="presParOf" srcId="{545C1EEA-8234-4384-8C72-F50E1BDE7DEC}" destId="{EC604935-30E2-41CA-AECF-A3519BB97FC6}" srcOrd="0" destOrd="0" presId="urn:microsoft.com/office/officeart/2005/8/layout/orgChart1"/>
    <dgm:cxn modelId="{0D9C43E0-4708-4386-9968-2A9D51ED5CE9}" type="presParOf" srcId="{EC604935-30E2-41CA-AECF-A3519BB97FC6}" destId="{8195A5A4-2663-462A-964E-19DBA078A72B}" srcOrd="0" destOrd="0" presId="urn:microsoft.com/office/officeart/2005/8/layout/orgChart1"/>
    <dgm:cxn modelId="{1B0562D6-5A90-4AF2-8C90-0D8993EE4790}" type="presParOf" srcId="{EC604935-30E2-41CA-AECF-A3519BB97FC6}" destId="{5162A711-48C4-4DDB-9A30-72A2FA31D506}" srcOrd="1" destOrd="0" presId="urn:microsoft.com/office/officeart/2005/8/layout/orgChart1"/>
    <dgm:cxn modelId="{651659FE-3C2A-434B-835B-7B7C5FEE495F}" type="presParOf" srcId="{545C1EEA-8234-4384-8C72-F50E1BDE7DEC}" destId="{36E10494-6C29-4C4C-9868-6C8ABAF1262B}" srcOrd="1" destOrd="0" presId="urn:microsoft.com/office/officeart/2005/8/layout/orgChart1"/>
    <dgm:cxn modelId="{94114089-3AB9-4424-B0A6-1F26CC5C57CF}" type="presParOf" srcId="{545C1EEA-8234-4384-8C72-F50E1BDE7DEC}" destId="{C8E8C3E1-055C-4F52-B364-95916E874394}" srcOrd="2" destOrd="0" presId="urn:microsoft.com/office/officeart/2005/8/layout/orgChart1"/>
    <dgm:cxn modelId="{6E243DB4-8391-4783-9807-5E62630A8CA4}" type="presParOf" srcId="{1B924661-7EF0-4F95-A934-2EB0C665ECA3}" destId="{08130B5B-C22B-4FA4-992B-F9CEB4C9C3CE}" srcOrd="2" destOrd="0" presId="urn:microsoft.com/office/officeart/2005/8/layout/orgChart1"/>
    <dgm:cxn modelId="{63C67722-5A50-4CAF-B107-40EBD61ED77D}" type="presParOf" srcId="{35D834EA-7224-4A1C-9C9B-821ADF145C71}" destId="{E5CAB490-B463-4C5F-BCB8-D76D99691C37}" srcOrd="6" destOrd="0" presId="urn:microsoft.com/office/officeart/2005/8/layout/orgChart1"/>
    <dgm:cxn modelId="{2EC7F3D3-4B01-48B4-871C-2691ADE778A8}" type="presParOf" srcId="{35D834EA-7224-4A1C-9C9B-821ADF145C71}" destId="{B1F07393-D44B-4316-919A-31DF81A9B238}" srcOrd="7" destOrd="0" presId="urn:microsoft.com/office/officeart/2005/8/layout/orgChart1"/>
    <dgm:cxn modelId="{7CF6EC34-CA96-4BDB-80A9-2D9E175BD2C5}" type="presParOf" srcId="{B1F07393-D44B-4316-919A-31DF81A9B238}" destId="{BCEF4BC0-9083-426C-94C9-32565B70DBC8}" srcOrd="0" destOrd="0" presId="urn:microsoft.com/office/officeart/2005/8/layout/orgChart1"/>
    <dgm:cxn modelId="{9AE8168B-5397-45FF-A64E-88C4033B6F05}" type="presParOf" srcId="{BCEF4BC0-9083-426C-94C9-32565B70DBC8}" destId="{D0EF47E3-1F7D-4B40-B3B4-F1295DDDFC55}" srcOrd="0" destOrd="0" presId="urn:microsoft.com/office/officeart/2005/8/layout/orgChart1"/>
    <dgm:cxn modelId="{87BEE05D-2554-4DDD-8283-12C693AD7B90}" type="presParOf" srcId="{BCEF4BC0-9083-426C-94C9-32565B70DBC8}" destId="{D84E47B7-D016-4C32-A4D5-0467340BAC1A}" srcOrd="1" destOrd="0" presId="urn:microsoft.com/office/officeart/2005/8/layout/orgChart1"/>
    <dgm:cxn modelId="{34D8C5A0-20D4-4D58-82A7-617CCA040E41}" type="presParOf" srcId="{B1F07393-D44B-4316-919A-31DF81A9B238}" destId="{7E3B349F-3AE5-427D-990B-19FA372D7827}" srcOrd="1" destOrd="0" presId="urn:microsoft.com/office/officeart/2005/8/layout/orgChart1"/>
    <dgm:cxn modelId="{BEF82A2D-9246-4B89-9EE1-6BB5057219BF}" type="presParOf" srcId="{7E3B349F-3AE5-427D-990B-19FA372D7827}" destId="{ABB410A9-8A60-40C1-A6B2-955A7A6AC982}" srcOrd="0" destOrd="0" presId="urn:microsoft.com/office/officeart/2005/8/layout/orgChart1"/>
    <dgm:cxn modelId="{F6BB0CA3-F1FB-4C67-BA68-A0960BA7C5E5}" type="presParOf" srcId="{7E3B349F-3AE5-427D-990B-19FA372D7827}" destId="{AF280321-3EE9-4911-8D25-A742DED342A2}" srcOrd="1" destOrd="0" presId="urn:microsoft.com/office/officeart/2005/8/layout/orgChart1"/>
    <dgm:cxn modelId="{C4076D80-8E04-4719-9D71-B062B2867C2C}" type="presParOf" srcId="{AF280321-3EE9-4911-8D25-A742DED342A2}" destId="{82E62E41-3046-4A78-8CA7-E87029EBD8B4}" srcOrd="0" destOrd="0" presId="urn:microsoft.com/office/officeart/2005/8/layout/orgChart1"/>
    <dgm:cxn modelId="{350CF6ED-29A7-4C7D-A747-DEBEF2E78C46}" type="presParOf" srcId="{82E62E41-3046-4A78-8CA7-E87029EBD8B4}" destId="{81CE3577-F49C-4C35-A66E-292A5A95C72C}" srcOrd="0" destOrd="0" presId="urn:microsoft.com/office/officeart/2005/8/layout/orgChart1"/>
    <dgm:cxn modelId="{6C1AA639-6D5E-4460-BCE7-7C0AEA206AAA}" type="presParOf" srcId="{82E62E41-3046-4A78-8CA7-E87029EBD8B4}" destId="{E2DB3C8C-6D7E-43B0-B3BB-4A075B1D8235}" srcOrd="1" destOrd="0" presId="urn:microsoft.com/office/officeart/2005/8/layout/orgChart1"/>
    <dgm:cxn modelId="{07F0AC70-BC5F-4F4E-8C2A-23E8C05060FC}" type="presParOf" srcId="{AF280321-3EE9-4911-8D25-A742DED342A2}" destId="{C8422394-1F95-41D1-80F6-692578C62C23}" srcOrd="1" destOrd="0" presId="urn:microsoft.com/office/officeart/2005/8/layout/orgChart1"/>
    <dgm:cxn modelId="{2A7ABA07-1994-48E2-8D6B-DA9E045C565C}" type="presParOf" srcId="{AF280321-3EE9-4911-8D25-A742DED342A2}" destId="{9ACA8104-2E2A-43B1-A070-27E0E4210904}" srcOrd="2" destOrd="0" presId="urn:microsoft.com/office/officeart/2005/8/layout/orgChart1"/>
    <dgm:cxn modelId="{D7E5544F-5615-4C52-A104-459A008A8F0F}" type="presParOf" srcId="{7E3B349F-3AE5-427D-990B-19FA372D7827}" destId="{54424172-5E2B-4BC3-B25D-F32D9EFD5CC5}" srcOrd="2" destOrd="0" presId="urn:microsoft.com/office/officeart/2005/8/layout/orgChart1"/>
    <dgm:cxn modelId="{69047474-36C7-4CEE-8233-F3CFAFAB3379}" type="presParOf" srcId="{7E3B349F-3AE5-427D-990B-19FA372D7827}" destId="{A0787C62-81FA-4AFD-9EA8-F46AA0306D43}" srcOrd="3" destOrd="0" presId="urn:microsoft.com/office/officeart/2005/8/layout/orgChart1"/>
    <dgm:cxn modelId="{7BC8F0D3-7F3B-4E20-AED7-9EA311A483D1}" type="presParOf" srcId="{A0787C62-81FA-4AFD-9EA8-F46AA0306D43}" destId="{7DF5F22E-B0E3-47C9-8F9F-D91835B5029A}" srcOrd="0" destOrd="0" presId="urn:microsoft.com/office/officeart/2005/8/layout/orgChart1"/>
    <dgm:cxn modelId="{C5E2DD45-9DAD-4B4E-AE48-2E30C1B3E994}" type="presParOf" srcId="{7DF5F22E-B0E3-47C9-8F9F-D91835B5029A}" destId="{EC1D6406-B147-40F3-BD65-8BE346DEA8A4}" srcOrd="0" destOrd="0" presId="urn:microsoft.com/office/officeart/2005/8/layout/orgChart1"/>
    <dgm:cxn modelId="{6950E571-CC1C-4C7B-ABBA-E31FF158BE4A}" type="presParOf" srcId="{7DF5F22E-B0E3-47C9-8F9F-D91835B5029A}" destId="{1E4A283A-7406-4FA1-A436-3D59F6EE5438}" srcOrd="1" destOrd="0" presId="urn:microsoft.com/office/officeart/2005/8/layout/orgChart1"/>
    <dgm:cxn modelId="{912A55FC-5E11-4BBD-8B44-7749FFA369CB}" type="presParOf" srcId="{A0787C62-81FA-4AFD-9EA8-F46AA0306D43}" destId="{CC37E7B9-BF15-4680-B5EB-86B441085E30}" srcOrd="1" destOrd="0" presId="urn:microsoft.com/office/officeart/2005/8/layout/orgChart1"/>
    <dgm:cxn modelId="{B7A30470-22FB-429E-9840-F611E3FA39B3}" type="presParOf" srcId="{A0787C62-81FA-4AFD-9EA8-F46AA0306D43}" destId="{51F7EC25-4A75-4B00-B720-0B68BEA7FA35}" srcOrd="2" destOrd="0" presId="urn:microsoft.com/office/officeart/2005/8/layout/orgChart1"/>
    <dgm:cxn modelId="{303112CA-9191-40A2-A04A-8C087E0DE274}" type="presParOf" srcId="{B1F07393-D44B-4316-919A-31DF81A9B238}" destId="{17DCBFD0-539E-4E74-A9E1-16415D9BA23F}" srcOrd="2" destOrd="0" presId="urn:microsoft.com/office/officeart/2005/8/layout/orgChart1"/>
    <dgm:cxn modelId="{228ED47E-F6C1-4405-9DFA-1A5901B4860C}" type="presParOf" srcId="{1D408A50-642A-4D09-8BBE-DC3E6F243459}" destId="{B89F80BA-D410-418E-9F02-C4ACEFD3CF2B}"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1E4964BF-92E0-4BEC-994F-6267CF633CF3}"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US"/>
        </a:p>
      </dgm:t>
    </dgm:pt>
    <dgm:pt modelId="{32C96ECC-EF4A-497B-A8A5-FD3B2200E894}">
      <dgm:prSet phldrT="[Text]" custT="1"/>
      <dgm:spPr/>
      <dgm:t>
        <a:bodyPr/>
        <a:lstStyle/>
        <a:p>
          <a:r>
            <a:rPr lang="en-US" sz="1200"/>
            <a:t>2.Design phase</a:t>
          </a:r>
        </a:p>
      </dgm:t>
    </dgm:pt>
    <dgm:pt modelId="{A944EC36-D797-4D75-A2D0-03B9A3953816}" type="parTrans" cxnId="{9F7B33BB-0F4E-4F3B-8356-AE3C987FB6D0}">
      <dgm:prSet/>
      <dgm:spPr/>
      <dgm:t>
        <a:bodyPr/>
        <a:lstStyle/>
        <a:p>
          <a:endParaRPr lang="en-US"/>
        </a:p>
      </dgm:t>
    </dgm:pt>
    <dgm:pt modelId="{DF832E7E-CD14-44DD-ADA7-816764951816}" type="sibTrans" cxnId="{9F7B33BB-0F4E-4F3B-8356-AE3C987FB6D0}">
      <dgm:prSet/>
      <dgm:spPr/>
      <dgm:t>
        <a:bodyPr/>
        <a:lstStyle/>
        <a:p>
          <a:endParaRPr lang="en-US"/>
        </a:p>
      </dgm:t>
    </dgm:pt>
    <dgm:pt modelId="{335687E2-1FCF-4006-A502-E7FA6D1D533A}">
      <dgm:prSet phldrT="[Text]" custT="1"/>
      <dgm:spPr/>
      <dgm:t>
        <a:bodyPr/>
        <a:lstStyle/>
        <a:p>
          <a:r>
            <a:rPr lang="en-US" sz="1100"/>
            <a:t>2.1. Context Diagram </a:t>
          </a:r>
        </a:p>
      </dgm:t>
    </dgm:pt>
    <dgm:pt modelId="{01F20949-3FF5-44CA-9992-82E66BAE0F93}" type="parTrans" cxnId="{4CC2E911-3F57-446B-9F93-8BB2176D6916}">
      <dgm:prSet/>
      <dgm:spPr/>
      <dgm:t>
        <a:bodyPr/>
        <a:lstStyle/>
        <a:p>
          <a:endParaRPr lang="en-US"/>
        </a:p>
      </dgm:t>
    </dgm:pt>
    <dgm:pt modelId="{C3D9C2E5-5781-46AF-84D7-5336B022CC37}" type="sibTrans" cxnId="{4CC2E911-3F57-446B-9F93-8BB2176D6916}">
      <dgm:prSet/>
      <dgm:spPr/>
      <dgm:t>
        <a:bodyPr/>
        <a:lstStyle/>
        <a:p>
          <a:endParaRPr lang="en-US"/>
        </a:p>
      </dgm:t>
    </dgm:pt>
    <dgm:pt modelId="{E7C71614-D9CF-4497-8D2B-5A5D53C9E2FE}">
      <dgm:prSet phldrT="[Text]" custT="1"/>
      <dgm:spPr/>
      <dgm:t>
        <a:bodyPr/>
        <a:lstStyle/>
        <a:p>
          <a:r>
            <a:rPr lang="en-US" sz="1100"/>
            <a:t>2.2. Use Case Diagram</a:t>
          </a:r>
        </a:p>
      </dgm:t>
    </dgm:pt>
    <dgm:pt modelId="{4BA54AB6-F73C-47A7-8B26-006C6E498172}" type="parTrans" cxnId="{AFB11F96-98EB-447F-80E6-63D5DF5B62FB}">
      <dgm:prSet/>
      <dgm:spPr/>
      <dgm:t>
        <a:bodyPr/>
        <a:lstStyle/>
        <a:p>
          <a:endParaRPr lang="en-US"/>
        </a:p>
      </dgm:t>
    </dgm:pt>
    <dgm:pt modelId="{2307BCF0-AB2D-4376-B6C2-B07970DF8E43}" type="sibTrans" cxnId="{AFB11F96-98EB-447F-80E6-63D5DF5B62FB}">
      <dgm:prSet/>
      <dgm:spPr/>
      <dgm:t>
        <a:bodyPr/>
        <a:lstStyle/>
        <a:p>
          <a:endParaRPr lang="en-US"/>
        </a:p>
      </dgm:t>
    </dgm:pt>
    <dgm:pt modelId="{7DC799DA-CE79-45E6-B5E1-99D11649F118}">
      <dgm:prSet phldrT="[Text]" custT="1"/>
      <dgm:spPr/>
      <dgm:t>
        <a:bodyPr/>
        <a:lstStyle/>
        <a:p>
          <a:r>
            <a:rPr lang="en-US" sz="1100"/>
            <a:t>2.3. Class Diagram</a:t>
          </a:r>
        </a:p>
      </dgm:t>
    </dgm:pt>
    <dgm:pt modelId="{DF477C77-2FB5-4AD1-89E6-7C482963D273}" type="parTrans" cxnId="{CBD227B0-12B9-46D4-A519-9634681F66F6}">
      <dgm:prSet/>
      <dgm:spPr/>
      <dgm:t>
        <a:bodyPr/>
        <a:lstStyle/>
        <a:p>
          <a:endParaRPr lang="en-US"/>
        </a:p>
      </dgm:t>
    </dgm:pt>
    <dgm:pt modelId="{9952D2DC-0D41-4ED0-9853-A4FC5EDC6793}" type="sibTrans" cxnId="{CBD227B0-12B9-46D4-A519-9634681F66F6}">
      <dgm:prSet/>
      <dgm:spPr/>
      <dgm:t>
        <a:bodyPr/>
        <a:lstStyle/>
        <a:p>
          <a:endParaRPr lang="en-US"/>
        </a:p>
      </dgm:t>
    </dgm:pt>
    <dgm:pt modelId="{2772268A-3320-4A15-A520-E26642ED0A9B}">
      <dgm:prSet custT="1"/>
      <dgm:spPr/>
      <dgm:t>
        <a:bodyPr/>
        <a:lstStyle/>
        <a:p>
          <a:r>
            <a:rPr lang="en-US" sz="1100"/>
            <a:t>2.4.Wirerfames</a:t>
          </a:r>
        </a:p>
      </dgm:t>
    </dgm:pt>
    <dgm:pt modelId="{A712B30D-474D-47A1-9014-A721C2D85C3D}" type="parTrans" cxnId="{CE888F0A-DE0E-40A7-8A02-582C1DDE6E3A}">
      <dgm:prSet/>
      <dgm:spPr/>
      <dgm:t>
        <a:bodyPr/>
        <a:lstStyle/>
        <a:p>
          <a:endParaRPr lang="en-US"/>
        </a:p>
      </dgm:t>
    </dgm:pt>
    <dgm:pt modelId="{C4CA262F-D2B2-456B-9BDC-7667D6B5FF19}" type="sibTrans" cxnId="{CE888F0A-DE0E-40A7-8A02-582C1DDE6E3A}">
      <dgm:prSet/>
      <dgm:spPr/>
      <dgm:t>
        <a:bodyPr/>
        <a:lstStyle/>
        <a:p>
          <a:endParaRPr lang="en-US"/>
        </a:p>
      </dgm:t>
    </dgm:pt>
    <dgm:pt modelId="{E4ED3ACB-5B6C-4EBF-8478-E4B76C9A1E8A}">
      <dgm:prSet custT="1"/>
      <dgm:spPr/>
      <dgm:t>
        <a:bodyPr/>
        <a:lstStyle/>
        <a:p>
          <a:r>
            <a:rPr lang="en-US" sz="1000"/>
            <a:t>2.1.1.product </a:t>
          </a:r>
        </a:p>
      </dgm:t>
    </dgm:pt>
    <dgm:pt modelId="{AA5BF6DF-8C3E-427A-9BDC-F08254356C25}" type="parTrans" cxnId="{BC1B70C1-DE0C-48AA-A587-C3655E21646F}">
      <dgm:prSet/>
      <dgm:spPr/>
      <dgm:t>
        <a:bodyPr/>
        <a:lstStyle/>
        <a:p>
          <a:endParaRPr lang="en-US"/>
        </a:p>
      </dgm:t>
    </dgm:pt>
    <dgm:pt modelId="{7133E56A-8D38-4BE9-B3C3-01C48A4F297D}" type="sibTrans" cxnId="{BC1B70C1-DE0C-48AA-A587-C3655E21646F}">
      <dgm:prSet/>
      <dgm:spPr/>
      <dgm:t>
        <a:bodyPr/>
        <a:lstStyle/>
        <a:p>
          <a:endParaRPr lang="en-US"/>
        </a:p>
      </dgm:t>
    </dgm:pt>
    <dgm:pt modelId="{FD4BAFC8-FB49-4229-9630-7FD44112589F}">
      <dgm:prSet/>
      <dgm:spPr/>
      <dgm:t>
        <a:bodyPr/>
        <a:lstStyle/>
        <a:p>
          <a:r>
            <a:rPr lang="en-US"/>
            <a:t>2.2.1.communication diagram </a:t>
          </a:r>
        </a:p>
      </dgm:t>
    </dgm:pt>
    <dgm:pt modelId="{DBD75C87-5407-4654-88EA-B42EF0C35355}" type="parTrans" cxnId="{F00E0C59-307A-4907-ADFE-9B3B26F39509}">
      <dgm:prSet/>
      <dgm:spPr/>
      <dgm:t>
        <a:bodyPr/>
        <a:lstStyle/>
        <a:p>
          <a:endParaRPr lang="en-US"/>
        </a:p>
      </dgm:t>
    </dgm:pt>
    <dgm:pt modelId="{5071C9D6-C4FE-4AC5-96CC-705F1B6FD6A6}" type="sibTrans" cxnId="{F00E0C59-307A-4907-ADFE-9B3B26F39509}">
      <dgm:prSet/>
      <dgm:spPr/>
      <dgm:t>
        <a:bodyPr/>
        <a:lstStyle/>
        <a:p>
          <a:endParaRPr lang="en-US"/>
        </a:p>
      </dgm:t>
    </dgm:pt>
    <dgm:pt modelId="{F7052E08-4812-4683-84E6-E32E17643420}">
      <dgm:prSet/>
      <dgm:spPr/>
      <dgm:t>
        <a:bodyPr/>
        <a:lstStyle/>
        <a:p>
          <a:r>
            <a:rPr lang="en-US"/>
            <a:t>2.3.1.classes</a:t>
          </a:r>
        </a:p>
      </dgm:t>
    </dgm:pt>
    <dgm:pt modelId="{2731D3D2-EF7C-4440-89B7-1A7BE34C32F2}" type="parTrans" cxnId="{4D596582-7CE7-4BD9-BD56-3D2DC5DB1810}">
      <dgm:prSet/>
      <dgm:spPr/>
      <dgm:t>
        <a:bodyPr/>
        <a:lstStyle/>
        <a:p>
          <a:endParaRPr lang="en-US"/>
        </a:p>
      </dgm:t>
    </dgm:pt>
    <dgm:pt modelId="{6762058B-CBF2-47BE-A6AB-1746547FD314}" type="sibTrans" cxnId="{4D596582-7CE7-4BD9-BD56-3D2DC5DB1810}">
      <dgm:prSet/>
      <dgm:spPr/>
      <dgm:t>
        <a:bodyPr/>
        <a:lstStyle/>
        <a:p>
          <a:endParaRPr lang="en-US"/>
        </a:p>
      </dgm:t>
    </dgm:pt>
    <dgm:pt modelId="{3EACED21-5563-4844-A912-2F706A2D4F2C}">
      <dgm:prSet/>
      <dgm:spPr/>
      <dgm:t>
        <a:bodyPr/>
        <a:lstStyle/>
        <a:p>
          <a:r>
            <a:rPr lang="en-US"/>
            <a:t>2.4.1.specify user requirment</a:t>
          </a:r>
        </a:p>
      </dgm:t>
    </dgm:pt>
    <dgm:pt modelId="{51F08805-0430-4C2A-98B2-8B41E2849BA5}" type="parTrans" cxnId="{5D537758-74C5-4F85-9EFE-2A6AA4CA015F}">
      <dgm:prSet/>
      <dgm:spPr/>
      <dgm:t>
        <a:bodyPr/>
        <a:lstStyle/>
        <a:p>
          <a:endParaRPr lang="en-US"/>
        </a:p>
      </dgm:t>
    </dgm:pt>
    <dgm:pt modelId="{266AC3E2-35BF-4BDA-88AC-2D20CB41CD6F}" type="sibTrans" cxnId="{5D537758-74C5-4F85-9EFE-2A6AA4CA015F}">
      <dgm:prSet/>
      <dgm:spPr/>
      <dgm:t>
        <a:bodyPr/>
        <a:lstStyle/>
        <a:p>
          <a:endParaRPr lang="en-US"/>
        </a:p>
      </dgm:t>
    </dgm:pt>
    <dgm:pt modelId="{84967B7A-E731-4EDE-953D-84628E7226ED}">
      <dgm:prSet/>
      <dgm:spPr/>
      <dgm:t>
        <a:bodyPr/>
        <a:lstStyle/>
        <a:p>
          <a:r>
            <a:rPr lang="en-US"/>
            <a:t>2.1.2.External agents</a:t>
          </a:r>
        </a:p>
      </dgm:t>
    </dgm:pt>
    <dgm:pt modelId="{A73DF17D-3A31-423A-A751-A695702F5FC3}" type="parTrans" cxnId="{B712596A-9767-4E3C-BD9F-847FAF2B89EA}">
      <dgm:prSet/>
      <dgm:spPr/>
      <dgm:t>
        <a:bodyPr/>
        <a:lstStyle/>
        <a:p>
          <a:endParaRPr lang="en-US"/>
        </a:p>
      </dgm:t>
    </dgm:pt>
    <dgm:pt modelId="{C56D263D-0CBB-4BF7-9E13-66D048B789CE}" type="sibTrans" cxnId="{B712596A-9767-4E3C-BD9F-847FAF2B89EA}">
      <dgm:prSet/>
      <dgm:spPr/>
      <dgm:t>
        <a:bodyPr/>
        <a:lstStyle/>
        <a:p>
          <a:endParaRPr lang="en-US"/>
        </a:p>
      </dgm:t>
    </dgm:pt>
    <dgm:pt modelId="{6C82C132-5DFF-4019-9C50-A12F8F2698FC}">
      <dgm:prSet/>
      <dgm:spPr/>
      <dgm:t>
        <a:bodyPr/>
        <a:lstStyle/>
        <a:p>
          <a:r>
            <a:rPr lang="en-US"/>
            <a:t>2.1.3.Data flows</a:t>
          </a:r>
        </a:p>
      </dgm:t>
    </dgm:pt>
    <dgm:pt modelId="{1B5DDC10-EB59-4511-B847-2EA15D61F037}" type="parTrans" cxnId="{FBA9D7CB-893E-4D61-BB40-8D5B82AA73FC}">
      <dgm:prSet/>
      <dgm:spPr/>
      <dgm:t>
        <a:bodyPr/>
        <a:lstStyle/>
        <a:p>
          <a:endParaRPr lang="en-US"/>
        </a:p>
      </dgm:t>
    </dgm:pt>
    <dgm:pt modelId="{55B7FE6C-07C5-4A58-998A-C8F7E069E5FB}" type="sibTrans" cxnId="{FBA9D7CB-893E-4D61-BB40-8D5B82AA73FC}">
      <dgm:prSet/>
      <dgm:spPr/>
      <dgm:t>
        <a:bodyPr/>
        <a:lstStyle/>
        <a:p>
          <a:endParaRPr lang="en-US"/>
        </a:p>
      </dgm:t>
    </dgm:pt>
    <dgm:pt modelId="{7DEA1EA9-4F92-4DB9-A4C7-6E146102F4BC}">
      <dgm:prSet/>
      <dgm:spPr/>
      <dgm:t>
        <a:bodyPr/>
        <a:lstStyle/>
        <a:p>
          <a:r>
            <a:rPr lang="en-US"/>
            <a:t>2.2.2.timing diagram</a:t>
          </a:r>
        </a:p>
      </dgm:t>
    </dgm:pt>
    <dgm:pt modelId="{149C0EDA-C15A-4EE3-B8B7-12E4EF29004C}" type="parTrans" cxnId="{12C789DC-3D1E-4CE5-95D4-06D0AA38F852}">
      <dgm:prSet/>
      <dgm:spPr/>
      <dgm:t>
        <a:bodyPr/>
        <a:lstStyle/>
        <a:p>
          <a:endParaRPr lang="en-US"/>
        </a:p>
      </dgm:t>
    </dgm:pt>
    <dgm:pt modelId="{F473DBAF-0D65-4B54-BC7F-B1A468A271FC}" type="sibTrans" cxnId="{12C789DC-3D1E-4CE5-95D4-06D0AA38F852}">
      <dgm:prSet/>
      <dgm:spPr/>
      <dgm:t>
        <a:bodyPr/>
        <a:lstStyle/>
        <a:p>
          <a:endParaRPr lang="en-US"/>
        </a:p>
      </dgm:t>
    </dgm:pt>
    <dgm:pt modelId="{6A07F68D-D970-49EE-A268-D99B587ED377}">
      <dgm:prSet/>
      <dgm:spPr/>
      <dgm:t>
        <a:bodyPr/>
        <a:lstStyle/>
        <a:p>
          <a:r>
            <a:rPr lang="en-US"/>
            <a:t>2.4.2.Design solution </a:t>
          </a:r>
        </a:p>
      </dgm:t>
    </dgm:pt>
    <dgm:pt modelId="{4865E9A4-0826-4412-B167-20C20760BB1F}" type="parTrans" cxnId="{9A5AD9EA-12BA-440B-969F-9871C71E5820}">
      <dgm:prSet/>
      <dgm:spPr/>
      <dgm:t>
        <a:bodyPr/>
        <a:lstStyle/>
        <a:p>
          <a:endParaRPr lang="en-US"/>
        </a:p>
      </dgm:t>
    </dgm:pt>
    <dgm:pt modelId="{315E2E2F-39C2-4B87-A663-3585A16FD205}" type="sibTrans" cxnId="{9A5AD9EA-12BA-440B-969F-9871C71E5820}">
      <dgm:prSet/>
      <dgm:spPr/>
      <dgm:t>
        <a:bodyPr/>
        <a:lstStyle/>
        <a:p>
          <a:endParaRPr lang="en-US"/>
        </a:p>
      </dgm:t>
    </dgm:pt>
    <dgm:pt modelId="{2C6D3F55-B13F-4C46-AA63-9BC7ADDE09C3}">
      <dgm:prSet/>
      <dgm:spPr/>
      <dgm:t>
        <a:bodyPr/>
        <a:lstStyle/>
        <a:p>
          <a:r>
            <a:rPr lang="en-US"/>
            <a:t>2.4.3.Evaluate agamist requirment </a:t>
          </a:r>
        </a:p>
      </dgm:t>
    </dgm:pt>
    <dgm:pt modelId="{D7627F05-B369-4468-B97C-906D5A5177FE}" type="parTrans" cxnId="{7161083A-4A30-4676-85AE-2FF0590C7515}">
      <dgm:prSet/>
      <dgm:spPr/>
      <dgm:t>
        <a:bodyPr/>
        <a:lstStyle/>
        <a:p>
          <a:endParaRPr lang="en-US"/>
        </a:p>
      </dgm:t>
    </dgm:pt>
    <dgm:pt modelId="{9AE0796D-7B65-456B-8835-9B45916B2E1B}" type="sibTrans" cxnId="{7161083A-4A30-4676-85AE-2FF0590C7515}">
      <dgm:prSet/>
      <dgm:spPr/>
      <dgm:t>
        <a:bodyPr/>
        <a:lstStyle/>
        <a:p>
          <a:endParaRPr lang="en-US"/>
        </a:p>
      </dgm:t>
    </dgm:pt>
    <dgm:pt modelId="{6F1ED462-F334-41A6-B97C-045FAA2022AD}" type="pres">
      <dgm:prSet presAssocID="{1E4964BF-92E0-4BEC-994F-6267CF633CF3}" presName="hierChild1" presStyleCnt="0">
        <dgm:presLayoutVars>
          <dgm:orgChart val="1"/>
          <dgm:chPref val="1"/>
          <dgm:dir/>
          <dgm:animOne val="branch"/>
          <dgm:animLvl val="lvl"/>
          <dgm:resizeHandles/>
        </dgm:presLayoutVars>
      </dgm:prSet>
      <dgm:spPr/>
    </dgm:pt>
    <dgm:pt modelId="{731BA734-550E-4931-94D8-DC6F1C2C81F4}" type="pres">
      <dgm:prSet presAssocID="{32C96ECC-EF4A-497B-A8A5-FD3B2200E894}" presName="hierRoot1" presStyleCnt="0">
        <dgm:presLayoutVars>
          <dgm:hierBranch val="init"/>
        </dgm:presLayoutVars>
      </dgm:prSet>
      <dgm:spPr/>
    </dgm:pt>
    <dgm:pt modelId="{2E4C7E65-DA1E-4C1A-9C6A-74DCC66015EE}" type="pres">
      <dgm:prSet presAssocID="{32C96ECC-EF4A-497B-A8A5-FD3B2200E894}" presName="rootComposite1" presStyleCnt="0"/>
      <dgm:spPr/>
    </dgm:pt>
    <dgm:pt modelId="{E0EE2B8E-23CA-4A3A-A947-1A7F3244AFF8}" type="pres">
      <dgm:prSet presAssocID="{32C96ECC-EF4A-497B-A8A5-FD3B2200E894}" presName="rootText1" presStyleLbl="node0" presStyleIdx="0" presStyleCnt="1" custScaleX="145481" custLinFactNeighborX="24954" custLinFactNeighborY="-4404">
        <dgm:presLayoutVars>
          <dgm:chPref val="3"/>
        </dgm:presLayoutVars>
      </dgm:prSet>
      <dgm:spPr/>
    </dgm:pt>
    <dgm:pt modelId="{A9A56413-8FFB-47BC-A7CB-19B5F03E1C1F}" type="pres">
      <dgm:prSet presAssocID="{32C96ECC-EF4A-497B-A8A5-FD3B2200E894}" presName="rootConnector1" presStyleLbl="node1" presStyleIdx="0" presStyleCnt="0"/>
      <dgm:spPr/>
    </dgm:pt>
    <dgm:pt modelId="{45C2D672-4199-488B-A008-57869D97EAEC}" type="pres">
      <dgm:prSet presAssocID="{32C96ECC-EF4A-497B-A8A5-FD3B2200E894}" presName="hierChild2" presStyleCnt="0"/>
      <dgm:spPr/>
    </dgm:pt>
    <dgm:pt modelId="{EC941AF1-5C1E-41CB-9AC4-BA8C4A57A8A4}" type="pres">
      <dgm:prSet presAssocID="{01F20949-3FF5-44CA-9992-82E66BAE0F93}" presName="Name37" presStyleLbl="parChTrans1D2" presStyleIdx="0" presStyleCnt="4"/>
      <dgm:spPr/>
    </dgm:pt>
    <dgm:pt modelId="{18E2897C-70AC-4BAC-82E2-728796219FD1}" type="pres">
      <dgm:prSet presAssocID="{335687E2-1FCF-4006-A502-E7FA6D1D533A}" presName="hierRoot2" presStyleCnt="0">
        <dgm:presLayoutVars>
          <dgm:hierBranch val="init"/>
        </dgm:presLayoutVars>
      </dgm:prSet>
      <dgm:spPr/>
    </dgm:pt>
    <dgm:pt modelId="{728D122A-B096-4D77-8E67-A80FA47DD299}" type="pres">
      <dgm:prSet presAssocID="{335687E2-1FCF-4006-A502-E7FA6D1D533A}" presName="rootComposite" presStyleCnt="0"/>
      <dgm:spPr/>
    </dgm:pt>
    <dgm:pt modelId="{032E7BD2-826B-41BA-BF1D-B8EC47870766}" type="pres">
      <dgm:prSet presAssocID="{335687E2-1FCF-4006-A502-E7FA6D1D533A}" presName="rootText" presStyleLbl="node2" presStyleIdx="0" presStyleCnt="4" custScaleX="151948" custLinFactNeighborX="-3175" custLinFactNeighborY="591">
        <dgm:presLayoutVars>
          <dgm:chPref val="3"/>
        </dgm:presLayoutVars>
      </dgm:prSet>
      <dgm:spPr/>
    </dgm:pt>
    <dgm:pt modelId="{34290D94-9F8D-448D-946E-EA2AEAC2D960}" type="pres">
      <dgm:prSet presAssocID="{335687E2-1FCF-4006-A502-E7FA6D1D533A}" presName="rootConnector" presStyleLbl="node2" presStyleIdx="0" presStyleCnt="4"/>
      <dgm:spPr/>
    </dgm:pt>
    <dgm:pt modelId="{93D64AD1-026B-4B2A-8129-FF5677202239}" type="pres">
      <dgm:prSet presAssocID="{335687E2-1FCF-4006-A502-E7FA6D1D533A}" presName="hierChild4" presStyleCnt="0"/>
      <dgm:spPr/>
    </dgm:pt>
    <dgm:pt modelId="{EBE0F4B6-B55C-46A6-94DF-DC5165612D07}" type="pres">
      <dgm:prSet presAssocID="{AA5BF6DF-8C3E-427A-9BDC-F08254356C25}" presName="Name37" presStyleLbl="parChTrans1D3" presStyleIdx="0" presStyleCnt="9"/>
      <dgm:spPr/>
    </dgm:pt>
    <dgm:pt modelId="{46068899-73B2-478D-BB9E-5CB722DD3560}" type="pres">
      <dgm:prSet presAssocID="{E4ED3ACB-5B6C-4EBF-8478-E4B76C9A1E8A}" presName="hierRoot2" presStyleCnt="0">
        <dgm:presLayoutVars>
          <dgm:hierBranch val="init"/>
        </dgm:presLayoutVars>
      </dgm:prSet>
      <dgm:spPr/>
    </dgm:pt>
    <dgm:pt modelId="{766F042A-EF10-48CD-843A-A3826F54B3C3}" type="pres">
      <dgm:prSet presAssocID="{E4ED3ACB-5B6C-4EBF-8478-E4B76C9A1E8A}" presName="rootComposite" presStyleCnt="0"/>
      <dgm:spPr/>
    </dgm:pt>
    <dgm:pt modelId="{E11A6FE7-E210-451B-968E-629FCCDF4F79}" type="pres">
      <dgm:prSet presAssocID="{E4ED3ACB-5B6C-4EBF-8478-E4B76C9A1E8A}" presName="rootText" presStyleLbl="node3" presStyleIdx="0" presStyleCnt="9" custScaleX="148626" custLinFactNeighborY="3556">
        <dgm:presLayoutVars>
          <dgm:chPref val="3"/>
        </dgm:presLayoutVars>
      </dgm:prSet>
      <dgm:spPr/>
    </dgm:pt>
    <dgm:pt modelId="{B22E4368-35A5-4F01-9430-F2E4EAFA7CDA}" type="pres">
      <dgm:prSet presAssocID="{E4ED3ACB-5B6C-4EBF-8478-E4B76C9A1E8A}" presName="rootConnector" presStyleLbl="node3" presStyleIdx="0" presStyleCnt="9"/>
      <dgm:spPr/>
    </dgm:pt>
    <dgm:pt modelId="{493E4FE8-C49F-4697-8454-36E5D2964A68}" type="pres">
      <dgm:prSet presAssocID="{E4ED3ACB-5B6C-4EBF-8478-E4B76C9A1E8A}" presName="hierChild4" presStyleCnt="0"/>
      <dgm:spPr/>
    </dgm:pt>
    <dgm:pt modelId="{8272A1AF-826C-4E89-9225-C0FA23791C75}" type="pres">
      <dgm:prSet presAssocID="{E4ED3ACB-5B6C-4EBF-8478-E4B76C9A1E8A}" presName="hierChild5" presStyleCnt="0"/>
      <dgm:spPr/>
    </dgm:pt>
    <dgm:pt modelId="{BEAF750E-710D-40A7-B266-0ED93CB1495F}" type="pres">
      <dgm:prSet presAssocID="{A73DF17D-3A31-423A-A751-A695702F5FC3}" presName="Name37" presStyleLbl="parChTrans1D3" presStyleIdx="1" presStyleCnt="9"/>
      <dgm:spPr/>
    </dgm:pt>
    <dgm:pt modelId="{AA5EBE5A-2681-4AC6-BA81-E936D8F0F56A}" type="pres">
      <dgm:prSet presAssocID="{84967B7A-E731-4EDE-953D-84628E7226ED}" presName="hierRoot2" presStyleCnt="0">
        <dgm:presLayoutVars>
          <dgm:hierBranch val="init"/>
        </dgm:presLayoutVars>
      </dgm:prSet>
      <dgm:spPr/>
    </dgm:pt>
    <dgm:pt modelId="{3C91A67C-7F3A-46F9-AEEC-9E268F8ED184}" type="pres">
      <dgm:prSet presAssocID="{84967B7A-E731-4EDE-953D-84628E7226ED}" presName="rootComposite" presStyleCnt="0"/>
      <dgm:spPr/>
    </dgm:pt>
    <dgm:pt modelId="{6F72DD0D-3256-4027-95F0-9D959A2C792B}" type="pres">
      <dgm:prSet presAssocID="{84967B7A-E731-4EDE-953D-84628E7226ED}" presName="rootText" presStyleLbl="node3" presStyleIdx="1" presStyleCnt="9" custScaleX="155738">
        <dgm:presLayoutVars>
          <dgm:chPref val="3"/>
        </dgm:presLayoutVars>
      </dgm:prSet>
      <dgm:spPr/>
    </dgm:pt>
    <dgm:pt modelId="{6516B817-538D-4033-B387-3DDCC6072E3F}" type="pres">
      <dgm:prSet presAssocID="{84967B7A-E731-4EDE-953D-84628E7226ED}" presName="rootConnector" presStyleLbl="node3" presStyleIdx="1" presStyleCnt="9"/>
      <dgm:spPr/>
    </dgm:pt>
    <dgm:pt modelId="{6DA5D016-8D7D-426D-9CE6-CCAF56903DCE}" type="pres">
      <dgm:prSet presAssocID="{84967B7A-E731-4EDE-953D-84628E7226ED}" presName="hierChild4" presStyleCnt="0"/>
      <dgm:spPr/>
    </dgm:pt>
    <dgm:pt modelId="{AE1F91A4-40E8-4C12-A5B6-A98748E3BE99}" type="pres">
      <dgm:prSet presAssocID="{84967B7A-E731-4EDE-953D-84628E7226ED}" presName="hierChild5" presStyleCnt="0"/>
      <dgm:spPr/>
    </dgm:pt>
    <dgm:pt modelId="{7E6058B8-8E7E-4FC2-B027-3F2C26BA0E04}" type="pres">
      <dgm:prSet presAssocID="{1B5DDC10-EB59-4511-B847-2EA15D61F037}" presName="Name37" presStyleLbl="parChTrans1D3" presStyleIdx="2" presStyleCnt="9"/>
      <dgm:spPr/>
    </dgm:pt>
    <dgm:pt modelId="{011204FF-5A62-445A-9D9C-CEEEC2EE38BA}" type="pres">
      <dgm:prSet presAssocID="{6C82C132-5DFF-4019-9C50-A12F8F2698FC}" presName="hierRoot2" presStyleCnt="0">
        <dgm:presLayoutVars>
          <dgm:hierBranch val="init"/>
        </dgm:presLayoutVars>
      </dgm:prSet>
      <dgm:spPr/>
    </dgm:pt>
    <dgm:pt modelId="{313BED37-D3B4-4C56-A75E-BA5C2FE6080D}" type="pres">
      <dgm:prSet presAssocID="{6C82C132-5DFF-4019-9C50-A12F8F2698FC}" presName="rootComposite" presStyleCnt="0"/>
      <dgm:spPr/>
    </dgm:pt>
    <dgm:pt modelId="{510A9342-5EBC-41AB-A377-305B12576EE0}" type="pres">
      <dgm:prSet presAssocID="{6C82C132-5DFF-4019-9C50-A12F8F2698FC}" presName="rootText" presStyleLbl="node3" presStyleIdx="2" presStyleCnt="9" custScaleX="178308">
        <dgm:presLayoutVars>
          <dgm:chPref val="3"/>
        </dgm:presLayoutVars>
      </dgm:prSet>
      <dgm:spPr/>
    </dgm:pt>
    <dgm:pt modelId="{44A496B1-C43B-4C96-AD68-E109B5B85EF0}" type="pres">
      <dgm:prSet presAssocID="{6C82C132-5DFF-4019-9C50-A12F8F2698FC}" presName="rootConnector" presStyleLbl="node3" presStyleIdx="2" presStyleCnt="9"/>
      <dgm:spPr/>
    </dgm:pt>
    <dgm:pt modelId="{18102916-BC38-42DA-8787-B75580236B22}" type="pres">
      <dgm:prSet presAssocID="{6C82C132-5DFF-4019-9C50-A12F8F2698FC}" presName="hierChild4" presStyleCnt="0"/>
      <dgm:spPr/>
    </dgm:pt>
    <dgm:pt modelId="{8BB55D24-2EE3-4899-ABD5-6B492B26161C}" type="pres">
      <dgm:prSet presAssocID="{6C82C132-5DFF-4019-9C50-A12F8F2698FC}" presName="hierChild5" presStyleCnt="0"/>
      <dgm:spPr/>
    </dgm:pt>
    <dgm:pt modelId="{27671E37-0181-4A89-9A44-61D033A21911}" type="pres">
      <dgm:prSet presAssocID="{335687E2-1FCF-4006-A502-E7FA6D1D533A}" presName="hierChild5" presStyleCnt="0"/>
      <dgm:spPr/>
    </dgm:pt>
    <dgm:pt modelId="{8EFD5368-88E9-41D0-8830-FC57FF6AD942}" type="pres">
      <dgm:prSet presAssocID="{4BA54AB6-F73C-47A7-8B26-006C6E498172}" presName="Name37" presStyleLbl="parChTrans1D2" presStyleIdx="1" presStyleCnt="4"/>
      <dgm:spPr/>
    </dgm:pt>
    <dgm:pt modelId="{0B41044E-2F0C-480D-88B3-256981A48421}" type="pres">
      <dgm:prSet presAssocID="{E7C71614-D9CF-4497-8D2B-5A5D53C9E2FE}" presName="hierRoot2" presStyleCnt="0">
        <dgm:presLayoutVars>
          <dgm:hierBranch val="init"/>
        </dgm:presLayoutVars>
      </dgm:prSet>
      <dgm:spPr/>
    </dgm:pt>
    <dgm:pt modelId="{928906DB-948D-444C-B659-47D3440856C6}" type="pres">
      <dgm:prSet presAssocID="{E7C71614-D9CF-4497-8D2B-5A5D53C9E2FE}" presName="rootComposite" presStyleCnt="0"/>
      <dgm:spPr/>
    </dgm:pt>
    <dgm:pt modelId="{105C9A6A-2DF3-4A0A-B21B-823C78BD8433}" type="pres">
      <dgm:prSet presAssocID="{E7C71614-D9CF-4497-8D2B-5A5D53C9E2FE}" presName="rootText" presStyleLbl="node2" presStyleIdx="1" presStyleCnt="4" custScaleX="144095" custScaleY="96000" custLinFactNeighborX="13333">
        <dgm:presLayoutVars>
          <dgm:chPref val="3"/>
        </dgm:presLayoutVars>
      </dgm:prSet>
      <dgm:spPr/>
    </dgm:pt>
    <dgm:pt modelId="{382E459C-B569-4400-BA58-9AE750D2E24F}" type="pres">
      <dgm:prSet presAssocID="{E7C71614-D9CF-4497-8D2B-5A5D53C9E2FE}" presName="rootConnector" presStyleLbl="node2" presStyleIdx="1" presStyleCnt="4"/>
      <dgm:spPr/>
    </dgm:pt>
    <dgm:pt modelId="{B0D8A5C3-86B7-48A5-AB83-FBB13E1CC205}" type="pres">
      <dgm:prSet presAssocID="{E7C71614-D9CF-4497-8D2B-5A5D53C9E2FE}" presName="hierChild4" presStyleCnt="0"/>
      <dgm:spPr/>
    </dgm:pt>
    <dgm:pt modelId="{94DC8503-6010-45D3-8591-9CB6E16CD82A}" type="pres">
      <dgm:prSet presAssocID="{DBD75C87-5407-4654-88EA-B42EF0C35355}" presName="Name37" presStyleLbl="parChTrans1D3" presStyleIdx="3" presStyleCnt="9"/>
      <dgm:spPr/>
    </dgm:pt>
    <dgm:pt modelId="{F993E7AC-CA78-4CEA-A571-E8EABC8BB63C}" type="pres">
      <dgm:prSet presAssocID="{FD4BAFC8-FB49-4229-9630-7FD44112589F}" presName="hierRoot2" presStyleCnt="0">
        <dgm:presLayoutVars>
          <dgm:hierBranch val="init"/>
        </dgm:presLayoutVars>
      </dgm:prSet>
      <dgm:spPr/>
    </dgm:pt>
    <dgm:pt modelId="{16BC3ACE-F7E7-4C60-9BE9-E5D6DFCB5AC7}" type="pres">
      <dgm:prSet presAssocID="{FD4BAFC8-FB49-4229-9630-7FD44112589F}" presName="rootComposite" presStyleCnt="0"/>
      <dgm:spPr/>
    </dgm:pt>
    <dgm:pt modelId="{6C7790E1-C626-4B86-AF92-7B4568342D22}" type="pres">
      <dgm:prSet presAssocID="{FD4BAFC8-FB49-4229-9630-7FD44112589F}" presName="rootText" presStyleLbl="node3" presStyleIdx="3" presStyleCnt="9" custScaleX="136761">
        <dgm:presLayoutVars>
          <dgm:chPref val="3"/>
        </dgm:presLayoutVars>
      </dgm:prSet>
      <dgm:spPr/>
    </dgm:pt>
    <dgm:pt modelId="{DD6FC488-0D68-4B3B-AA75-F8B634FE988A}" type="pres">
      <dgm:prSet presAssocID="{FD4BAFC8-FB49-4229-9630-7FD44112589F}" presName="rootConnector" presStyleLbl="node3" presStyleIdx="3" presStyleCnt="9"/>
      <dgm:spPr/>
    </dgm:pt>
    <dgm:pt modelId="{77FFC0D2-D758-4F10-8F94-75167E09769C}" type="pres">
      <dgm:prSet presAssocID="{FD4BAFC8-FB49-4229-9630-7FD44112589F}" presName="hierChild4" presStyleCnt="0"/>
      <dgm:spPr/>
    </dgm:pt>
    <dgm:pt modelId="{D8DFA32F-418D-4220-B56D-B044A0FA6406}" type="pres">
      <dgm:prSet presAssocID="{FD4BAFC8-FB49-4229-9630-7FD44112589F}" presName="hierChild5" presStyleCnt="0"/>
      <dgm:spPr/>
    </dgm:pt>
    <dgm:pt modelId="{F96A1CDF-46D2-4B7C-8D8F-5AD8AE40EA78}" type="pres">
      <dgm:prSet presAssocID="{149C0EDA-C15A-4EE3-B8B7-12E4EF29004C}" presName="Name37" presStyleLbl="parChTrans1D3" presStyleIdx="4" presStyleCnt="9"/>
      <dgm:spPr/>
    </dgm:pt>
    <dgm:pt modelId="{8F997FF0-3AAE-4C58-8E28-35CDAB47BD2B}" type="pres">
      <dgm:prSet presAssocID="{7DEA1EA9-4F92-4DB9-A4C7-6E146102F4BC}" presName="hierRoot2" presStyleCnt="0">
        <dgm:presLayoutVars>
          <dgm:hierBranch val="init"/>
        </dgm:presLayoutVars>
      </dgm:prSet>
      <dgm:spPr/>
    </dgm:pt>
    <dgm:pt modelId="{6E7BCE39-644D-4104-8D53-372F3A41E6FB}" type="pres">
      <dgm:prSet presAssocID="{7DEA1EA9-4F92-4DB9-A4C7-6E146102F4BC}" presName="rootComposite" presStyleCnt="0"/>
      <dgm:spPr/>
    </dgm:pt>
    <dgm:pt modelId="{3ABB8889-47AE-4213-81CA-59AD23FBFE94}" type="pres">
      <dgm:prSet presAssocID="{7DEA1EA9-4F92-4DB9-A4C7-6E146102F4BC}" presName="rootText" presStyleLbl="node3" presStyleIdx="4" presStyleCnt="9" custScaleX="146933">
        <dgm:presLayoutVars>
          <dgm:chPref val="3"/>
        </dgm:presLayoutVars>
      </dgm:prSet>
      <dgm:spPr/>
    </dgm:pt>
    <dgm:pt modelId="{6E55DBD6-9905-4D4B-9AF0-B94E3428C4BE}" type="pres">
      <dgm:prSet presAssocID="{7DEA1EA9-4F92-4DB9-A4C7-6E146102F4BC}" presName="rootConnector" presStyleLbl="node3" presStyleIdx="4" presStyleCnt="9"/>
      <dgm:spPr/>
    </dgm:pt>
    <dgm:pt modelId="{ACBD0A49-4641-4601-8A64-9486FF53671A}" type="pres">
      <dgm:prSet presAssocID="{7DEA1EA9-4F92-4DB9-A4C7-6E146102F4BC}" presName="hierChild4" presStyleCnt="0"/>
      <dgm:spPr/>
    </dgm:pt>
    <dgm:pt modelId="{8B5FC90D-C28C-4D84-9C57-DF305AF6577C}" type="pres">
      <dgm:prSet presAssocID="{7DEA1EA9-4F92-4DB9-A4C7-6E146102F4BC}" presName="hierChild5" presStyleCnt="0"/>
      <dgm:spPr/>
    </dgm:pt>
    <dgm:pt modelId="{8BF98C6D-4F70-47EF-85A9-21A67A9E6A2D}" type="pres">
      <dgm:prSet presAssocID="{E7C71614-D9CF-4497-8D2B-5A5D53C9E2FE}" presName="hierChild5" presStyleCnt="0"/>
      <dgm:spPr/>
    </dgm:pt>
    <dgm:pt modelId="{EA6AA076-D3FC-4ADC-9BE1-A89BBB5CDA52}" type="pres">
      <dgm:prSet presAssocID="{DF477C77-2FB5-4AD1-89E6-7C482963D273}" presName="Name37" presStyleLbl="parChTrans1D2" presStyleIdx="2" presStyleCnt="4"/>
      <dgm:spPr/>
    </dgm:pt>
    <dgm:pt modelId="{89761FD4-10C6-4088-95C0-9DAD1150A968}" type="pres">
      <dgm:prSet presAssocID="{7DC799DA-CE79-45E6-B5E1-99D11649F118}" presName="hierRoot2" presStyleCnt="0">
        <dgm:presLayoutVars>
          <dgm:hierBranch val="init"/>
        </dgm:presLayoutVars>
      </dgm:prSet>
      <dgm:spPr/>
    </dgm:pt>
    <dgm:pt modelId="{0578D335-5066-4483-915F-734EDA7B5263}" type="pres">
      <dgm:prSet presAssocID="{7DC799DA-CE79-45E6-B5E1-99D11649F118}" presName="rootComposite" presStyleCnt="0"/>
      <dgm:spPr/>
    </dgm:pt>
    <dgm:pt modelId="{F2B82F76-9269-47E2-BDDE-26B9C9D313E8}" type="pres">
      <dgm:prSet presAssocID="{7DC799DA-CE79-45E6-B5E1-99D11649F118}" presName="rootText" presStyleLbl="node2" presStyleIdx="2" presStyleCnt="4" custScaleX="125993" custLinFactNeighborX="5190" custLinFactNeighborY="498">
        <dgm:presLayoutVars>
          <dgm:chPref val="3"/>
        </dgm:presLayoutVars>
      </dgm:prSet>
      <dgm:spPr/>
    </dgm:pt>
    <dgm:pt modelId="{5EB2F800-D1A1-4F2B-B871-E248E74A23BD}" type="pres">
      <dgm:prSet presAssocID="{7DC799DA-CE79-45E6-B5E1-99D11649F118}" presName="rootConnector" presStyleLbl="node2" presStyleIdx="2" presStyleCnt="4"/>
      <dgm:spPr/>
    </dgm:pt>
    <dgm:pt modelId="{35EE4446-D03C-407B-9E45-676A970E6DAD}" type="pres">
      <dgm:prSet presAssocID="{7DC799DA-CE79-45E6-B5E1-99D11649F118}" presName="hierChild4" presStyleCnt="0"/>
      <dgm:spPr/>
    </dgm:pt>
    <dgm:pt modelId="{16668684-8242-45E9-B7ED-432322849286}" type="pres">
      <dgm:prSet presAssocID="{2731D3D2-EF7C-4440-89B7-1A7BE34C32F2}" presName="Name37" presStyleLbl="parChTrans1D3" presStyleIdx="5" presStyleCnt="9"/>
      <dgm:spPr/>
    </dgm:pt>
    <dgm:pt modelId="{1E033BD2-D258-4A6F-AF37-630870EDB774}" type="pres">
      <dgm:prSet presAssocID="{F7052E08-4812-4683-84E6-E32E17643420}" presName="hierRoot2" presStyleCnt="0">
        <dgm:presLayoutVars>
          <dgm:hierBranch val="init"/>
        </dgm:presLayoutVars>
      </dgm:prSet>
      <dgm:spPr/>
    </dgm:pt>
    <dgm:pt modelId="{478063E2-8EA5-4826-A26E-93BC6719E994}" type="pres">
      <dgm:prSet presAssocID="{F7052E08-4812-4683-84E6-E32E17643420}" presName="rootComposite" presStyleCnt="0"/>
      <dgm:spPr/>
    </dgm:pt>
    <dgm:pt modelId="{AE3D8D3A-4B02-4F58-BD44-05B1AE470CF1}" type="pres">
      <dgm:prSet presAssocID="{F7052E08-4812-4683-84E6-E32E17643420}" presName="rootText" presStyleLbl="node3" presStyleIdx="5" presStyleCnt="9">
        <dgm:presLayoutVars>
          <dgm:chPref val="3"/>
        </dgm:presLayoutVars>
      </dgm:prSet>
      <dgm:spPr/>
    </dgm:pt>
    <dgm:pt modelId="{8FC92454-46E3-4D1A-A93C-7C1E08BA9E23}" type="pres">
      <dgm:prSet presAssocID="{F7052E08-4812-4683-84E6-E32E17643420}" presName="rootConnector" presStyleLbl="node3" presStyleIdx="5" presStyleCnt="9"/>
      <dgm:spPr/>
    </dgm:pt>
    <dgm:pt modelId="{C98D60FC-E19B-4F71-BF44-A04A3934BCF6}" type="pres">
      <dgm:prSet presAssocID="{F7052E08-4812-4683-84E6-E32E17643420}" presName="hierChild4" presStyleCnt="0"/>
      <dgm:spPr/>
    </dgm:pt>
    <dgm:pt modelId="{D3F9E802-49E3-43DC-9BE5-264A980F81AF}" type="pres">
      <dgm:prSet presAssocID="{F7052E08-4812-4683-84E6-E32E17643420}" presName="hierChild5" presStyleCnt="0"/>
      <dgm:spPr/>
    </dgm:pt>
    <dgm:pt modelId="{52BF88EA-89F9-44EC-855F-F8DBB7CFE764}" type="pres">
      <dgm:prSet presAssocID="{7DC799DA-CE79-45E6-B5E1-99D11649F118}" presName="hierChild5" presStyleCnt="0"/>
      <dgm:spPr/>
    </dgm:pt>
    <dgm:pt modelId="{B12EBF5E-7FF4-4DDB-A52A-CADE1D852828}" type="pres">
      <dgm:prSet presAssocID="{A712B30D-474D-47A1-9014-A721C2D85C3D}" presName="Name37" presStyleLbl="parChTrans1D2" presStyleIdx="3" presStyleCnt="4"/>
      <dgm:spPr/>
    </dgm:pt>
    <dgm:pt modelId="{B7DDF83F-FB5F-478B-8F25-DC3AED89E164}" type="pres">
      <dgm:prSet presAssocID="{2772268A-3320-4A15-A520-E26642ED0A9B}" presName="hierRoot2" presStyleCnt="0">
        <dgm:presLayoutVars>
          <dgm:hierBranch val="init"/>
        </dgm:presLayoutVars>
      </dgm:prSet>
      <dgm:spPr/>
    </dgm:pt>
    <dgm:pt modelId="{818D5683-BA25-4375-8C1C-80A0A7712A02}" type="pres">
      <dgm:prSet presAssocID="{2772268A-3320-4A15-A520-E26642ED0A9B}" presName="rootComposite" presStyleCnt="0"/>
      <dgm:spPr/>
    </dgm:pt>
    <dgm:pt modelId="{C1D9C2DD-3039-4003-A7E0-36609E2BAB65}" type="pres">
      <dgm:prSet presAssocID="{2772268A-3320-4A15-A520-E26642ED0A9B}" presName="rootText" presStyleLbl="node2" presStyleIdx="3" presStyleCnt="4" custScaleX="154231" custLinFactNeighborX="-3059" custLinFactNeighborY="-10706">
        <dgm:presLayoutVars>
          <dgm:chPref val="3"/>
        </dgm:presLayoutVars>
      </dgm:prSet>
      <dgm:spPr/>
    </dgm:pt>
    <dgm:pt modelId="{8E0D3573-CB55-4C1A-BF1A-9535A65C61A3}" type="pres">
      <dgm:prSet presAssocID="{2772268A-3320-4A15-A520-E26642ED0A9B}" presName="rootConnector" presStyleLbl="node2" presStyleIdx="3" presStyleCnt="4"/>
      <dgm:spPr/>
    </dgm:pt>
    <dgm:pt modelId="{18EE3E75-BFBA-4540-B47B-D1885FD959FE}" type="pres">
      <dgm:prSet presAssocID="{2772268A-3320-4A15-A520-E26642ED0A9B}" presName="hierChild4" presStyleCnt="0"/>
      <dgm:spPr/>
    </dgm:pt>
    <dgm:pt modelId="{CD897FB3-1561-4685-8940-538A69284C10}" type="pres">
      <dgm:prSet presAssocID="{51F08805-0430-4C2A-98B2-8B41E2849BA5}" presName="Name37" presStyleLbl="parChTrans1D3" presStyleIdx="6" presStyleCnt="9"/>
      <dgm:spPr/>
    </dgm:pt>
    <dgm:pt modelId="{50C7AC0D-49CD-478B-8240-880506724514}" type="pres">
      <dgm:prSet presAssocID="{3EACED21-5563-4844-A912-2F706A2D4F2C}" presName="hierRoot2" presStyleCnt="0">
        <dgm:presLayoutVars>
          <dgm:hierBranch val="init"/>
        </dgm:presLayoutVars>
      </dgm:prSet>
      <dgm:spPr/>
    </dgm:pt>
    <dgm:pt modelId="{1C09A9EB-5EF4-4A19-AFEF-DF4D8EB62C15}" type="pres">
      <dgm:prSet presAssocID="{3EACED21-5563-4844-A912-2F706A2D4F2C}" presName="rootComposite" presStyleCnt="0"/>
      <dgm:spPr/>
    </dgm:pt>
    <dgm:pt modelId="{D3889939-456B-4E65-9C40-D4EDB56757E1}" type="pres">
      <dgm:prSet presAssocID="{3EACED21-5563-4844-A912-2F706A2D4F2C}" presName="rootText" presStyleLbl="node3" presStyleIdx="6" presStyleCnt="9" custScaleX="154872" custScaleY="91229">
        <dgm:presLayoutVars>
          <dgm:chPref val="3"/>
        </dgm:presLayoutVars>
      </dgm:prSet>
      <dgm:spPr/>
    </dgm:pt>
    <dgm:pt modelId="{B0465740-5B31-48BA-8AF6-73C5D29FAAAF}" type="pres">
      <dgm:prSet presAssocID="{3EACED21-5563-4844-A912-2F706A2D4F2C}" presName="rootConnector" presStyleLbl="node3" presStyleIdx="6" presStyleCnt="9"/>
      <dgm:spPr/>
    </dgm:pt>
    <dgm:pt modelId="{2F6FEDA0-1C07-41DC-B520-06255050DEDD}" type="pres">
      <dgm:prSet presAssocID="{3EACED21-5563-4844-A912-2F706A2D4F2C}" presName="hierChild4" presStyleCnt="0"/>
      <dgm:spPr/>
    </dgm:pt>
    <dgm:pt modelId="{88991508-D659-4546-A708-AE9F29B08D27}" type="pres">
      <dgm:prSet presAssocID="{3EACED21-5563-4844-A912-2F706A2D4F2C}" presName="hierChild5" presStyleCnt="0"/>
      <dgm:spPr/>
    </dgm:pt>
    <dgm:pt modelId="{F3207040-4B11-4D98-9DFA-6052D03B90DD}" type="pres">
      <dgm:prSet presAssocID="{4865E9A4-0826-4412-B167-20C20760BB1F}" presName="Name37" presStyleLbl="parChTrans1D3" presStyleIdx="7" presStyleCnt="9"/>
      <dgm:spPr/>
    </dgm:pt>
    <dgm:pt modelId="{797FB435-8289-4DE3-91A5-73FA4634338A}" type="pres">
      <dgm:prSet presAssocID="{6A07F68D-D970-49EE-A268-D99B587ED377}" presName="hierRoot2" presStyleCnt="0">
        <dgm:presLayoutVars>
          <dgm:hierBranch val="init"/>
        </dgm:presLayoutVars>
      </dgm:prSet>
      <dgm:spPr/>
    </dgm:pt>
    <dgm:pt modelId="{3499B397-4A9A-42F6-9D74-01EB5ACA3402}" type="pres">
      <dgm:prSet presAssocID="{6A07F68D-D970-49EE-A268-D99B587ED377}" presName="rootComposite" presStyleCnt="0"/>
      <dgm:spPr/>
    </dgm:pt>
    <dgm:pt modelId="{980752B6-EDB2-498A-8A41-40EAC60C1772}" type="pres">
      <dgm:prSet presAssocID="{6A07F68D-D970-49EE-A268-D99B587ED377}" presName="rootText" presStyleLbl="node3" presStyleIdx="7" presStyleCnt="9" custScaleX="145336">
        <dgm:presLayoutVars>
          <dgm:chPref val="3"/>
        </dgm:presLayoutVars>
      </dgm:prSet>
      <dgm:spPr/>
    </dgm:pt>
    <dgm:pt modelId="{BB248099-09F0-46A3-AF8E-C5965B75795D}" type="pres">
      <dgm:prSet presAssocID="{6A07F68D-D970-49EE-A268-D99B587ED377}" presName="rootConnector" presStyleLbl="node3" presStyleIdx="7" presStyleCnt="9"/>
      <dgm:spPr/>
    </dgm:pt>
    <dgm:pt modelId="{EDF09C51-F8D8-4ECE-B40C-AD49C3E695F8}" type="pres">
      <dgm:prSet presAssocID="{6A07F68D-D970-49EE-A268-D99B587ED377}" presName="hierChild4" presStyleCnt="0"/>
      <dgm:spPr/>
    </dgm:pt>
    <dgm:pt modelId="{F74290AD-D561-4F7C-A7FA-B868A4ABE0BA}" type="pres">
      <dgm:prSet presAssocID="{6A07F68D-D970-49EE-A268-D99B587ED377}" presName="hierChild5" presStyleCnt="0"/>
      <dgm:spPr/>
    </dgm:pt>
    <dgm:pt modelId="{297A919E-4962-4B60-A6CE-13CB2E5AC2AE}" type="pres">
      <dgm:prSet presAssocID="{D7627F05-B369-4468-B97C-906D5A5177FE}" presName="Name37" presStyleLbl="parChTrans1D3" presStyleIdx="8" presStyleCnt="9"/>
      <dgm:spPr/>
    </dgm:pt>
    <dgm:pt modelId="{E4E608DC-4A30-40B6-97CD-37157F6E2684}" type="pres">
      <dgm:prSet presAssocID="{2C6D3F55-B13F-4C46-AA63-9BC7ADDE09C3}" presName="hierRoot2" presStyleCnt="0">
        <dgm:presLayoutVars>
          <dgm:hierBranch val="init"/>
        </dgm:presLayoutVars>
      </dgm:prSet>
      <dgm:spPr/>
    </dgm:pt>
    <dgm:pt modelId="{1F9DA7CA-7B0E-491F-816A-E0C884E2AB9F}" type="pres">
      <dgm:prSet presAssocID="{2C6D3F55-B13F-4C46-AA63-9BC7ADDE09C3}" presName="rootComposite" presStyleCnt="0"/>
      <dgm:spPr/>
    </dgm:pt>
    <dgm:pt modelId="{893494F9-DF69-4A17-BCB9-264780C0D0D7}" type="pres">
      <dgm:prSet presAssocID="{2C6D3F55-B13F-4C46-AA63-9BC7ADDE09C3}" presName="rootText" presStyleLbl="node3" presStyleIdx="8" presStyleCnt="9" custScaleX="145645">
        <dgm:presLayoutVars>
          <dgm:chPref val="3"/>
        </dgm:presLayoutVars>
      </dgm:prSet>
      <dgm:spPr/>
    </dgm:pt>
    <dgm:pt modelId="{0DF790D3-F909-430E-83D5-5F850D55332D}" type="pres">
      <dgm:prSet presAssocID="{2C6D3F55-B13F-4C46-AA63-9BC7ADDE09C3}" presName="rootConnector" presStyleLbl="node3" presStyleIdx="8" presStyleCnt="9"/>
      <dgm:spPr/>
    </dgm:pt>
    <dgm:pt modelId="{0106598C-BA60-4AE0-8391-AB060C109B96}" type="pres">
      <dgm:prSet presAssocID="{2C6D3F55-B13F-4C46-AA63-9BC7ADDE09C3}" presName="hierChild4" presStyleCnt="0"/>
      <dgm:spPr/>
    </dgm:pt>
    <dgm:pt modelId="{15990B99-8D5F-48FB-94F4-C34EBD9F5168}" type="pres">
      <dgm:prSet presAssocID="{2C6D3F55-B13F-4C46-AA63-9BC7ADDE09C3}" presName="hierChild5" presStyleCnt="0"/>
      <dgm:spPr/>
    </dgm:pt>
    <dgm:pt modelId="{0829126A-28B2-4CA9-AFC5-D7CAF1377E2B}" type="pres">
      <dgm:prSet presAssocID="{2772268A-3320-4A15-A520-E26642ED0A9B}" presName="hierChild5" presStyleCnt="0"/>
      <dgm:spPr/>
    </dgm:pt>
    <dgm:pt modelId="{51453AA8-F97D-4863-A706-BF780833E99A}" type="pres">
      <dgm:prSet presAssocID="{32C96ECC-EF4A-497B-A8A5-FD3B2200E894}" presName="hierChild3" presStyleCnt="0"/>
      <dgm:spPr/>
    </dgm:pt>
  </dgm:ptLst>
  <dgm:cxnLst>
    <dgm:cxn modelId="{A1CE4100-F71B-4223-9233-E68AA3DA9A95}" type="presOf" srcId="{7DEA1EA9-4F92-4DB9-A4C7-6E146102F4BC}" destId="{6E55DBD6-9905-4D4B-9AF0-B94E3428C4BE}" srcOrd="1" destOrd="0" presId="urn:microsoft.com/office/officeart/2005/8/layout/orgChart1"/>
    <dgm:cxn modelId="{DF4F4404-3081-4A08-B12B-C92049E9C8A3}" type="presOf" srcId="{DF477C77-2FB5-4AD1-89E6-7C482963D273}" destId="{EA6AA076-D3FC-4ADC-9BE1-A89BBB5CDA52}" srcOrd="0" destOrd="0" presId="urn:microsoft.com/office/officeart/2005/8/layout/orgChart1"/>
    <dgm:cxn modelId="{CE888F0A-DE0E-40A7-8A02-582C1DDE6E3A}" srcId="{32C96ECC-EF4A-497B-A8A5-FD3B2200E894}" destId="{2772268A-3320-4A15-A520-E26642ED0A9B}" srcOrd="3" destOrd="0" parTransId="{A712B30D-474D-47A1-9014-A721C2D85C3D}" sibTransId="{C4CA262F-D2B2-456B-9BDC-7667D6B5FF19}"/>
    <dgm:cxn modelId="{4CC2E911-3F57-446B-9F93-8BB2176D6916}" srcId="{32C96ECC-EF4A-497B-A8A5-FD3B2200E894}" destId="{335687E2-1FCF-4006-A502-E7FA6D1D533A}" srcOrd="0" destOrd="0" parTransId="{01F20949-3FF5-44CA-9992-82E66BAE0F93}" sibTransId="{C3D9C2E5-5781-46AF-84D7-5336B022CC37}"/>
    <dgm:cxn modelId="{E5D4B312-3AAA-437D-B826-2288D7E0ED74}" type="presOf" srcId="{32C96ECC-EF4A-497B-A8A5-FD3B2200E894}" destId="{A9A56413-8FFB-47BC-A7CB-19B5F03E1C1F}" srcOrd="1" destOrd="0" presId="urn:microsoft.com/office/officeart/2005/8/layout/orgChart1"/>
    <dgm:cxn modelId="{2652DE17-83E4-4677-B9A2-369F4C87E3B2}" type="presOf" srcId="{AA5BF6DF-8C3E-427A-9BDC-F08254356C25}" destId="{EBE0F4B6-B55C-46A6-94DF-DC5165612D07}" srcOrd="0" destOrd="0" presId="urn:microsoft.com/office/officeart/2005/8/layout/orgChart1"/>
    <dgm:cxn modelId="{BD087C1B-700E-40C3-B0DC-584E1356960B}" type="presOf" srcId="{7DC799DA-CE79-45E6-B5E1-99D11649F118}" destId="{F2B82F76-9269-47E2-BDDE-26B9C9D313E8}" srcOrd="0" destOrd="0" presId="urn:microsoft.com/office/officeart/2005/8/layout/orgChart1"/>
    <dgm:cxn modelId="{F218F31B-6B63-44E9-A5C2-03E232389BA2}" type="presOf" srcId="{84967B7A-E731-4EDE-953D-84628E7226ED}" destId="{6516B817-538D-4033-B387-3DDCC6072E3F}" srcOrd="1" destOrd="0" presId="urn:microsoft.com/office/officeart/2005/8/layout/orgChart1"/>
    <dgm:cxn modelId="{B4205323-5BB0-4F2E-9538-8E0E88E5FB0C}" type="presOf" srcId="{4865E9A4-0826-4412-B167-20C20760BB1F}" destId="{F3207040-4B11-4D98-9DFA-6052D03B90DD}" srcOrd="0" destOrd="0" presId="urn:microsoft.com/office/officeart/2005/8/layout/orgChart1"/>
    <dgm:cxn modelId="{74F43A27-0898-4DD2-9955-7CCC0FD72524}" type="presOf" srcId="{E7C71614-D9CF-4497-8D2B-5A5D53C9E2FE}" destId="{105C9A6A-2DF3-4A0A-B21B-823C78BD8433}" srcOrd="0" destOrd="0" presId="urn:microsoft.com/office/officeart/2005/8/layout/orgChart1"/>
    <dgm:cxn modelId="{E03CC62D-7101-4EDA-8FBA-6713FE0DFF34}" type="presOf" srcId="{E4ED3ACB-5B6C-4EBF-8478-E4B76C9A1E8A}" destId="{B22E4368-35A5-4F01-9430-F2E4EAFA7CDA}" srcOrd="1" destOrd="0" presId="urn:microsoft.com/office/officeart/2005/8/layout/orgChart1"/>
    <dgm:cxn modelId="{998C382E-1385-4C74-9D46-73DC5895B14A}" type="presOf" srcId="{6A07F68D-D970-49EE-A268-D99B587ED377}" destId="{980752B6-EDB2-498A-8A41-40EAC60C1772}" srcOrd="0" destOrd="0" presId="urn:microsoft.com/office/officeart/2005/8/layout/orgChart1"/>
    <dgm:cxn modelId="{B187A636-613F-41D3-A290-35864125B485}" type="presOf" srcId="{3EACED21-5563-4844-A912-2F706A2D4F2C}" destId="{B0465740-5B31-48BA-8AF6-73C5D29FAAAF}" srcOrd="1" destOrd="0" presId="urn:microsoft.com/office/officeart/2005/8/layout/orgChart1"/>
    <dgm:cxn modelId="{7161083A-4A30-4676-85AE-2FF0590C7515}" srcId="{2772268A-3320-4A15-A520-E26642ED0A9B}" destId="{2C6D3F55-B13F-4C46-AA63-9BC7ADDE09C3}" srcOrd="2" destOrd="0" parTransId="{D7627F05-B369-4468-B97C-906D5A5177FE}" sibTransId="{9AE0796D-7B65-456B-8835-9B45916B2E1B}"/>
    <dgm:cxn modelId="{68E9923A-631C-4292-BF47-564B542013D5}" type="presOf" srcId="{32C96ECC-EF4A-497B-A8A5-FD3B2200E894}" destId="{E0EE2B8E-23CA-4A3A-A947-1A7F3244AFF8}" srcOrd="0" destOrd="0" presId="urn:microsoft.com/office/officeart/2005/8/layout/orgChart1"/>
    <dgm:cxn modelId="{05D55B5E-4CBE-4861-8E0F-ABC8BC77BC37}" type="presOf" srcId="{E4ED3ACB-5B6C-4EBF-8478-E4B76C9A1E8A}" destId="{E11A6FE7-E210-451B-968E-629FCCDF4F79}" srcOrd="0" destOrd="0" presId="urn:microsoft.com/office/officeart/2005/8/layout/orgChart1"/>
    <dgm:cxn modelId="{B49E9F5F-3AAB-4225-BEA7-F5D789D2BF7D}" type="presOf" srcId="{2731D3D2-EF7C-4440-89B7-1A7BE34C32F2}" destId="{16668684-8242-45E9-B7ED-432322849286}" srcOrd="0" destOrd="0" presId="urn:microsoft.com/office/officeart/2005/8/layout/orgChart1"/>
    <dgm:cxn modelId="{B712596A-9767-4E3C-BD9F-847FAF2B89EA}" srcId="{335687E2-1FCF-4006-A502-E7FA6D1D533A}" destId="{84967B7A-E731-4EDE-953D-84628E7226ED}" srcOrd="1" destOrd="0" parTransId="{A73DF17D-3A31-423A-A751-A695702F5FC3}" sibTransId="{C56D263D-0CBB-4BF7-9E13-66D048B789CE}"/>
    <dgm:cxn modelId="{AA8A4E52-570E-4CA5-BD94-523A0EE451AF}" type="presOf" srcId="{335687E2-1FCF-4006-A502-E7FA6D1D533A}" destId="{34290D94-9F8D-448D-946E-EA2AEAC2D960}" srcOrd="1" destOrd="0" presId="urn:microsoft.com/office/officeart/2005/8/layout/orgChart1"/>
    <dgm:cxn modelId="{65D1C252-0E35-4CF2-94BF-2D139E94CE9D}" type="presOf" srcId="{FD4BAFC8-FB49-4229-9630-7FD44112589F}" destId="{DD6FC488-0D68-4B3B-AA75-F8B634FE988A}" srcOrd="1" destOrd="0" presId="urn:microsoft.com/office/officeart/2005/8/layout/orgChart1"/>
    <dgm:cxn modelId="{560F0B73-EB75-4FD8-B093-43FED6AAFCB5}" type="presOf" srcId="{2772268A-3320-4A15-A520-E26642ED0A9B}" destId="{8E0D3573-CB55-4C1A-BF1A-9535A65C61A3}" srcOrd="1" destOrd="0" presId="urn:microsoft.com/office/officeart/2005/8/layout/orgChart1"/>
    <dgm:cxn modelId="{B4D12173-3D1D-4F2F-9267-299BBE8F8D7D}" type="presOf" srcId="{A73DF17D-3A31-423A-A751-A695702F5FC3}" destId="{BEAF750E-710D-40A7-B266-0ED93CB1495F}" srcOrd="0" destOrd="0" presId="urn:microsoft.com/office/officeart/2005/8/layout/orgChart1"/>
    <dgm:cxn modelId="{66844A73-C88E-4770-B670-8FBF495AEAEC}" type="presOf" srcId="{F7052E08-4812-4683-84E6-E32E17643420}" destId="{AE3D8D3A-4B02-4F58-BD44-05B1AE470CF1}" srcOrd="0" destOrd="0" presId="urn:microsoft.com/office/officeart/2005/8/layout/orgChart1"/>
    <dgm:cxn modelId="{5D537758-74C5-4F85-9EFE-2A6AA4CA015F}" srcId="{2772268A-3320-4A15-A520-E26642ED0A9B}" destId="{3EACED21-5563-4844-A912-2F706A2D4F2C}" srcOrd="0" destOrd="0" parTransId="{51F08805-0430-4C2A-98B2-8B41E2849BA5}" sibTransId="{266AC3E2-35BF-4BDA-88AC-2D20CB41CD6F}"/>
    <dgm:cxn modelId="{F00E0C59-307A-4907-ADFE-9B3B26F39509}" srcId="{E7C71614-D9CF-4497-8D2B-5A5D53C9E2FE}" destId="{FD4BAFC8-FB49-4229-9630-7FD44112589F}" srcOrd="0" destOrd="0" parTransId="{DBD75C87-5407-4654-88EA-B42EF0C35355}" sibTransId="{5071C9D6-C4FE-4AC5-96CC-705F1B6FD6A6}"/>
    <dgm:cxn modelId="{93970E79-8D05-4E3B-ADDF-0063D5A25389}" type="presOf" srcId="{E7C71614-D9CF-4497-8D2B-5A5D53C9E2FE}" destId="{382E459C-B569-4400-BA58-9AE750D2E24F}" srcOrd="1" destOrd="0" presId="urn:microsoft.com/office/officeart/2005/8/layout/orgChart1"/>
    <dgm:cxn modelId="{3EA1C27B-DCFA-4225-A9AB-51CDA480230C}" type="presOf" srcId="{2C6D3F55-B13F-4C46-AA63-9BC7ADDE09C3}" destId="{893494F9-DF69-4A17-BCB9-264780C0D0D7}" srcOrd="0" destOrd="0" presId="urn:microsoft.com/office/officeart/2005/8/layout/orgChart1"/>
    <dgm:cxn modelId="{22C20C81-FA82-4331-B876-1143DEEF50C5}" type="presOf" srcId="{51F08805-0430-4C2A-98B2-8B41E2849BA5}" destId="{CD897FB3-1561-4685-8940-538A69284C10}" srcOrd="0" destOrd="0" presId="urn:microsoft.com/office/officeart/2005/8/layout/orgChart1"/>
    <dgm:cxn modelId="{DE9B2D81-0C73-46EF-BD3B-2ABE901FDD54}" type="presOf" srcId="{6C82C132-5DFF-4019-9C50-A12F8F2698FC}" destId="{510A9342-5EBC-41AB-A377-305B12576EE0}" srcOrd="0" destOrd="0" presId="urn:microsoft.com/office/officeart/2005/8/layout/orgChart1"/>
    <dgm:cxn modelId="{4D596582-7CE7-4BD9-BD56-3D2DC5DB1810}" srcId="{7DC799DA-CE79-45E6-B5E1-99D11649F118}" destId="{F7052E08-4812-4683-84E6-E32E17643420}" srcOrd="0" destOrd="0" parTransId="{2731D3D2-EF7C-4440-89B7-1A7BE34C32F2}" sibTransId="{6762058B-CBF2-47BE-A6AB-1746547FD314}"/>
    <dgm:cxn modelId="{45963D8A-E2FD-4651-A207-CDFE29BD41D5}" type="presOf" srcId="{01F20949-3FF5-44CA-9992-82E66BAE0F93}" destId="{EC941AF1-5C1E-41CB-9AC4-BA8C4A57A8A4}" srcOrd="0" destOrd="0" presId="urn:microsoft.com/office/officeart/2005/8/layout/orgChart1"/>
    <dgm:cxn modelId="{29F8C48F-A19D-4C5B-9411-89467670FB93}" type="presOf" srcId="{D7627F05-B369-4468-B97C-906D5A5177FE}" destId="{297A919E-4962-4B60-A6CE-13CB2E5AC2AE}" srcOrd="0" destOrd="0" presId="urn:microsoft.com/office/officeart/2005/8/layout/orgChart1"/>
    <dgm:cxn modelId="{5968D892-92F6-4EC2-975A-C220761E39E7}" type="presOf" srcId="{F7052E08-4812-4683-84E6-E32E17643420}" destId="{8FC92454-46E3-4D1A-A93C-7C1E08BA9E23}" srcOrd="1" destOrd="0" presId="urn:microsoft.com/office/officeart/2005/8/layout/orgChart1"/>
    <dgm:cxn modelId="{AFB11F96-98EB-447F-80E6-63D5DF5B62FB}" srcId="{32C96ECC-EF4A-497B-A8A5-FD3B2200E894}" destId="{E7C71614-D9CF-4497-8D2B-5A5D53C9E2FE}" srcOrd="1" destOrd="0" parTransId="{4BA54AB6-F73C-47A7-8B26-006C6E498172}" sibTransId="{2307BCF0-AB2D-4376-B6C2-B07970DF8E43}"/>
    <dgm:cxn modelId="{07BB4597-40D4-463D-9953-6C4AE9F14DAC}" type="presOf" srcId="{DBD75C87-5407-4654-88EA-B42EF0C35355}" destId="{94DC8503-6010-45D3-8591-9CB6E16CD82A}" srcOrd="0" destOrd="0" presId="urn:microsoft.com/office/officeart/2005/8/layout/orgChart1"/>
    <dgm:cxn modelId="{45422C99-D637-4BB9-898A-A04D1A7DBB34}" type="presOf" srcId="{149C0EDA-C15A-4EE3-B8B7-12E4EF29004C}" destId="{F96A1CDF-46D2-4B7C-8D8F-5AD8AE40EA78}" srcOrd="0" destOrd="0" presId="urn:microsoft.com/office/officeart/2005/8/layout/orgChart1"/>
    <dgm:cxn modelId="{9D5E4C9E-5D37-4511-803C-DF552A8DFD80}" type="presOf" srcId="{335687E2-1FCF-4006-A502-E7FA6D1D533A}" destId="{032E7BD2-826B-41BA-BF1D-B8EC47870766}" srcOrd="0" destOrd="0" presId="urn:microsoft.com/office/officeart/2005/8/layout/orgChart1"/>
    <dgm:cxn modelId="{F5AAD5A3-C213-46EF-8BEF-4B37706E2888}" type="presOf" srcId="{6C82C132-5DFF-4019-9C50-A12F8F2698FC}" destId="{44A496B1-C43B-4C96-AD68-E109B5B85EF0}" srcOrd="1" destOrd="0" presId="urn:microsoft.com/office/officeart/2005/8/layout/orgChart1"/>
    <dgm:cxn modelId="{7BEA86A4-A22D-47DC-9235-18FC13E19A93}" type="presOf" srcId="{1B5DDC10-EB59-4511-B847-2EA15D61F037}" destId="{7E6058B8-8E7E-4FC2-B027-3F2C26BA0E04}" srcOrd="0" destOrd="0" presId="urn:microsoft.com/office/officeart/2005/8/layout/orgChart1"/>
    <dgm:cxn modelId="{CBD227B0-12B9-46D4-A519-9634681F66F6}" srcId="{32C96ECC-EF4A-497B-A8A5-FD3B2200E894}" destId="{7DC799DA-CE79-45E6-B5E1-99D11649F118}" srcOrd="2" destOrd="0" parTransId="{DF477C77-2FB5-4AD1-89E6-7C482963D273}" sibTransId="{9952D2DC-0D41-4ED0-9853-A4FC5EDC6793}"/>
    <dgm:cxn modelId="{F7FE7AB1-A5FA-4C40-BEA4-FA9FAD95D419}" type="presOf" srcId="{1E4964BF-92E0-4BEC-994F-6267CF633CF3}" destId="{6F1ED462-F334-41A6-B97C-045FAA2022AD}" srcOrd="0" destOrd="0" presId="urn:microsoft.com/office/officeart/2005/8/layout/orgChart1"/>
    <dgm:cxn modelId="{EEB1A2B2-D6C6-4BBA-8A79-224374DB8577}" type="presOf" srcId="{A712B30D-474D-47A1-9014-A721C2D85C3D}" destId="{B12EBF5E-7FF4-4DDB-A52A-CADE1D852828}" srcOrd="0" destOrd="0" presId="urn:microsoft.com/office/officeart/2005/8/layout/orgChart1"/>
    <dgm:cxn modelId="{540D83B5-02B5-410E-A88F-C7AAF4825D2A}" type="presOf" srcId="{7DEA1EA9-4F92-4DB9-A4C7-6E146102F4BC}" destId="{3ABB8889-47AE-4213-81CA-59AD23FBFE94}" srcOrd="0" destOrd="0" presId="urn:microsoft.com/office/officeart/2005/8/layout/orgChart1"/>
    <dgm:cxn modelId="{9F7B33BB-0F4E-4F3B-8356-AE3C987FB6D0}" srcId="{1E4964BF-92E0-4BEC-994F-6267CF633CF3}" destId="{32C96ECC-EF4A-497B-A8A5-FD3B2200E894}" srcOrd="0" destOrd="0" parTransId="{A944EC36-D797-4D75-A2D0-03B9A3953816}" sibTransId="{DF832E7E-CD14-44DD-ADA7-816764951816}"/>
    <dgm:cxn modelId="{A7EC24BF-0BC7-4DBF-B725-EF84776E602F}" type="presOf" srcId="{3EACED21-5563-4844-A912-2F706A2D4F2C}" destId="{D3889939-456B-4E65-9C40-D4EDB56757E1}" srcOrd="0" destOrd="0" presId="urn:microsoft.com/office/officeart/2005/8/layout/orgChart1"/>
    <dgm:cxn modelId="{BC1B70C1-DE0C-48AA-A587-C3655E21646F}" srcId="{335687E2-1FCF-4006-A502-E7FA6D1D533A}" destId="{E4ED3ACB-5B6C-4EBF-8478-E4B76C9A1E8A}" srcOrd="0" destOrd="0" parTransId="{AA5BF6DF-8C3E-427A-9BDC-F08254356C25}" sibTransId="{7133E56A-8D38-4BE9-B3C3-01C48A4F297D}"/>
    <dgm:cxn modelId="{1EA07BC7-8E09-4081-BC5D-B145747F05F8}" type="presOf" srcId="{FD4BAFC8-FB49-4229-9630-7FD44112589F}" destId="{6C7790E1-C626-4B86-AF92-7B4568342D22}" srcOrd="0" destOrd="0" presId="urn:microsoft.com/office/officeart/2005/8/layout/orgChart1"/>
    <dgm:cxn modelId="{FBA9D7CB-893E-4D61-BB40-8D5B82AA73FC}" srcId="{335687E2-1FCF-4006-A502-E7FA6D1D533A}" destId="{6C82C132-5DFF-4019-9C50-A12F8F2698FC}" srcOrd="2" destOrd="0" parTransId="{1B5DDC10-EB59-4511-B847-2EA15D61F037}" sibTransId="{55B7FE6C-07C5-4A58-998A-C8F7E069E5FB}"/>
    <dgm:cxn modelId="{7687CBD5-2A6C-4772-A50C-8FF34B4DD6BF}" type="presOf" srcId="{4BA54AB6-F73C-47A7-8B26-006C6E498172}" destId="{8EFD5368-88E9-41D0-8830-FC57FF6AD942}" srcOrd="0" destOrd="0" presId="urn:microsoft.com/office/officeart/2005/8/layout/orgChart1"/>
    <dgm:cxn modelId="{12C789DC-3D1E-4CE5-95D4-06D0AA38F852}" srcId="{E7C71614-D9CF-4497-8D2B-5A5D53C9E2FE}" destId="{7DEA1EA9-4F92-4DB9-A4C7-6E146102F4BC}" srcOrd="1" destOrd="0" parTransId="{149C0EDA-C15A-4EE3-B8B7-12E4EF29004C}" sibTransId="{F473DBAF-0D65-4B54-BC7F-B1A468A271FC}"/>
    <dgm:cxn modelId="{755F30E0-470B-41AC-ADEE-6381554EA130}" type="presOf" srcId="{7DC799DA-CE79-45E6-B5E1-99D11649F118}" destId="{5EB2F800-D1A1-4F2B-B871-E248E74A23BD}" srcOrd="1" destOrd="0" presId="urn:microsoft.com/office/officeart/2005/8/layout/orgChart1"/>
    <dgm:cxn modelId="{E05004E3-D352-45EB-911C-9334191E8D66}" type="presOf" srcId="{84967B7A-E731-4EDE-953D-84628E7226ED}" destId="{6F72DD0D-3256-4027-95F0-9D959A2C792B}" srcOrd="0" destOrd="0" presId="urn:microsoft.com/office/officeart/2005/8/layout/orgChart1"/>
    <dgm:cxn modelId="{D90A0DE5-94FB-480D-8800-4F78430D4D63}" type="presOf" srcId="{2C6D3F55-B13F-4C46-AA63-9BC7ADDE09C3}" destId="{0DF790D3-F909-430E-83D5-5F850D55332D}" srcOrd="1" destOrd="0" presId="urn:microsoft.com/office/officeart/2005/8/layout/orgChart1"/>
    <dgm:cxn modelId="{1F8031E9-A24C-47AC-9097-81738FEAABD4}" type="presOf" srcId="{6A07F68D-D970-49EE-A268-D99B587ED377}" destId="{BB248099-09F0-46A3-AF8E-C5965B75795D}" srcOrd="1" destOrd="0" presId="urn:microsoft.com/office/officeart/2005/8/layout/orgChart1"/>
    <dgm:cxn modelId="{9A5AD9EA-12BA-440B-969F-9871C71E5820}" srcId="{2772268A-3320-4A15-A520-E26642ED0A9B}" destId="{6A07F68D-D970-49EE-A268-D99B587ED377}" srcOrd="1" destOrd="0" parTransId="{4865E9A4-0826-4412-B167-20C20760BB1F}" sibTransId="{315E2E2F-39C2-4B87-A663-3585A16FD205}"/>
    <dgm:cxn modelId="{8A013FEF-D720-410A-A25A-AAF8D1A53CD3}" type="presOf" srcId="{2772268A-3320-4A15-A520-E26642ED0A9B}" destId="{C1D9C2DD-3039-4003-A7E0-36609E2BAB65}" srcOrd="0" destOrd="0" presId="urn:microsoft.com/office/officeart/2005/8/layout/orgChart1"/>
    <dgm:cxn modelId="{2700C4FB-C758-4724-8296-47E3FA2F64A2}" type="presParOf" srcId="{6F1ED462-F334-41A6-B97C-045FAA2022AD}" destId="{731BA734-550E-4931-94D8-DC6F1C2C81F4}" srcOrd="0" destOrd="0" presId="urn:microsoft.com/office/officeart/2005/8/layout/orgChart1"/>
    <dgm:cxn modelId="{A0641CC6-F12E-43CF-80D3-AABD1FB2DBEC}" type="presParOf" srcId="{731BA734-550E-4931-94D8-DC6F1C2C81F4}" destId="{2E4C7E65-DA1E-4C1A-9C6A-74DCC66015EE}" srcOrd="0" destOrd="0" presId="urn:microsoft.com/office/officeart/2005/8/layout/orgChart1"/>
    <dgm:cxn modelId="{ABF2974D-298D-4A29-94AA-B2767B156D63}" type="presParOf" srcId="{2E4C7E65-DA1E-4C1A-9C6A-74DCC66015EE}" destId="{E0EE2B8E-23CA-4A3A-A947-1A7F3244AFF8}" srcOrd="0" destOrd="0" presId="urn:microsoft.com/office/officeart/2005/8/layout/orgChart1"/>
    <dgm:cxn modelId="{103FB37D-C483-4983-8D8B-7A9640D6C4A5}" type="presParOf" srcId="{2E4C7E65-DA1E-4C1A-9C6A-74DCC66015EE}" destId="{A9A56413-8FFB-47BC-A7CB-19B5F03E1C1F}" srcOrd="1" destOrd="0" presId="urn:microsoft.com/office/officeart/2005/8/layout/orgChart1"/>
    <dgm:cxn modelId="{3FD0ABE8-CEC9-472D-8F03-8E1394B8074D}" type="presParOf" srcId="{731BA734-550E-4931-94D8-DC6F1C2C81F4}" destId="{45C2D672-4199-488B-A008-57869D97EAEC}" srcOrd="1" destOrd="0" presId="urn:microsoft.com/office/officeart/2005/8/layout/orgChart1"/>
    <dgm:cxn modelId="{F2959B31-FA02-4F65-87BD-D514977F440A}" type="presParOf" srcId="{45C2D672-4199-488B-A008-57869D97EAEC}" destId="{EC941AF1-5C1E-41CB-9AC4-BA8C4A57A8A4}" srcOrd="0" destOrd="0" presId="urn:microsoft.com/office/officeart/2005/8/layout/orgChart1"/>
    <dgm:cxn modelId="{6B9EAC89-7F85-4D69-BF30-4EC0964AC3B7}" type="presParOf" srcId="{45C2D672-4199-488B-A008-57869D97EAEC}" destId="{18E2897C-70AC-4BAC-82E2-728796219FD1}" srcOrd="1" destOrd="0" presId="urn:microsoft.com/office/officeart/2005/8/layout/orgChart1"/>
    <dgm:cxn modelId="{A4453710-3BE7-4100-891F-DEB917C58B0C}" type="presParOf" srcId="{18E2897C-70AC-4BAC-82E2-728796219FD1}" destId="{728D122A-B096-4D77-8E67-A80FA47DD299}" srcOrd="0" destOrd="0" presId="urn:microsoft.com/office/officeart/2005/8/layout/orgChart1"/>
    <dgm:cxn modelId="{68D82485-F878-4905-BB9B-66733B7CCA13}" type="presParOf" srcId="{728D122A-B096-4D77-8E67-A80FA47DD299}" destId="{032E7BD2-826B-41BA-BF1D-B8EC47870766}" srcOrd="0" destOrd="0" presId="urn:microsoft.com/office/officeart/2005/8/layout/orgChart1"/>
    <dgm:cxn modelId="{57C8710E-6D76-43CB-959C-6148E825D448}" type="presParOf" srcId="{728D122A-B096-4D77-8E67-A80FA47DD299}" destId="{34290D94-9F8D-448D-946E-EA2AEAC2D960}" srcOrd="1" destOrd="0" presId="urn:microsoft.com/office/officeart/2005/8/layout/orgChart1"/>
    <dgm:cxn modelId="{91EBD4C6-6043-4E54-9544-C8FD37D21E17}" type="presParOf" srcId="{18E2897C-70AC-4BAC-82E2-728796219FD1}" destId="{93D64AD1-026B-4B2A-8129-FF5677202239}" srcOrd="1" destOrd="0" presId="urn:microsoft.com/office/officeart/2005/8/layout/orgChart1"/>
    <dgm:cxn modelId="{6A338D51-4047-4015-9139-EEB2BC66FDA2}" type="presParOf" srcId="{93D64AD1-026B-4B2A-8129-FF5677202239}" destId="{EBE0F4B6-B55C-46A6-94DF-DC5165612D07}" srcOrd="0" destOrd="0" presId="urn:microsoft.com/office/officeart/2005/8/layout/orgChart1"/>
    <dgm:cxn modelId="{2F3CBAE8-C60D-4769-8E4E-8F28AD93EB22}" type="presParOf" srcId="{93D64AD1-026B-4B2A-8129-FF5677202239}" destId="{46068899-73B2-478D-BB9E-5CB722DD3560}" srcOrd="1" destOrd="0" presId="urn:microsoft.com/office/officeart/2005/8/layout/orgChart1"/>
    <dgm:cxn modelId="{2EA27479-6A95-46F8-BB16-A54C4E6D9C96}" type="presParOf" srcId="{46068899-73B2-478D-BB9E-5CB722DD3560}" destId="{766F042A-EF10-48CD-843A-A3826F54B3C3}" srcOrd="0" destOrd="0" presId="urn:microsoft.com/office/officeart/2005/8/layout/orgChart1"/>
    <dgm:cxn modelId="{A29B70F6-5C02-4591-9A0A-1499DABFC4DE}" type="presParOf" srcId="{766F042A-EF10-48CD-843A-A3826F54B3C3}" destId="{E11A6FE7-E210-451B-968E-629FCCDF4F79}" srcOrd="0" destOrd="0" presId="urn:microsoft.com/office/officeart/2005/8/layout/orgChart1"/>
    <dgm:cxn modelId="{3A3BA593-38E7-4AAD-A4E7-CF730D268D68}" type="presParOf" srcId="{766F042A-EF10-48CD-843A-A3826F54B3C3}" destId="{B22E4368-35A5-4F01-9430-F2E4EAFA7CDA}" srcOrd="1" destOrd="0" presId="urn:microsoft.com/office/officeart/2005/8/layout/orgChart1"/>
    <dgm:cxn modelId="{86282A3C-BEC4-48A5-82BB-349B84A1F631}" type="presParOf" srcId="{46068899-73B2-478D-BB9E-5CB722DD3560}" destId="{493E4FE8-C49F-4697-8454-36E5D2964A68}" srcOrd="1" destOrd="0" presId="urn:microsoft.com/office/officeart/2005/8/layout/orgChart1"/>
    <dgm:cxn modelId="{9F1AE3A0-3E0D-4BD2-8B70-11D1098EE877}" type="presParOf" srcId="{46068899-73B2-478D-BB9E-5CB722DD3560}" destId="{8272A1AF-826C-4E89-9225-C0FA23791C75}" srcOrd="2" destOrd="0" presId="urn:microsoft.com/office/officeart/2005/8/layout/orgChart1"/>
    <dgm:cxn modelId="{5ABF40BF-D309-4AFE-801D-8721D261EBC0}" type="presParOf" srcId="{93D64AD1-026B-4B2A-8129-FF5677202239}" destId="{BEAF750E-710D-40A7-B266-0ED93CB1495F}" srcOrd="2" destOrd="0" presId="urn:microsoft.com/office/officeart/2005/8/layout/orgChart1"/>
    <dgm:cxn modelId="{82F17BBE-2F82-4138-AB9F-A8A48580D227}" type="presParOf" srcId="{93D64AD1-026B-4B2A-8129-FF5677202239}" destId="{AA5EBE5A-2681-4AC6-BA81-E936D8F0F56A}" srcOrd="3" destOrd="0" presId="urn:microsoft.com/office/officeart/2005/8/layout/orgChart1"/>
    <dgm:cxn modelId="{03F2F4E8-A1CD-4704-A58B-C11545C1A22B}" type="presParOf" srcId="{AA5EBE5A-2681-4AC6-BA81-E936D8F0F56A}" destId="{3C91A67C-7F3A-46F9-AEEC-9E268F8ED184}" srcOrd="0" destOrd="0" presId="urn:microsoft.com/office/officeart/2005/8/layout/orgChart1"/>
    <dgm:cxn modelId="{F53AE2A1-B7F2-482A-85A0-7A36B5AB1944}" type="presParOf" srcId="{3C91A67C-7F3A-46F9-AEEC-9E268F8ED184}" destId="{6F72DD0D-3256-4027-95F0-9D959A2C792B}" srcOrd="0" destOrd="0" presId="urn:microsoft.com/office/officeart/2005/8/layout/orgChart1"/>
    <dgm:cxn modelId="{2F96B0DA-B842-4E8B-84FE-930A21BBB1C3}" type="presParOf" srcId="{3C91A67C-7F3A-46F9-AEEC-9E268F8ED184}" destId="{6516B817-538D-4033-B387-3DDCC6072E3F}" srcOrd="1" destOrd="0" presId="urn:microsoft.com/office/officeart/2005/8/layout/orgChart1"/>
    <dgm:cxn modelId="{4457EEA7-AEE2-4C17-9924-DFAECD98246D}" type="presParOf" srcId="{AA5EBE5A-2681-4AC6-BA81-E936D8F0F56A}" destId="{6DA5D016-8D7D-426D-9CE6-CCAF56903DCE}" srcOrd="1" destOrd="0" presId="urn:microsoft.com/office/officeart/2005/8/layout/orgChart1"/>
    <dgm:cxn modelId="{D33100D5-191A-43E5-8F95-C75B19343C24}" type="presParOf" srcId="{AA5EBE5A-2681-4AC6-BA81-E936D8F0F56A}" destId="{AE1F91A4-40E8-4C12-A5B6-A98748E3BE99}" srcOrd="2" destOrd="0" presId="urn:microsoft.com/office/officeart/2005/8/layout/orgChart1"/>
    <dgm:cxn modelId="{83C47447-8F48-4415-A168-6D850E6C1053}" type="presParOf" srcId="{93D64AD1-026B-4B2A-8129-FF5677202239}" destId="{7E6058B8-8E7E-4FC2-B027-3F2C26BA0E04}" srcOrd="4" destOrd="0" presId="urn:microsoft.com/office/officeart/2005/8/layout/orgChart1"/>
    <dgm:cxn modelId="{58A63290-D7FA-4C6E-B5B1-F8A1C0EB0F0E}" type="presParOf" srcId="{93D64AD1-026B-4B2A-8129-FF5677202239}" destId="{011204FF-5A62-445A-9D9C-CEEEC2EE38BA}" srcOrd="5" destOrd="0" presId="urn:microsoft.com/office/officeart/2005/8/layout/orgChart1"/>
    <dgm:cxn modelId="{6A3EC886-5FD2-40BB-99C6-A34A7B080836}" type="presParOf" srcId="{011204FF-5A62-445A-9D9C-CEEEC2EE38BA}" destId="{313BED37-D3B4-4C56-A75E-BA5C2FE6080D}" srcOrd="0" destOrd="0" presId="urn:microsoft.com/office/officeart/2005/8/layout/orgChart1"/>
    <dgm:cxn modelId="{DE3289A7-6C3B-44C6-BFCD-B32F7E8DA582}" type="presParOf" srcId="{313BED37-D3B4-4C56-A75E-BA5C2FE6080D}" destId="{510A9342-5EBC-41AB-A377-305B12576EE0}" srcOrd="0" destOrd="0" presId="urn:microsoft.com/office/officeart/2005/8/layout/orgChart1"/>
    <dgm:cxn modelId="{63D1D44B-E641-4A28-93A4-1C555E0A9E3D}" type="presParOf" srcId="{313BED37-D3B4-4C56-A75E-BA5C2FE6080D}" destId="{44A496B1-C43B-4C96-AD68-E109B5B85EF0}" srcOrd="1" destOrd="0" presId="urn:microsoft.com/office/officeart/2005/8/layout/orgChart1"/>
    <dgm:cxn modelId="{E54AA4FC-0A59-4D42-B516-5F9DB525A1E7}" type="presParOf" srcId="{011204FF-5A62-445A-9D9C-CEEEC2EE38BA}" destId="{18102916-BC38-42DA-8787-B75580236B22}" srcOrd="1" destOrd="0" presId="urn:microsoft.com/office/officeart/2005/8/layout/orgChart1"/>
    <dgm:cxn modelId="{92087EDE-BB11-4594-986F-D91894267AF6}" type="presParOf" srcId="{011204FF-5A62-445A-9D9C-CEEEC2EE38BA}" destId="{8BB55D24-2EE3-4899-ABD5-6B492B26161C}" srcOrd="2" destOrd="0" presId="urn:microsoft.com/office/officeart/2005/8/layout/orgChart1"/>
    <dgm:cxn modelId="{9FDCC15A-FACA-4D79-9421-ED0981C7367F}" type="presParOf" srcId="{18E2897C-70AC-4BAC-82E2-728796219FD1}" destId="{27671E37-0181-4A89-9A44-61D033A21911}" srcOrd="2" destOrd="0" presId="urn:microsoft.com/office/officeart/2005/8/layout/orgChart1"/>
    <dgm:cxn modelId="{E4BDE7DE-2DFB-4D8A-93DD-0133C9A69F9F}" type="presParOf" srcId="{45C2D672-4199-488B-A008-57869D97EAEC}" destId="{8EFD5368-88E9-41D0-8830-FC57FF6AD942}" srcOrd="2" destOrd="0" presId="urn:microsoft.com/office/officeart/2005/8/layout/orgChart1"/>
    <dgm:cxn modelId="{A93E1458-0D00-42B6-968E-E4F92A92F119}" type="presParOf" srcId="{45C2D672-4199-488B-A008-57869D97EAEC}" destId="{0B41044E-2F0C-480D-88B3-256981A48421}" srcOrd="3" destOrd="0" presId="urn:microsoft.com/office/officeart/2005/8/layout/orgChart1"/>
    <dgm:cxn modelId="{79950795-7C11-4CBE-A731-75B67D632E2C}" type="presParOf" srcId="{0B41044E-2F0C-480D-88B3-256981A48421}" destId="{928906DB-948D-444C-B659-47D3440856C6}" srcOrd="0" destOrd="0" presId="urn:microsoft.com/office/officeart/2005/8/layout/orgChart1"/>
    <dgm:cxn modelId="{182A0F87-E9DE-4FD4-B7CF-9DC25FADBFB6}" type="presParOf" srcId="{928906DB-948D-444C-B659-47D3440856C6}" destId="{105C9A6A-2DF3-4A0A-B21B-823C78BD8433}" srcOrd="0" destOrd="0" presId="urn:microsoft.com/office/officeart/2005/8/layout/orgChart1"/>
    <dgm:cxn modelId="{FF7EBA13-A4D8-4A1B-AA98-B58064FD63E7}" type="presParOf" srcId="{928906DB-948D-444C-B659-47D3440856C6}" destId="{382E459C-B569-4400-BA58-9AE750D2E24F}" srcOrd="1" destOrd="0" presId="urn:microsoft.com/office/officeart/2005/8/layout/orgChart1"/>
    <dgm:cxn modelId="{534271C0-FBBB-4663-A9DB-3FE5A4A92844}" type="presParOf" srcId="{0B41044E-2F0C-480D-88B3-256981A48421}" destId="{B0D8A5C3-86B7-48A5-AB83-FBB13E1CC205}" srcOrd="1" destOrd="0" presId="urn:microsoft.com/office/officeart/2005/8/layout/orgChart1"/>
    <dgm:cxn modelId="{913B7D30-A79C-4A3D-BF5F-4D607F972D34}" type="presParOf" srcId="{B0D8A5C3-86B7-48A5-AB83-FBB13E1CC205}" destId="{94DC8503-6010-45D3-8591-9CB6E16CD82A}" srcOrd="0" destOrd="0" presId="urn:microsoft.com/office/officeart/2005/8/layout/orgChart1"/>
    <dgm:cxn modelId="{4526C13B-49FF-44F3-A52F-1639105D6ECA}" type="presParOf" srcId="{B0D8A5C3-86B7-48A5-AB83-FBB13E1CC205}" destId="{F993E7AC-CA78-4CEA-A571-E8EABC8BB63C}" srcOrd="1" destOrd="0" presId="urn:microsoft.com/office/officeart/2005/8/layout/orgChart1"/>
    <dgm:cxn modelId="{5C04574B-1A77-49D8-A9E5-2E2069952978}" type="presParOf" srcId="{F993E7AC-CA78-4CEA-A571-E8EABC8BB63C}" destId="{16BC3ACE-F7E7-4C60-9BE9-E5D6DFCB5AC7}" srcOrd="0" destOrd="0" presId="urn:microsoft.com/office/officeart/2005/8/layout/orgChart1"/>
    <dgm:cxn modelId="{E95E4E25-4065-436F-8A44-ECB5381DE9E2}" type="presParOf" srcId="{16BC3ACE-F7E7-4C60-9BE9-E5D6DFCB5AC7}" destId="{6C7790E1-C626-4B86-AF92-7B4568342D22}" srcOrd="0" destOrd="0" presId="urn:microsoft.com/office/officeart/2005/8/layout/orgChart1"/>
    <dgm:cxn modelId="{4E549E06-E03C-4FEB-90F4-0EAF5F6BCA87}" type="presParOf" srcId="{16BC3ACE-F7E7-4C60-9BE9-E5D6DFCB5AC7}" destId="{DD6FC488-0D68-4B3B-AA75-F8B634FE988A}" srcOrd="1" destOrd="0" presId="urn:microsoft.com/office/officeart/2005/8/layout/orgChart1"/>
    <dgm:cxn modelId="{8EF967FC-F725-47AA-8B22-90920B9E600F}" type="presParOf" srcId="{F993E7AC-CA78-4CEA-A571-E8EABC8BB63C}" destId="{77FFC0D2-D758-4F10-8F94-75167E09769C}" srcOrd="1" destOrd="0" presId="urn:microsoft.com/office/officeart/2005/8/layout/orgChart1"/>
    <dgm:cxn modelId="{AFCEBC09-C3ED-4A0A-B935-C4D643313CC9}" type="presParOf" srcId="{F993E7AC-CA78-4CEA-A571-E8EABC8BB63C}" destId="{D8DFA32F-418D-4220-B56D-B044A0FA6406}" srcOrd="2" destOrd="0" presId="urn:microsoft.com/office/officeart/2005/8/layout/orgChart1"/>
    <dgm:cxn modelId="{195B8F32-3FB4-4BF7-BC43-5008245008BF}" type="presParOf" srcId="{B0D8A5C3-86B7-48A5-AB83-FBB13E1CC205}" destId="{F96A1CDF-46D2-4B7C-8D8F-5AD8AE40EA78}" srcOrd="2" destOrd="0" presId="urn:microsoft.com/office/officeart/2005/8/layout/orgChart1"/>
    <dgm:cxn modelId="{5CFF6BA1-C30E-4358-BA41-34C61AFD22F2}" type="presParOf" srcId="{B0D8A5C3-86B7-48A5-AB83-FBB13E1CC205}" destId="{8F997FF0-3AAE-4C58-8E28-35CDAB47BD2B}" srcOrd="3" destOrd="0" presId="urn:microsoft.com/office/officeart/2005/8/layout/orgChart1"/>
    <dgm:cxn modelId="{B6470CF1-BCAD-4581-8208-78D0F9CC5D3D}" type="presParOf" srcId="{8F997FF0-3AAE-4C58-8E28-35CDAB47BD2B}" destId="{6E7BCE39-644D-4104-8D53-372F3A41E6FB}" srcOrd="0" destOrd="0" presId="urn:microsoft.com/office/officeart/2005/8/layout/orgChart1"/>
    <dgm:cxn modelId="{56695899-F98E-4349-80EE-987BF2F0007C}" type="presParOf" srcId="{6E7BCE39-644D-4104-8D53-372F3A41E6FB}" destId="{3ABB8889-47AE-4213-81CA-59AD23FBFE94}" srcOrd="0" destOrd="0" presId="urn:microsoft.com/office/officeart/2005/8/layout/orgChart1"/>
    <dgm:cxn modelId="{83146ECD-4E11-414E-A7A0-F72158F63DF3}" type="presParOf" srcId="{6E7BCE39-644D-4104-8D53-372F3A41E6FB}" destId="{6E55DBD6-9905-4D4B-9AF0-B94E3428C4BE}" srcOrd="1" destOrd="0" presId="urn:microsoft.com/office/officeart/2005/8/layout/orgChart1"/>
    <dgm:cxn modelId="{46A73770-79FA-4694-B716-2606A3388C38}" type="presParOf" srcId="{8F997FF0-3AAE-4C58-8E28-35CDAB47BD2B}" destId="{ACBD0A49-4641-4601-8A64-9486FF53671A}" srcOrd="1" destOrd="0" presId="urn:microsoft.com/office/officeart/2005/8/layout/orgChart1"/>
    <dgm:cxn modelId="{948BD9A0-3E36-4747-B781-010CC9B8EC75}" type="presParOf" srcId="{8F997FF0-3AAE-4C58-8E28-35CDAB47BD2B}" destId="{8B5FC90D-C28C-4D84-9C57-DF305AF6577C}" srcOrd="2" destOrd="0" presId="urn:microsoft.com/office/officeart/2005/8/layout/orgChart1"/>
    <dgm:cxn modelId="{94CABB8C-68BF-4929-84B5-13FF7437E269}" type="presParOf" srcId="{0B41044E-2F0C-480D-88B3-256981A48421}" destId="{8BF98C6D-4F70-47EF-85A9-21A67A9E6A2D}" srcOrd="2" destOrd="0" presId="urn:microsoft.com/office/officeart/2005/8/layout/orgChart1"/>
    <dgm:cxn modelId="{5BBBC617-AA18-44A1-9A52-67E875FAEA32}" type="presParOf" srcId="{45C2D672-4199-488B-A008-57869D97EAEC}" destId="{EA6AA076-D3FC-4ADC-9BE1-A89BBB5CDA52}" srcOrd="4" destOrd="0" presId="urn:microsoft.com/office/officeart/2005/8/layout/orgChart1"/>
    <dgm:cxn modelId="{3396A4CC-65F1-49A6-AB47-0E4E776888BE}" type="presParOf" srcId="{45C2D672-4199-488B-A008-57869D97EAEC}" destId="{89761FD4-10C6-4088-95C0-9DAD1150A968}" srcOrd="5" destOrd="0" presId="urn:microsoft.com/office/officeart/2005/8/layout/orgChart1"/>
    <dgm:cxn modelId="{55394645-B22C-4D40-AAC3-84C40A8AF003}" type="presParOf" srcId="{89761FD4-10C6-4088-95C0-9DAD1150A968}" destId="{0578D335-5066-4483-915F-734EDA7B5263}" srcOrd="0" destOrd="0" presId="urn:microsoft.com/office/officeart/2005/8/layout/orgChart1"/>
    <dgm:cxn modelId="{ADD4E5DE-E977-49BF-87CD-59E512724D46}" type="presParOf" srcId="{0578D335-5066-4483-915F-734EDA7B5263}" destId="{F2B82F76-9269-47E2-BDDE-26B9C9D313E8}" srcOrd="0" destOrd="0" presId="urn:microsoft.com/office/officeart/2005/8/layout/orgChart1"/>
    <dgm:cxn modelId="{74B0F270-16EF-4FFF-BDA3-240361E5A95C}" type="presParOf" srcId="{0578D335-5066-4483-915F-734EDA7B5263}" destId="{5EB2F800-D1A1-4F2B-B871-E248E74A23BD}" srcOrd="1" destOrd="0" presId="urn:microsoft.com/office/officeart/2005/8/layout/orgChart1"/>
    <dgm:cxn modelId="{EBC8BEA1-E721-4594-A53F-400DC84F1BBD}" type="presParOf" srcId="{89761FD4-10C6-4088-95C0-9DAD1150A968}" destId="{35EE4446-D03C-407B-9E45-676A970E6DAD}" srcOrd="1" destOrd="0" presId="urn:microsoft.com/office/officeart/2005/8/layout/orgChart1"/>
    <dgm:cxn modelId="{602BC1CB-7DD9-4AAA-8399-ECD6D791379E}" type="presParOf" srcId="{35EE4446-D03C-407B-9E45-676A970E6DAD}" destId="{16668684-8242-45E9-B7ED-432322849286}" srcOrd="0" destOrd="0" presId="urn:microsoft.com/office/officeart/2005/8/layout/orgChart1"/>
    <dgm:cxn modelId="{A23370D7-305F-4E2A-A5FC-FBA17E91F597}" type="presParOf" srcId="{35EE4446-D03C-407B-9E45-676A970E6DAD}" destId="{1E033BD2-D258-4A6F-AF37-630870EDB774}" srcOrd="1" destOrd="0" presId="urn:microsoft.com/office/officeart/2005/8/layout/orgChart1"/>
    <dgm:cxn modelId="{4AA7D8CD-9EF5-49F6-B312-F952829FB45F}" type="presParOf" srcId="{1E033BD2-D258-4A6F-AF37-630870EDB774}" destId="{478063E2-8EA5-4826-A26E-93BC6719E994}" srcOrd="0" destOrd="0" presId="urn:microsoft.com/office/officeart/2005/8/layout/orgChart1"/>
    <dgm:cxn modelId="{52830CAC-3E7E-4AEA-9350-4F8A11B50E64}" type="presParOf" srcId="{478063E2-8EA5-4826-A26E-93BC6719E994}" destId="{AE3D8D3A-4B02-4F58-BD44-05B1AE470CF1}" srcOrd="0" destOrd="0" presId="urn:microsoft.com/office/officeart/2005/8/layout/orgChart1"/>
    <dgm:cxn modelId="{DB40F161-A4CC-4266-9727-AD8B99BFAF57}" type="presParOf" srcId="{478063E2-8EA5-4826-A26E-93BC6719E994}" destId="{8FC92454-46E3-4D1A-A93C-7C1E08BA9E23}" srcOrd="1" destOrd="0" presId="urn:microsoft.com/office/officeart/2005/8/layout/orgChart1"/>
    <dgm:cxn modelId="{09F62E14-7CF2-446E-A61F-41D4C2CB9C30}" type="presParOf" srcId="{1E033BD2-D258-4A6F-AF37-630870EDB774}" destId="{C98D60FC-E19B-4F71-BF44-A04A3934BCF6}" srcOrd="1" destOrd="0" presId="urn:microsoft.com/office/officeart/2005/8/layout/orgChart1"/>
    <dgm:cxn modelId="{F0C77AAF-F1A9-4896-8B2D-0A812635EE78}" type="presParOf" srcId="{1E033BD2-D258-4A6F-AF37-630870EDB774}" destId="{D3F9E802-49E3-43DC-9BE5-264A980F81AF}" srcOrd="2" destOrd="0" presId="urn:microsoft.com/office/officeart/2005/8/layout/orgChart1"/>
    <dgm:cxn modelId="{8453D836-476C-48EE-BF82-C589307BF899}" type="presParOf" srcId="{89761FD4-10C6-4088-95C0-9DAD1150A968}" destId="{52BF88EA-89F9-44EC-855F-F8DBB7CFE764}" srcOrd="2" destOrd="0" presId="urn:microsoft.com/office/officeart/2005/8/layout/orgChart1"/>
    <dgm:cxn modelId="{468A4B9D-9DBF-4BEF-8FF4-7DD77923E83D}" type="presParOf" srcId="{45C2D672-4199-488B-A008-57869D97EAEC}" destId="{B12EBF5E-7FF4-4DDB-A52A-CADE1D852828}" srcOrd="6" destOrd="0" presId="urn:microsoft.com/office/officeart/2005/8/layout/orgChart1"/>
    <dgm:cxn modelId="{5C292044-5BA0-43D9-B30A-BF4C509C8A6B}" type="presParOf" srcId="{45C2D672-4199-488B-A008-57869D97EAEC}" destId="{B7DDF83F-FB5F-478B-8F25-DC3AED89E164}" srcOrd="7" destOrd="0" presId="urn:microsoft.com/office/officeart/2005/8/layout/orgChart1"/>
    <dgm:cxn modelId="{7A4044E5-A4FF-4248-8890-83D6AEDE4A2E}" type="presParOf" srcId="{B7DDF83F-FB5F-478B-8F25-DC3AED89E164}" destId="{818D5683-BA25-4375-8C1C-80A0A7712A02}" srcOrd="0" destOrd="0" presId="urn:microsoft.com/office/officeart/2005/8/layout/orgChart1"/>
    <dgm:cxn modelId="{25474857-A60F-4C12-9AB0-F89E6B292477}" type="presParOf" srcId="{818D5683-BA25-4375-8C1C-80A0A7712A02}" destId="{C1D9C2DD-3039-4003-A7E0-36609E2BAB65}" srcOrd="0" destOrd="0" presId="urn:microsoft.com/office/officeart/2005/8/layout/orgChart1"/>
    <dgm:cxn modelId="{F2B6F4CD-767E-445E-AD2C-9F9131F6726D}" type="presParOf" srcId="{818D5683-BA25-4375-8C1C-80A0A7712A02}" destId="{8E0D3573-CB55-4C1A-BF1A-9535A65C61A3}" srcOrd="1" destOrd="0" presId="urn:microsoft.com/office/officeart/2005/8/layout/orgChart1"/>
    <dgm:cxn modelId="{35655DE3-47BE-428A-9DE9-F7A635BB3657}" type="presParOf" srcId="{B7DDF83F-FB5F-478B-8F25-DC3AED89E164}" destId="{18EE3E75-BFBA-4540-B47B-D1885FD959FE}" srcOrd="1" destOrd="0" presId="urn:microsoft.com/office/officeart/2005/8/layout/orgChart1"/>
    <dgm:cxn modelId="{5F96CA04-6D1D-45E9-ACE2-121E40AC3073}" type="presParOf" srcId="{18EE3E75-BFBA-4540-B47B-D1885FD959FE}" destId="{CD897FB3-1561-4685-8940-538A69284C10}" srcOrd="0" destOrd="0" presId="urn:microsoft.com/office/officeart/2005/8/layout/orgChart1"/>
    <dgm:cxn modelId="{FC921136-932A-4D98-8039-BF06A2ACCDC6}" type="presParOf" srcId="{18EE3E75-BFBA-4540-B47B-D1885FD959FE}" destId="{50C7AC0D-49CD-478B-8240-880506724514}" srcOrd="1" destOrd="0" presId="urn:microsoft.com/office/officeart/2005/8/layout/orgChart1"/>
    <dgm:cxn modelId="{8F067AC4-6645-4115-A024-5B92384987D7}" type="presParOf" srcId="{50C7AC0D-49CD-478B-8240-880506724514}" destId="{1C09A9EB-5EF4-4A19-AFEF-DF4D8EB62C15}" srcOrd="0" destOrd="0" presId="urn:microsoft.com/office/officeart/2005/8/layout/orgChart1"/>
    <dgm:cxn modelId="{5658F24F-49C5-42FA-B2C1-D5470C9029C6}" type="presParOf" srcId="{1C09A9EB-5EF4-4A19-AFEF-DF4D8EB62C15}" destId="{D3889939-456B-4E65-9C40-D4EDB56757E1}" srcOrd="0" destOrd="0" presId="urn:microsoft.com/office/officeart/2005/8/layout/orgChart1"/>
    <dgm:cxn modelId="{90E92EAF-CAEF-4EB4-86FD-3EF3BB867109}" type="presParOf" srcId="{1C09A9EB-5EF4-4A19-AFEF-DF4D8EB62C15}" destId="{B0465740-5B31-48BA-8AF6-73C5D29FAAAF}" srcOrd="1" destOrd="0" presId="urn:microsoft.com/office/officeart/2005/8/layout/orgChart1"/>
    <dgm:cxn modelId="{5F28166D-58CF-4A86-BE71-964D882DD636}" type="presParOf" srcId="{50C7AC0D-49CD-478B-8240-880506724514}" destId="{2F6FEDA0-1C07-41DC-B520-06255050DEDD}" srcOrd="1" destOrd="0" presId="urn:microsoft.com/office/officeart/2005/8/layout/orgChart1"/>
    <dgm:cxn modelId="{DF11C455-0EBD-4409-A054-657C71E298FE}" type="presParOf" srcId="{50C7AC0D-49CD-478B-8240-880506724514}" destId="{88991508-D659-4546-A708-AE9F29B08D27}" srcOrd="2" destOrd="0" presId="urn:microsoft.com/office/officeart/2005/8/layout/orgChart1"/>
    <dgm:cxn modelId="{B7D69B4B-7B0E-4AD1-B471-30CB89CAE2C5}" type="presParOf" srcId="{18EE3E75-BFBA-4540-B47B-D1885FD959FE}" destId="{F3207040-4B11-4D98-9DFA-6052D03B90DD}" srcOrd="2" destOrd="0" presId="urn:microsoft.com/office/officeart/2005/8/layout/orgChart1"/>
    <dgm:cxn modelId="{E2C96BC6-5539-4633-AD3C-3BB2E786F135}" type="presParOf" srcId="{18EE3E75-BFBA-4540-B47B-D1885FD959FE}" destId="{797FB435-8289-4DE3-91A5-73FA4634338A}" srcOrd="3" destOrd="0" presId="urn:microsoft.com/office/officeart/2005/8/layout/orgChart1"/>
    <dgm:cxn modelId="{0458930A-6088-4D7A-B594-A4E1AD24E588}" type="presParOf" srcId="{797FB435-8289-4DE3-91A5-73FA4634338A}" destId="{3499B397-4A9A-42F6-9D74-01EB5ACA3402}" srcOrd="0" destOrd="0" presId="urn:microsoft.com/office/officeart/2005/8/layout/orgChart1"/>
    <dgm:cxn modelId="{8F8628A7-19D5-4467-BC6D-9910F9CC219E}" type="presParOf" srcId="{3499B397-4A9A-42F6-9D74-01EB5ACA3402}" destId="{980752B6-EDB2-498A-8A41-40EAC60C1772}" srcOrd="0" destOrd="0" presId="urn:microsoft.com/office/officeart/2005/8/layout/orgChart1"/>
    <dgm:cxn modelId="{04E8BD3E-C0FC-43D6-98CC-AA55481EC02E}" type="presParOf" srcId="{3499B397-4A9A-42F6-9D74-01EB5ACA3402}" destId="{BB248099-09F0-46A3-AF8E-C5965B75795D}" srcOrd="1" destOrd="0" presId="urn:microsoft.com/office/officeart/2005/8/layout/orgChart1"/>
    <dgm:cxn modelId="{A8F2CD97-1701-4631-832F-5F2BA2DA2CD6}" type="presParOf" srcId="{797FB435-8289-4DE3-91A5-73FA4634338A}" destId="{EDF09C51-F8D8-4ECE-B40C-AD49C3E695F8}" srcOrd="1" destOrd="0" presId="urn:microsoft.com/office/officeart/2005/8/layout/orgChart1"/>
    <dgm:cxn modelId="{5648A99A-DEAB-4673-BE85-4455F64D6855}" type="presParOf" srcId="{797FB435-8289-4DE3-91A5-73FA4634338A}" destId="{F74290AD-D561-4F7C-A7FA-B868A4ABE0BA}" srcOrd="2" destOrd="0" presId="urn:microsoft.com/office/officeart/2005/8/layout/orgChart1"/>
    <dgm:cxn modelId="{538274B3-0C7E-4D74-B271-904572E402E6}" type="presParOf" srcId="{18EE3E75-BFBA-4540-B47B-D1885FD959FE}" destId="{297A919E-4962-4B60-A6CE-13CB2E5AC2AE}" srcOrd="4" destOrd="0" presId="urn:microsoft.com/office/officeart/2005/8/layout/orgChart1"/>
    <dgm:cxn modelId="{4F085EDC-2266-4800-989E-090CA35C2238}" type="presParOf" srcId="{18EE3E75-BFBA-4540-B47B-D1885FD959FE}" destId="{E4E608DC-4A30-40B6-97CD-37157F6E2684}" srcOrd="5" destOrd="0" presId="urn:microsoft.com/office/officeart/2005/8/layout/orgChart1"/>
    <dgm:cxn modelId="{FC0E3962-7740-4F45-B990-AF5AA80444AE}" type="presParOf" srcId="{E4E608DC-4A30-40B6-97CD-37157F6E2684}" destId="{1F9DA7CA-7B0E-491F-816A-E0C884E2AB9F}" srcOrd="0" destOrd="0" presId="urn:microsoft.com/office/officeart/2005/8/layout/orgChart1"/>
    <dgm:cxn modelId="{5E43E25A-E96C-4EDC-9EB8-39685B49A2E2}" type="presParOf" srcId="{1F9DA7CA-7B0E-491F-816A-E0C884E2AB9F}" destId="{893494F9-DF69-4A17-BCB9-264780C0D0D7}" srcOrd="0" destOrd="0" presId="urn:microsoft.com/office/officeart/2005/8/layout/orgChart1"/>
    <dgm:cxn modelId="{71041FCC-466A-44C4-BC13-399EAE19314D}" type="presParOf" srcId="{1F9DA7CA-7B0E-491F-816A-E0C884E2AB9F}" destId="{0DF790D3-F909-430E-83D5-5F850D55332D}" srcOrd="1" destOrd="0" presId="urn:microsoft.com/office/officeart/2005/8/layout/orgChart1"/>
    <dgm:cxn modelId="{4B54E338-6FB1-4642-9CAF-9BC611055415}" type="presParOf" srcId="{E4E608DC-4A30-40B6-97CD-37157F6E2684}" destId="{0106598C-BA60-4AE0-8391-AB060C109B96}" srcOrd="1" destOrd="0" presId="urn:microsoft.com/office/officeart/2005/8/layout/orgChart1"/>
    <dgm:cxn modelId="{969B3725-92F7-4C0B-A650-59AE00AC5B72}" type="presParOf" srcId="{E4E608DC-4A30-40B6-97CD-37157F6E2684}" destId="{15990B99-8D5F-48FB-94F4-C34EBD9F5168}" srcOrd="2" destOrd="0" presId="urn:microsoft.com/office/officeart/2005/8/layout/orgChart1"/>
    <dgm:cxn modelId="{31849E0A-01F8-481F-ABCF-4C6BA59F1B0C}" type="presParOf" srcId="{B7DDF83F-FB5F-478B-8F25-DC3AED89E164}" destId="{0829126A-28B2-4CA9-AFC5-D7CAF1377E2B}" srcOrd="2" destOrd="0" presId="urn:microsoft.com/office/officeart/2005/8/layout/orgChart1"/>
    <dgm:cxn modelId="{31657DF4-E957-4000-B1DE-AC5B5DA709DC}" type="presParOf" srcId="{731BA734-550E-4931-94D8-DC6F1C2C81F4}" destId="{51453AA8-F97D-4863-A706-BF780833E99A}"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A083C9-F522-4B50-BE2E-86952DE9A6D6}"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US"/>
        </a:p>
      </dgm:t>
    </dgm:pt>
    <dgm:pt modelId="{A7088516-4F71-4F7E-B2EB-674C8C65C894}">
      <dgm:prSet phldrT="[Text]" custT="1"/>
      <dgm:spPr/>
      <dgm:t>
        <a:bodyPr/>
        <a:lstStyle/>
        <a:p>
          <a:r>
            <a:rPr lang="en-US" sz="1200"/>
            <a:t>3. Implementation phase</a:t>
          </a:r>
        </a:p>
      </dgm:t>
    </dgm:pt>
    <dgm:pt modelId="{4C922CF3-1D47-46E4-992C-A46DE81A6F96}" type="parTrans" cxnId="{C4FF9076-D3B7-46AE-90A4-B852534EFE80}">
      <dgm:prSet/>
      <dgm:spPr/>
      <dgm:t>
        <a:bodyPr/>
        <a:lstStyle/>
        <a:p>
          <a:endParaRPr lang="en-US"/>
        </a:p>
      </dgm:t>
    </dgm:pt>
    <dgm:pt modelId="{0EC3089B-2762-471B-8210-033909C0B05C}" type="sibTrans" cxnId="{C4FF9076-D3B7-46AE-90A4-B852534EFE80}">
      <dgm:prSet/>
      <dgm:spPr/>
      <dgm:t>
        <a:bodyPr/>
        <a:lstStyle/>
        <a:p>
          <a:endParaRPr lang="en-US"/>
        </a:p>
      </dgm:t>
    </dgm:pt>
    <dgm:pt modelId="{D122400B-F2AF-4DDA-9814-1A71D0551D19}">
      <dgm:prSet phldrT="[Text]" custT="1"/>
      <dgm:spPr/>
      <dgm:t>
        <a:bodyPr/>
        <a:lstStyle/>
        <a:p>
          <a:r>
            <a:rPr lang="en-US" sz="1100"/>
            <a:t>3.1.Execution</a:t>
          </a:r>
        </a:p>
      </dgm:t>
    </dgm:pt>
    <dgm:pt modelId="{81CDAA4A-3547-4921-A851-8DCD759F8E91}" type="parTrans" cxnId="{2B166B30-AC9E-4854-844D-190881F3980B}">
      <dgm:prSet/>
      <dgm:spPr/>
      <dgm:t>
        <a:bodyPr/>
        <a:lstStyle/>
        <a:p>
          <a:endParaRPr lang="en-US"/>
        </a:p>
      </dgm:t>
    </dgm:pt>
    <dgm:pt modelId="{5BF5D9CE-4E48-4822-B383-0AE88A4E6F91}" type="sibTrans" cxnId="{2B166B30-AC9E-4854-844D-190881F3980B}">
      <dgm:prSet/>
      <dgm:spPr/>
      <dgm:t>
        <a:bodyPr/>
        <a:lstStyle/>
        <a:p>
          <a:endParaRPr lang="en-US"/>
        </a:p>
      </dgm:t>
    </dgm:pt>
    <dgm:pt modelId="{5C75B721-C955-468B-BAE0-FCC903EC89F8}">
      <dgm:prSet phldrT="[Text]" custT="1"/>
      <dgm:spPr/>
      <dgm:t>
        <a:bodyPr/>
        <a:lstStyle/>
        <a:p>
          <a:r>
            <a:rPr lang="en-US" sz="1100"/>
            <a:t>3.2.monitoring and control </a:t>
          </a:r>
        </a:p>
      </dgm:t>
    </dgm:pt>
    <dgm:pt modelId="{FA2812D2-4D9E-4BDE-BD30-481121320799}" type="parTrans" cxnId="{652909DF-FCE1-4E74-AE9A-F8CF1F3A1C52}">
      <dgm:prSet/>
      <dgm:spPr/>
      <dgm:t>
        <a:bodyPr/>
        <a:lstStyle/>
        <a:p>
          <a:endParaRPr lang="en-US"/>
        </a:p>
      </dgm:t>
    </dgm:pt>
    <dgm:pt modelId="{970A658A-5BB2-4C69-9D51-4626FA199DF6}" type="sibTrans" cxnId="{652909DF-FCE1-4E74-AE9A-F8CF1F3A1C52}">
      <dgm:prSet/>
      <dgm:spPr/>
      <dgm:t>
        <a:bodyPr/>
        <a:lstStyle/>
        <a:p>
          <a:endParaRPr lang="en-US"/>
        </a:p>
      </dgm:t>
    </dgm:pt>
    <dgm:pt modelId="{0697F37B-18C1-4E49-BBF0-8A223D302F36}">
      <dgm:prSet phldrT="[Text]" custT="1"/>
      <dgm:spPr/>
      <dgm:t>
        <a:bodyPr/>
        <a:lstStyle/>
        <a:p>
          <a:r>
            <a:rPr lang="en-US" sz="1100"/>
            <a:t>3.3.production</a:t>
          </a:r>
        </a:p>
      </dgm:t>
    </dgm:pt>
    <dgm:pt modelId="{41CDC06A-65E9-452F-AC2E-DCB6D62D503A}" type="parTrans" cxnId="{C79ED543-DB8F-49E4-89BB-6953A33B0955}">
      <dgm:prSet/>
      <dgm:spPr/>
      <dgm:t>
        <a:bodyPr/>
        <a:lstStyle/>
        <a:p>
          <a:endParaRPr lang="en-US"/>
        </a:p>
      </dgm:t>
    </dgm:pt>
    <dgm:pt modelId="{B291165A-5C45-459C-A483-8FD263688AC8}" type="sibTrans" cxnId="{C79ED543-DB8F-49E4-89BB-6953A33B0955}">
      <dgm:prSet/>
      <dgm:spPr/>
      <dgm:t>
        <a:bodyPr/>
        <a:lstStyle/>
        <a:p>
          <a:endParaRPr lang="en-US"/>
        </a:p>
      </dgm:t>
    </dgm:pt>
    <dgm:pt modelId="{C3971475-93EE-48DB-B536-F537B354217E}">
      <dgm:prSet custT="1"/>
      <dgm:spPr/>
      <dgm:t>
        <a:bodyPr/>
        <a:lstStyle/>
        <a:p>
          <a:r>
            <a:rPr lang="en-US" sz="1000"/>
            <a:t>3.1.1 execution functions </a:t>
          </a:r>
        </a:p>
      </dgm:t>
    </dgm:pt>
    <dgm:pt modelId="{4F61EF12-BD3C-4A4B-A2FB-A19685C9FF39}" type="parTrans" cxnId="{06CF9C5F-E4CD-4224-B3B6-C32E865A626E}">
      <dgm:prSet/>
      <dgm:spPr/>
      <dgm:t>
        <a:bodyPr/>
        <a:lstStyle/>
        <a:p>
          <a:endParaRPr lang="en-US"/>
        </a:p>
      </dgm:t>
    </dgm:pt>
    <dgm:pt modelId="{C9438439-FFEA-4AF7-8A1C-793106BB1468}" type="sibTrans" cxnId="{06CF9C5F-E4CD-4224-B3B6-C32E865A626E}">
      <dgm:prSet/>
      <dgm:spPr/>
      <dgm:t>
        <a:bodyPr/>
        <a:lstStyle/>
        <a:p>
          <a:endParaRPr lang="en-US"/>
        </a:p>
      </dgm:t>
    </dgm:pt>
    <dgm:pt modelId="{9EB59907-F442-4CCC-B6E7-30EEDA31E527}">
      <dgm:prSet custT="1"/>
      <dgm:spPr/>
      <dgm:t>
        <a:bodyPr/>
        <a:lstStyle/>
        <a:p>
          <a:r>
            <a:rPr lang="en-US" sz="1000"/>
            <a:t>3.1.2 execution bugs</a:t>
          </a:r>
        </a:p>
      </dgm:t>
    </dgm:pt>
    <dgm:pt modelId="{53EDE99B-958B-4B1F-9EE1-2A8C41DFDA5E}" type="parTrans" cxnId="{CD949188-7DDA-4561-9A7E-AA630A36D17C}">
      <dgm:prSet/>
      <dgm:spPr/>
      <dgm:t>
        <a:bodyPr/>
        <a:lstStyle/>
        <a:p>
          <a:endParaRPr lang="en-US"/>
        </a:p>
      </dgm:t>
    </dgm:pt>
    <dgm:pt modelId="{2E9E12D0-4752-487A-8A84-25BCB0C3AABB}" type="sibTrans" cxnId="{CD949188-7DDA-4561-9A7E-AA630A36D17C}">
      <dgm:prSet/>
      <dgm:spPr/>
      <dgm:t>
        <a:bodyPr/>
        <a:lstStyle/>
        <a:p>
          <a:endParaRPr lang="en-US"/>
        </a:p>
      </dgm:t>
    </dgm:pt>
    <dgm:pt modelId="{3350395D-92D4-4261-887E-739C3E0EC4C8}">
      <dgm:prSet custT="1"/>
      <dgm:spPr/>
      <dgm:t>
        <a:bodyPr/>
        <a:lstStyle/>
        <a:p>
          <a:r>
            <a:rPr lang="en-US" sz="1000"/>
            <a:t>3.1.3 performing required tasks for system </a:t>
          </a:r>
        </a:p>
      </dgm:t>
    </dgm:pt>
    <dgm:pt modelId="{1B0E7852-148B-49B2-BA2D-9C386FF810E2}" type="parTrans" cxnId="{8DDE5B14-76D6-41D4-85E9-C73A96198170}">
      <dgm:prSet/>
      <dgm:spPr/>
      <dgm:t>
        <a:bodyPr/>
        <a:lstStyle/>
        <a:p>
          <a:endParaRPr lang="en-US"/>
        </a:p>
      </dgm:t>
    </dgm:pt>
    <dgm:pt modelId="{2F357774-9C97-4F97-8857-5CC7390318F1}" type="sibTrans" cxnId="{8DDE5B14-76D6-41D4-85E9-C73A96198170}">
      <dgm:prSet/>
      <dgm:spPr/>
      <dgm:t>
        <a:bodyPr/>
        <a:lstStyle/>
        <a:p>
          <a:endParaRPr lang="en-US"/>
        </a:p>
      </dgm:t>
    </dgm:pt>
    <dgm:pt modelId="{3A96E585-98E5-4A02-B617-A3159FB91DBE}">
      <dgm:prSet custT="1"/>
      <dgm:spPr/>
      <dgm:t>
        <a:bodyPr/>
        <a:lstStyle/>
        <a:p>
          <a:r>
            <a:rPr lang="en-GB" sz="1000"/>
            <a:t>3.3.1. check system compatibility</a:t>
          </a:r>
          <a:endParaRPr lang="en-US" sz="1000"/>
        </a:p>
      </dgm:t>
    </dgm:pt>
    <dgm:pt modelId="{0FE288A4-E1DF-4325-8263-4FBA0723B197}" type="parTrans" cxnId="{7408C5D6-FA4C-4D43-AA8A-1C1FA58652E9}">
      <dgm:prSet/>
      <dgm:spPr/>
      <dgm:t>
        <a:bodyPr/>
        <a:lstStyle/>
        <a:p>
          <a:endParaRPr lang="en-US"/>
        </a:p>
      </dgm:t>
    </dgm:pt>
    <dgm:pt modelId="{28AFEE97-F2DC-4CCA-B8B3-FFC919B61AE9}" type="sibTrans" cxnId="{7408C5D6-FA4C-4D43-AA8A-1C1FA58652E9}">
      <dgm:prSet/>
      <dgm:spPr/>
      <dgm:t>
        <a:bodyPr/>
        <a:lstStyle/>
        <a:p>
          <a:endParaRPr lang="en-US"/>
        </a:p>
      </dgm:t>
    </dgm:pt>
    <dgm:pt modelId="{7922BE80-7BC0-44FA-AEE0-CFFD7CF0A5B5}">
      <dgm:prSet custT="1"/>
      <dgm:spPr/>
      <dgm:t>
        <a:bodyPr/>
        <a:lstStyle/>
        <a:p>
          <a:r>
            <a:rPr lang="en-US" sz="1000"/>
            <a:t>3.2.1</a:t>
          </a:r>
        </a:p>
        <a:p>
          <a:r>
            <a:rPr lang="en-US" sz="1000"/>
            <a:t>monitor percent of internal error</a:t>
          </a:r>
        </a:p>
      </dgm:t>
    </dgm:pt>
    <dgm:pt modelId="{01881BCF-9FA0-4DE6-A7F3-D0E1FA0E96D8}" type="parTrans" cxnId="{BADB735E-9C8C-4745-8786-DBB4285EC85A}">
      <dgm:prSet/>
      <dgm:spPr/>
      <dgm:t>
        <a:bodyPr/>
        <a:lstStyle/>
        <a:p>
          <a:endParaRPr lang="en-US"/>
        </a:p>
      </dgm:t>
    </dgm:pt>
    <dgm:pt modelId="{A2315377-36BD-4530-B855-B1DB29112955}" type="sibTrans" cxnId="{BADB735E-9C8C-4745-8786-DBB4285EC85A}">
      <dgm:prSet/>
      <dgm:spPr/>
      <dgm:t>
        <a:bodyPr/>
        <a:lstStyle/>
        <a:p>
          <a:endParaRPr lang="en-US"/>
        </a:p>
      </dgm:t>
    </dgm:pt>
    <dgm:pt modelId="{AC0823B6-907C-4808-9CC5-E00DD26561C7}">
      <dgm:prSet custT="1"/>
      <dgm:spPr/>
      <dgm:t>
        <a:bodyPr/>
        <a:lstStyle/>
        <a:p>
          <a:r>
            <a:rPr lang="en-US" sz="1000"/>
            <a:t>3.2.2 product behivor </a:t>
          </a:r>
        </a:p>
      </dgm:t>
    </dgm:pt>
    <dgm:pt modelId="{193CC8E7-786F-4F32-9EFA-CA512A9FEB7B}" type="parTrans" cxnId="{280F11E6-CAE3-4E2E-A81A-5A2F626F0119}">
      <dgm:prSet/>
      <dgm:spPr/>
      <dgm:t>
        <a:bodyPr/>
        <a:lstStyle/>
        <a:p>
          <a:endParaRPr lang="en-US"/>
        </a:p>
      </dgm:t>
    </dgm:pt>
    <dgm:pt modelId="{709EE647-21A6-4A1F-82D3-22B9A897FADE}" type="sibTrans" cxnId="{280F11E6-CAE3-4E2E-A81A-5A2F626F0119}">
      <dgm:prSet/>
      <dgm:spPr/>
      <dgm:t>
        <a:bodyPr/>
        <a:lstStyle/>
        <a:p>
          <a:endParaRPr lang="en-US"/>
        </a:p>
      </dgm:t>
    </dgm:pt>
    <dgm:pt modelId="{317656F2-FF42-47B6-962C-436F5B045432}">
      <dgm:prSet custT="1"/>
      <dgm:spPr/>
      <dgm:t>
        <a:bodyPr/>
        <a:lstStyle/>
        <a:p>
          <a:r>
            <a:rPr lang="en-US" sz="1000"/>
            <a:t>3.2.3 control speed of the system </a:t>
          </a:r>
        </a:p>
      </dgm:t>
    </dgm:pt>
    <dgm:pt modelId="{76DB9B6F-73F2-4E31-B758-79C0B12E026A}" type="parTrans" cxnId="{E9E1EBFE-BC27-46AF-A825-5EF399E52044}">
      <dgm:prSet/>
      <dgm:spPr/>
      <dgm:t>
        <a:bodyPr/>
        <a:lstStyle/>
        <a:p>
          <a:endParaRPr lang="en-US"/>
        </a:p>
      </dgm:t>
    </dgm:pt>
    <dgm:pt modelId="{4E636A7B-F183-46FE-A150-AF31BE0EA761}" type="sibTrans" cxnId="{E9E1EBFE-BC27-46AF-A825-5EF399E52044}">
      <dgm:prSet/>
      <dgm:spPr/>
      <dgm:t>
        <a:bodyPr/>
        <a:lstStyle/>
        <a:p>
          <a:endParaRPr lang="en-US"/>
        </a:p>
      </dgm:t>
    </dgm:pt>
    <dgm:pt modelId="{02874953-5A96-48E7-9A47-8820073F698E}">
      <dgm:prSet custT="1"/>
      <dgm:spPr/>
      <dgm:t>
        <a:bodyPr/>
        <a:lstStyle/>
        <a:p>
          <a:r>
            <a:rPr lang="en-US" sz="1000"/>
            <a:t>3.2.1.1 control size of data base</a:t>
          </a:r>
        </a:p>
      </dgm:t>
    </dgm:pt>
    <dgm:pt modelId="{31A66FC9-04C8-4D90-B618-57DE7B1072BD}" type="parTrans" cxnId="{B450F073-5C2A-4FFC-81A8-8FF6D9ADEE60}">
      <dgm:prSet/>
      <dgm:spPr/>
      <dgm:t>
        <a:bodyPr/>
        <a:lstStyle/>
        <a:p>
          <a:endParaRPr lang="en-US"/>
        </a:p>
      </dgm:t>
    </dgm:pt>
    <dgm:pt modelId="{166DF9E6-E9A9-4C89-BA72-992B2856F6BB}" type="sibTrans" cxnId="{B450F073-5C2A-4FFC-81A8-8FF6D9ADEE60}">
      <dgm:prSet/>
      <dgm:spPr/>
      <dgm:t>
        <a:bodyPr/>
        <a:lstStyle/>
        <a:p>
          <a:endParaRPr lang="en-US"/>
        </a:p>
      </dgm:t>
    </dgm:pt>
    <dgm:pt modelId="{E1422CD5-B952-4C73-89FC-346CB233E239}">
      <dgm:prSet custT="1"/>
      <dgm:spPr/>
      <dgm:t>
        <a:bodyPr/>
        <a:lstStyle/>
        <a:p>
          <a:r>
            <a:rPr lang="en-US" sz="1000"/>
            <a:t>3.1.1.1</a:t>
          </a:r>
        </a:p>
        <a:p>
          <a:r>
            <a:rPr lang="en-US" sz="1000"/>
            <a:t>measurement of system activities</a:t>
          </a:r>
        </a:p>
      </dgm:t>
    </dgm:pt>
    <dgm:pt modelId="{5337B787-085C-4F74-A7DA-ACFAFE4066D1}" type="parTrans" cxnId="{A6573EA3-BFCA-48BD-94F8-82AB9301A293}">
      <dgm:prSet/>
      <dgm:spPr/>
      <dgm:t>
        <a:bodyPr/>
        <a:lstStyle/>
        <a:p>
          <a:endParaRPr lang="en-US"/>
        </a:p>
      </dgm:t>
    </dgm:pt>
    <dgm:pt modelId="{C73B0292-66C9-4E95-AE71-EF8B62C5CBB2}" type="sibTrans" cxnId="{A6573EA3-BFCA-48BD-94F8-82AB9301A293}">
      <dgm:prSet/>
      <dgm:spPr/>
      <dgm:t>
        <a:bodyPr/>
        <a:lstStyle/>
        <a:p>
          <a:endParaRPr lang="en-US"/>
        </a:p>
      </dgm:t>
    </dgm:pt>
    <dgm:pt modelId="{57A707A1-1238-4718-98AB-9D132810BFE1}">
      <dgm:prSet custT="1"/>
      <dgm:spPr/>
      <dgm:t>
        <a:bodyPr/>
        <a:lstStyle/>
        <a:p>
          <a:r>
            <a:rPr lang="en-GB" sz="1000"/>
            <a:t>3.3.2. check system network</a:t>
          </a:r>
          <a:endParaRPr lang="en-US" sz="1000"/>
        </a:p>
      </dgm:t>
    </dgm:pt>
    <dgm:pt modelId="{2C4CC1AA-7391-492B-9875-3297DF57FEC0}" type="parTrans" cxnId="{3D21DA66-9CDC-4E3B-B5AF-7F027A0A6BDD}">
      <dgm:prSet/>
      <dgm:spPr/>
      <dgm:t>
        <a:bodyPr/>
        <a:lstStyle/>
        <a:p>
          <a:endParaRPr lang="en-US"/>
        </a:p>
      </dgm:t>
    </dgm:pt>
    <dgm:pt modelId="{C324D403-70F1-47A6-95E3-022A8E2E01B3}" type="sibTrans" cxnId="{3D21DA66-9CDC-4E3B-B5AF-7F027A0A6BDD}">
      <dgm:prSet/>
      <dgm:spPr/>
      <dgm:t>
        <a:bodyPr/>
        <a:lstStyle/>
        <a:p>
          <a:endParaRPr lang="en-US"/>
        </a:p>
      </dgm:t>
    </dgm:pt>
    <dgm:pt modelId="{3143CD54-EDB1-4134-B91C-69B2B63DDDE9}" type="pres">
      <dgm:prSet presAssocID="{BBA083C9-F522-4B50-BE2E-86952DE9A6D6}" presName="hierChild1" presStyleCnt="0">
        <dgm:presLayoutVars>
          <dgm:orgChart val="1"/>
          <dgm:chPref val="1"/>
          <dgm:dir/>
          <dgm:animOne val="branch"/>
          <dgm:animLvl val="lvl"/>
          <dgm:resizeHandles/>
        </dgm:presLayoutVars>
      </dgm:prSet>
      <dgm:spPr/>
    </dgm:pt>
    <dgm:pt modelId="{C687509C-816B-43A9-822B-FA0DEE5EB450}" type="pres">
      <dgm:prSet presAssocID="{A7088516-4F71-4F7E-B2EB-674C8C65C894}" presName="hierRoot1" presStyleCnt="0">
        <dgm:presLayoutVars>
          <dgm:hierBranch/>
        </dgm:presLayoutVars>
      </dgm:prSet>
      <dgm:spPr/>
    </dgm:pt>
    <dgm:pt modelId="{7CA8DFDE-6DE1-4543-8FDA-B5CD369CFD6A}" type="pres">
      <dgm:prSet presAssocID="{A7088516-4F71-4F7E-B2EB-674C8C65C894}" presName="rootComposite1" presStyleCnt="0"/>
      <dgm:spPr/>
    </dgm:pt>
    <dgm:pt modelId="{55AFD5F2-D959-45D1-905D-EC32EBC36801}" type="pres">
      <dgm:prSet presAssocID="{A7088516-4F71-4F7E-B2EB-674C8C65C894}" presName="rootText1" presStyleLbl="node0" presStyleIdx="0" presStyleCnt="1" custScaleX="255516" custScaleY="163033" custLinFactNeighborX="-40060" custLinFactNeighborY="-18632">
        <dgm:presLayoutVars>
          <dgm:chPref val="3"/>
        </dgm:presLayoutVars>
      </dgm:prSet>
      <dgm:spPr/>
    </dgm:pt>
    <dgm:pt modelId="{791583CB-5DAA-4C47-AB94-BCF189535B3A}" type="pres">
      <dgm:prSet presAssocID="{A7088516-4F71-4F7E-B2EB-674C8C65C894}" presName="rootConnector1" presStyleLbl="node1" presStyleIdx="0" presStyleCnt="0"/>
      <dgm:spPr/>
    </dgm:pt>
    <dgm:pt modelId="{96D57DA2-A40B-45EF-8500-A2472EE48CAF}" type="pres">
      <dgm:prSet presAssocID="{A7088516-4F71-4F7E-B2EB-674C8C65C894}" presName="hierChild2" presStyleCnt="0"/>
      <dgm:spPr/>
    </dgm:pt>
    <dgm:pt modelId="{C444BD92-7850-4EA7-92E8-A4DF066DDF01}" type="pres">
      <dgm:prSet presAssocID="{81CDAA4A-3547-4921-A851-8DCD759F8E91}" presName="Name35" presStyleLbl="parChTrans1D2" presStyleIdx="0" presStyleCnt="3"/>
      <dgm:spPr/>
    </dgm:pt>
    <dgm:pt modelId="{8CAE548B-8B6D-474D-93E4-DC20C4A9EA21}" type="pres">
      <dgm:prSet presAssocID="{D122400B-F2AF-4DDA-9814-1A71D0551D19}" presName="hierRoot2" presStyleCnt="0">
        <dgm:presLayoutVars>
          <dgm:hierBranch val="init"/>
        </dgm:presLayoutVars>
      </dgm:prSet>
      <dgm:spPr/>
    </dgm:pt>
    <dgm:pt modelId="{EFAE35A7-86AC-4731-ABD7-0E8293F9BCA9}" type="pres">
      <dgm:prSet presAssocID="{D122400B-F2AF-4DDA-9814-1A71D0551D19}" presName="rootComposite" presStyleCnt="0"/>
      <dgm:spPr/>
    </dgm:pt>
    <dgm:pt modelId="{B3296544-D100-416E-A9AF-F97CD507A8C6}" type="pres">
      <dgm:prSet presAssocID="{D122400B-F2AF-4DDA-9814-1A71D0551D19}" presName="rootText" presStyleLbl="node2" presStyleIdx="0" presStyleCnt="3" custScaleX="130809">
        <dgm:presLayoutVars>
          <dgm:chPref val="3"/>
        </dgm:presLayoutVars>
      </dgm:prSet>
      <dgm:spPr/>
    </dgm:pt>
    <dgm:pt modelId="{7D642E8A-371C-4002-94AD-AC6E17AF6BCC}" type="pres">
      <dgm:prSet presAssocID="{D122400B-F2AF-4DDA-9814-1A71D0551D19}" presName="rootConnector" presStyleLbl="node2" presStyleIdx="0" presStyleCnt="3"/>
      <dgm:spPr/>
    </dgm:pt>
    <dgm:pt modelId="{9A680AB4-8CD1-4343-B735-80DA9B775596}" type="pres">
      <dgm:prSet presAssocID="{D122400B-F2AF-4DDA-9814-1A71D0551D19}" presName="hierChild4" presStyleCnt="0"/>
      <dgm:spPr/>
    </dgm:pt>
    <dgm:pt modelId="{957B4845-43A5-4E04-BE46-5BE6913773BF}" type="pres">
      <dgm:prSet presAssocID="{4F61EF12-BD3C-4A4B-A2FB-A19685C9FF39}" presName="Name37" presStyleLbl="parChTrans1D3" presStyleIdx="0" presStyleCnt="8"/>
      <dgm:spPr/>
    </dgm:pt>
    <dgm:pt modelId="{F54154E8-AD86-49A6-A264-2F824EE421E4}" type="pres">
      <dgm:prSet presAssocID="{C3971475-93EE-48DB-B536-F537B354217E}" presName="hierRoot2" presStyleCnt="0">
        <dgm:presLayoutVars>
          <dgm:hierBranch val="init"/>
        </dgm:presLayoutVars>
      </dgm:prSet>
      <dgm:spPr/>
    </dgm:pt>
    <dgm:pt modelId="{F77B921D-F50B-478C-9A22-0C9781167128}" type="pres">
      <dgm:prSet presAssocID="{C3971475-93EE-48DB-B536-F537B354217E}" presName="rootComposite" presStyleCnt="0"/>
      <dgm:spPr/>
    </dgm:pt>
    <dgm:pt modelId="{98FCE2F1-3A0B-4C77-A983-82A2E07D741F}" type="pres">
      <dgm:prSet presAssocID="{C3971475-93EE-48DB-B536-F537B354217E}" presName="rootText" presStyleLbl="node3" presStyleIdx="0" presStyleCnt="8" custScaleX="151711" custScaleY="107136">
        <dgm:presLayoutVars>
          <dgm:chPref val="3"/>
        </dgm:presLayoutVars>
      </dgm:prSet>
      <dgm:spPr/>
    </dgm:pt>
    <dgm:pt modelId="{7675EC3D-46C4-44AB-A4AF-616B2D9DF253}" type="pres">
      <dgm:prSet presAssocID="{C3971475-93EE-48DB-B536-F537B354217E}" presName="rootConnector" presStyleLbl="node3" presStyleIdx="0" presStyleCnt="8"/>
      <dgm:spPr/>
    </dgm:pt>
    <dgm:pt modelId="{EC9754AE-C8AF-40A6-AAAD-30D9B1090A2B}" type="pres">
      <dgm:prSet presAssocID="{C3971475-93EE-48DB-B536-F537B354217E}" presName="hierChild4" presStyleCnt="0"/>
      <dgm:spPr/>
    </dgm:pt>
    <dgm:pt modelId="{808D0CAC-D5AB-4B86-8545-A17893C51376}" type="pres">
      <dgm:prSet presAssocID="{5337B787-085C-4F74-A7DA-ACFAFE4066D1}" presName="Name37" presStyleLbl="parChTrans1D4" presStyleIdx="0" presStyleCnt="2"/>
      <dgm:spPr/>
    </dgm:pt>
    <dgm:pt modelId="{7AEA12F3-E07E-4A3F-82CE-4F200973CACA}" type="pres">
      <dgm:prSet presAssocID="{E1422CD5-B952-4C73-89FC-346CB233E239}" presName="hierRoot2" presStyleCnt="0">
        <dgm:presLayoutVars>
          <dgm:hierBranch val="init"/>
        </dgm:presLayoutVars>
      </dgm:prSet>
      <dgm:spPr/>
    </dgm:pt>
    <dgm:pt modelId="{8770DA10-B1C9-4CDF-AB48-722D5F4E3DFB}" type="pres">
      <dgm:prSet presAssocID="{E1422CD5-B952-4C73-89FC-346CB233E239}" presName="rootComposite" presStyleCnt="0"/>
      <dgm:spPr/>
    </dgm:pt>
    <dgm:pt modelId="{A0A418FF-BD3D-4B09-B119-5460EC753919}" type="pres">
      <dgm:prSet presAssocID="{E1422CD5-B952-4C73-89FC-346CB233E239}" presName="rootText" presStyleLbl="node4" presStyleIdx="0" presStyleCnt="2" custScaleX="176125" custScaleY="143456" custLinFactNeighborX="-3658" custLinFactNeighborY="43898">
        <dgm:presLayoutVars>
          <dgm:chPref val="3"/>
        </dgm:presLayoutVars>
      </dgm:prSet>
      <dgm:spPr/>
    </dgm:pt>
    <dgm:pt modelId="{950BD02B-DEC0-4E1B-B7BA-D2D309EAE658}" type="pres">
      <dgm:prSet presAssocID="{E1422CD5-B952-4C73-89FC-346CB233E239}" presName="rootConnector" presStyleLbl="node4" presStyleIdx="0" presStyleCnt="2"/>
      <dgm:spPr/>
    </dgm:pt>
    <dgm:pt modelId="{A9367394-7505-47C5-8A6D-F37DCE7BA33F}" type="pres">
      <dgm:prSet presAssocID="{E1422CD5-B952-4C73-89FC-346CB233E239}" presName="hierChild4" presStyleCnt="0"/>
      <dgm:spPr/>
    </dgm:pt>
    <dgm:pt modelId="{38CF0157-E6B4-4E4C-A852-1AA1AA0653AD}" type="pres">
      <dgm:prSet presAssocID="{E1422CD5-B952-4C73-89FC-346CB233E239}" presName="hierChild5" presStyleCnt="0"/>
      <dgm:spPr/>
    </dgm:pt>
    <dgm:pt modelId="{4DD27D11-518D-4252-A8DF-8F39067AC331}" type="pres">
      <dgm:prSet presAssocID="{C3971475-93EE-48DB-B536-F537B354217E}" presName="hierChild5" presStyleCnt="0"/>
      <dgm:spPr/>
    </dgm:pt>
    <dgm:pt modelId="{3ECB2563-E5C6-4DFD-B37B-571203CB5DDF}" type="pres">
      <dgm:prSet presAssocID="{53EDE99B-958B-4B1F-9EE1-2A8C41DFDA5E}" presName="Name37" presStyleLbl="parChTrans1D3" presStyleIdx="1" presStyleCnt="8"/>
      <dgm:spPr/>
    </dgm:pt>
    <dgm:pt modelId="{E19D6E75-D386-4E97-BE78-54F09C3FBFD8}" type="pres">
      <dgm:prSet presAssocID="{9EB59907-F442-4CCC-B6E7-30EEDA31E527}" presName="hierRoot2" presStyleCnt="0">
        <dgm:presLayoutVars>
          <dgm:hierBranch val="init"/>
        </dgm:presLayoutVars>
      </dgm:prSet>
      <dgm:spPr/>
    </dgm:pt>
    <dgm:pt modelId="{4B74A695-6E37-41A5-B640-69D4EEC94BDF}" type="pres">
      <dgm:prSet presAssocID="{9EB59907-F442-4CCC-B6E7-30EEDA31E527}" presName="rootComposite" presStyleCnt="0"/>
      <dgm:spPr/>
    </dgm:pt>
    <dgm:pt modelId="{2D2002DA-F9B8-4C20-A3D8-0535B5F1BC98}" type="pres">
      <dgm:prSet presAssocID="{9EB59907-F442-4CCC-B6E7-30EEDA31E527}" presName="rootText" presStyleLbl="node3" presStyleIdx="1" presStyleCnt="8" custScaleX="126223" custScaleY="146070" custLinFactNeighborX="-1468">
        <dgm:presLayoutVars>
          <dgm:chPref val="3"/>
        </dgm:presLayoutVars>
      </dgm:prSet>
      <dgm:spPr/>
    </dgm:pt>
    <dgm:pt modelId="{1198C6AE-84F3-496D-B483-F3D87EEEDAED}" type="pres">
      <dgm:prSet presAssocID="{9EB59907-F442-4CCC-B6E7-30EEDA31E527}" presName="rootConnector" presStyleLbl="node3" presStyleIdx="1" presStyleCnt="8"/>
      <dgm:spPr/>
    </dgm:pt>
    <dgm:pt modelId="{C66C2689-07B5-4316-B347-B719D360C0D3}" type="pres">
      <dgm:prSet presAssocID="{9EB59907-F442-4CCC-B6E7-30EEDA31E527}" presName="hierChild4" presStyleCnt="0"/>
      <dgm:spPr/>
    </dgm:pt>
    <dgm:pt modelId="{26BE8318-2361-40AA-A6E9-525BE830FC1C}" type="pres">
      <dgm:prSet presAssocID="{9EB59907-F442-4CCC-B6E7-30EEDA31E527}" presName="hierChild5" presStyleCnt="0"/>
      <dgm:spPr/>
    </dgm:pt>
    <dgm:pt modelId="{37DFEC8E-5710-4C59-BDF8-83ED888DA614}" type="pres">
      <dgm:prSet presAssocID="{1B0E7852-148B-49B2-BA2D-9C386FF810E2}" presName="Name37" presStyleLbl="parChTrans1D3" presStyleIdx="2" presStyleCnt="8"/>
      <dgm:spPr/>
    </dgm:pt>
    <dgm:pt modelId="{44111551-EFDC-453D-AAEE-23EDA82CFF92}" type="pres">
      <dgm:prSet presAssocID="{3350395D-92D4-4261-887E-739C3E0EC4C8}" presName="hierRoot2" presStyleCnt="0">
        <dgm:presLayoutVars>
          <dgm:hierBranch val="init"/>
        </dgm:presLayoutVars>
      </dgm:prSet>
      <dgm:spPr/>
    </dgm:pt>
    <dgm:pt modelId="{EE19948B-5127-4360-B595-5B92A2ECD87E}" type="pres">
      <dgm:prSet presAssocID="{3350395D-92D4-4261-887E-739C3E0EC4C8}" presName="rootComposite" presStyleCnt="0"/>
      <dgm:spPr/>
    </dgm:pt>
    <dgm:pt modelId="{7E6FF71E-3753-4963-8EF2-CB8F378ED338}" type="pres">
      <dgm:prSet presAssocID="{3350395D-92D4-4261-887E-739C3E0EC4C8}" presName="rootText" presStyleLbl="node3" presStyleIdx="2" presStyleCnt="8" custScaleX="146791" custScaleY="149690">
        <dgm:presLayoutVars>
          <dgm:chPref val="3"/>
        </dgm:presLayoutVars>
      </dgm:prSet>
      <dgm:spPr/>
    </dgm:pt>
    <dgm:pt modelId="{3E3AFBEB-295C-4C4B-A4B4-65EC7E5C73F3}" type="pres">
      <dgm:prSet presAssocID="{3350395D-92D4-4261-887E-739C3E0EC4C8}" presName="rootConnector" presStyleLbl="node3" presStyleIdx="2" presStyleCnt="8"/>
      <dgm:spPr/>
    </dgm:pt>
    <dgm:pt modelId="{27E90498-E8E7-4289-858E-C5EE4887CB2A}" type="pres">
      <dgm:prSet presAssocID="{3350395D-92D4-4261-887E-739C3E0EC4C8}" presName="hierChild4" presStyleCnt="0"/>
      <dgm:spPr/>
    </dgm:pt>
    <dgm:pt modelId="{5D4C1E21-4E32-4433-B938-5070ABE00AC9}" type="pres">
      <dgm:prSet presAssocID="{3350395D-92D4-4261-887E-739C3E0EC4C8}" presName="hierChild5" presStyleCnt="0"/>
      <dgm:spPr/>
    </dgm:pt>
    <dgm:pt modelId="{80BD7A59-5FB9-4ABC-8A47-CE6864DBCCFD}" type="pres">
      <dgm:prSet presAssocID="{D122400B-F2AF-4DDA-9814-1A71D0551D19}" presName="hierChild5" presStyleCnt="0"/>
      <dgm:spPr/>
    </dgm:pt>
    <dgm:pt modelId="{E2759357-99A7-4E78-81AF-D135AEFEBB8B}" type="pres">
      <dgm:prSet presAssocID="{FA2812D2-4D9E-4BDE-BD30-481121320799}" presName="Name35" presStyleLbl="parChTrans1D2" presStyleIdx="1" presStyleCnt="3"/>
      <dgm:spPr/>
    </dgm:pt>
    <dgm:pt modelId="{611765B4-501C-42BA-B91E-D02E0FD6FF38}" type="pres">
      <dgm:prSet presAssocID="{5C75B721-C955-468B-BAE0-FCC903EC89F8}" presName="hierRoot2" presStyleCnt="0">
        <dgm:presLayoutVars>
          <dgm:hierBranch val="init"/>
        </dgm:presLayoutVars>
      </dgm:prSet>
      <dgm:spPr/>
    </dgm:pt>
    <dgm:pt modelId="{DC01AA3E-370B-4D80-BDD3-C6CF2B4649BB}" type="pres">
      <dgm:prSet presAssocID="{5C75B721-C955-468B-BAE0-FCC903EC89F8}" presName="rootComposite" presStyleCnt="0"/>
      <dgm:spPr/>
    </dgm:pt>
    <dgm:pt modelId="{8EE21DE4-6875-4D13-84DF-DF7B56CCC3A7}" type="pres">
      <dgm:prSet presAssocID="{5C75B721-C955-468B-BAE0-FCC903EC89F8}" presName="rootText" presStyleLbl="node2" presStyleIdx="1" presStyleCnt="3" custScaleX="158795" custScaleY="108273" custLinFactNeighborX="-91813" custLinFactNeighborY="30478">
        <dgm:presLayoutVars>
          <dgm:chPref val="3"/>
        </dgm:presLayoutVars>
      </dgm:prSet>
      <dgm:spPr/>
    </dgm:pt>
    <dgm:pt modelId="{14A3DFC4-047C-468A-BE00-F807AB292D48}" type="pres">
      <dgm:prSet presAssocID="{5C75B721-C955-468B-BAE0-FCC903EC89F8}" presName="rootConnector" presStyleLbl="node2" presStyleIdx="1" presStyleCnt="3"/>
      <dgm:spPr/>
    </dgm:pt>
    <dgm:pt modelId="{104ED001-4D98-4846-A7D2-25EB73E93461}" type="pres">
      <dgm:prSet presAssocID="{5C75B721-C955-468B-BAE0-FCC903EC89F8}" presName="hierChild4" presStyleCnt="0"/>
      <dgm:spPr/>
    </dgm:pt>
    <dgm:pt modelId="{64310FC2-6FB5-464D-AC64-ABF1DDC90CB5}" type="pres">
      <dgm:prSet presAssocID="{01881BCF-9FA0-4DE6-A7F3-D0E1FA0E96D8}" presName="Name37" presStyleLbl="parChTrans1D3" presStyleIdx="3" presStyleCnt="8"/>
      <dgm:spPr/>
    </dgm:pt>
    <dgm:pt modelId="{8EA4A796-9C43-4EA2-9BB1-C1DB40A137EE}" type="pres">
      <dgm:prSet presAssocID="{7922BE80-7BC0-44FA-AEE0-CFFD7CF0A5B5}" presName="hierRoot2" presStyleCnt="0">
        <dgm:presLayoutVars>
          <dgm:hierBranch val="init"/>
        </dgm:presLayoutVars>
      </dgm:prSet>
      <dgm:spPr/>
    </dgm:pt>
    <dgm:pt modelId="{EE70FCB7-04D0-4C1A-AC34-CCBCA8D7D751}" type="pres">
      <dgm:prSet presAssocID="{7922BE80-7BC0-44FA-AEE0-CFFD7CF0A5B5}" presName="rootComposite" presStyleCnt="0"/>
      <dgm:spPr/>
    </dgm:pt>
    <dgm:pt modelId="{6CB2D620-DBDC-4E4B-97F7-E2A544035A26}" type="pres">
      <dgm:prSet presAssocID="{7922BE80-7BC0-44FA-AEE0-CFFD7CF0A5B5}" presName="rootText" presStyleLbl="node3" presStyleIdx="3" presStyleCnt="8" custScaleX="131591" custScaleY="138492" custLinFactNeighborX="5930" custLinFactNeighborY="38215">
        <dgm:presLayoutVars>
          <dgm:chPref val="3"/>
        </dgm:presLayoutVars>
      </dgm:prSet>
      <dgm:spPr/>
    </dgm:pt>
    <dgm:pt modelId="{FCB0AA0E-140F-4ECB-8C96-4DC391C6196F}" type="pres">
      <dgm:prSet presAssocID="{7922BE80-7BC0-44FA-AEE0-CFFD7CF0A5B5}" presName="rootConnector" presStyleLbl="node3" presStyleIdx="3" presStyleCnt="8"/>
      <dgm:spPr/>
    </dgm:pt>
    <dgm:pt modelId="{27873F20-66D0-47D4-AE24-1C6ACCFBC429}" type="pres">
      <dgm:prSet presAssocID="{7922BE80-7BC0-44FA-AEE0-CFFD7CF0A5B5}" presName="hierChild4" presStyleCnt="0"/>
      <dgm:spPr/>
    </dgm:pt>
    <dgm:pt modelId="{8D47561A-0989-447E-B992-C73A5648F620}" type="pres">
      <dgm:prSet presAssocID="{31A66FC9-04C8-4D90-B618-57DE7B1072BD}" presName="Name37" presStyleLbl="parChTrans1D4" presStyleIdx="1" presStyleCnt="2"/>
      <dgm:spPr/>
    </dgm:pt>
    <dgm:pt modelId="{6AD460DF-2584-41A7-85EF-CFA034CFD8AC}" type="pres">
      <dgm:prSet presAssocID="{02874953-5A96-48E7-9A47-8820073F698E}" presName="hierRoot2" presStyleCnt="0">
        <dgm:presLayoutVars>
          <dgm:hierBranch val="init"/>
        </dgm:presLayoutVars>
      </dgm:prSet>
      <dgm:spPr/>
    </dgm:pt>
    <dgm:pt modelId="{7183F5D2-E09D-4919-877C-1A428D6FF147}" type="pres">
      <dgm:prSet presAssocID="{02874953-5A96-48E7-9A47-8820073F698E}" presName="rootComposite" presStyleCnt="0"/>
      <dgm:spPr/>
    </dgm:pt>
    <dgm:pt modelId="{7B103872-FE6C-487C-BCDE-DD530893A91E}" type="pres">
      <dgm:prSet presAssocID="{02874953-5A96-48E7-9A47-8820073F698E}" presName="rootText" presStyleLbl="node4" presStyleIdx="1" presStyleCnt="2" custScaleX="145672" custScaleY="171793" custLinFactNeighborX="5271" custLinFactNeighborY="39533">
        <dgm:presLayoutVars>
          <dgm:chPref val="3"/>
        </dgm:presLayoutVars>
      </dgm:prSet>
      <dgm:spPr/>
    </dgm:pt>
    <dgm:pt modelId="{D1DAFD86-074B-4AE3-ABFA-5921EEE5D82A}" type="pres">
      <dgm:prSet presAssocID="{02874953-5A96-48E7-9A47-8820073F698E}" presName="rootConnector" presStyleLbl="node4" presStyleIdx="1" presStyleCnt="2"/>
      <dgm:spPr/>
    </dgm:pt>
    <dgm:pt modelId="{4550A031-BE60-43E6-8C01-80D5AF15C6F5}" type="pres">
      <dgm:prSet presAssocID="{02874953-5A96-48E7-9A47-8820073F698E}" presName="hierChild4" presStyleCnt="0"/>
      <dgm:spPr/>
    </dgm:pt>
    <dgm:pt modelId="{574FA39E-95F1-42DE-9CEB-8BD365797DE2}" type="pres">
      <dgm:prSet presAssocID="{02874953-5A96-48E7-9A47-8820073F698E}" presName="hierChild5" presStyleCnt="0"/>
      <dgm:spPr/>
    </dgm:pt>
    <dgm:pt modelId="{FEBAAEDC-FC65-4D7D-A9AD-4EDE214B776C}" type="pres">
      <dgm:prSet presAssocID="{7922BE80-7BC0-44FA-AEE0-CFFD7CF0A5B5}" presName="hierChild5" presStyleCnt="0"/>
      <dgm:spPr/>
    </dgm:pt>
    <dgm:pt modelId="{BAFC1CA4-AAF6-4A83-B082-4ED7092FE879}" type="pres">
      <dgm:prSet presAssocID="{193CC8E7-786F-4F32-9EFA-CA512A9FEB7B}" presName="Name37" presStyleLbl="parChTrans1D3" presStyleIdx="4" presStyleCnt="8"/>
      <dgm:spPr/>
    </dgm:pt>
    <dgm:pt modelId="{4FDF37E3-C393-4823-A57F-E5F903BE9DD1}" type="pres">
      <dgm:prSet presAssocID="{AC0823B6-907C-4808-9CC5-E00DD26561C7}" presName="hierRoot2" presStyleCnt="0">
        <dgm:presLayoutVars>
          <dgm:hierBranch val="init"/>
        </dgm:presLayoutVars>
      </dgm:prSet>
      <dgm:spPr/>
    </dgm:pt>
    <dgm:pt modelId="{205B74A5-800B-4F81-9874-F3A05D9CC41A}" type="pres">
      <dgm:prSet presAssocID="{AC0823B6-907C-4808-9CC5-E00DD26561C7}" presName="rootComposite" presStyleCnt="0"/>
      <dgm:spPr/>
    </dgm:pt>
    <dgm:pt modelId="{384613FF-A091-4BAB-9CCB-00E6830ECB20}" type="pres">
      <dgm:prSet presAssocID="{AC0823B6-907C-4808-9CC5-E00DD26561C7}" presName="rootText" presStyleLbl="node3" presStyleIdx="4" presStyleCnt="8" custScaleX="114741" custScaleY="151056" custLinFactNeighborX="5271" custLinFactNeighborY="40850">
        <dgm:presLayoutVars>
          <dgm:chPref val="3"/>
        </dgm:presLayoutVars>
      </dgm:prSet>
      <dgm:spPr/>
    </dgm:pt>
    <dgm:pt modelId="{CDC0ECA2-00D9-4257-B318-92E2B7B557FE}" type="pres">
      <dgm:prSet presAssocID="{AC0823B6-907C-4808-9CC5-E00DD26561C7}" presName="rootConnector" presStyleLbl="node3" presStyleIdx="4" presStyleCnt="8"/>
      <dgm:spPr/>
    </dgm:pt>
    <dgm:pt modelId="{F05348F2-A302-4AA9-B656-47BB2CBE3A1D}" type="pres">
      <dgm:prSet presAssocID="{AC0823B6-907C-4808-9CC5-E00DD26561C7}" presName="hierChild4" presStyleCnt="0"/>
      <dgm:spPr/>
    </dgm:pt>
    <dgm:pt modelId="{DA496184-6914-4975-9766-DD50C32D1807}" type="pres">
      <dgm:prSet presAssocID="{AC0823B6-907C-4808-9CC5-E00DD26561C7}" presName="hierChild5" presStyleCnt="0"/>
      <dgm:spPr/>
    </dgm:pt>
    <dgm:pt modelId="{A17C55E3-B5E1-48C1-8A9F-93F65681A515}" type="pres">
      <dgm:prSet presAssocID="{76DB9B6F-73F2-4E31-B758-79C0B12E026A}" presName="Name37" presStyleLbl="parChTrans1D3" presStyleIdx="5" presStyleCnt="8"/>
      <dgm:spPr/>
    </dgm:pt>
    <dgm:pt modelId="{E0F97E65-7309-418D-9871-C842D679C0C5}" type="pres">
      <dgm:prSet presAssocID="{317656F2-FF42-47B6-962C-436F5B045432}" presName="hierRoot2" presStyleCnt="0">
        <dgm:presLayoutVars>
          <dgm:hierBranch val="init"/>
        </dgm:presLayoutVars>
      </dgm:prSet>
      <dgm:spPr/>
    </dgm:pt>
    <dgm:pt modelId="{0DB96F19-43C1-4A29-B174-866616CEA70E}" type="pres">
      <dgm:prSet presAssocID="{317656F2-FF42-47B6-962C-436F5B045432}" presName="rootComposite" presStyleCnt="0"/>
      <dgm:spPr/>
    </dgm:pt>
    <dgm:pt modelId="{B7A1E8BE-8F43-411F-A194-5DF40342C820}" type="pres">
      <dgm:prSet presAssocID="{317656F2-FF42-47B6-962C-436F5B045432}" presName="rootText" presStyleLbl="node3" presStyleIdx="5" presStyleCnt="8" custScaleY="175482" custLinFactNeighborX="-658" custLinFactNeighborY="39533">
        <dgm:presLayoutVars>
          <dgm:chPref val="3"/>
        </dgm:presLayoutVars>
      </dgm:prSet>
      <dgm:spPr/>
    </dgm:pt>
    <dgm:pt modelId="{FF94DD53-CBB1-4B50-8725-862C8130A322}" type="pres">
      <dgm:prSet presAssocID="{317656F2-FF42-47B6-962C-436F5B045432}" presName="rootConnector" presStyleLbl="node3" presStyleIdx="5" presStyleCnt="8"/>
      <dgm:spPr/>
    </dgm:pt>
    <dgm:pt modelId="{56A3DC9B-485A-4F61-ABE1-A8920519A230}" type="pres">
      <dgm:prSet presAssocID="{317656F2-FF42-47B6-962C-436F5B045432}" presName="hierChild4" presStyleCnt="0"/>
      <dgm:spPr/>
    </dgm:pt>
    <dgm:pt modelId="{F1024846-8CCC-486D-AEA6-6095945365BD}" type="pres">
      <dgm:prSet presAssocID="{317656F2-FF42-47B6-962C-436F5B045432}" presName="hierChild5" presStyleCnt="0"/>
      <dgm:spPr/>
    </dgm:pt>
    <dgm:pt modelId="{61DDC4CF-9310-4470-846A-3827B657707D}" type="pres">
      <dgm:prSet presAssocID="{5C75B721-C955-468B-BAE0-FCC903EC89F8}" presName="hierChild5" presStyleCnt="0"/>
      <dgm:spPr/>
    </dgm:pt>
    <dgm:pt modelId="{3D1DFFB9-418B-4E39-8E78-40F035748744}" type="pres">
      <dgm:prSet presAssocID="{41CDC06A-65E9-452F-AC2E-DCB6D62D503A}" presName="Name35" presStyleLbl="parChTrans1D2" presStyleIdx="2" presStyleCnt="3"/>
      <dgm:spPr/>
    </dgm:pt>
    <dgm:pt modelId="{8CF2FBF3-4ACB-48FF-B59D-820803C33302}" type="pres">
      <dgm:prSet presAssocID="{0697F37B-18C1-4E49-BBF0-8A223D302F36}" presName="hierRoot2" presStyleCnt="0">
        <dgm:presLayoutVars>
          <dgm:hierBranch val="init"/>
        </dgm:presLayoutVars>
      </dgm:prSet>
      <dgm:spPr/>
    </dgm:pt>
    <dgm:pt modelId="{3C3CF1EB-C7C9-4573-86FB-DA54CBA67551}" type="pres">
      <dgm:prSet presAssocID="{0697F37B-18C1-4E49-BBF0-8A223D302F36}" presName="rootComposite" presStyleCnt="0"/>
      <dgm:spPr/>
    </dgm:pt>
    <dgm:pt modelId="{BA073900-5925-4D08-88A7-4DC6BC02863E}" type="pres">
      <dgm:prSet presAssocID="{0697F37B-18C1-4E49-BBF0-8A223D302F36}" presName="rootText" presStyleLbl="node2" presStyleIdx="2" presStyleCnt="3" custScaleX="126910">
        <dgm:presLayoutVars>
          <dgm:chPref val="3"/>
        </dgm:presLayoutVars>
      </dgm:prSet>
      <dgm:spPr/>
    </dgm:pt>
    <dgm:pt modelId="{BF09AABF-FDDD-437F-B005-305798A12268}" type="pres">
      <dgm:prSet presAssocID="{0697F37B-18C1-4E49-BBF0-8A223D302F36}" presName="rootConnector" presStyleLbl="node2" presStyleIdx="2" presStyleCnt="3"/>
      <dgm:spPr/>
    </dgm:pt>
    <dgm:pt modelId="{7A9DB0FA-F12E-4FCA-8A37-B8D39FB2C296}" type="pres">
      <dgm:prSet presAssocID="{0697F37B-18C1-4E49-BBF0-8A223D302F36}" presName="hierChild4" presStyleCnt="0"/>
      <dgm:spPr/>
    </dgm:pt>
    <dgm:pt modelId="{38A5C8CA-03AA-42A3-B458-4E8DE9BD7B1B}" type="pres">
      <dgm:prSet presAssocID="{0FE288A4-E1DF-4325-8263-4FBA0723B197}" presName="Name37" presStyleLbl="parChTrans1D3" presStyleIdx="6" presStyleCnt="8"/>
      <dgm:spPr/>
    </dgm:pt>
    <dgm:pt modelId="{F7B7171F-93DB-461E-9022-B1C597559093}" type="pres">
      <dgm:prSet presAssocID="{3A96E585-98E5-4A02-B617-A3159FB91DBE}" presName="hierRoot2" presStyleCnt="0">
        <dgm:presLayoutVars>
          <dgm:hierBranch val="init"/>
        </dgm:presLayoutVars>
      </dgm:prSet>
      <dgm:spPr/>
    </dgm:pt>
    <dgm:pt modelId="{39FD2E42-4CF8-4F6F-AA81-D2D08BFB08F2}" type="pres">
      <dgm:prSet presAssocID="{3A96E585-98E5-4A02-B617-A3159FB91DBE}" presName="rootComposite" presStyleCnt="0"/>
      <dgm:spPr/>
    </dgm:pt>
    <dgm:pt modelId="{38851A52-41C4-4B2F-A1AF-3A9F683BAEA2}" type="pres">
      <dgm:prSet presAssocID="{3A96E585-98E5-4A02-B617-A3159FB91DBE}" presName="rootText" presStyleLbl="node3" presStyleIdx="6" presStyleCnt="8" custScaleX="155795" custScaleY="132277" custLinFactNeighborX="17128" custLinFactNeighborY="11419">
        <dgm:presLayoutVars>
          <dgm:chPref val="3"/>
        </dgm:presLayoutVars>
      </dgm:prSet>
      <dgm:spPr/>
    </dgm:pt>
    <dgm:pt modelId="{6F61AE79-952B-4E6F-A32F-9EE7EFB434FF}" type="pres">
      <dgm:prSet presAssocID="{3A96E585-98E5-4A02-B617-A3159FB91DBE}" presName="rootConnector" presStyleLbl="node3" presStyleIdx="6" presStyleCnt="8"/>
      <dgm:spPr/>
    </dgm:pt>
    <dgm:pt modelId="{6181CBD8-EAE2-4512-95FD-EC46B0D67EB2}" type="pres">
      <dgm:prSet presAssocID="{3A96E585-98E5-4A02-B617-A3159FB91DBE}" presName="hierChild4" presStyleCnt="0"/>
      <dgm:spPr/>
    </dgm:pt>
    <dgm:pt modelId="{2355F170-FB57-4D9E-8507-8B94EA9D3C3D}" type="pres">
      <dgm:prSet presAssocID="{3A96E585-98E5-4A02-B617-A3159FB91DBE}" presName="hierChild5" presStyleCnt="0"/>
      <dgm:spPr/>
    </dgm:pt>
    <dgm:pt modelId="{42B662CC-C9C3-4C46-A1C9-00AB1D3C7C08}" type="pres">
      <dgm:prSet presAssocID="{2C4CC1AA-7391-492B-9875-3297DF57FEC0}" presName="Name37" presStyleLbl="parChTrans1D3" presStyleIdx="7" presStyleCnt="8"/>
      <dgm:spPr/>
    </dgm:pt>
    <dgm:pt modelId="{A255618B-30CF-47D5-AF9E-188A1AAE7762}" type="pres">
      <dgm:prSet presAssocID="{57A707A1-1238-4718-98AB-9D132810BFE1}" presName="hierRoot2" presStyleCnt="0">
        <dgm:presLayoutVars>
          <dgm:hierBranch val="init"/>
        </dgm:presLayoutVars>
      </dgm:prSet>
      <dgm:spPr/>
    </dgm:pt>
    <dgm:pt modelId="{C54596BE-07BC-4F06-88DE-50D3462FAC24}" type="pres">
      <dgm:prSet presAssocID="{57A707A1-1238-4718-98AB-9D132810BFE1}" presName="rootComposite" presStyleCnt="0"/>
      <dgm:spPr/>
    </dgm:pt>
    <dgm:pt modelId="{348260A6-E003-4B46-B4FA-EE9DDDC2E4D4}" type="pres">
      <dgm:prSet presAssocID="{57A707A1-1238-4718-98AB-9D132810BFE1}" presName="rootText" presStyleLbl="node3" presStyleIdx="7" presStyleCnt="8" custScaleX="167272">
        <dgm:presLayoutVars>
          <dgm:chPref val="3"/>
        </dgm:presLayoutVars>
      </dgm:prSet>
      <dgm:spPr/>
    </dgm:pt>
    <dgm:pt modelId="{A27D049C-B382-4C2A-A1F2-7968744E6515}" type="pres">
      <dgm:prSet presAssocID="{57A707A1-1238-4718-98AB-9D132810BFE1}" presName="rootConnector" presStyleLbl="node3" presStyleIdx="7" presStyleCnt="8"/>
      <dgm:spPr/>
    </dgm:pt>
    <dgm:pt modelId="{73D3C2EB-7271-4DC2-B028-C51A9B21D7E6}" type="pres">
      <dgm:prSet presAssocID="{57A707A1-1238-4718-98AB-9D132810BFE1}" presName="hierChild4" presStyleCnt="0"/>
      <dgm:spPr/>
    </dgm:pt>
    <dgm:pt modelId="{CCEFEE99-B35B-4910-ADFA-9560B4F9752A}" type="pres">
      <dgm:prSet presAssocID="{57A707A1-1238-4718-98AB-9D132810BFE1}" presName="hierChild5" presStyleCnt="0"/>
      <dgm:spPr/>
    </dgm:pt>
    <dgm:pt modelId="{A140B46E-C9CE-4CDE-988C-BA4D8CBB96BE}" type="pres">
      <dgm:prSet presAssocID="{0697F37B-18C1-4E49-BBF0-8A223D302F36}" presName="hierChild5" presStyleCnt="0"/>
      <dgm:spPr/>
    </dgm:pt>
    <dgm:pt modelId="{E2BA907C-85A8-4AA0-892A-4D4F0223C61F}" type="pres">
      <dgm:prSet presAssocID="{A7088516-4F71-4F7E-B2EB-674C8C65C894}" presName="hierChild3" presStyleCnt="0"/>
      <dgm:spPr/>
    </dgm:pt>
  </dgm:ptLst>
  <dgm:cxnLst>
    <dgm:cxn modelId="{8DDE5B14-76D6-41D4-85E9-C73A96198170}" srcId="{D122400B-F2AF-4DDA-9814-1A71D0551D19}" destId="{3350395D-92D4-4261-887E-739C3E0EC4C8}" srcOrd="2" destOrd="0" parTransId="{1B0E7852-148B-49B2-BA2D-9C386FF810E2}" sibTransId="{2F357774-9C97-4F97-8857-5CC7390318F1}"/>
    <dgm:cxn modelId="{8E3B5521-CE70-43B6-836F-C927898C3B93}" type="presOf" srcId="{02874953-5A96-48E7-9A47-8820073F698E}" destId="{D1DAFD86-074B-4AE3-ABFA-5921EEE5D82A}" srcOrd="1" destOrd="0" presId="urn:microsoft.com/office/officeart/2005/8/layout/orgChart1"/>
    <dgm:cxn modelId="{46DA7F28-3E92-434F-80B2-4DC3564EE006}" type="presOf" srcId="{317656F2-FF42-47B6-962C-436F5B045432}" destId="{FF94DD53-CBB1-4B50-8725-862C8130A322}" srcOrd="1" destOrd="0" presId="urn:microsoft.com/office/officeart/2005/8/layout/orgChart1"/>
    <dgm:cxn modelId="{34F8342C-365D-422C-A028-3C370DB1FD8C}" type="presOf" srcId="{3A96E585-98E5-4A02-B617-A3159FB91DBE}" destId="{6F61AE79-952B-4E6F-A32F-9EE7EFB434FF}" srcOrd="1" destOrd="0" presId="urn:microsoft.com/office/officeart/2005/8/layout/orgChart1"/>
    <dgm:cxn modelId="{42A95E2D-BBFB-46D0-BBFC-CADD9BE2829C}" type="presOf" srcId="{57A707A1-1238-4718-98AB-9D132810BFE1}" destId="{348260A6-E003-4B46-B4FA-EE9DDDC2E4D4}" srcOrd="0" destOrd="0" presId="urn:microsoft.com/office/officeart/2005/8/layout/orgChart1"/>
    <dgm:cxn modelId="{B271822F-5988-4B32-AFA7-4CFEAEA22C88}" type="presOf" srcId="{A7088516-4F71-4F7E-B2EB-674C8C65C894}" destId="{55AFD5F2-D959-45D1-905D-EC32EBC36801}" srcOrd="0" destOrd="0" presId="urn:microsoft.com/office/officeart/2005/8/layout/orgChart1"/>
    <dgm:cxn modelId="{2B166B30-AC9E-4854-844D-190881F3980B}" srcId="{A7088516-4F71-4F7E-B2EB-674C8C65C894}" destId="{D122400B-F2AF-4DDA-9814-1A71D0551D19}" srcOrd="0" destOrd="0" parTransId="{81CDAA4A-3547-4921-A851-8DCD759F8E91}" sibTransId="{5BF5D9CE-4E48-4822-B383-0AE88A4E6F91}"/>
    <dgm:cxn modelId="{6117C231-9CFE-47AC-8B19-F350E0F97761}" type="presOf" srcId="{41CDC06A-65E9-452F-AC2E-DCB6D62D503A}" destId="{3D1DFFB9-418B-4E39-8E78-40F035748744}" srcOrd="0" destOrd="0" presId="urn:microsoft.com/office/officeart/2005/8/layout/orgChart1"/>
    <dgm:cxn modelId="{D7F5AD33-B4B3-4C4C-B14C-74A6725D7560}" type="presOf" srcId="{5C75B721-C955-468B-BAE0-FCC903EC89F8}" destId="{8EE21DE4-6875-4D13-84DF-DF7B56CCC3A7}" srcOrd="0" destOrd="0" presId="urn:microsoft.com/office/officeart/2005/8/layout/orgChart1"/>
    <dgm:cxn modelId="{22D62734-A537-4B9B-A138-54FDC9806B51}" type="presOf" srcId="{E1422CD5-B952-4C73-89FC-346CB233E239}" destId="{A0A418FF-BD3D-4B09-B119-5460EC753919}" srcOrd="0" destOrd="0" presId="urn:microsoft.com/office/officeart/2005/8/layout/orgChart1"/>
    <dgm:cxn modelId="{FA10A53C-BB45-4C7A-A2CE-B4B64D674E28}" type="presOf" srcId="{7922BE80-7BC0-44FA-AEE0-CFFD7CF0A5B5}" destId="{FCB0AA0E-140F-4ECB-8C96-4DC391C6196F}" srcOrd="1" destOrd="0" presId="urn:microsoft.com/office/officeart/2005/8/layout/orgChart1"/>
    <dgm:cxn modelId="{A2F8025B-DF04-48C7-966A-A06F6037028F}" type="presOf" srcId="{5337B787-085C-4F74-A7DA-ACFAFE4066D1}" destId="{808D0CAC-D5AB-4B86-8545-A17893C51376}" srcOrd="0" destOrd="0" presId="urn:microsoft.com/office/officeart/2005/8/layout/orgChart1"/>
    <dgm:cxn modelId="{B17B8A5B-8CC6-4026-B0E0-FEF99FC5EC50}" type="presOf" srcId="{BBA083C9-F522-4B50-BE2E-86952DE9A6D6}" destId="{3143CD54-EDB1-4134-B91C-69B2B63DDDE9}" srcOrd="0" destOrd="0" presId="urn:microsoft.com/office/officeart/2005/8/layout/orgChart1"/>
    <dgm:cxn modelId="{BADB735E-9C8C-4745-8786-DBB4285EC85A}" srcId="{5C75B721-C955-468B-BAE0-FCC903EC89F8}" destId="{7922BE80-7BC0-44FA-AEE0-CFFD7CF0A5B5}" srcOrd="0" destOrd="0" parTransId="{01881BCF-9FA0-4DE6-A7F3-D0E1FA0E96D8}" sibTransId="{A2315377-36BD-4530-B855-B1DB29112955}"/>
    <dgm:cxn modelId="{06CF9C5F-E4CD-4224-B3B6-C32E865A626E}" srcId="{D122400B-F2AF-4DDA-9814-1A71D0551D19}" destId="{C3971475-93EE-48DB-B536-F537B354217E}" srcOrd="0" destOrd="0" parTransId="{4F61EF12-BD3C-4A4B-A2FB-A19685C9FF39}" sibTransId="{C9438439-FFEA-4AF7-8A1C-793106BB1468}"/>
    <dgm:cxn modelId="{EB34F560-B563-410A-A155-206AB426673A}" type="presOf" srcId="{9EB59907-F442-4CCC-B6E7-30EEDA31E527}" destId="{1198C6AE-84F3-496D-B483-F3D87EEEDAED}" srcOrd="1" destOrd="0" presId="urn:microsoft.com/office/officeart/2005/8/layout/orgChart1"/>
    <dgm:cxn modelId="{C79ED543-DB8F-49E4-89BB-6953A33B0955}" srcId="{A7088516-4F71-4F7E-B2EB-674C8C65C894}" destId="{0697F37B-18C1-4E49-BBF0-8A223D302F36}" srcOrd="2" destOrd="0" parTransId="{41CDC06A-65E9-452F-AC2E-DCB6D62D503A}" sibTransId="{B291165A-5C45-459C-A483-8FD263688AC8}"/>
    <dgm:cxn modelId="{24885846-57B8-408D-8020-6C6829377C25}" type="presOf" srcId="{31A66FC9-04C8-4D90-B618-57DE7B1072BD}" destId="{8D47561A-0989-447E-B992-C73A5648F620}" srcOrd="0" destOrd="0" presId="urn:microsoft.com/office/officeart/2005/8/layout/orgChart1"/>
    <dgm:cxn modelId="{3D21DA66-9CDC-4E3B-B5AF-7F027A0A6BDD}" srcId="{0697F37B-18C1-4E49-BBF0-8A223D302F36}" destId="{57A707A1-1238-4718-98AB-9D132810BFE1}" srcOrd="1" destOrd="0" parTransId="{2C4CC1AA-7391-492B-9875-3297DF57FEC0}" sibTransId="{C324D403-70F1-47A6-95E3-022A8E2E01B3}"/>
    <dgm:cxn modelId="{6F6B644B-4B47-4E93-8E90-F5AEF1A47A03}" type="presOf" srcId="{A7088516-4F71-4F7E-B2EB-674C8C65C894}" destId="{791583CB-5DAA-4C47-AB94-BCF189535B3A}" srcOrd="1" destOrd="0" presId="urn:microsoft.com/office/officeart/2005/8/layout/orgChart1"/>
    <dgm:cxn modelId="{7776FC6B-248F-46DE-BA99-3869B10DADE3}" type="presOf" srcId="{2C4CC1AA-7391-492B-9875-3297DF57FEC0}" destId="{42B662CC-C9C3-4C46-A1C9-00AB1D3C7C08}" srcOrd="0" destOrd="0" presId="urn:microsoft.com/office/officeart/2005/8/layout/orgChart1"/>
    <dgm:cxn modelId="{683C904C-A7FB-43B0-B2B9-2EDEB093B604}" type="presOf" srcId="{FA2812D2-4D9E-4BDE-BD30-481121320799}" destId="{E2759357-99A7-4E78-81AF-D135AEFEBB8B}" srcOrd="0" destOrd="0" presId="urn:microsoft.com/office/officeart/2005/8/layout/orgChart1"/>
    <dgm:cxn modelId="{8C57634D-4620-4999-B8A4-656F263FCC6C}" type="presOf" srcId="{3A96E585-98E5-4A02-B617-A3159FB91DBE}" destId="{38851A52-41C4-4B2F-A1AF-3A9F683BAEA2}" srcOrd="0" destOrd="0" presId="urn:microsoft.com/office/officeart/2005/8/layout/orgChart1"/>
    <dgm:cxn modelId="{889C906D-C58D-4343-870F-D5C2AD0C845A}" type="presOf" srcId="{193CC8E7-786F-4F32-9EFA-CA512A9FEB7B}" destId="{BAFC1CA4-AAF6-4A83-B082-4ED7092FE879}" srcOrd="0" destOrd="0" presId="urn:microsoft.com/office/officeart/2005/8/layout/orgChart1"/>
    <dgm:cxn modelId="{861F6470-449C-47EC-8359-3E0D206F5767}" type="presOf" srcId="{D122400B-F2AF-4DDA-9814-1A71D0551D19}" destId="{7D642E8A-371C-4002-94AD-AC6E17AF6BCC}" srcOrd="1" destOrd="0" presId="urn:microsoft.com/office/officeart/2005/8/layout/orgChart1"/>
    <dgm:cxn modelId="{B450F073-5C2A-4FFC-81A8-8FF6D9ADEE60}" srcId="{7922BE80-7BC0-44FA-AEE0-CFFD7CF0A5B5}" destId="{02874953-5A96-48E7-9A47-8820073F698E}" srcOrd="0" destOrd="0" parTransId="{31A66FC9-04C8-4D90-B618-57DE7B1072BD}" sibTransId="{166DF9E6-E9A9-4C89-BA72-992B2856F6BB}"/>
    <dgm:cxn modelId="{4BFF6F55-BE49-4CA7-A785-37D6BA534C59}" type="presOf" srcId="{5C75B721-C955-468B-BAE0-FCC903EC89F8}" destId="{14A3DFC4-047C-468A-BE00-F807AB292D48}" srcOrd="1" destOrd="0" presId="urn:microsoft.com/office/officeart/2005/8/layout/orgChart1"/>
    <dgm:cxn modelId="{C4FF9076-D3B7-46AE-90A4-B852534EFE80}" srcId="{BBA083C9-F522-4B50-BE2E-86952DE9A6D6}" destId="{A7088516-4F71-4F7E-B2EB-674C8C65C894}" srcOrd="0" destOrd="0" parTransId="{4C922CF3-1D47-46E4-992C-A46DE81A6F96}" sibTransId="{0EC3089B-2762-471B-8210-033909C0B05C}"/>
    <dgm:cxn modelId="{2673FA7B-A7BF-4668-AEE1-79E37C614D8F}" type="presOf" srcId="{3350395D-92D4-4261-887E-739C3E0EC4C8}" destId="{7E6FF71E-3753-4963-8EF2-CB8F378ED338}" srcOrd="0" destOrd="0" presId="urn:microsoft.com/office/officeart/2005/8/layout/orgChart1"/>
    <dgm:cxn modelId="{0B8B1484-8F19-4283-93B3-1F9DC9B4483F}" type="presOf" srcId="{4F61EF12-BD3C-4A4B-A2FB-A19685C9FF39}" destId="{957B4845-43A5-4E04-BE46-5BE6913773BF}" srcOrd="0" destOrd="0" presId="urn:microsoft.com/office/officeart/2005/8/layout/orgChart1"/>
    <dgm:cxn modelId="{970F2C84-FCB5-432D-AA0D-3E9B22915903}" type="presOf" srcId="{01881BCF-9FA0-4DE6-A7F3-D0E1FA0E96D8}" destId="{64310FC2-6FB5-464D-AC64-ABF1DDC90CB5}" srcOrd="0" destOrd="0" presId="urn:microsoft.com/office/officeart/2005/8/layout/orgChart1"/>
    <dgm:cxn modelId="{CD949188-7DDA-4561-9A7E-AA630A36D17C}" srcId="{D122400B-F2AF-4DDA-9814-1A71D0551D19}" destId="{9EB59907-F442-4CCC-B6E7-30EEDA31E527}" srcOrd="1" destOrd="0" parTransId="{53EDE99B-958B-4B1F-9EE1-2A8C41DFDA5E}" sibTransId="{2E9E12D0-4752-487A-8A84-25BCB0C3AABB}"/>
    <dgm:cxn modelId="{F46DB98D-F153-4FC0-A270-DE8C68623FD4}" type="presOf" srcId="{D122400B-F2AF-4DDA-9814-1A71D0551D19}" destId="{B3296544-D100-416E-A9AF-F97CD507A8C6}" srcOrd="0" destOrd="0" presId="urn:microsoft.com/office/officeart/2005/8/layout/orgChart1"/>
    <dgm:cxn modelId="{7AA8FA92-236F-4F12-A0EE-8A2172D00A8C}" type="presOf" srcId="{57A707A1-1238-4718-98AB-9D132810BFE1}" destId="{A27D049C-B382-4C2A-A1F2-7968744E6515}" srcOrd="1" destOrd="0" presId="urn:microsoft.com/office/officeart/2005/8/layout/orgChart1"/>
    <dgm:cxn modelId="{6BAD6B93-86B0-4E3D-BE60-0DFFB3C0DE39}" type="presOf" srcId="{53EDE99B-958B-4B1F-9EE1-2A8C41DFDA5E}" destId="{3ECB2563-E5C6-4DFD-B37B-571203CB5DDF}" srcOrd="0" destOrd="0" presId="urn:microsoft.com/office/officeart/2005/8/layout/orgChart1"/>
    <dgm:cxn modelId="{4A649594-3DD5-49A3-B729-E6CB8C762996}" type="presOf" srcId="{0697F37B-18C1-4E49-BBF0-8A223D302F36}" destId="{BA073900-5925-4D08-88A7-4DC6BC02863E}" srcOrd="0" destOrd="0" presId="urn:microsoft.com/office/officeart/2005/8/layout/orgChart1"/>
    <dgm:cxn modelId="{A6573EA3-BFCA-48BD-94F8-82AB9301A293}" srcId="{C3971475-93EE-48DB-B536-F537B354217E}" destId="{E1422CD5-B952-4C73-89FC-346CB233E239}" srcOrd="0" destOrd="0" parTransId="{5337B787-085C-4F74-A7DA-ACFAFE4066D1}" sibTransId="{C73B0292-66C9-4E95-AE71-EF8B62C5CBB2}"/>
    <dgm:cxn modelId="{781B41A7-45B2-4F9A-9509-8B45DDF1AE1B}" type="presOf" srcId="{3350395D-92D4-4261-887E-739C3E0EC4C8}" destId="{3E3AFBEB-295C-4C4B-A4B4-65EC7E5C73F3}" srcOrd="1" destOrd="0" presId="urn:microsoft.com/office/officeart/2005/8/layout/orgChart1"/>
    <dgm:cxn modelId="{2AA952AA-C189-4478-AFBF-8D36D719F2B3}" type="presOf" srcId="{C3971475-93EE-48DB-B536-F537B354217E}" destId="{7675EC3D-46C4-44AB-A4AF-616B2D9DF253}" srcOrd="1" destOrd="0" presId="urn:microsoft.com/office/officeart/2005/8/layout/orgChart1"/>
    <dgm:cxn modelId="{93A600B9-57FE-4810-8DA3-97A57AA357BC}" type="presOf" srcId="{AC0823B6-907C-4808-9CC5-E00DD26561C7}" destId="{384613FF-A091-4BAB-9CCB-00E6830ECB20}" srcOrd="0" destOrd="0" presId="urn:microsoft.com/office/officeart/2005/8/layout/orgChart1"/>
    <dgm:cxn modelId="{3E3CAABD-F075-4792-B60E-737629291AB3}" type="presOf" srcId="{0FE288A4-E1DF-4325-8263-4FBA0723B197}" destId="{38A5C8CA-03AA-42A3-B458-4E8DE9BD7B1B}" srcOrd="0" destOrd="0" presId="urn:microsoft.com/office/officeart/2005/8/layout/orgChart1"/>
    <dgm:cxn modelId="{31EE64BF-CCA7-43FB-BABF-88078A42AB9F}" type="presOf" srcId="{81CDAA4A-3547-4921-A851-8DCD759F8E91}" destId="{C444BD92-7850-4EA7-92E8-A4DF066DDF01}" srcOrd="0" destOrd="0" presId="urn:microsoft.com/office/officeart/2005/8/layout/orgChart1"/>
    <dgm:cxn modelId="{DCF039C8-DECF-4061-8279-8018AEB19E1F}" type="presOf" srcId="{0697F37B-18C1-4E49-BBF0-8A223D302F36}" destId="{BF09AABF-FDDD-437F-B005-305798A12268}" srcOrd="1" destOrd="0" presId="urn:microsoft.com/office/officeart/2005/8/layout/orgChart1"/>
    <dgm:cxn modelId="{99A1ECC8-F6BA-485E-9273-8E8229EC3FBD}" type="presOf" srcId="{76DB9B6F-73F2-4E31-B758-79C0B12E026A}" destId="{A17C55E3-B5E1-48C1-8A9F-93F65681A515}" srcOrd="0" destOrd="0" presId="urn:microsoft.com/office/officeart/2005/8/layout/orgChart1"/>
    <dgm:cxn modelId="{7408C5D6-FA4C-4D43-AA8A-1C1FA58652E9}" srcId="{0697F37B-18C1-4E49-BBF0-8A223D302F36}" destId="{3A96E585-98E5-4A02-B617-A3159FB91DBE}" srcOrd="0" destOrd="0" parTransId="{0FE288A4-E1DF-4325-8263-4FBA0723B197}" sibTransId="{28AFEE97-F2DC-4CCA-B8B3-FFC919B61AE9}"/>
    <dgm:cxn modelId="{31FD14D7-DA64-4619-865E-C3DBC1D2BA45}" type="presOf" srcId="{AC0823B6-907C-4808-9CC5-E00DD26561C7}" destId="{CDC0ECA2-00D9-4257-B318-92E2B7B557FE}" srcOrd="1" destOrd="0" presId="urn:microsoft.com/office/officeart/2005/8/layout/orgChart1"/>
    <dgm:cxn modelId="{BB4396D8-ED66-4602-8C81-2732B1F30B4F}" type="presOf" srcId="{C3971475-93EE-48DB-B536-F537B354217E}" destId="{98FCE2F1-3A0B-4C77-A983-82A2E07D741F}" srcOrd="0" destOrd="0" presId="urn:microsoft.com/office/officeart/2005/8/layout/orgChart1"/>
    <dgm:cxn modelId="{652909DF-FCE1-4E74-AE9A-F8CF1F3A1C52}" srcId="{A7088516-4F71-4F7E-B2EB-674C8C65C894}" destId="{5C75B721-C955-468B-BAE0-FCC903EC89F8}" srcOrd="1" destOrd="0" parTransId="{FA2812D2-4D9E-4BDE-BD30-481121320799}" sibTransId="{970A658A-5BB2-4C69-9D51-4626FA199DF6}"/>
    <dgm:cxn modelId="{280F11E6-CAE3-4E2E-A81A-5A2F626F0119}" srcId="{5C75B721-C955-468B-BAE0-FCC903EC89F8}" destId="{AC0823B6-907C-4808-9CC5-E00DD26561C7}" srcOrd="1" destOrd="0" parTransId="{193CC8E7-786F-4F32-9EFA-CA512A9FEB7B}" sibTransId="{709EE647-21A6-4A1F-82D3-22B9A897FADE}"/>
    <dgm:cxn modelId="{E8110CE9-231D-473E-B2F1-C96E53AD90FA}" type="presOf" srcId="{02874953-5A96-48E7-9A47-8820073F698E}" destId="{7B103872-FE6C-487C-BCDE-DD530893A91E}" srcOrd="0" destOrd="0" presId="urn:microsoft.com/office/officeart/2005/8/layout/orgChart1"/>
    <dgm:cxn modelId="{EA471FE9-E3D7-4C14-B1DA-1B59BC580A9A}" type="presOf" srcId="{7922BE80-7BC0-44FA-AEE0-CFFD7CF0A5B5}" destId="{6CB2D620-DBDC-4E4B-97F7-E2A544035A26}" srcOrd="0" destOrd="0" presId="urn:microsoft.com/office/officeart/2005/8/layout/orgChart1"/>
    <dgm:cxn modelId="{562CF8F0-DA13-4D8C-8A6F-CBE03D396575}" type="presOf" srcId="{E1422CD5-B952-4C73-89FC-346CB233E239}" destId="{950BD02B-DEC0-4E1B-B7BA-D2D309EAE658}" srcOrd="1" destOrd="0" presId="urn:microsoft.com/office/officeart/2005/8/layout/orgChart1"/>
    <dgm:cxn modelId="{B1D783F4-AECA-4E85-B9E2-C0E3215406C3}" type="presOf" srcId="{317656F2-FF42-47B6-962C-436F5B045432}" destId="{B7A1E8BE-8F43-411F-A194-5DF40342C820}" srcOrd="0" destOrd="0" presId="urn:microsoft.com/office/officeart/2005/8/layout/orgChart1"/>
    <dgm:cxn modelId="{98A866FC-BB40-4D5E-A597-623EBE109595}" type="presOf" srcId="{9EB59907-F442-4CCC-B6E7-30EEDA31E527}" destId="{2D2002DA-F9B8-4C20-A3D8-0535B5F1BC98}" srcOrd="0" destOrd="0" presId="urn:microsoft.com/office/officeart/2005/8/layout/orgChart1"/>
    <dgm:cxn modelId="{E9E1EBFE-BC27-46AF-A825-5EF399E52044}" srcId="{5C75B721-C955-468B-BAE0-FCC903EC89F8}" destId="{317656F2-FF42-47B6-962C-436F5B045432}" srcOrd="2" destOrd="0" parTransId="{76DB9B6F-73F2-4E31-B758-79C0B12E026A}" sibTransId="{4E636A7B-F183-46FE-A150-AF31BE0EA761}"/>
    <dgm:cxn modelId="{72E6CEFF-1E6E-48DE-9AFE-30D316EF91AC}" type="presOf" srcId="{1B0E7852-148B-49B2-BA2D-9C386FF810E2}" destId="{37DFEC8E-5710-4C59-BDF8-83ED888DA614}" srcOrd="0" destOrd="0" presId="urn:microsoft.com/office/officeart/2005/8/layout/orgChart1"/>
    <dgm:cxn modelId="{BF13A7C9-4DFE-4A87-9C01-1127E43D8F07}" type="presParOf" srcId="{3143CD54-EDB1-4134-B91C-69B2B63DDDE9}" destId="{C687509C-816B-43A9-822B-FA0DEE5EB450}" srcOrd="0" destOrd="0" presId="urn:microsoft.com/office/officeart/2005/8/layout/orgChart1"/>
    <dgm:cxn modelId="{9395DB3D-88F6-40F6-B23C-E8ECF834F83E}" type="presParOf" srcId="{C687509C-816B-43A9-822B-FA0DEE5EB450}" destId="{7CA8DFDE-6DE1-4543-8FDA-B5CD369CFD6A}" srcOrd="0" destOrd="0" presId="urn:microsoft.com/office/officeart/2005/8/layout/orgChart1"/>
    <dgm:cxn modelId="{2EB288DD-3634-473F-B3F9-FF41AB5B941E}" type="presParOf" srcId="{7CA8DFDE-6DE1-4543-8FDA-B5CD369CFD6A}" destId="{55AFD5F2-D959-45D1-905D-EC32EBC36801}" srcOrd="0" destOrd="0" presId="urn:microsoft.com/office/officeart/2005/8/layout/orgChart1"/>
    <dgm:cxn modelId="{26D278DB-18F6-4EF1-B1D4-314AAF4C9DBD}" type="presParOf" srcId="{7CA8DFDE-6DE1-4543-8FDA-B5CD369CFD6A}" destId="{791583CB-5DAA-4C47-AB94-BCF189535B3A}" srcOrd="1" destOrd="0" presId="urn:microsoft.com/office/officeart/2005/8/layout/orgChart1"/>
    <dgm:cxn modelId="{D4BAA2DD-5425-4400-AB55-1B7915A38736}" type="presParOf" srcId="{C687509C-816B-43A9-822B-FA0DEE5EB450}" destId="{96D57DA2-A40B-45EF-8500-A2472EE48CAF}" srcOrd="1" destOrd="0" presId="urn:microsoft.com/office/officeart/2005/8/layout/orgChart1"/>
    <dgm:cxn modelId="{A2956FC8-C1D5-4C97-8E8E-9CEF5EA1520B}" type="presParOf" srcId="{96D57DA2-A40B-45EF-8500-A2472EE48CAF}" destId="{C444BD92-7850-4EA7-92E8-A4DF066DDF01}" srcOrd="0" destOrd="0" presId="urn:microsoft.com/office/officeart/2005/8/layout/orgChart1"/>
    <dgm:cxn modelId="{7A145CDF-39DE-49EE-B142-70D2C2D3A17D}" type="presParOf" srcId="{96D57DA2-A40B-45EF-8500-A2472EE48CAF}" destId="{8CAE548B-8B6D-474D-93E4-DC20C4A9EA21}" srcOrd="1" destOrd="0" presId="urn:microsoft.com/office/officeart/2005/8/layout/orgChart1"/>
    <dgm:cxn modelId="{039EFBAD-FF87-4132-946C-B4F657CED1F3}" type="presParOf" srcId="{8CAE548B-8B6D-474D-93E4-DC20C4A9EA21}" destId="{EFAE35A7-86AC-4731-ABD7-0E8293F9BCA9}" srcOrd="0" destOrd="0" presId="urn:microsoft.com/office/officeart/2005/8/layout/orgChart1"/>
    <dgm:cxn modelId="{D1D0AAA8-C9E6-4C2B-8A2B-345D9F196857}" type="presParOf" srcId="{EFAE35A7-86AC-4731-ABD7-0E8293F9BCA9}" destId="{B3296544-D100-416E-A9AF-F97CD507A8C6}" srcOrd="0" destOrd="0" presId="urn:microsoft.com/office/officeart/2005/8/layout/orgChart1"/>
    <dgm:cxn modelId="{528DC1DF-CFC1-4ED7-BBCA-81952DDB2008}" type="presParOf" srcId="{EFAE35A7-86AC-4731-ABD7-0E8293F9BCA9}" destId="{7D642E8A-371C-4002-94AD-AC6E17AF6BCC}" srcOrd="1" destOrd="0" presId="urn:microsoft.com/office/officeart/2005/8/layout/orgChart1"/>
    <dgm:cxn modelId="{46787CBF-6D5E-4929-833D-CDFA04A284F6}" type="presParOf" srcId="{8CAE548B-8B6D-474D-93E4-DC20C4A9EA21}" destId="{9A680AB4-8CD1-4343-B735-80DA9B775596}" srcOrd="1" destOrd="0" presId="urn:microsoft.com/office/officeart/2005/8/layout/orgChart1"/>
    <dgm:cxn modelId="{C2C9A051-35C8-4E34-A1AE-5121566FFA63}" type="presParOf" srcId="{9A680AB4-8CD1-4343-B735-80DA9B775596}" destId="{957B4845-43A5-4E04-BE46-5BE6913773BF}" srcOrd="0" destOrd="0" presId="urn:microsoft.com/office/officeart/2005/8/layout/orgChart1"/>
    <dgm:cxn modelId="{F0E7377A-CF62-4C9F-9C14-3498B4F35153}" type="presParOf" srcId="{9A680AB4-8CD1-4343-B735-80DA9B775596}" destId="{F54154E8-AD86-49A6-A264-2F824EE421E4}" srcOrd="1" destOrd="0" presId="urn:microsoft.com/office/officeart/2005/8/layout/orgChart1"/>
    <dgm:cxn modelId="{0F68998C-BE69-448C-B4B6-870C0C8EA963}" type="presParOf" srcId="{F54154E8-AD86-49A6-A264-2F824EE421E4}" destId="{F77B921D-F50B-478C-9A22-0C9781167128}" srcOrd="0" destOrd="0" presId="urn:microsoft.com/office/officeart/2005/8/layout/orgChart1"/>
    <dgm:cxn modelId="{EFC01A84-C3AC-4BFD-9857-211AF9F651BB}" type="presParOf" srcId="{F77B921D-F50B-478C-9A22-0C9781167128}" destId="{98FCE2F1-3A0B-4C77-A983-82A2E07D741F}" srcOrd="0" destOrd="0" presId="urn:microsoft.com/office/officeart/2005/8/layout/orgChart1"/>
    <dgm:cxn modelId="{3002B420-9CDC-4099-9F0F-BABE08FA995C}" type="presParOf" srcId="{F77B921D-F50B-478C-9A22-0C9781167128}" destId="{7675EC3D-46C4-44AB-A4AF-616B2D9DF253}" srcOrd="1" destOrd="0" presId="urn:microsoft.com/office/officeart/2005/8/layout/orgChart1"/>
    <dgm:cxn modelId="{877DDD73-C32F-4A7E-8F30-E980C6A42402}" type="presParOf" srcId="{F54154E8-AD86-49A6-A264-2F824EE421E4}" destId="{EC9754AE-C8AF-40A6-AAAD-30D9B1090A2B}" srcOrd="1" destOrd="0" presId="urn:microsoft.com/office/officeart/2005/8/layout/orgChart1"/>
    <dgm:cxn modelId="{3F4ED7E8-E3D5-47F5-B757-0E6618A21AF1}" type="presParOf" srcId="{EC9754AE-C8AF-40A6-AAAD-30D9B1090A2B}" destId="{808D0CAC-D5AB-4B86-8545-A17893C51376}" srcOrd="0" destOrd="0" presId="urn:microsoft.com/office/officeart/2005/8/layout/orgChart1"/>
    <dgm:cxn modelId="{E7DC4C10-7F75-4525-939B-EAC7B768C038}" type="presParOf" srcId="{EC9754AE-C8AF-40A6-AAAD-30D9B1090A2B}" destId="{7AEA12F3-E07E-4A3F-82CE-4F200973CACA}" srcOrd="1" destOrd="0" presId="urn:microsoft.com/office/officeart/2005/8/layout/orgChart1"/>
    <dgm:cxn modelId="{197E3850-9609-4E16-8E17-381135BD668A}" type="presParOf" srcId="{7AEA12F3-E07E-4A3F-82CE-4F200973CACA}" destId="{8770DA10-B1C9-4CDF-AB48-722D5F4E3DFB}" srcOrd="0" destOrd="0" presId="urn:microsoft.com/office/officeart/2005/8/layout/orgChart1"/>
    <dgm:cxn modelId="{E036F048-CA42-434D-A0AA-9F3B7B7F9F2E}" type="presParOf" srcId="{8770DA10-B1C9-4CDF-AB48-722D5F4E3DFB}" destId="{A0A418FF-BD3D-4B09-B119-5460EC753919}" srcOrd="0" destOrd="0" presId="urn:microsoft.com/office/officeart/2005/8/layout/orgChart1"/>
    <dgm:cxn modelId="{7D62DE92-9F8D-4294-90D2-552D639B9B85}" type="presParOf" srcId="{8770DA10-B1C9-4CDF-AB48-722D5F4E3DFB}" destId="{950BD02B-DEC0-4E1B-B7BA-D2D309EAE658}" srcOrd="1" destOrd="0" presId="urn:microsoft.com/office/officeart/2005/8/layout/orgChart1"/>
    <dgm:cxn modelId="{7C371829-6692-4833-A45D-9B183ECB6A95}" type="presParOf" srcId="{7AEA12F3-E07E-4A3F-82CE-4F200973CACA}" destId="{A9367394-7505-47C5-8A6D-F37DCE7BA33F}" srcOrd="1" destOrd="0" presId="urn:microsoft.com/office/officeart/2005/8/layout/orgChart1"/>
    <dgm:cxn modelId="{9ABF61F6-3013-42FB-B3F0-100E0A927EA4}" type="presParOf" srcId="{7AEA12F3-E07E-4A3F-82CE-4F200973CACA}" destId="{38CF0157-E6B4-4E4C-A852-1AA1AA0653AD}" srcOrd="2" destOrd="0" presId="urn:microsoft.com/office/officeart/2005/8/layout/orgChart1"/>
    <dgm:cxn modelId="{BD6B2808-713F-4EF4-8F0E-0AD5A35957AD}" type="presParOf" srcId="{F54154E8-AD86-49A6-A264-2F824EE421E4}" destId="{4DD27D11-518D-4252-A8DF-8F39067AC331}" srcOrd="2" destOrd="0" presId="urn:microsoft.com/office/officeart/2005/8/layout/orgChart1"/>
    <dgm:cxn modelId="{21BD2EB0-294E-4358-B4D4-C800ACF066C0}" type="presParOf" srcId="{9A680AB4-8CD1-4343-B735-80DA9B775596}" destId="{3ECB2563-E5C6-4DFD-B37B-571203CB5DDF}" srcOrd="2" destOrd="0" presId="urn:microsoft.com/office/officeart/2005/8/layout/orgChart1"/>
    <dgm:cxn modelId="{0FDEC4D2-C11A-4AB7-A920-9EC38EAD4DF1}" type="presParOf" srcId="{9A680AB4-8CD1-4343-B735-80DA9B775596}" destId="{E19D6E75-D386-4E97-BE78-54F09C3FBFD8}" srcOrd="3" destOrd="0" presId="urn:microsoft.com/office/officeart/2005/8/layout/orgChart1"/>
    <dgm:cxn modelId="{6EE01595-37D7-4825-B257-4CA4959EBED0}" type="presParOf" srcId="{E19D6E75-D386-4E97-BE78-54F09C3FBFD8}" destId="{4B74A695-6E37-41A5-B640-69D4EEC94BDF}" srcOrd="0" destOrd="0" presId="urn:microsoft.com/office/officeart/2005/8/layout/orgChart1"/>
    <dgm:cxn modelId="{1D2DFBCF-1871-4430-9AF1-5BE3C2D4981D}" type="presParOf" srcId="{4B74A695-6E37-41A5-B640-69D4EEC94BDF}" destId="{2D2002DA-F9B8-4C20-A3D8-0535B5F1BC98}" srcOrd="0" destOrd="0" presId="urn:microsoft.com/office/officeart/2005/8/layout/orgChart1"/>
    <dgm:cxn modelId="{3FBC7E58-A4D0-474D-ABF8-CE04EF2450A7}" type="presParOf" srcId="{4B74A695-6E37-41A5-B640-69D4EEC94BDF}" destId="{1198C6AE-84F3-496D-B483-F3D87EEEDAED}" srcOrd="1" destOrd="0" presId="urn:microsoft.com/office/officeart/2005/8/layout/orgChart1"/>
    <dgm:cxn modelId="{6CA33621-01D9-40BE-ABA4-33BBEA1B5B3E}" type="presParOf" srcId="{E19D6E75-D386-4E97-BE78-54F09C3FBFD8}" destId="{C66C2689-07B5-4316-B347-B719D360C0D3}" srcOrd="1" destOrd="0" presId="urn:microsoft.com/office/officeart/2005/8/layout/orgChart1"/>
    <dgm:cxn modelId="{D6D8763D-B6F7-43A3-9BB2-32A94730F4E9}" type="presParOf" srcId="{E19D6E75-D386-4E97-BE78-54F09C3FBFD8}" destId="{26BE8318-2361-40AA-A6E9-525BE830FC1C}" srcOrd="2" destOrd="0" presId="urn:microsoft.com/office/officeart/2005/8/layout/orgChart1"/>
    <dgm:cxn modelId="{7143A243-49E1-4E20-A8BC-2C08DCB82E63}" type="presParOf" srcId="{9A680AB4-8CD1-4343-B735-80DA9B775596}" destId="{37DFEC8E-5710-4C59-BDF8-83ED888DA614}" srcOrd="4" destOrd="0" presId="urn:microsoft.com/office/officeart/2005/8/layout/orgChart1"/>
    <dgm:cxn modelId="{EB1FAB1D-65EF-49A2-8614-8914E21AFBED}" type="presParOf" srcId="{9A680AB4-8CD1-4343-B735-80DA9B775596}" destId="{44111551-EFDC-453D-AAEE-23EDA82CFF92}" srcOrd="5" destOrd="0" presId="urn:microsoft.com/office/officeart/2005/8/layout/orgChart1"/>
    <dgm:cxn modelId="{6F0CC484-7667-4347-9BB0-55ECB5F389B0}" type="presParOf" srcId="{44111551-EFDC-453D-AAEE-23EDA82CFF92}" destId="{EE19948B-5127-4360-B595-5B92A2ECD87E}" srcOrd="0" destOrd="0" presId="urn:microsoft.com/office/officeart/2005/8/layout/orgChart1"/>
    <dgm:cxn modelId="{7C7BA150-AA96-45CC-99C5-8D31C50872F2}" type="presParOf" srcId="{EE19948B-5127-4360-B595-5B92A2ECD87E}" destId="{7E6FF71E-3753-4963-8EF2-CB8F378ED338}" srcOrd="0" destOrd="0" presId="urn:microsoft.com/office/officeart/2005/8/layout/orgChart1"/>
    <dgm:cxn modelId="{80184095-BD24-4689-A31A-453F1D44C2E3}" type="presParOf" srcId="{EE19948B-5127-4360-B595-5B92A2ECD87E}" destId="{3E3AFBEB-295C-4C4B-A4B4-65EC7E5C73F3}" srcOrd="1" destOrd="0" presId="urn:microsoft.com/office/officeart/2005/8/layout/orgChart1"/>
    <dgm:cxn modelId="{03CC0356-2C5F-4165-94E6-515006AE6539}" type="presParOf" srcId="{44111551-EFDC-453D-AAEE-23EDA82CFF92}" destId="{27E90498-E8E7-4289-858E-C5EE4887CB2A}" srcOrd="1" destOrd="0" presId="urn:microsoft.com/office/officeart/2005/8/layout/orgChart1"/>
    <dgm:cxn modelId="{655CB07C-628F-4FB9-ADBB-C704ED7B03E1}" type="presParOf" srcId="{44111551-EFDC-453D-AAEE-23EDA82CFF92}" destId="{5D4C1E21-4E32-4433-B938-5070ABE00AC9}" srcOrd="2" destOrd="0" presId="urn:microsoft.com/office/officeart/2005/8/layout/orgChart1"/>
    <dgm:cxn modelId="{28A095C0-2291-461B-9905-A6A613FF984E}" type="presParOf" srcId="{8CAE548B-8B6D-474D-93E4-DC20C4A9EA21}" destId="{80BD7A59-5FB9-4ABC-8A47-CE6864DBCCFD}" srcOrd="2" destOrd="0" presId="urn:microsoft.com/office/officeart/2005/8/layout/orgChart1"/>
    <dgm:cxn modelId="{112DA626-1CC1-4461-8A5C-B7F463235D0A}" type="presParOf" srcId="{96D57DA2-A40B-45EF-8500-A2472EE48CAF}" destId="{E2759357-99A7-4E78-81AF-D135AEFEBB8B}" srcOrd="2" destOrd="0" presId="urn:microsoft.com/office/officeart/2005/8/layout/orgChart1"/>
    <dgm:cxn modelId="{9C9CF87C-2072-4360-AF76-151E01858FC6}" type="presParOf" srcId="{96D57DA2-A40B-45EF-8500-A2472EE48CAF}" destId="{611765B4-501C-42BA-B91E-D02E0FD6FF38}" srcOrd="3" destOrd="0" presId="urn:microsoft.com/office/officeart/2005/8/layout/orgChart1"/>
    <dgm:cxn modelId="{1AFF1FC4-60A5-4DEA-81D9-3D34056C70E4}" type="presParOf" srcId="{611765B4-501C-42BA-B91E-D02E0FD6FF38}" destId="{DC01AA3E-370B-4D80-BDD3-C6CF2B4649BB}" srcOrd="0" destOrd="0" presId="urn:microsoft.com/office/officeart/2005/8/layout/orgChart1"/>
    <dgm:cxn modelId="{8EE2A5B6-B1A8-4543-A325-696F68118345}" type="presParOf" srcId="{DC01AA3E-370B-4D80-BDD3-C6CF2B4649BB}" destId="{8EE21DE4-6875-4D13-84DF-DF7B56CCC3A7}" srcOrd="0" destOrd="0" presId="urn:microsoft.com/office/officeart/2005/8/layout/orgChart1"/>
    <dgm:cxn modelId="{2D69D515-3035-4A15-9A65-77DA848CD2E8}" type="presParOf" srcId="{DC01AA3E-370B-4D80-BDD3-C6CF2B4649BB}" destId="{14A3DFC4-047C-468A-BE00-F807AB292D48}" srcOrd="1" destOrd="0" presId="urn:microsoft.com/office/officeart/2005/8/layout/orgChart1"/>
    <dgm:cxn modelId="{91207479-CF96-4486-92F8-61DF0F7BD3B3}" type="presParOf" srcId="{611765B4-501C-42BA-B91E-D02E0FD6FF38}" destId="{104ED001-4D98-4846-A7D2-25EB73E93461}" srcOrd="1" destOrd="0" presId="urn:microsoft.com/office/officeart/2005/8/layout/orgChart1"/>
    <dgm:cxn modelId="{70A5CCF5-A195-4EB7-A90B-4CD0A862DCFB}" type="presParOf" srcId="{104ED001-4D98-4846-A7D2-25EB73E93461}" destId="{64310FC2-6FB5-464D-AC64-ABF1DDC90CB5}" srcOrd="0" destOrd="0" presId="urn:microsoft.com/office/officeart/2005/8/layout/orgChart1"/>
    <dgm:cxn modelId="{45A5E3F8-C57A-4AB7-85EE-D24CEAE3F182}" type="presParOf" srcId="{104ED001-4D98-4846-A7D2-25EB73E93461}" destId="{8EA4A796-9C43-4EA2-9BB1-C1DB40A137EE}" srcOrd="1" destOrd="0" presId="urn:microsoft.com/office/officeart/2005/8/layout/orgChart1"/>
    <dgm:cxn modelId="{657332E2-CE31-4AB4-876D-BA05326AA65A}" type="presParOf" srcId="{8EA4A796-9C43-4EA2-9BB1-C1DB40A137EE}" destId="{EE70FCB7-04D0-4C1A-AC34-CCBCA8D7D751}" srcOrd="0" destOrd="0" presId="urn:microsoft.com/office/officeart/2005/8/layout/orgChart1"/>
    <dgm:cxn modelId="{FB277B00-B348-4BCD-B262-9F1322AA657D}" type="presParOf" srcId="{EE70FCB7-04D0-4C1A-AC34-CCBCA8D7D751}" destId="{6CB2D620-DBDC-4E4B-97F7-E2A544035A26}" srcOrd="0" destOrd="0" presId="urn:microsoft.com/office/officeart/2005/8/layout/orgChart1"/>
    <dgm:cxn modelId="{AC82E49D-7615-41DE-8E73-FCE4440D467C}" type="presParOf" srcId="{EE70FCB7-04D0-4C1A-AC34-CCBCA8D7D751}" destId="{FCB0AA0E-140F-4ECB-8C96-4DC391C6196F}" srcOrd="1" destOrd="0" presId="urn:microsoft.com/office/officeart/2005/8/layout/orgChart1"/>
    <dgm:cxn modelId="{DC03BBE2-5C8E-49F7-B386-FA402F0FC828}" type="presParOf" srcId="{8EA4A796-9C43-4EA2-9BB1-C1DB40A137EE}" destId="{27873F20-66D0-47D4-AE24-1C6ACCFBC429}" srcOrd="1" destOrd="0" presId="urn:microsoft.com/office/officeart/2005/8/layout/orgChart1"/>
    <dgm:cxn modelId="{0679A009-AAB1-4CED-9719-4CB6378CE5A5}" type="presParOf" srcId="{27873F20-66D0-47D4-AE24-1C6ACCFBC429}" destId="{8D47561A-0989-447E-B992-C73A5648F620}" srcOrd="0" destOrd="0" presId="urn:microsoft.com/office/officeart/2005/8/layout/orgChart1"/>
    <dgm:cxn modelId="{5E380AD8-1701-4544-B9AB-CDAADCDEA76D}" type="presParOf" srcId="{27873F20-66D0-47D4-AE24-1C6ACCFBC429}" destId="{6AD460DF-2584-41A7-85EF-CFA034CFD8AC}" srcOrd="1" destOrd="0" presId="urn:microsoft.com/office/officeart/2005/8/layout/orgChart1"/>
    <dgm:cxn modelId="{18D307B0-6714-4324-A3E2-20009F20593F}" type="presParOf" srcId="{6AD460DF-2584-41A7-85EF-CFA034CFD8AC}" destId="{7183F5D2-E09D-4919-877C-1A428D6FF147}" srcOrd="0" destOrd="0" presId="urn:microsoft.com/office/officeart/2005/8/layout/orgChart1"/>
    <dgm:cxn modelId="{0D0E273F-8F8A-4440-81AC-CA5AA3AEF6C3}" type="presParOf" srcId="{7183F5D2-E09D-4919-877C-1A428D6FF147}" destId="{7B103872-FE6C-487C-BCDE-DD530893A91E}" srcOrd="0" destOrd="0" presId="urn:microsoft.com/office/officeart/2005/8/layout/orgChart1"/>
    <dgm:cxn modelId="{E9F6F454-DD21-4DA7-B728-ACE758778064}" type="presParOf" srcId="{7183F5D2-E09D-4919-877C-1A428D6FF147}" destId="{D1DAFD86-074B-4AE3-ABFA-5921EEE5D82A}" srcOrd="1" destOrd="0" presId="urn:microsoft.com/office/officeart/2005/8/layout/orgChart1"/>
    <dgm:cxn modelId="{26598E1A-4642-433D-9F76-95B5698A05FD}" type="presParOf" srcId="{6AD460DF-2584-41A7-85EF-CFA034CFD8AC}" destId="{4550A031-BE60-43E6-8C01-80D5AF15C6F5}" srcOrd="1" destOrd="0" presId="urn:microsoft.com/office/officeart/2005/8/layout/orgChart1"/>
    <dgm:cxn modelId="{E8259549-4350-4AFD-BA1F-58FC101DB212}" type="presParOf" srcId="{6AD460DF-2584-41A7-85EF-CFA034CFD8AC}" destId="{574FA39E-95F1-42DE-9CEB-8BD365797DE2}" srcOrd="2" destOrd="0" presId="urn:microsoft.com/office/officeart/2005/8/layout/orgChart1"/>
    <dgm:cxn modelId="{6B7408B0-48BF-4A8D-BB42-7B7EEE72ECD8}" type="presParOf" srcId="{8EA4A796-9C43-4EA2-9BB1-C1DB40A137EE}" destId="{FEBAAEDC-FC65-4D7D-A9AD-4EDE214B776C}" srcOrd="2" destOrd="0" presId="urn:microsoft.com/office/officeart/2005/8/layout/orgChart1"/>
    <dgm:cxn modelId="{E80BDC3B-7439-4D85-8E95-3E52E0A18E88}" type="presParOf" srcId="{104ED001-4D98-4846-A7D2-25EB73E93461}" destId="{BAFC1CA4-AAF6-4A83-B082-4ED7092FE879}" srcOrd="2" destOrd="0" presId="urn:microsoft.com/office/officeart/2005/8/layout/orgChart1"/>
    <dgm:cxn modelId="{9FFB4CF5-0A0D-46EC-9861-28DC19E800E3}" type="presParOf" srcId="{104ED001-4D98-4846-A7D2-25EB73E93461}" destId="{4FDF37E3-C393-4823-A57F-E5F903BE9DD1}" srcOrd="3" destOrd="0" presId="urn:microsoft.com/office/officeart/2005/8/layout/orgChart1"/>
    <dgm:cxn modelId="{DEB979FC-F60F-43AD-956A-028EE2DE5F0F}" type="presParOf" srcId="{4FDF37E3-C393-4823-A57F-E5F903BE9DD1}" destId="{205B74A5-800B-4F81-9874-F3A05D9CC41A}" srcOrd="0" destOrd="0" presId="urn:microsoft.com/office/officeart/2005/8/layout/orgChart1"/>
    <dgm:cxn modelId="{14617BA0-2BFD-4A6B-AA85-9A9C6242F88E}" type="presParOf" srcId="{205B74A5-800B-4F81-9874-F3A05D9CC41A}" destId="{384613FF-A091-4BAB-9CCB-00E6830ECB20}" srcOrd="0" destOrd="0" presId="urn:microsoft.com/office/officeart/2005/8/layout/orgChart1"/>
    <dgm:cxn modelId="{7D5D8642-2668-459A-997A-083FBF7AD6B9}" type="presParOf" srcId="{205B74A5-800B-4F81-9874-F3A05D9CC41A}" destId="{CDC0ECA2-00D9-4257-B318-92E2B7B557FE}" srcOrd="1" destOrd="0" presId="urn:microsoft.com/office/officeart/2005/8/layout/orgChart1"/>
    <dgm:cxn modelId="{29292A22-9D28-44D1-8456-000CBB83E697}" type="presParOf" srcId="{4FDF37E3-C393-4823-A57F-E5F903BE9DD1}" destId="{F05348F2-A302-4AA9-B656-47BB2CBE3A1D}" srcOrd="1" destOrd="0" presId="urn:microsoft.com/office/officeart/2005/8/layout/orgChart1"/>
    <dgm:cxn modelId="{0B7CD4F2-933C-4203-860F-4D5DB60DD25B}" type="presParOf" srcId="{4FDF37E3-C393-4823-A57F-E5F903BE9DD1}" destId="{DA496184-6914-4975-9766-DD50C32D1807}" srcOrd="2" destOrd="0" presId="urn:microsoft.com/office/officeart/2005/8/layout/orgChart1"/>
    <dgm:cxn modelId="{EDD93AF2-23D1-48FB-9F39-A4C7F6F2BAE4}" type="presParOf" srcId="{104ED001-4D98-4846-A7D2-25EB73E93461}" destId="{A17C55E3-B5E1-48C1-8A9F-93F65681A515}" srcOrd="4" destOrd="0" presId="urn:microsoft.com/office/officeart/2005/8/layout/orgChart1"/>
    <dgm:cxn modelId="{53E60AAC-47F6-43F6-A78D-1CF3AA259CBA}" type="presParOf" srcId="{104ED001-4D98-4846-A7D2-25EB73E93461}" destId="{E0F97E65-7309-418D-9871-C842D679C0C5}" srcOrd="5" destOrd="0" presId="urn:microsoft.com/office/officeart/2005/8/layout/orgChart1"/>
    <dgm:cxn modelId="{070F8940-90A4-44C1-8AE7-697A438198AC}" type="presParOf" srcId="{E0F97E65-7309-418D-9871-C842D679C0C5}" destId="{0DB96F19-43C1-4A29-B174-866616CEA70E}" srcOrd="0" destOrd="0" presId="urn:microsoft.com/office/officeart/2005/8/layout/orgChart1"/>
    <dgm:cxn modelId="{784BE3E8-EE01-4C6A-A8AA-B65828EA3E5D}" type="presParOf" srcId="{0DB96F19-43C1-4A29-B174-866616CEA70E}" destId="{B7A1E8BE-8F43-411F-A194-5DF40342C820}" srcOrd="0" destOrd="0" presId="urn:microsoft.com/office/officeart/2005/8/layout/orgChart1"/>
    <dgm:cxn modelId="{148CC214-5F6D-4502-A8DD-1F4D05D887C4}" type="presParOf" srcId="{0DB96F19-43C1-4A29-B174-866616CEA70E}" destId="{FF94DD53-CBB1-4B50-8725-862C8130A322}" srcOrd="1" destOrd="0" presId="urn:microsoft.com/office/officeart/2005/8/layout/orgChart1"/>
    <dgm:cxn modelId="{EC2516BC-D159-4460-A960-AC402BDF12EE}" type="presParOf" srcId="{E0F97E65-7309-418D-9871-C842D679C0C5}" destId="{56A3DC9B-485A-4F61-ABE1-A8920519A230}" srcOrd="1" destOrd="0" presId="urn:microsoft.com/office/officeart/2005/8/layout/orgChart1"/>
    <dgm:cxn modelId="{5087A120-4C9B-4607-B47D-81F476435BD1}" type="presParOf" srcId="{E0F97E65-7309-418D-9871-C842D679C0C5}" destId="{F1024846-8CCC-486D-AEA6-6095945365BD}" srcOrd="2" destOrd="0" presId="urn:microsoft.com/office/officeart/2005/8/layout/orgChart1"/>
    <dgm:cxn modelId="{E3342D1A-A270-4C06-B7F7-D2504C691CD2}" type="presParOf" srcId="{611765B4-501C-42BA-B91E-D02E0FD6FF38}" destId="{61DDC4CF-9310-4470-846A-3827B657707D}" srcOrd="2" destOrd="0" presId="urn:microsoft.com/office/officeart/2005/8/layout/orgChart1"/>
    <dgm:cxn modelId="{16DED685-5F01-4AD4-A00B-DFD21D6BEF7E}" type="presParOf" srcId="{96D57DA2-A40B-45EF-8500-A2472EE48CAF}" destId="{3D1DFFB9-418B-4E39-8E78-40F035748744}" srcOrd="4" destOrd="0" presId="urn:microsoft.com/office/officeart/2005/8/layout/orgChart1"/>
    <dgm:cxn modelId="{FB1A665F-4570-4F59-B2E7-EA2862423A2B}" type="presParOf" srcId="{96D57DA2-A40B-45EF-8500-A2472EE48CAF}" destId="{8CF2FBF3-4ACB-48FF-B59D-820803C33302}" srcOrd="5" destOrd="0" presId="urn:microsoft.com/office/officeart/2005/8/layout/orgChart1"/>
    <dgm:cxn modelId="{01E15091-2BF4-4990-85E1-B224B95E6820}" type="presParOf" srcId="{8CF2FBF3-4ACB-48FF-B59D-820803C33302}" destId="{3C3CF1EB-C7C9-4573-86FB-DA54CBA67551}" srcOrd="0" destOrd="0" presId="urn:microsoft.com/office/officeart/2005/8/layout/orgChart1"/>
    <dgm:cxn modelId="{C5D7477C-6E85-425C-902C-C5C9ED7EB499}" type="presParOf" srcId="{3C3CF1EB-C7C9-4573-86FB-DA54CBA67551}" destId="{BA073900-5925-4D08-88A7-4DC6BC02863E}" srcOrd="0" destOrd="0" presId="urn:microsoft.com/office/officeart/2005/8/layout/orgChart1"/>
    <dgm:cxn modelId="{72636E8F-670B-4DA5-A74C-D63122D7E267}" type="presParOf" srcId="{3C3CF1EB-C7C9-4573-86FB-DA54CBA67551}" destId="{BF09AABF-FDDD-437F-B005-305798A12268}" srcOrd="1" destOrd="0" presId="urn:microsoft.com/office/officeart/2005/8/layout/orgChart1"/>
    <dgm:cxn modelId="{6D3850A7-BF10-4A6D-A5EE-0615AEE5D766}" type="presParOf" srcId="{8CF2FBF3-4ACB-48FF-B59D-820803C33302}" destId="{7A9DB0FA-F12E-4FCA-8A37-B8D39FB2C296}" srcOrd="1" destOrd="0" presId="urn:microsoft.com/office/officeart/2005/8/layout/orgChart1"/>
    <dgm:cxn modelId="{35AAD524-F5E2-410E-94B4-90387DD8D27B}" type="presParOf" srcId="{7A9DB0FA-F12E-4FCA-8A37-B8D39FB2C296}" destId="{38A5C8CA-03AA-42A3-B458-4E8DE9BD7B1B}" srcOrd="0" destOrd="0" presId="urn:microsoft.com/office/officeart/2005/8/layout/orgChart1"/>
    <dgm:cxn modelId="{E4FB3AE4-167D-49DD-8A01-7C87FBFDA128}" type="presParOf" srcId="{7A9DB0FA-F12E-4FCA-8A37-B8D39FB2C296}" destId="{F7B7171F-93DB-461E-9022-B1C597559093}" srcOrd="1" destOrd="0" presId="urn:microsoft.com/office/officeart/2005/8/layout/orgChart1"/>
    <dgm:cxn modelId="{29A13101-5C72-47B0-8E38-B68C431BA04F}" type="presParOf" srcId="{F7B7171F-93DB-461E-9022-B1C597559093}" destId="{39FD2E42-4CF8-4F6F-AA81-D2D08BFB08F2}" srcOrd="0" destOrd="0" presId="urn:microsoft.com/office/officeart/2005/8/layout/orgChart1"/>
    <dgm:cxn modelId="{F3A267BA-376E-4F62-B4E6-12D07C8B0165}" type="presParOf" srcId="{39FD2E42-4CF8-4F6F-AA81-D2D08BFB08F2}" destId="{38851A52-41C4-4B2F-A1AF-3A9F683BAEA2}" srcOrd="0" destOrd="0" presId="urn:microsoft.com/office/officeart/2005/8/layout/orgChart1"/>
    <dgm:cxn modelId="{F42FB591-F087-4A04-9E37-3E321AA9E20F}" type="presParOf" srcId="{39FD2E42-4CF8-4F6F-AA81-D2D08BFB08F2}" destId="{6F61AE79-952B-4E6F-A32F-9EE7EFB434FF}" srcOrd="1" destOrd="0" presId="urn:microsoft.com/office/officeart/2005/8/layout/orgChart1"/>
    <dgm:cxn modelId="{3B515B28-EF38-4024-9234-A60C6DA2009A}" type="presParOf" srcId="{F7B7171F-93DB-461E-9022-B1C597559093}" destId="{6181CBD8-EAE2-4512-95FD-EC46B0D67EB2}" srcOrd="1" destOrd="0" presId="urn:microsoft.com/office/officeart/2005/8/layout/orgChart1"/>
    <dgm:cxn modelId="{304D83D7-9CE5-4BFD-B17D-5DEC8DCFC345}" type="presParOf" srcId="{F7B7171F-93DB-461E-9022-B1C597559093}" destId="{2355F170-FB57-4D9E-8507-8B94EA9D3C3D}" srcOrd="2" destOrd="0" presId="urn:microsoft.com/office/officeart/2005/8/layout/orgChart1"/>
    <dgm:cxn modelId="{EA639DFA-1FD8-4C3B-8DF9-BCCEDE0E2F15}" type="presParOf" srcId="{7A9DB0FA-F12E-4FCA-8A37-B8D39FB2C296}" destId="{42B662CC-C9C3-4C46-A1C9-00AB1D3C7C08}" srcOrd="2" destOrd="0" presId="urn:microsoft.com/office/officeart/2005/8/layout/orgChart1"/>
    <dgm:cxn modelId="{509FD1C3-7A49-47F1-9E5B-FAE5DD45E073}" type="presParOf" srcId="{7A9DB0FA-F12E-4FCA-8A37-B8D39FB2C296}" destId="{A255618B-30CF-47D5-AF9E-188A1AAE7762}" srcOrd="3" destOrd="0" presId="urn:microsoft.com/office/officeart/2005/8/layout/orgChart1"/>
    <dgm:cxn modelId="{32C82478-9191-455E-871F-2F8420587E58}" type="presParOf" srcId="{A255618B-30CF-47D5-AF9E-188A1AAE7762}" destId="{C54596BE-07BC-4F06-88DE-50D3462FAC24}" srcOrd="0" destOrd="0" presId="urn:microsoft.com/office/officeart/2005/8/layout/orgChart1"/>
    <dgm:cxn modelId="{7D62569A-FB5A-4C79-A793-B59C591CA66D}" type="presParOf" srcId="{C54596BE-07BC-4F06-88DE-50D3462FAC24}" destId="{348260A6-E003-4B46-B4FA-EE9DDDC2E4D4}" srcOrd="0" destOrd="0" presId="urn:microsoft.com/office/officeart/2005/8/layout/orgChart1"/>
    <dgm:cxn modelId="{0A3668E8-F002-4959-8B59-13B59AFEA1E4}" type="presParOf" srcId="{C54596BE-07BC-4F06-88DE-50D3462FAC24}" destId="{A27D049C-B382-4C2A-A1F2-7968744E6515}" srcOrd="1" destOrd="0" presId="urn:microsoft.com/office/officeart/2005/8/layout/orgChart1"/>
    <dgm:cxn modelId="{B8417FAA-516F-404B-82DE-56500F6E6A4E}" type="presParOf" srcId="{A255618B-30CF-47D5-AF9E-188A1AAE7762}" destId="{73D3C2EB-7271-4DC2-B028-C51A9B21D7E6}" srcOrd="1" destOrd="0" presId="urn:microsoft.com/office/officeart/2005/8/layout/orgChart1"/>
    <dgm:cxn modelId="{6C2FBCA8-3F5F-406F-8EAE-3FBB777CDF81}" type="presParOf" srcId="{A255618B-30CF-47D5-AF9E-188A1AAE7762}" destId="{CCEFEE99-B35B-4910-ADFA-9560B4F9752A}" srcOrd="2" destOrd="0" presId="urn:microsoft.com/office/officeart/2005/8/layout/orgChart1"/>
    <dgm:cxn modelId="{74F7662B-A1E0-4A13-A342-8A2AABD08E71}" type="presParOf" srcId="{8CF2FBF3-4ACB-48FF-B59D-820803C33302}" destId="{A140B46E-C9CE-4CDE-988C-BA4D8CBB96BE}" srcOrd="2" destOrd="0" presId="urn:microsoft.com/office/officeart/2005/8/layout/orgChart1"/>
    <dgm:cxn modelId="{FEE2DBD8-A79B-4D66-9633-3CD609FA7007}" type="presParOf" srcId="{C687509C-816B-43A9-822B-FA0DEE5EB450}" destId="{E2BA907C-85A8-4AA0-892A-4D4F0223C61F}" srcOrd="2" destOrd="0" presId="urn:microsoft.com/office/officeart/2005/8/layout/orgChar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703FFD7-CE78-4F44-B5C5-DD9490465F4C}"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n-US"/>
        </a:p>
      </dgm:t>
    </dgm:pt>
    <dgm:pt modelId="{EAF3DDBD-8ED4-4C7E-A10B-D10FDD2A6311}">
      <dgm:prSet phldrT="[Text]" custT="1"/>
      <dgm:spPr/>
      <dgm:t>
        <a:bodyPr/>
        <a:lstStyle/>
        <a:p>
          <a:r>
            <a:rPr lang="en-US" sz="1200"/>
            <a:t>4. Testing Report  </a:t>
          </a:r>
        </a:p>
      </dgm:t>
    </dgm:pt>
    <dgm:pt modelId="{82696EB8-73F7-4237-B256-F82E09A2ACE4}" type="parTrans" cxnId="{24B5D0FB-C0C9-48ED-BC19-1C440002DB90}">
      <dgm:prSet/>
      <dgm:spPr/>
      <dgm:t>
        <a:bodyPr/>
        <a:lstStyle/>
        <a:p>
          <a:endParaRPr lang="en-US"/>
        </a:p>
      </dgm:t>
    </dgm:pt>
    <dgm:pt modelId="{B6AA598F-148B-439C-989D-91F75B0AEA45}" type="sibTrans" cxnId="{24B5D0FB-C0C9-48ED-BC19-1C440002DB90}">
      <dgm:prSet/>
      <dgm:spPr/>
      <dgm:t>
        <a:bodyPr/>
        <a:lstStyle/>
        <a:p>
          <a:endParaRPr lang="en-US"/>
        </a:p>
      </dgm:t>
    </dgm:pt>
    <dgm:pt modelId="{99E831E2-9D35-49DA-81CB-3A0A9713B26D}">
      <dgm:prSet phldrT="[Text]"/>
      <dgm:spPr/>
      <dgm:t>
        <a:bodyPr/>
        <a:lstStyle/>
        <a:p>
          <a:r>
            <a:rPr lang="en-US"/>
            <a:t>4.1 Test Plan</a:t>
          </a:r>
        </a:p>
      </dgm:t>
    </dgm:pt>
    <dgm:pt modelId="{9B0771C8-41E5-4064-BFF5-1C4982CD7F57}" type="parTrans" cxnId="{AD07763B-AE67-45CF-B2CB-5C090C54F39F}">
      <dgm:prSet/>
      <dgm:spPr/>
      <dgm:t>
        <a:bodyPr/>
        <a:lstStyle/>
        <a:p>
          <a:endParaRPr lang="en-US"/>
        </a:p>
      </dgm:t>
    </dgm:pt>
    <dgm:pt modelId="{D910BA4C-E3D9-4825-9CB2-01F9551C5935}" type="sibTrans" cxnId="{AD07763B-AE67-45CF-B2CB-5C090C54F39F}">
      <dgm:prSet/>
      <dgm:spPr/>
      <dgm:t>
        <a:bodyPr/>
        <a:lstStyle/>
        <a:p>
          <a:endParaRPr lang="en-US"/>
        </a:p>
      </dgm:t>
    </dgm:pt>
    <dgm:pt modelId="{92EC5770-CE86-4ED0-B55A-9C7F0F661AD6}">
      <dgm:prSet phldrT="[Text]"/>
      <dgm:spPr/>
      <dgm:t>
        <a:bodyPr/>
        <a:lstStyle/>
        <a:p>
          <a:r>
            <a:rPr lang="en-US"/>
            <a:t>4.2 Test execution report</a:t>
          </a:r>
        </a:p>
      </dgm:t>
    </dgm:pt>
    <dgm:pt modelId="{CE29585B-9793-4294-9B9B-77ADEAC27460}" type="parTrans" cxnId="{45353B61-A436-4BDA-9B5F-F98ABB057B1A}">
      <dgm:prSet/>
      <dgm:spPr/>
      <dgm:t>
        <a:bodyPr/>
        <a:lstStyle/>
        <a:p>
          <a:endParaRPr lang="en-US"/>
        </a:p>
      </dgm:t>
    </dgm:pt>
    <dgm:pt modelId="{D057FCB6-E33F-419F-A400-CFBB2DFFD0E9}" type="sibTrans" cxnId="{45353B61-A436-4BDA-9B5F-F98ABB057B1A}">
      <dgm:prSet/>
      <dgm:spPr/>
      <dgm:t>
        <a:bodyPr/>
        <a:lstStyle/>
        <a:p>
          <a:endParaRPr lang="en-US"/>
        </a:p>
      </dgm:t>
    </dgm:pt>
    <dgm:pt modelId="{F9D9A1F9-10F1-4C36-B745-363E10DF8EDE}">
      <dgm:prSet phldrT="[Text]"/>
      <dgm:spPr/>
      <dgm:t>
        <a:bodyPr/>
        <a:lstStyle/>
        <a:p>
          <a:r>
            <a:rPr lang="en-US"/>
            <a:t>4.3 Analyzing results</a:t>
          </a:r>
        </a:p>
      </dgm:t>
    </dgm:pt>
    <dgm:pt modelId="{82C91AE9-196A-4048-8406-97EE49E20A61}" type="parTrans" cxnId="{0F3B32C8-0A3C-4465-8E7D-EE77E803E057}">
      <dgm:prSet/>
      <dgm:spPr/>
      <dgm:t>
        <a:bodyPr/>
        <a:lstStyle/>
        <a:p>
          <a:endParaRPr lang="en-US"/>
        </a:p>
      </dgm:t>
    </dgm:pt>
    <dgm:pt modelId="{76B8F6D7-ED89-4B52-A2B6-4313B99BFDF0}" type="sibTrans" cxnId="{0F3B32C8-0A3C-4465-8E7D-EE77E803E057}">
      <dgm:prSet/>
      <dgm:spPr/>
      <dgm:t>
        <a:bodyPr/>
        <a:lstStyle/>
        <a:p>
          <a:endParaRPr lang="en-US"/>
        </a:p>
      </dgm:t>
    </dgm:pt>
    <dgm:pt modelId="{7D35C657-AB8E-47D5-A01E-1DE543E6F818}">
      <dgm:prSet phldrT="[Text]"/>
      <dgm:spPr/>
      <dgm:t>
        <a:bodyPr/>
        <a:lstStyle/>
        <a:p>
          <a:r>
            <a:rPr lang="en-US"/>
            <a:t>4.4 Time estimation report</a:t>
          </a:r>
        </a:p>
      </dgm:t>
    </dgm:pt>
    <dgm:pt modelId="{A89F2B20-04C5-40B4-A053-C94A3B19A4E3}" type="parTrans" cxnId="{1136BC43-2163-442E-9484-ACF1BDD76F98}">
      <dgm:prSet/>
      <dgm:spPr/>
      <dgm:t>
        <a:bodyPr/>
        <a:lstStyle/>
        <a:p>
          <a:endParaRPr lang="en-US"/>
        </a:p>
      </dgm:t>
    </dgm:pt>
    <dgm:pt modelId="{0FD8D6B1-4678-4D5C-882D-6B989BC4C9B6}" type="sibTrans" cxnId="{1136BC43-2163-442E-9484-ACF1BDD76F98}">
      <dgm:prSet/>
      <dgm:spPr/>
      <dgm:t>
        <a:bodyPr/>
        <a:lstStyle/>
        <a:p>
          <a:endParaRPr lang="en-US"/>
        </a:p>
      </dgm:t>
    </dgm:pt>
    <dgm:pt modelId="{0264B28E-336B-4AA5-BD9A-672DF2CBA94B}">
      <dgm:prSet/>
      <dgm:spPr/>
      <dgm:t>
        <a:bodyPr/>
        <a:lstStyle/>
        <a:p>
          <a:r>
            <a:rPr lang="en-US"/>
            <a:t>4.1.1 Unit testing</a:t>
          </a:r>
        </a:p>
      </dgm:t>
    </dgm:pt>
    <dgm:pt modelId="{B8ECBEA1-44CC-4660-B5F5-598F442A59E0}" type="parTrans" cxnId="{8470FD7F-04CD-4F8E-984F-2BFD967886FF}">
      <dgm:prSet/>
      <dgm:spPr/>
      <dgm:t>
        <a:bodyPr/>
        <a:lstStyle/>
        <a:p>
          <a:endParaRPr lang="en-US"/>
        </a:p>
      </dgm:t>
    </dgm:pt>
    <dgm:pt modelId="{E891217E-BF96-4A13-9872-180167916461}" type="sibTrans" cxnId="{8470FD7F-04CD-4F8E-984F-2BFD967886FF}">
      <dgm:prSet/>
      <dgm:spPr/>
      <dgm:t>
        <a:bodyPr/>
        <a:lstStyle/>
        <a:p>
          <a:endParaRPr lang="en-US"/>
        </a:p>
      </dgm:t>
    </dgm:pt>
    <dgm:pt modelId="{083586EB-FFD0-40F8-8A16-3F73FA53D7D8}">
      <dgm:prSet/>
      <dgm:spPr/>
      <dgm:t>
        <a:bodyPr/>
        <a:lstStyle/>
        <a:p>
          <a:r>
            <a:rPr lang="en-US"/>
            <a:t>4.1.2 Integration testing</a:t>
          </a:r>
        </a:p>
      </dgm:t>
    </dgm:pt>
    <dgm:pt modelId="{BD6046EC-1336-47F2-8A80-BEFADE518596}" type="parTrans" cxnId="{1B506DBC-3D68-49EB-86D0-BFF2F2EDBB98}">
      <dgm:prSet/>
      <dgm:spPr/>
      <dgm:t>
        <a:bodyPr/>
        <a:lstStyle/>
        <a:p>
          <a:endParaRPr lang="en-US"/>
        </a:p>
      </dgm:t>
    </dgm:pt>
    <dgm:pt modelId="{7EE5A61C-1456-4530-969B-A55B72512862}" type="sibTrans" cxnId="{1B506DBC-3D68-49EB-86D0-BFF2F2EDBB98}">
      <dgm:prSet/>
      <dgm:spPr/>
      <dgm:t>
        <a:bodyPr/>
        <a:lstStyle/>
        <a:p>
          <a:endParaRPr lang="en-US"/>
        </a:p>
      </dgm:t>
    </dgm:pt>
    <dgm:pt modelId="{24DF98BE-C24F-4181-99B2-19DB2A7EFC0D}">
      <dgm:prSet/>
      <dgm:spPr/>
      <dgm:t>
        <a:bodyPr/>
        <a:lstStyle/>
        <a:p>
          <a:r>
            <a:rPr lang="en-US"/>
            <a:t>4.1.3Performance testing</a:t>
          </a:r>
        </a:p>
      </dgm:t>
    </dgm:pt>
    <dgm:pt modelId="{9A65DF6D-CC51-4B3B-BFA2-727918E84C1B}" type="parTrans" cxnId="{1F0E0B6D-2516-497F-A31D-F5C53CAE334E}">
      <dgm:prSet/>
      <dgm:spPr/>
      <dgm:t>
        <a:bodyPr/>
        <a:lstStyle/>
        <a:p>
          <a:endParaRPr lang="en-US"/>
        </a:p>
      </dgm:t>
    </dgm:pt>
    <dgm:pt modelId="{8F6044F7-FFF2-4C60-8C2E-0D16A9967BEF}" type="sibTrans" cxnId="{1F0E0B6D-2516-497F-A31D-F5C53CAE334E}">
      <dgm:prSet/>
      <dgm:spPr/>
      <dgm:t>
        <a:bodyPr/>
        <a:lstStyle/>
        <a:p>
          <a:endParaRPr lang="en-US"/>
        </a:p>
      </dgm:t>
    </dgm:pt>
    <dgm:pt modelId="{01A99092-6EA5-415F-B3FA-F622B8393007}">
      <dgm:prSet/>
      <dgm:spPr/>
      <dgm:t>
        <a:bodyPr/>
        <a:lstStyle/>
        <a:p>
          <a:r>
            <a:rPr lang="en-US"/>
            <a:t>4.1.2.1 System testing</a:t>
          </a:r>
        </a:p>
      </dgm:t>
    </dgm:pt>
    <dgm:pt modelId="{8A8AEDA6-0C58-40EA-8A2F-59D06F10566B}" type="parTrans" cxnId="{858A92ED-95D6-4FC2-859B-609110F5D038}">
      <dgm:prSet/>
      <dgm:spPr/>
      <dgm:t>
        <a:bodyPr/>
        <a:lstStyle/>
        <a:p>
          <a:endParaRPr lang="en-US"/>
        </a:p>
      </dgm:t>
    </dgm:pt>
    <dgm:pt modelId="{2817822F-3BCC-4738-AA06-2D4FE2B49489}" type="sibTrans" cxnId="{858A92ED-95D6-4FC2-859B-609110F5D038}">
      <dgm:prSet/>
      <dgm:spPr/>
      <dgm:t>
        <a:bodyPr/>
        <a:lstStyle/>
        <a:p>
          <a:endParaRPr lang="en-US"/>
        </a:p>
      </dgm:t>
    </dgm:pt>
    <dgm:pt modelId="{F0309AA0-6043-4FF4-A325-63B48522701E}">
      <dgm:prSet/>
      <dgm:spPr/>
      <dgm:t>
        <a:bodyPr/>
        <a:lstStyle/>
        <a:p>
          <a:r>
            <a:rPr lang="en-US"/>
            <a:t>4.1.3.1 Stress testing</a:t>
          </a:r>
        </a:p>
      </dgm:t>
    </dgm:pt>
    <dgm:pt modelId="{84332BC2-D3D2-4AC5-8D73-58BBFADAE898}" type="parTrans" cxnId="{80C53CD4-27B7-49E6-8F83-72CEB6793C37}">
      <dgm:prSet/>
      <dgm:spPr/>
      <dgm:t>
        <a:bodyPr/>
        <a:lstStyle/>
        <a:p>
          <a:endParaRPr lang="en-US"/>
        </a:p>
      </dgm:t>
    </dgm:pt>
    <dgm:pt modelId="{595B3084-BF2F-44BF-AA95-6BC62D7CD10B}" type="sibTrans" cxnId="{80C53CD4-27B7-49E6-8F83-72CEB6793C37}">
      <dgm:prSet/>
      <dgm:spPr/>
      <dgm:t>
        <a:bodyPr/>
        <a:lstStyle/>
        <a:p>
          <a:endParaRPr lang="en-US"/>
        </a:p>
      </dgm:t>
    </dgm:pt>
    <dgm:pt modelId="{803AB8D0-EE82-42BE-B5D8-53942336B1AA}">
      <dgm:prSet/>
      <dgm:spPr/>
      <dgm:t>
        <a:bodyPr/>
        <a:lstStyle/>
        <a:p>
          <a:r>
            <a:rPr lang="en-US"/>
            <a:t>4.2.1 Execution test cases </a:t>
          </a:r>
        </a:p>
      </dgm:t>
    </dgm:pt>
    <dgm:pt modelId="{26361A47-71A6-49AE-916E-DB97DF6DEEFC}" type="parTrans" cxnId="{BE45A59B-DED9-4E79-B0D9-427D3D7FD89F}">
      <dgm:prSet/>
      <dgm:spPr/>
      <dgm:t>
        <a:bodyPr/>
        <a:lstStyle/>
        <a:p>
          <a:endParaRPr lang="en-US"/>
        </a:p>
      </dgm:t>
    </dgm:pt>
    <dgm:pt modelId="{205D2428-EF00-4DF1-A9BD-5B8A396B731A}" type="sibTrans" cxnId="{BE45A59B-DED9-4E79-B0D9-427D3D7FD89F}">
      <dgm:prSet/>
      <dgm:spPr/>
      <dgm:t>
        <a:bodyPr/>
        <a:lstStyle/>
        <a:p>
          <a:endParaRPr lang="en-US"/>
        </a:p>
      </dgm:t>
    </dgm:pt>
    <dgm:pt modelId="{105F4A62-0680-489E-9CA5-7C9E23448863}">
      <dgm:prSet/>
      <dgm:spPr/>
      <dgm:t>
        <a:bodyPr/>
        <a:lstStyle/>
        <a:p>
          <a:r>
            <a:rPr lang="en-US"/>
            <a:t>4.3.1 Execution results</a:t>
          </a:r>
        </a:p>
      </dgm:t>
    </dgm:pt>
    <dgm:pt modelId="{D5073762-45D8-497C-B446-99DF46CCF177}" type="parTrans" cxnId="{41F197C3-8BA3-4B3A-A804-14755DFC9917}">
      <dgm:prSet/>
      <dgm:spPr/>
      <dgm:t>
        <a:bodyPr/>
        <a:lstStyle/>
        <a:p>
          <a:endParaRPr lang="en-US"/>
        </a:p>
      </dgm:t>
    </dgm:pt>
    <dgm:pt modelId="{4C802DE3-2638-4A1E-AC7C-36F6CFDC6034}" type="sibTrans" cxnId="{41F197C3-8BA3-4B3A-A804-14755DFC9917}">
      <dgm:prSet/>
      <dgm:spPr/>
      <dgm:t>
        <a:bodyPr/>
        <a:lstStyle/>
        <a:p>
          <a:endParaRPr lang="en-US"/>
        </a:p>
      </dgm:t>
    </dgm:pt>
    <dgm:pt modelId="{FCB07A8B-D536-4CEB-A47F-C494C53B18A1}">
      <dgm:prSet/>
      <dgm:spPr/>
      <dgm:t>
        <a:bodyPr/>
        <a:lstStyle/>
        <a:p>
          <a:r>
            <a:rPr lang="en-US"/>
            <a:t>4.4.1 Response time</a:t>
          </a:r>
        </a:p>
      </dgm:t>
    </dgm:pt>
    <dgm:pt modelId="{7D9FEB09-5879-4F99-B358-E1F0DB2299B4}" type="parTrans" cxnId="{D77B321A-170D-49ED-BFFB-6FC7F0B511B5}">
      <dgm:prSet/>
      <dgm:spPr/>
      <dgm:t>
        <a:bodyPr/>
        <a:lstStyle/>
        <a:p>
          <a:endParaRPr lang="en-US"/>
        </a:p>
      </dgm:t>
    </dgm:pt>
    <dgm:pt modelId="{2B3078E1-DE07-48D4-8DC9-617E0FC8FA6F}" type="sibTrans" cxnId="{D77B321A-170D-49ED-BFFB-6FC7F0B511B5}">
      <dgm:prSet/>
      <dgm:spPr/>
      <dgm:t>
        <a:bodyPr/>
        <a:lstStyle/>
        <a:p>
          <a:endParaRPr lang="en-US"/>
        </a:p>
      </dgm:t>
    </dgm:pt>
    <dgm:pt modelId="{10506218-2825-4D10-A796-6139011434AC}">
      <dgm:prSet/>
      <dgm:spPr/>
      <dgm:t>
        <a:bodyPr/>
        <a:lstStyle/>
        <a:p>
          <a:r>
            <a:rPr lang="en-US"/>
            <a:t>4.2.2 Defects encountered</a:t>
          </a:r>
        </a:p>
      </dgm:t>
    </dgm:pt>
    <dgm:pt modelId="{A189C4C6-0007-4E57-B3CA-2DFEFEF38B7D}" type="parTrans" cxnId="{03847F4C-4538-4889-A6A4-6254503F8475}">
      <dgm:prSet/>
      <dgm:spPr/>
      <dgm:t>
        <a:bodyPr/>
        <a:lstStyle/>
        <a:p>
          <a:endParaRPr lang="en-US"/>
        </a:p>
      </dgm:t>
    </dgm:pt>
    <dgm:pt modelId="{9237427A-0D1D-40AC-90A7-2EAF57096693}" type="sibTrans" cxnId="{03847F4C-4538-4889-A6A4-6254503F8475}">
      <dgm:prSet/>
      <dgm:spPr/>
      <dgm:t>
        <a:bodyPr/>
        <a:lstStyle/>
        <a:p>
          <a:endParaRPr lang="en-US"/>
        </a:p>
      </dgm:t>
    </dgm:pt>
    <dgm:pt modelId="{45D5D8E4-6F2F-4B6D-A32F-0C1BDBD91110}">
      <dgm:prSet/>
      <dgm:spPr/>
      <dgm:t>
        <a:bodyPr/>
        <a:lstStyle/>
        <a:p>
          <a:r>
            <a:rPr lang="en-US"/>
            <a:t>4.3.3 Product result</a:t>
          </a:r>
        </a:p>
      </dgm:t>
    </dgm:pt>
    <dgm:pt modelId="{B36466B2-5925-4A52-9A1E-AA6909A3BA82}" type="parTrans" cxnId="{E5E3AA60-2875-459F-8E3C-73BD4A5AE183}">
      <dgm:prSet/>
      <dgm:spPr/>
      <dgm:t>
        <a:bodyPr/>
        <a:lstStyle/>
        <a:p>
          <a:endParaRPr lang="en-US"/>
        </a:p>
      </dgm:t>
    </dgm:pt>
    <dgm:pt modelId="{7696D766-DEDA-406A-9CE6-B0112217BB40}" type="sibTrans" cxnId="{E5E3AA60-2875-459F-8E3C-73BD4A5AE183}">
      <dgm:prSet/>
      <dgm:spPr/>
      <dgm:t>
        <a:bodyPr/>
        <a:lstStyle/>
        <a:p>
          <a:endParaRPr lang="en-US"/>
        </a:p>
      </dgm:t>
    </dgm:pt>
    <dgm:pt modelId="{84E71DDD-6523-45F2-9A7A-F4AA5EF9A3BA}">
      <dgm:prSet/>
      <dgm:spPr/>
      <dgm:t>
        <a:bodyPr/>
        <a:lstStyle/>
        <a:p>
          <a:r>
            <a:rPr lang="en-US"/>
            <a:t>4.3.2 Responce results</a:t>
          </a:r>
        </a:p>
      </dgm:t>
    </dgm:pt>
    <dgm:pt modelId="{33CE642C-B9D1-4114-B0F9-FEC86080DD8A}" type="parTrans" cxnId="{98ADB363-CF34-4C55-862C-E29ABD0F6B60}">
      <dgm:prSet/>
      <dgm:spPr/>
      <dgm:t>
        <a:bodyPr/>
        <a:lstStyle/>
        <a:p>
          <a:endParaRPr lang="en-US"/>
        </a:p>
      </dgm:t>
    </dgm:pt>
    <dgm:pt modelId="{E5CA538D-AF82-442B-BB9F-6E3B75D0B366}" type="sibTrans" cxnId="{98ADB363-CF34-4C55-862C-E29ABD0F6B60}">
      <dgm:prSet/>
      <dgm:spPr/>
      <dgm:t>
        <a:bodyPr/>
        <a:lstStyle/>
        <a:p>
          <a:endParaRPr lang="en-US"/>
        </a:p>
      </dgm:t>
    </dgm:pt>
    <dgm:pt modelId="{8ACFDEF1-5BDF-453C-BFE8-87E443600BD3}">
      <dgm:prSet/>
      <dgm:spPr/>
      <dgm:t>
        <a:bodyPr/>
        <a:lstStyle/>
        <a:p>
          <a:r>
            <a:rPr lang="en-US"/>
            <a:t>4.4.2 Execution time</a:t>
          </a:r>
        </a:p>
      </dgm:t>
    </dgm:pt>
    <dgm:pt modelId="{0C6086F4-86B1-40E5-BD1E-7060D0247E9F}" type="parTrans" cxnId="{572335A5-7918-4D1F-B879-D7BDFB1995A1}">
      <dgm:prSet/>
      <dgm:spPr/>
      <dgm:t>
        <a:bodyPr/>
        <a:lstStyle/>
        <a:p>
          <a:endParaRPr lang="en-US"/>
        </a:p>
      </dgm:t>
    </dgm:pt>
    <dgm:pt modelId="{AEC116F1-99DC-4112-B74F-05DC31BBD15A}" type="sibTrans" cxnId="{572335A5-7918-4D1F-B879-D7BDFB1995A1}">
      <dgm:prSet/>
      <dgm:spPr/>
      <dgm:t>
        <a:bodyPr/>
        <a:lstStyle/>
        <a:p>
          <a:endParaRPr lang="en-US"/>
        </a:p>
      </dgm:t>
    </dgm:pt>
    <dgm:pt modelId="{67C242A0-76F5-4ECF-8492-64BF77C0D69A}">
      <dgm:prSet/>
      <dgm:spPr/>
      <dgm:t>
        <a:bodyPr/>
        <a:lstStyle/>
        <a:p>
          <a:r>
            <a:rPr lang="en-US"/>
            <a:t>4.4.3 Time</a:t>
          </a:r>
          <a:r>
            <a:rPr lang="en-US" baseline="0"/>
            <a:t> frame</a:t>
          </a:r>
          <a:endParaRPr lang="en-US"/>
        </a:p>
      </dgm:t>
    </dgm:pt>
    <dgm:pt modelId="{0FBC4701-B068-4BFF-8F0B-89EA35566206}" type="parTrans" cxnId="{E8C5B6D6-6012-41E2-967B-7001C3B01138}">
      <dgm:prSet/>
      <dgm:spPr/>
      <dgm:t>
        <a:bodyPr/>
        <a:lstStyle/>
        <a:p>
          <a:endParaRPr lang="en-US"/>
        </a:p>
      </dgm:t>
    </dgm:pt>
    <dgm:pt modelId="{0B30231D-8866-4A2E-B54F-A21A38C1F71B}" type="sibTrans" cxnId="{E8C5B6D6-6012-41E2-967B-7001C3B01138}">
      <dgm:prSet/>
      <dgm:spPr/>
      <dgm:t>
        <a:bodyPr/>
        <a:lstStyle/>
        <a:p>
          <a:endParaRPr lang="en-US"/>
        </a:p>
      </dgm:t>
    </dgm:pt>
    <dgm:pt modelId="{F4A5E404-DE10-4A24-8FA4-5FD165FE3A81}">
      <dgm:prSet/>
      <dgm:spPr/>
      <dgm:t>
        <a:bodyPr/>
        <a:lstStyle/>
        <a:p>
          <a:r>
            <a:rPr lang="en-US"/>
            <a:t>4.3.4 Cost estimation</a:t>
          </a:r>
        </a:p>
      </dgm:t>
    </dgm:pt>
    <dgm:pt modelId="{E6CC56BE-2FBA-4982-B532-060936580893}" type="parTrans" cxnId="{D67C2EEC-4A67-4745-BF6E-C42578635813}">
      <dgm:prSet/>
      <dgm:spPr/>
      <dgm:t>
        <a:bodyPr/>
        <a:lstStyle/>
        <a:p>
          <a:endParaRPr lang="en-US"/>
        </a:p>
      </dgm:t>
    </dgm:pt>
    <dgm:pt modelId="{DDC24E49-31E4-4D04-9E96-E08F31E6CF3B}" type="sibTrans" cxnId="{D67C2EEC-4A67-4745-BF6E-C42578635813}">
      <dgm:prSet/>
      <dgm:spPr/>
      <dgm:t>
        <a:bodyPr/>
        <a:lstStyle/>
        <a:p>
          <a:endParaRPr lang="en-US"/>
        </a:p>
      </dgm:t>
    </dgm:pt>
    <dgm:pt modelId="{9D25DFC8-1C2D-46D7-8EE1-297664307516}" type="pres">
      <dgm:prSet presAssocID="{9703FFD7-CE78-4F44-B5C5-DD9490465F4C}" presName="hierChild1" presStyleCnt="0">
        <dgm:presLayoutVars>
          <dgm:orgChart val="1"/>
          <dgm:chPref val="1"/>
          <dgm:dir/>
          <dgm:animOne val="branch"/>
          <dgm:animLvl val="lvl"/>
          <dgm:resizeHandles/>
        </dgm:presLayoutVars>
      </dgm:prSet>
      <dgm:spPr/>
    </dgm:pt>
    <dgm:pt modelId="{807B2CE0-58E6-439D-9BA9-4F9F791F4F2F}" type="pres">
      <dgm:prSet presAssocID="{EAF3DDBD-8ED4-4C7E-A10B-D10FDD2A6311}" presName="hierRoot1" presStyleCnt="0">
        <dgm:presLayoutVars>
          <dgm:hierBranch val="init"/>
        </dgm:presLayoutVars>
      </dgm:prSet>
      <dgm:spPr/>
    </dgm:pt>
    <dgm:pt modelId="{FC651100-0FEC-4450-9841-DC26344ED8EB}" type="pres">
      <dgm:prSet presAssocID="{EAF3DDBD-8ED4-4C7E-A10B-D10FDD2A6311}" presName="rootComposite1" presStyleCnt="0"/>
      <dgm:spPr/>
    </dgm:pt>
    <dgm:pt modelId="{57F21623-3C3B-48A7-B435-E039EDBAAE01}" type="pres">
      <dgm:prSet presAssocID="{EAF3DDBD-8ED4-4C7E-A10B-D10FDD2A6311}" presName="rootText1" presStyleLbl="node0" presStyleIdx="0" presStyleCnt="1" custScaleX="198829">
        <dgm:presLayoutVars>
          <dgm:chPref val="3"/>
        </dgm:presLayoutVars>
      </dgm:prSet>
      <dgm:spPr/>
    </dgm:pt>
    <dgm:pt modelId="{2F0AAE00-FA46-4B03-B886-761E21DB64C4}" type="pres">
      <dgm:prSet presAssocID="{EAF3DDBD-8ED4-4C7E-A10B-D10FDD2A6311}" presName="rootConnector1" presStyleLbl="node1" presStyleIdx="0" presStyleCnt="0"/>
      <dgm:spPr/>
    </dgm:pt>
    <dgm:pt modelId="{A55CBA51-39D3-4AD9-952C-A61D57390BB5}" type="pres">
      <dgm:prSet presAssocID="{EAF3DDBD-8ED4-4C7E-A10B-D10FDD2A6311}" presName="hierChild2" presStyleCnt="0"/>
      <dgm:spPr/>
    </dgm:pt>
    <dgm:pt modelId="{059F9A68-1525-42FE-953D-7802CCAE82F3}" type="pres">
      <dgm:prSet presAssocID="{9B0771C8-41E5-4064-BFF5-1C4982CD7F57}" presName="Name37" presStyleLbl="parChTrans1D2" presStyleIdx="0" presStyleCnt="4"/>
      <dgm:spPr/>
    </dgm:pt>
    <dgm:pt modelId="{DBACBAAB-CA48-4A15-90D4-CD553D213C3A}" type="pres">
      <dgm:prSet presAssocID="{99E831E2-9D35-49DA-81CB-3A0A9713B26D}" presName="hierRoot2" presStyleCnt="0">
        <dgm:presLayoutVars>
          <dgm:hierBranch val="init"/>
        </dgm:presLayoutVars>
      </dgm:prSet>
      <dgm:spPr/>
    </dgm:pt>
    <dgm:pt modelId="{F970AAFE-9344-4312-9F85-A6A6E38DD500}" type="pres">
      <dgm:prSet presAssocID="{99E831E2-9D35-49DA-81CB-3A0A9713B26D}" presName="rootComposite" presStyleCnt="0"/>
      <dgm:spPr/>
    </dgm:pt>
    <dgm:pt modelId="{A8B5F733-78ED-4CC2-A96C-82590A283204}" type="pres">
      <dgm:prSet presAssocID="{99E831E2-9D35-49DA-81CB-3A0A9713B26D}" presName="rootText" presStyleLbl="node2" presStyleIdx="0" presStyleCnt="4">
        <dgm:presLayoutVars>
          <dgm:chPref val="3"/>
        </dgm:presLayoutVars>
      </dgm:prSet>
      <dgm:spPr/>
    </dgm:pt>
    <dgm:pt modelId="{9C158B12-6E14-475F-A75E-204D1000162A}" type="pres">
      <dgm:prSet presAssocID="{99E831E2-9D35-49DA-81CB-3A0A9713B26D}" presName="rootConnector" presStyleLbl="node2" presStyleIdx="0" presStyleCnt="4"/>
      <dgm:spPr/>
    </dgm:pt>
    <dgm:pt modelId="{AFAC521E-FB3C-457B-AE1A-9A6BDED97781}" type="pres">
      <dgm:prSet presAssocID="{99E831E2-9D35-49DA-81CB-3A0A9713B26D}" presName="hierChild4" presStyleCnt="0"/>
      <dgm:spPr/>
    </dgm:pt>
    <dgm:pt modelId="{EA242FEF-E200-4E61-81CF-4CBC38D194D0}" type="pres">
      <dgm:prSet presAssocID="{B8ECBEA1-44CC-4660-B5F5-598F442A59E0}" presName="Name37" presStyleLbl="parChTrans1D3" presStyleIdx="0" presStyleCnt="12"/>
      <dgm:spPr/>
    </dgm:pt>
    <dgm:pt modelId="{627E77BD-A7A6-4475-8F91-E5E6BDCCA3D6}" type="pres">
      <dgm:prSet presAssocID="{0264B28E-336B-4AA5-BD9A-672DF2CBA94B}" presName="hierRoot2" presStyleCnt="0">
        <dgm:presLayoutVars>
          <dgm:hierBranch val="init"/>
        </dgm:presLayoutVars>
      </dgm:prSet>
      <dgm:spPr/>
    </dgm:pt>
    <dgm:pt modelId="{1F141C29-1C73-48C5-A561-F770D8FC8E90}" type="pres">
      <dgm:prSet presAssocID="{0264B28E-336B-4AA5-BD9A-672DF2CBA94B}" presName="rootComposite" presStyleCnt="0"/>
      <dgm:spPr/>
    </dgm:pt>
    <dgm:pt modelId="{EB997B29-162E-4C1F-BAE7-F23132846EB9}" type="pres">
      <dgm:prSet presAssocID="{0264B28E-336B-4AA5-BD9A-672DF2CBA94B}" presName="rootText" presStyleLbl="node3" presStyleIdx="0" presStyleCnt="12">
        <dgm:presLayoutVars>
          <dgm:chPref val="3"/>
        </dgm:presLayoutVars>
      </dgm:prSet>
      <dgm:spPr/>
    </dgm:pt>
    <dgm:pt modelId="{9C8C5718-CBD9-4ACF-85D3-AC2FB061B442}" type="pres">
      <dgm:prSet presAssocID="{0264B28E-336B-4AA5-BD9A-672DF2CBA94B}" presName="rootConnector" presStyleLbl="node3" presStyleIdx="0" presStyleCnt="12"/>
      <dgm:spPr/>
    </dgm:pt>
    <dgm:pt modelId="{C18CCCD4-BECC-467D-B476-3EC80B2967F3}" type="pres">
      <dgm:prSet presAssocID="{0264B28E-336B-4AA5-BD9A-672DF2CBA94B}" presName="hierChild4" presStyleCnt="0"/>
      <dgm:spPr/>
    </dgm:pt>
    <dgm:pt modelId="{D6F90655-22C4-46ED-BC54-46A2B063D6C8}" type="pres">
      <dgm:prSet presAssocID="{0264B28E-336B-4AA5-BD9A-672DF2CBA94B}" presName="hierChild5" presStyleCnt="0"/>
      <dgm:spPr/>
    </dgm:pt>
    <dgm:pt modelId="{73F32B4A-F883-44B0-AF31-C96A201605D7}" type="pres">
      <dgm:prSet presAssocID="{BD6046EC-1336-47F2-8A80-BEFADE518596}" presName="Name37" presStyleLbl="parChTrans1D3" presStyleIdx="1" presStyleCnt="12"/>
      <dgm:spPr/>
    </dgm:pt>
    <dgm:pt modelId="{2A374BB4-ED33-4F82-9783-84142CF2030C}" type="pres">
      <dgm:prSet presAssocID="{083586EB-FFD0-40F8-8A16-3F73FA53D7D8}" presName="hierRoot2" presStyleCnt="0">
        <dgm:presLayoutVars>
          <dgm:hierBranch val="init"/>
        </dgm:presLayoutVars>
      </dgm:prSet>
      <dgm:spPr/>
    </dgm:pt>
    <dgm:pt modelId="{8EF4EC22-D09C-4F64-B8B2-16373A153B47}" type="pres">
      <dgm:prSet presAssocID="{083586EB-FFD0-40F8-8A16-3F73FA53D7D8}" presName="rootComposite" presStyleCnt="0"/>
      <dgm:spPr/>
    </dgm:pt>
    <dgm:pt modelId="{68DA929D-9F36-4C45-A8EA-30D7CB032AB4}" type="pres">
      <dgm:prSet presAssocID="{083586EB-FFD0-40F8-8A16-3F73FA53D7D8}" presName="rootText" presStyleLbl="node3" presStyleIdx="1" presStyleCnt="12">
        <dgm:presLayoutVars>
          <dgm:chPref val="3"/>
        </dgm:presLayoutVars>
      </dgm:prSet>
      <dgm:spPr/>
    </dgm:pt>
    <dgm:pt modelId="{C2F3C6A1-4C68-46F7-B88E-F52CFD5DC594}" type="pres">
      <dgm:prSet presAssocID="{083586EB-FFD0-40F8-8A16-3F73FA53D7D8}" presName="rootConnector" presStyleLbl="node3" presStyleIdx="1" presStyleCnt="12"/>
      <dgm:spPr/>
    </dgm:pt>
    <dgm:pt modelId="{94537A1C-D41D-489F-931A-5800489C61EF}" type="pres">
      <dgm:prSet presAssocID="{083586EB-FFD0-40F8-8A16-3F73FA53D7D8}" presName="hierChild4" presStyleCnt="0"/>
      <dgm:spPr/>
    </dgm:pt>
    <dgm:pt modelId="{A98D0153-A3B7-4231-A214-A8F7D24648FE}" type="pres">
      <dgm:prSet presAssocID="{8A8AEDA6-0C58-40EA-8A2F-59D06F10566B}" presName="Name37" presStyleLbl="parChTrans1D4" presStyleIdx="0" presStyleCnt="2"/>
      <dgm:spPr/>
    </dgm:pt>
    <dgm:pt modelId="{73780223-3EC9-42F8-936D-CD50FF26E04C}" type="pres">
      <dgm:prSet presAssocID="{01A99092-6EA5-415F-B3FA-F622B8393007}" presName="hierRoot2" presStyleCnt="0">
        <dgm:presLayoutVars>
          <dgm:hierBranch val="init"/>
        </dgm:presLayoutVars>
      </dgm:prSet>
      <dgm:spPr/>
    </dgm:pt>
    <dgm:pt modelId="{CFB1E4B2-2A61-40C1-9835-60D92EBD7091}" type="pres">
      <dgm:prSet presAssocID="{01A99092-6EA5-415F-B3FA-F622B8393007}" presName="rootComposite" presStyleCnt="0"/>
      <dgm:spPr/>
    </dgm:pt>
    <dgm:pt modelId="{C42D1D86-63CD-4A89-8E61-4A863A71216C}" type="pres">
      <dgm:prSet presAssocID="{01A99092-6EA5-415F-B3FA-F622B8393007}" presName="rootText" presStyleLbl="node4" presStyleIdx="0" presStyleCnt="2">
        <dgm:presLayoutVars>
          <dgm:chPref val="3"/>
        </dgm:presLayoutVars>
      </dgm:prSet>
      <dgm:spPr/>
    </dgm:pt>
    <dgm:pt modelId="{28954DBA-5BF9-4692-BCA1-84F0FD567AD6}" type="pres">
      <dgm:prSet presAssocID="{01A99092-6EA5-415F-B3FA-F622B8393007}" presName="rootConnector" presStyleLbl="node4" presStyleIdx="0" presStyleCnt="2"/>
      <dgm:spPr/>
    </dgm:pt>
    <dgm:pt modelId="{CF47D32B-7F94-4DD6-A2E4-AEEC6552678E}" type="pres">
      <dgm:prSet presAssocID="{01A99092-6EA5-415F-B3FA-F622B8393007}" presName="hierChild4" presStyleCnt="0"/>
      <dgm:spPr/>
    </dgm:pt>
    <dgm:pt modelId="{B8F48C91-2ADD-49E2-A09C-CEF8C8259BBF}" type="pres">
      <dgm:prSet presAssocID="{01A99092-6EA5-415F-B3FA-F622B8393007}" presName="hierChild5" presStyleCnt="0"/>
      <dgm:spPr/>
    </dgm:pt>
    <dgm:pt modelId="{2080C35A-9F39-4DAB-ADD0-AF7CF892F2F1}" type="pres">
      <dgm:prSet presAssocID="{083586EB-FFD0-40F8-8A16-3F73FA53D7D8}" presName="hierChild5" presStyleCnt="0"/>
      <dgm:spPr/>
    </dgm:pt>
    <dgm:pt modelId="{CA1155FF-0659-4297-B521-D1A2B26D9194}" type="pres">
      <dgm:prSet presAssocID="{9A65DF6D-CC51-4B3B-BFA2-727918E84C1B}" presName="Name37" presStyleLbl="parChTrans1D3" presStyleIdx="2" presStyleCnt="12"/>
      <dgm:spPr/>
    </dgm:pt>
    <dgm:pt modelId="{89A9552E-FB57-41DD-8FD9-D980B3139B41}" type="pres">
      <dgm:prSet presAssocID="{24DF98BE-C24F-4181-99B2-19DB2A7EFC0D}" presName="hierRoot2" presStyleCnt="0">
        <dgm:presLayoutVars>
          <dgm:hierBranch val="init"/>
        </dgm:presLayoutVars>
      </dgm:prSet>
      <dgm:spPr/>
    </dgm:pt>
    <dgm:pt modelId="{A568F799-3076-47E6-A0A5-7F249F314D77}" type="pres">
      <dgm:prSet presAssocID="{24DF98BE-C24F-4181-99B2-19DB2A7EFC0D}" presName="rootComposite" presStyleCnt="0"/>
      <dgm:spPr/>
    </dgm:pt>
    <dgm:pt modelId="{4F7FBE61-171F-4622-B75A-760C2CBA41C5}" type="pres">
      <dgm:prSet presAssocID="{24DF98BE-C24F-4181-99B2-19DB2A7EFC0D}" presName="rootText" presStyleLbl="node3" presStyleIdx="2" presStyleCnt="12">
        <dgm:presLayoutVars>
          <dgm:chPref val="3"/>
        </dgm:presLayoutVars>
      </dgm:prSet>
      <dgm:spPr/>
    </dgm:pt>
    <dgm:pt modelId="{6BE1E16A-4B52-4BD5-998F-8EDAF3F9A2B0}" type="pres">
      <dgm:prSet presAssocID="{24DF98BE-C24F-4181-99B2-19DB2A7EFC0D}" presName="rootConnector" presStyleLbl="node3" presStyleIdx="2" presStyleCnt="12"/>
      <dgm:spPr/>
    </dgm:pt>
    <dgm:pt modelId="{49EFEEA0-990A-4D54-B45F-7C9874451DE2}" type="pres">
      <dgm:prSet presAssocID="{24DF98BE-C24F-4181-99B2-19DB2A7EFC0D}" presName="hierChild4" presStyleCnt="0"/>
      <dgm:spPr/>
    </dgm:pt>
    <dgm:pt modelId="{71352A2B-A9C8-4858-89F8-904BCB812C90}" type="pres">
      <dgm:prSet presAssocID="{84332BC2-D3D2-4AC5-8D73-58BBFADAE898}" presName="Name37" presStyleLbl="parChTrans1D4" presStyleIdx="1" presStyleCnt="2"/>
      <dgm:spPr/>
    </dgm:pt>
    <dgm:pt modelId="{E94610FA-7859-4807-A518-889A83326242}" type="pres">
      <dgm:prSet presAssocID="{F0309AA0-6043-4FF4-A325-63B48522701E}" presName="hierRoot2" presStyleCnt="0">
        <dgm:presLayoutVars>
          <dgm:hierBranch val="init"/>
        </dgm:presLayoutVars>
      </dgm:prSet>
      <dgm:spPr/>
    </dgm:pt>
    <dgm:pt modelId="{F58C1F3A-6519-4074-88E0-48DD9B6EEB4A}" type="pres">
      <dgm:prSet presAssocID="{F0309AA0-6043-4FF4-A325-63B48522701E}" presName="rootComposite" presStyleCnt="0"/>
      <dgm:spPr/>
    </dgm:pt>
    <dgm:pt modelId="{055CB886-6D0F-4CC6-9CDF-C4B374E52D2B}" type="pres">
      <dgm:prSet presAssocID="{F0309AA0-6043-4FF4-A325-63B48522701E}" presName="rootText" presStyleLbl="node4" presStyleIdx="1" presStyleCnt="2">
        <dgm:presLayoutVars>
          <dgm:chPref val="3"/>
        </dgm:presLayoutVars>
      </dgm:prSet>
      <dgm:spPr/>
    </dgm:pt>
    <dgm:pt modelId="{FECBD47F-E343-44B9-85FD-04B204AAF97B}" type="pres">
      <dgm:prSet presAssocID="{F0309AA0-6043-4FF4-A325-63B48522701E}" presName="rootConnector" presStyleLbl="node4" presStyleIdx="1" presStyleCnt="2"/>
      <dgm:spPr/>
    </dgm:pt>
    <dgm:pt modelId="{AC1EF61B-9904-4978-970D-7D4E6306F5AB}" type="pres">
      <dgm:prSet presAssocID="{F0309AA0-6043-4FF4-A325-63B48522701E}" presName="hierChild4" presStyleCnt="0"/>
      <dgm:spPr/>
    </dgm:pt>
    <dgm:pt modelId="{27B6E6CB-C195-49BA-8E56-FCDA54FDB042}" type="pres">
      <dgm:prSet presAssocID="{F0309AA0-6043-4FF4-A325-63B48522701E}" presName="hierChild5" presStyleCnt="0"/>
      <dgm:spPr/>
    </dgm:pt>
    <dgm:pt modelId="{96125540-F2DA-4D3B-BE2A-5BE71B3FD795}" type="pres">
      <dgm:prSet presAssocID="{24DF98BE-C24F-4181-99B2-19DB2A7EFC0D}" presName="hierChild5" presStyleCnt="0"/>
      <dgm:spPr/>
    </dgm:pt>
    <dgm:pt modelId="{4D16CF8F-D332-468C-ACF9-3FE2917AD4AA}" type="pres">
      <dgm:prSet presAssocID="{99E831E2-9D35-49DA-81CB-3A0A9713B26D}" presName="hierChild5" presStyleCnt="0"/>
      <dgm:spPr/>
    </dgm:pt>
    <dgm:pt modelId="{F4D4F966-BFB6-4A68-AED7-8E6CB6F2A6B9}" type="pres">
      <dgm:prSet presAssocID="{CE29585B-9793-4294-9B9B-77ADEAC27460}" presName="Name37" presStyleLbl="parChTrans1D2" presStyleIdx="1" presStyleCnt="4"/>
      <dgm:spPr/>
    </dgm:pt>
    <dgm:pt modelId="{A75C54D7-5F38-4E55-9342-373AAF686241}" type="pres">
      <dgm:prSet presAssocID="{92EC5770-CE86-4ED0-B55A-9C7F0F661AD6}" presName="hierRoot2" presStyleCnt="0">
        <dgm:presLayoutVars>
          <dgm:hierBranch val="init"/>
        </dgm:presLayoutVars>
      </dgm:prSet>
      <dgm:spPr/>
    </dgm:pt>
    <dgm:pt modelId="{792922DB-963B-4F50-9614-89A9B25FD98A}" type="pres">
      <dgm:prSet presAssocID="{92EC5770-CE86-4ED0-B55A-9C7F0F661AD6}" presName="rootComposite" presStyleCnt="0"/>
      <dgm:spPr/>
    </dgm:pt>
    <dgm:pt modelId="{2F29E829-FBD7-4A92-ACA7-7BA66D2DBE30}" type="pres">
      <dgm:prSet presAssocID="{92EC5770-CE86-4ED0-B55A-9C7F0F661AD6}" presName="rootText" presStyleLbl="node2" presStyleIdx="1" presStyleCnt="4">
        <dgm:presLayoutVars>
          <dgm:chPref val="3"/>
        </dgm:presLayoutVars>
      </dgm:prSet>
      <dgm:spPr/>
    </dgm:pt>
    <dgm:pt modelId="{D9093C5E-396B-455F-86A7-19F1EB10511F}" type="pres">
      <dgm:prSet presAssocID="{92EC5770-CE86-4ED0-B55A-9C7F0F661AD6}" presName="rootConnector" presStyleLbl="node2" presStyleIdx="1" presStyleCnt="4"/>
      <dgm:spPr/>
    </dgm:pt>
    <dgm:pt modelId="{1CB402E4-1CE4-4CD2-BD56-E94C68552351}" type="pres">
      <dgm:prSet presAssocID="{92EC5770-CE86-4ED0-B55A-9C7F0F661AD6}" presName="hierChild4" presStyleCnt="0"/>
      <dgm:spPr/>
    </dgm:pt>
    <dgm:pt modelId="{D6D2A617-72F6-4E5B-91BE-0487A2F01923}" type="pres">
      <dgm:prSet presAssocID="{26361A47-71A6-49AE-916E-DB97DF6DEEFC}" presName="Name37" presStyleLbl="parChTrans1D3" presStyleIdx="3" presStyleCnt="12"/>
      <dgm:spPr/>
    </dgm:pt>
    <dgm:pt modelId="{426329C1-987D-4FED-9157-E52EB5B3374F}" type="pres">
      <dgm:prSet presAssocID="{803AB8D0-EE82-42BE-B5D8-53942336B1AA}" presName="hierRoot2" presStyleCnt="0">
        <dgm:presLayoutVars>
          <dgm:hierBranch val="init"/>
        </dgm:presLayoutVars>
      </dgm:prSet>
      <dgm:spPr/>
    </dgm:pt>
    <dgm:pt modelId="{E3D9D7AF-5D5A-4953-A034-87D552D635EC}" type="pres">
      <dgm:prSet presAssocID="{803AB8D0-EE82-42BE-B5D8-53942336B1AA}" presName="rootComposite" presStyleCnt="0"/>
      <dgm:spPr/>
    </dgm:pt>
    <dgm:pt modelId="{2B8566D1-CC91-4D9C-B0D6-1F88BA15CC0F}" type="pres">
      <dgm:prSet presAssocID="{803AB8D0-EE82-42BE-B5D8-53942336B1AA}" presName="rootText" presStyleLbl="node3" presStyleIdx="3" presStyleCnt="12">
        <dgm:presLayoutVars>
          <dgm:chPref val="3"/>
        </dgm:presLayoutVars>
      </dgm:prSet>
      <dgm:spPr/>
    </dgm:pt>
    <dgm:pt modelId="{FBA81799-E561-4398-A79A-9D90E4890B4E}" type="pres">
      <dgm:prSet presAssocID="{803AB8D0-EE82-42BE-B5D8-53942336B1AA}" presName="rootConnector" presStyleLbl="node3" presStyleIdx="3" presStyleCnt="12"/>
      <dgm:spPr/>
    </dgm:pt>
    <dgm:pt modelId="{97239870-D049-43E3-8BFD-8917C3A0C9B9}" type="pres">
      <dgm:prSet presAssocID="{803AB8D0-EE82-42BE-B5D8-53942336B1AA}" presName="hierChild4" presStyleCnt="0"/>
      <dgm:spPr/>
    </dgm:pt>
    <dgm:pt modelId="{EAD83393-F278-4577-950D-F32D9D496E8A}" type="pres">
      <dgm:prSet presAssocID="{803AB8D0-EE82-42BE-B5D8-53942336B1AA}" presName="hierChild5" presStyleCnt="0"/>
      <dgm:spPr/>
    </dgm:pt>
    <dgm:pt modelId="{5DBC6A85-CC55-4619-9D47-CD429F392B1E}" type="pres">
      <dgm:prSet presAssocID="{A189C4C6-0007-4E57-B3CA-2DFEFEF38B7D}" presName="Name37" presStyleLbl="parChTrans1D3" presStyleIdx="4" presStyleCnt="12"/>
      <dgm:spPr/>
    </dgm:pt>
    <dgm:pt modelId="{A4BAD8F4-6A74-4CF3-A5DC-5550CD8AA407}" type="pres">
      <dgm:prSet presAssocID="{10506218-2825-4D10-A796-6139011434AC}" presName="hierRoot2" presStyleCnt="0">
        <dgm:presLayoutVars>
          <dgm:hierBranch val="init"/>
        </dgm:presLayoutVars>
      </dgm:prSet>
      <dgm:spPr/>
    </dgm:pt>
    <dgm:pt modelId="{B884B5AC-669C-4B3E-9655-5F078D2F8733}" type="pres">
      <dgm:prSet presAssocID="{10506218-2825-4D10-A796-6139011434AC}" presName="rootComposite" presStyleCnt="0"/>
      <dgm:spPr/>
    </dgm:pt>
    <dgm:pt modelId="{E6003E41-87CD-44B2-98C1-AA7F22F8329C}" type="pres">
      <dgm:prSet presAssocID="{10506218-2825-4D10-A796-6139011434AC}" presName="rootText" presStyleLbl="node3" presStyleIdx="4" presStyleCnt="12">
        <dgm:presLayoutVars>
          <dgm:chPref val="3"/>
        </dgm:presLayoutVars>
      </dgm:prSet>
      <dgm:spPr/>
    </dgm:pt>
    <dgm:pt modelId="{84549890-095E-4E8C-A76F-6BACEF71D77D}" type="pres">
      <dgm:prSet presAssocID="{10506218-2825-4D10-A796-6139011434AC}" presName="rootConnector" presStyleLbl="node3" presStyleIdx="4" presStyleCnt="12"/>
      <dgm:spPr/>
    </dgm:pt>
    <dgm:pt modelId="{27FE5766-4D49-4424-8495-10B88DC96793}" type="pres">
      <dgm:prSet presAssocID="{10506218-2825-4D10-A796-6139011434AC}" presName="hierChild4" presStyleCnt="0"/>
      <dgm:spPr/>
    </dgm:pt>
    <dgm:pt modelId="{AEFC4E48-EDD3-4E1E-85ED-90517227BD51}" type="pres">
      <dgm:prSet presAssocID="{10506218-2825-4D10-A796-6139011434AC}" presName="hierChild5" presStyleCnt="0"/>
      <dgm:spPr/>
    </dgm:pt>
    <dgm:pt modelId="{8A63F1CB-E5A8-4F53-822D-F093D82C9751}" type="pres">
      <dgm:prSet presAssocID="{92EC5770-CE86-4ED0-B55A-9C7F0F661AD6}" presName="hierChild5" presStyleCnt="0"/>
      <dgm:spPr/>
    </dgm:pt>
    <dgm:pt modelId="{F3B8855E-2777-43BB-A165-97AD16304238}" type="pres">
      <dgm:prSet presAssocID="{82C91AE9-196A-4048-8406-97EE49E20A61}" presName="Name37" presStyleLbl="parChTrans1D2" presStyleIdx="2" presStyleCnt="4"/>
      <dgm:spPr/>
    </dgm:pt>
    <dgm:pt modelId="{F06797FA-30B2-41B9-ACE5-EB139BA02723}" type="pres">
      <dgm:prSet presAssocID="{F9D9A1F9-10F1-4C36-B745-363E10DF8EDE}" presName="hierRoot2" presStyleCnt="0">
        <dgm:presLayoutVars>
          <dgm:hierBranch val="init"/>
        </dgm:presLayoutVars>
      </dgm:prSet>
      <dgm:spPr/>
    </dgm:pt>
    <dgm:pt modelId="{D290FB8C-C92E-4F5C-B130-6D70DF05F3E2}" type="pres">
      <dgm:prSet presAssocID="{F9D9A1F9-10F1-4C36-B745-363E10DF8EDE}" presName="rootComposite" presStyleCnt="0"/>
      <dgm:spPr/>
    </dgm:pt>
    <dgm:pt modelId="{23CAC0EC-ACFB-4DE0-ACFA-DEB1205A9804}" type="pres">
      <dgm:prSet presAssocID="{F9D9A1F9-10F1-4C36-B745-363E10DF8EDE}" presName="rootText" presStyleLbl="node2" presStyleIdx="2" presStyleCnt="4">
        <dgm:presLayoutVars>
          <dgm:chPref val="3"/>
        </dgm:presLayoutVars>
      </dgm:prSet>
      <dgm:spPr/>
    </dgm:pt>
    <dgm:pt modelId="{ECF62C4B-FC79-440F-A277-76D5ED8C5AEC}" type="pres">
      <dgm:prSet presAssocID="{F9D9A1F9-10F1-4C36-B745-363E10DF8EDE}" presName="rootConnector" presStyleLbl="node2" presStyleIdx="2" presStyleCnt="4"/>
      <dgm:spPr/>
    </dgm:pt>
    <dgm:pt modelId="{5816D337-E218-4512-B1D4-B785F46FFC08}" type="pres">
      <dgm:prSet presAssocID="{F9D9A1F9-10F1-4C36-B745-363E10DF8EDE}" presName="hierChild4" presStyleCnt="0"/>
      <dgm:spPr/>
    </dgm:pt>
    <dgm:pt modelId="{821590CB-3F8E-4B65-83B3-3714169F1D49}" type="pres">
      <dgm:prSet presAssocID="{D5073762-45D8-497C-B446-99DF46CCF177}" presName="Name37" presStyleLbl="parChTrans1D3" presStyleIdx="5" presStyleCnt="12"/>
      <dgm:spPr/>
    </dgm:pt>
    <dgm:pt modelId="{953C82AA-93F0-453A-A38E-41C7B288530E}" type="pres">
      <dgm:prSet presAssocID="{105F4A62-0680-489E-9CA5-7C9E23448863}" presName="hierRoot2" presStyleCnt="0">
        <dgm:presLayoutVars>
          <dgm:hierBranch val="init"/>
        </dgm:presLayoutVars>
      </dgm:prSet>
      <dgm:spPr/>
    </dgm:pt>
    <dgm:pt modelId="{E82DB6C3-EF04-4D26-BE47-B5506E54C465}" type="pres">
      <dgm:prSet presAssocID="{105F4A62-0680-489E-9CA5-7C9E23448863}" presName="rootComposite" presStyleCnt="0"/>
      <dgm:spPr/>
    </dgm:pt>
    <dgm:pt modelId="{0D3664FE-6068-41EC-A5FA-A85A6CD2419A}" type="pres">
      <dgm:prSet presAssocID="{105F4A62-0680-489E-9CA5-7C9E23448863}" presName="rootText" presStyleLbl="node3" presStyleIdx="5" presStyleCnt="12">
        <dgm:presLayoutVars>
          <dgm:chPref val="3"/>
        </dgm:presLayoutVars>
      </dgm:prSet>
      <dgm:spPr/>
    </dgm:pt>
    <dgm:pt modelId="{096BB059-69FB-4056-9D61-493464B1A9EC}" type="pres">
      <dgm:prSet presAssocID="{105F4A62-0680-489E-9CA5-7C9E23448863}" presName="rootConnector" presStyleLbl="node3" presStyleIdx="5" presStyleCnt="12"/>
      <dgm:spPr/>
    </dgm:pt>
    <dgm:pt modelId="{73C3C1BD-EF8D-4492-805C-7C8142DAC773}" type="pres">
      <dgm:prSet presAssocID="{105F4A62-0680-489E-9CA5-7C9E23448863}" presName="hierChild4" presStyleCnt="0"/>
      <dgm:spPr/>
    </dgm:pt>
    <dgm:pt modelId="{0D11B2E0-0C72-43A5-8CE8-C1D8045F3D46}" type="pres">
      <dgm:prSet presAssocID="{105F4A62-0680-489E-9CA5-7C9E23448863}" presName="hierChild5" presStyleCnt="0"/>
      <dgm:spPr/>
    </dgm:pt>
    <dgm:pt modelId="{41249B37-8CC0-4DAD-BFA1-9E0EA7FC68B3}" type="pres">
      <dgm:prSet presAssocID="{33CE642C-B9D1-4114-B0F9-FEC86080DD8A}" presName="Name37" presStyleLbl="parChTrans1D3" presStyleIdx="6" presStyleCnt="12"/>
      <dgm:spPr/>
    </dgm:pt>
    <dgm:pt modelId="{62995ADB-0B86-4F83-8A3E-8C4DBAEEFBDF}" type="pres">
      <dgm:prSet presAssocID="{84E71DDD-6523-45F2-9A7A-F4AA5EF9A3BA}" presName="hierRoot2" presStyleCnt="0">
        <dgm:presLayoutVars>
          <dgm:hierBranch val="init"/>
        </dgm:presLayoutVars>
      </dgm:prSet>
      <dgm:spPr/>
    </dgm:pt>
    <dgm:pt modelId="{7A305BBB-4D30-4C6E-A8B0-28CDB1BC7F58}" type="pres">
      <dgm:prSet presAssocID="{84E71DDD-6523-45F2-9A7A-F4AA5EF9A3BA}" presName="rootComposite" presStyleCnt="0"/>
      <dgm:spPr/>
    </dgm:pt>
    <dgm:pt modelId="{AFAC57D4-8CA1-470A-A861-D9FEE3D18492}" type="pres">
      <dgm:prSet presAssocID="{84E71DDD-6523-45F2-9A7A-F4AA5EF9A3BA}" presName="rootText" presStyleLbl="node3" presStyleIdx="6" presStyleCnt="12">
        <dgm:presLayoutVars>
          <dgm:chPref val="3"/>
        </dgm:presLayoutVars>
      </dgm:prSet>
      <dgm:spPr/>
    </dgm:pt>
    <dgm:pt modelId="{EF4946A9-2885-4C7B-A2DB-50920E249DE5}" type="pres">
      <dgm:prSet presAssocID="{84E71DDD-6523-45F2-9A7A-F4AA5EF9A3BA}" presName="rootConnector" presStyleLbl="node3" presStyleIdx="6" presStyleCnt="12"/>
      <dgm:spPr/>
    </dgm:pt>
    <dgm:pt modelId="{15888F90-9BAE-46E3-9A14-B1ABDD69CCA6}" type="pres">
      <dgm:prSet presAssocID="{84E71DDD-6523-45F2-9A7A-F4AA5EF9A3BA}" presName="hierChild4" presStyleCnt="0"/>
      <dgm:spPr/>
    </dgm:pt>
    <dgm:pt modelId="{D006CEA7-E096-4654-B51B-5866E0B60C6D}" type="pres">
      <dgm:prSet presAssocID="{84E71DDD-6523-45F2-9A7A-F4AA5EF9A3BA}" presName="hierChild5" presStyleCnt="0"/>
      <dgm:spPr/>
    </dgm:pt>
    <dgm:pt modelId="{AD25D188-BEEE-403E-8932-BA85AA82BBD8}" type="pres">
      <dgm:prSet presAssocID="{B36466B2-5925-4A52-9A1E-AA6909A3BA82}" presName="Name37" presStyleLbl="parChTrans1D3" presStyleIdx="7" presStyleCnt="12"/>
      <dgm:spPr/>
    </dgm:pt>
    <dgm:pt modelId="{5C16E2FC-C1A3-4BC4-AC11-56FDB17B7E58}" type="pres">
      <dgm:prSet presAssocID="{45D5D8E4-6F2F-4B6D-A32F-0C1BDBD91110}" presName="hierRoot2" presStyleCnt="0">
        <dgm:presLayoutVars>
          <dgm:hierBranch val="init"/>
        </dgm:presLayoutVars>
      </dgm:prSet>
      <dgm:spPr/>
    </dgm:pt>
    <dgm:pt modelId="{54A46236-C091-44FC-9173-7C7A1C691031}" type="pres">
      <dgm:prSet presAssocID="{45D5D8E4-6F2F-4B6D-A32F-0C1BDBD91110}" presName="rootComposite" presStyleCnt="0"/>
      <dgm:spPr/>
    </dgm:pt>
    <dgm:pt modelId="{F264474E-78CD-4040-B54C-C2419F939638}" type="pres">
      <dgm:prSet presAssocID="{45D5D8E4-6F2F-4B6D-A32F-0C1BDBD91110}" presName="rootText" presStyleLbl="node3" presStyleIdx="7" presStyleCnt="12">
        <dgm:presLayoutVars>
          <dgm:chPref val="3"/>
        </dgm:presLayoutVars>
      </dgm:prSet>
      <dgm:spPr/>
    </dgm:pt>
    <dgm:pt modelId="{622031B7-982C-45A8-A7EC-F8715E8E31C9}" type="pres">
      <dgm:prSet presAssocID="{45D5D8E4-6F2F-4B6D-A32F-0C1BDBD91110}" presName="rootConnector" presStyleLbl="node3" presStyleIdx="7" presStyleCnt="12"/>
      <dgm:spPr/>
    </dgm:pt>
    <dgm:pt modelId="{5760D174-4C8D-4B05-9278-85E479CABF17}" type="pres">
      <dgm:prSet presAssocID="{45D5D8E4-6F2F-4B6D-A32F-0C1BDBD91110}" presName="hierChild4" presStyleCnt="0"/>
      <dgm:spPr/>
    </dgm:pt>
    <dgm:pt modelId="{B4467A8F-A9B3-4691-BD01-81CC75322FF1}" type="pres">
      <dgm:prSet presAssocID="{45D5D8E4-6F2F-4B6D-A32F-0C1BDBD91110}" presName="hierChild5" presStyleCnt="0"/>
      <dgm:spPr/>
    </dgm:pt>
    <dgm:pt modelId="{BEB5D158-35AC-40BB-A9C5-6854FC6C257C}" type="pres">
      <dgm:prSet presAssocID="{E6CC56BE-2FBA-4982-B532-060936580893}" presName="Name37" presStyleLbl="parChTrans1D3" presStyleIdx="8" presStyleCnt="12"/>
      <dgm:spPr/>
    </dgm:pt>
    <dgm:pt modelId="{77B25080-95CD-4B5C-89A7-AD77FC51350D}" type="pres">
      <dgm:prSet presAssocID="{F4A5E404-DE10-4A24-8FA4-5FD165FE3A81}" presName="hierRoot2" presStyleCnt="0">
        <dgm:presLayoutVars>
          <dgm:hierBranch val="init"/>
        </dgm:presLayoutVars>
      </dgm:prSet>
      <dgm:spPr/>
    </dgm:pt>
    <dgm:pt modelId="{D5467EB5-580A-443C-B10B-953AD2CE358D}" type="pres">
      <dgm:prSet presAssocID="{F4A5E404-DE10-4A24-8FA4-5FD165FE3A81}" presName="rootComposite" presStyleCnt="0"/>
      <dgm:spPr/>
    </dgm:pt>
    <dgm:pt modelId="{F4625491-034D-4422-ABF4-5066F0CDE86A}" type="pres">
      <dgm:prSet presAssocID="{F4A5E404-DE10-4A24-8FA4-5FD165FE3A81}" presName="rootText" presStyleLbl="node3" presStyleIdx="8" presStyleCnt="12">
        <dgm:presLayoutVars>
          <dgm:chPref val="3"/>
        </dgm:presLayoutVars>
      </dgm:prSet>
      <dgm:spPr/>
    </dgm:pt>
    <dgm:pt modelId="{545B89A8-F55E-4D9E-BBD1-4FA6AE0962EA}" type="pres">
      <dgm:prSet presAssocID="{F4A5E404-DE10-4A24-8FA4-5FD165FE3A81}" presName="rootConnector" presStyleLbl="node3" presStyleIdx="8" presStyleCnt="12"/>
      <dgm:spPr/>
    </dgm:pt>
    <dgm:pt modelId="{92A492E9-4B28-4AEE-B23A-1F47DC2A2F33}" type="pres">
      <dgm:prSet presAssocID="{F4A5E404-DE10-4A24-8FA4-5FD165FE3A81}" presName="hierChild4" presStyleCnt="0"/>
      <dgm:spPr/>
    </dgm:pt>
    <dgm:pt modelId="{553BBB81-F51F-4745-A2A0-CC82F42737DD}" type="pres">
      <dgm:prSet presAssocID="{F4A5E404-DE10-4A24-8FA4-5FD165FE3A81}" presName="hierChild5" presStyleCnt="0"/>
      <dgm:spPr/>
    </dgm:pt>
    <dgm:pt modelId="{E6FFB3E0-89C4-40F4-850A-3CB16D637153}" type="pres">
      <dgm:prSet presAssocID="{F9D9A1F9-10F1-4C36-B745-363E10DF8EDE}" presName="hierChild5" presStyleCnt="0"/>
      <dgm:spPr/>
    </dgm:pt>
    <dgm:pt modelId="{950203B5-3BA0-47BF-B45C-A9FCC21D1F83}" type="pres">
      <dgm:prSet presAssocID="{A89F2B20-04C5-40B4-A053-C94A3B19A4E3}" presName="Name37" presStyleLbl="parChTrans1D2" presStyleIdx="3" presStyleCnt="4"/>
      <dgm:spPr/>
    </dgm:pt>
    <dgm:pt modelId="{9BC691CD-B1AE-40C7-87A2-FCB850EBAE8F}" type="pres">
      <dgm:prSet presAssocID="{7D35C657-AB8E-47D5-A01E-1DE543E6F818}" presName="hierRoot2" presStyleCnt="0">
        <dgm:presLayoutVars>
          <dgm:hierBranch val="init"/>
        </dgm:presLayoutVars>
      </dgm:prSet>
      <dgm:spPr/>
    </dgm:pt>
    <dgm:pt modelId="{CE74E201-44AA-4639-923D-2CFC8EED4D73}" type="pres">
      <dgm:prSet presAssocID="{7D35C657-AB8E-47D5-A01E-1DE543E6F818}" presName="rootComposite" presStyleCnt="0"/>
      <dgm:spPr/>
    </dgm:pt>
    <dgm:pt modelId="{2E6DD3AD-8B18-45DC-90B2-C035EB264341}" type="pres">
      <dgm:prSet presAssocID="{7D35C657-AB8E-47D5-A01E-1DE543E6F818}" presName="rootText" presStyleLbl="node2" presStyleIdx="3" presStyleCnt="4">
        <dgm:presLayoutVars>
          <dgm:chPref val="3"/>
        </dgm:presLayoutVars>
      </dgm:prSet>
      <dgm:spPr/>
    </dgm:pt>
    <dgm:pt modelId="{A11AA65F-B583-47D6-BA12-3F45825792A8}" type="pres">
      <dgm:prSet presAssocID="{7D35C657-AB8E-47D5-A01E-1DE543E6F818}" presName="rootConnector" presStyleLbl="node2" presStyleIdx="3" presStyleCnt="4"/>
      <dgm:spPr/>
    </dgm:pt>
    <dgm:pt modelId="{08B8F4A5-3722-425E-9B5C-5098A5271292}" type="pres">
      <dgm:prSet presAssocID="{7D35C657-AB8E-47D5-A01E-1DE543E6F818}" presName="hierChild4" presStyleCnt="0"/>
      <dgm:spPr/>
    </dgm:pt>
    <dgm:pt modelId="{CAA3A5B5-E66F-4012-9BCC-83071745E5AF}" type="pres">
      <dgm:prSet presAssocID="{7D9FEB09-5879-4F99-B358-E1F0DB2299B4}" presName="Name37" presStyleLbl="parChTrans1D3" presStyleIdx="9" presStyleCnt="12"/>
      <dgm:spPr/>
    </dgm:pt>
    <dgm:pt modelId="{255CF601-8929-4318-A26D-1C7FC0A52AE6}" type="pres">
      <dgm:prSet presAssocID="{FCB07A8B-D536-4CEB-A47F-C494C53B18A1}" presName="hierRoot2" presStyleCnt="0">
        <dgm:presLayoutVars>
          <dgm:hierBranch val="init"/>
        </dgm:presLayoutVars>
      </dgm:prSet>
      <dgm:spPr/>
    </dgm:pt>
    <dgm:pt modelId="{53348C72-077B-4F5C-A3FF-C496C47F0127}" type="pres">
      <dgm:prSet presAssocID="{FCB07A8B-D536-4CEB-A47F-C494C53B18A1}" presName="rootComposite" presStyleCnt="0"/>
      <dgm:spPr/>
    </dgm:pt>
    <dgm:pt modelId="{B2C41380-71B1-4C08-BB4A-4C9B14992385}" type="pres">
      <dgm:prSet presAssocID="{FCB07A8B-D536-4CEB-A47F-C494C53B18A1}" presName="rootText" presStyleLbl="node3" presStyleIdx="9" presStyleCnt="12">
        <dgm:presLayoutVars>
          <dgm:chPref val="3"/>
        </dgm:presLayoutVars>
      </dgm:prSet>
      <dgm:spPr/>
    </dgm:pt>
    <dgm:pt modelId="{770DA993-0271-425B-A2AE-5C9DD4D5B80F}" type="pres">
      <dgm:prSet presAssocID="{FCB07A8B-D536-4CEB-A47F-C494C53B18A1}" presName="rootConnector" presStyleLbl="node3" presStyleIdx="9" presStyleCnt="12"/>
      <dgm:spPr/>
    </dgm:pt>
    <dgm:pt modelId="{FAE67FD7-08C3-4FB5-8682-9023D898087C}" type="pres">
      <dgm:prSet presAssocID="{FCB07A8B-D536-4CEB-A47F-C494C53B18A1}" presName="hierChild4" presStyleCnt="0"/>
      <dgm:spPr/>
    </dgm:pt>
    <dgm:pt modelId="{FA7038D9-77DC-4CD5-8445-CDB3B9A35A15}" type="pres">
      <dgm:prSet presAssocID="{FCB07A8B-D536-4CEB-A47F-C494C53B18A1}" presName="hierChild5" presStyleCnt="0"/>
      <dgm:spPr/>
    </dgm:pt>
    <dgm:pt modelId="{E9F27CBB-D4C5-425D-862B-A559C36989A9}" type="pres">
      <dgm:prSet presAssocID="{0C6086F4-86B1-40E5-BD1E-7060D0247E9F}" presName="Name37" presStyleLbl="parChTrans1D3" presStyleIdx="10" presStyleCnt="12"/>
      <dgm:spPr/>
    </dgm:pt>
    <dgm:pt modelId="{2B0625CC-10F0-4A6A-91E2-504165A1D3C5}" type="pres">
      <dgm:prSet presAssocID="{8ACFDEF1-5BDF-453C-BFE8-87E443600BD3}" presName="hierRoot2" presStyleCnt="0">
        <dgm:presLayoutVars>
          <dgm:hierBranch val="init"/>
        </dgm:presLayoutVars>
      </dgm:prSet>
      <dgm:spPr/>
    </dgm:pt>
    <dgm:pt modelId="{7E59E66C-D915-46BF-81B4-F2331163D69B}" type="pres">
      <dgm:prSet presAssocID="{8ACFDEF1-5BDF-453C-BFE8-87E443600BD3}" presName="rootComposite" presStyleCnt="0"/>
      <dgm:spPr/>
    </dgm:pt>
    <dgm:pt modelId="{7703F435-C943-4D0D-B8DF-CFCAE5E7A82F}" type="pres">
      <dgm:prSet presAssocID="{8ACFDEF1-5BDF-453C-BFE8-87E443600BD3}" presName="rootText" presStyleLbl="node3" presStyleIdx="10" presStyleCnt="12">
        <dgm:presLayoutVars>
          <dgm:chPref val="3"/>
        </dgm:presLayoutVars>
      </dgm:prSet>
      <dgm:spPr/>
    </dgm:pt>
    <dgm:pt modelId="{C29F4884-F7B3-4EF3-8EFA-E9137F6A42BE}" type="pres">
      <dgm:prSet presAssocID="{8ACFDEF1-5BDF-453C-BFE8-87E443600BD3}" presName="rootConnector" presStyleLbl="node3" presStyleIdx="10" presStyleCnt="12"/>
      <dgm:spPr/>
    </dgm:pt>
    <dgm:pt modelId="{13CEBC10-FB8C-4FAA-92BF-D8846AB72AD8}" type="pres">
      <dgm:prSet presAssocID="{8ACFDEF1-5BDF-453C-BFE8-87E443600BD3}" presName="hierChild4" presStyleCnt="0"/>
      <dgm:spPr/>
    </dgm:pt>
    <dgm:pt modelId="{783F60A9-EC5A-4828-B6DF-0BFB7A1B64B6}" type="pres">
      <dgm:prSet presAssocID="{8ACFDEF1-5BDF-453C-BFE8-87E443600BD3}" presName="hierChild5" presStyleCnt="0"/>
      <dgm:spPr/>
    </dgm:pt>
    <dgm:pt modelId="{96ECA19D-929A-45B5-AD50-1FD460C6E5ED}" type="pres">
      <dgm:prSet presAssocID="{0FBC4701-B068-4BFF-8F0B-89EA35566206}" presName="Name37" presStyleLbl="parChTrans1D3" presStyleIdx="11" presStyleCnt="12"/>
      <dgm:spPr/>
    </dgm:pt>
    <dgm:pt modelId="{251D640A-3C80-4550-8631-436ACDCA08C9}" type="pres">
      <dgm:prSet presAssocID="{67C242A0-76F5-4ECF-8492-64BF77C0D69A}" presName="hierRoot2" presStyleCnt="0">
        <dgm:presLayoutVars>
          <dgm:hierBranch val="init"/>
        </dgm:presLayoutVars>
      </dgm:prSet>
      <dgm:spPr/>
    </dgm:pt>
    <dgm:pt modelId="{58ABDDE3-5614-4B6A-B48A-E3686AB6F304}" type="pres">
      <dgm:prSet presAssocID="{67C242A0-76F5-4ECF-8492-64BF77C0D69A}" presName="rootComposite" presStyleCnt="0"/>
      <dgm:spPr/>
    </dgm:pt>
    <dgm:pt modelId="{BC3B72C9-13C5-4AA0-812C-B539E6E3FA8A}" type="pres">
      <dgm:prSet presAssocID="{67C242A0-76F5-4ECF-8492-64BF77C0D69A}" presName="rootText" presStyleLbl="node3" presStyleIdx="11" presStyleCnt="12">
        <dgm:presLayoutVars>
          <dgm:chPref val="3"/>
        </dgm:presLayoutVars>
      </dgm:prSet>
      <dgm:spPr/>
    </dgm:pt>
    <dgm:pt modelId="{E6B2EA67-FA44-42A5-89C9-769E9753A7DE}" type="pres">
      <dgm:prSet presAssocID="{67C242A0-76F5-4ECF-8492-64BF77C0D69A}" presName="rootConnector" presStyleLbl="node3" presStyleIdx="11" presStyleCnt="12"/>
      <dgm:spPr/>
    </dgm:pt>
    <dgm:pt modelId="{C399FE3D-068A-492C-B6C6-965BE264D392}" type="pres">
      <dgm:prSet presAssocID="{67C242A0-76F5-4ECF-8492-64BF77C0D69A}" presName="hierChild4" presStyleCnt="0"/>
      <dgm:spPr/>
    </dgm:pt>
    <dgm:pt modelId="{0851B0EB-CAE4-485E-8BE3-10EFEDB55D1C}" type="pres">
      <dgm:prSet presAssocID="{67C242A0-76F5-4ECF-8492-64BF77C0D69A}" presName="hierChild5" presStyleCnt="0"/>
      <dgm:spPr/>
    </dgm:pt>
    <dgm:pt modelId="{A95F5CAF-9286-480D-B092-EACC1ADF6DB0}" type="pres">
      <dgm:prSet presAssocID="{7D35C657-AB8E-47D5-A01E-1DE543E6F818}" presName="hierChild5" presStyleCnt="0"/>
      <dgm:spPr/>
    </dgm:pt>
    <dgm:pt modelId="{83A5F610-301C-423B-9EEE-39D2D9ABAA9D}" type="pres">
      <dgm:prSet presAssocID="{EAF3DDBD-8ED4-4C7E-A10B-D10FDD2A6311}" presName="hierChild3" presStyleCnt="0"/>
      <dgm:spPr/>
    </dgm:pt>
  </dgm:ptLst>
  <dgm:cxnLst>
    <dgm:cxn modelId="{C6197704-4BE1-4A9B-9545-7B3B77FAB49B}" type="presOf" srcId="{F9D9A1F9-10F1-4C36-B745-363E10DF8EDE}" destId="{ECF62C4B-FC79-440F-A277-76D5ED8C5AEC}" srcOrd="1" destOrd="0" presId="urn:microsoft.com/office/officeart/2005/8/layout/orgChart1"/>
    <dgm:cxn modelId="{19648A05-070D-4078-916F-3C26DBC3358A}" type="presOf" srcId="{7D35C657-AB8E-47D5-A01E-1DE543E6F818}" destId="{A11AA65F-B583-47D6-BA12-3F45825792A8}" srcOrd="1" destOrd="0" presId="urn:microsoft.com/office/officeart/2005/8/layout/orgChart1"/>
    <dgm:cxn modelId="{2E8AC110-8B3A-40A8-BE0D-832A2A542F1F}" type="presOf" srcId="{92EC5770-CE86-4ED0-B55A-9C7F0F661AD6}" destId="{2F29E829-FBD7-4A92-ACA7-7BA66D2DBE30}" srcOrd="0" destOrd="0" presId="urn:microsoft.com/office/officeart/2005/8/layout/orgChart1"/>
    <dgm:cxn modelId="{21875A11-45D7-479E-9389-C1D7C82E1611}" type="presOf" srcId="{67C242A0-76F5-4ECF-8492-64BF77C0D69A}" destId="{BC3B72C9-13C5-4AA0-812C-B539E6E3FA8A}" srcOrd="0" destOrd="0" presId="urn:microsoft.com/office/officeart/2005/8/layout/orgChart1"/>
    <dgm:cxn modelId="{0D35C511-E854-4DFD-854B-79877B7AE1FF}" type="presOf" srcId="{82C91AE9-196A-4048-8406-97EE49E20A61}" destId="{F3B8855E-2777-43BB-A165-97AD16304238}" srcOrd="0" destOrd="0" presId="urn:microsoft.com/office/officeart/2005/8/layout/orgChart1"/>
    <dgm:cxn modelId="{D77B321A-170D-49ED-BFFB-6FC7F0B511B5}" srcId="{7D35C657-AB8E-47D5-A01E-1DE543E6F818}" destId="{FCB07A8B-D536-4CEB-A47F-C494C53B18A1}" srcOrd="0" destOrd="0" parTransId="{7D9FEB09-5879-4F99-B358-E1F0DB2299B4}" sibTransId="{2B3078E1-DE07-48D4-8DC9-617E0FC8FA6F}"/>
    <dgm:cxn modelId="{9DA1C31D-0EF3-4854-93F1-7973670C82BB}" type="presOf" srcId="{FCB07A8B-D536-4CEB-A47F-C494C53B18A1}" destId="{770DA993-0271-425B-A2AE-5C9DD4D5B80F}" srcOrd="1" destOrd="0" presId="urn:microsoft.com/office/officeart/2005/8/layout/orgChart1"/>
    <dgm:cxn modelId="{EFD6D51F-67AD-4738-8E19-6652EC16960B}" type="presOf" srcId="{0FBC4701-B068-4BFF-8F0B-89EA35566206}" destId="{96ECA19D-929A-45B5-AD50-1FD460C6E5ED}" srcOrd="0" destOrd="0" presId="urn:microsoft.com/office/officeart/2005/8/layout/orgChart1"/>
    <dgm:cxn modelId="{CBB1E721-917D-4CE8-AE03-4738601651C0}" type="presOf" srcId="{A89F2B20-04C5-40B4-A053-C94A3B19A4E3}" destId="{950203B5-3BA0-47BF-B45C-A9FCC21D1F83}" srcOrd="0" destOrd="0" presId="urn:microsoft.com/office/officeart/2005/8/layout/orgChart1"/>
    <dgm:cxn modelId="{C3464228-90A5-4E9E-B385-E95F89E037DD}" type="presOf" srcId="{45D5D8E4-6F2F-4B6D-A32F-0C1BDBD91110}" destId="{622031B7-982C-45A8-A7EC-F8715E8E31C9}" srcOrd="1" destOrd="0" presId="urn:microsoft.com/office/officeart/2005/8/layout/orgChart1"/>
    <dgm:cxn modelId="{2B720E29-21E7-4DD9-B157-BA28E011D2CD}" type="presOf" srcId="{84E71DDD-6523-45F2-9A7A-F4AA5EF9A3BA}" destId="{EF4946A9-2885-4C7B-A2DB-50920E249DE5}" srcOrd="1" destOrd="0" presId="urn:microsoft.com/office/officeart/2005/8/layout/orgChart1"/>
    <dgm:cxn modelId="{4262CE2B-8C0F-4C3E-9C03-BDFAC248A282}" type="presOf" srcId="{0C6086F4-86B1-40E5-BD1E-7060D0247E9F}" destId="{E9F27CBB-D4C5-425D-862B-A559C36989A9}" srcOrd="0" destOrd="0" presId="urn:microsoft.com/office/officeart/2005/8/layout/orgChart1"/>
    <dgm:cxn modelId="{89576833-64A6-48EF-A728-C6D2518BB0F2}" type="presOf" srcId="{24DF98BE-C24F-4181-99B2-19DB2A7EFC0D}" destId="{4F7FBE61-171F-4622-B75A-760C2CBA41C5}" srcOrd="0" destOrd="0" presId="urn:microsoft.com/office/officeart/2005/8/layout/orgChart1"/>
    <dgm:cxn modelId="{E8324A34-0E23-4C65-A094-B46BA0EA51CD}" type="presOf" srcId="{F4A5E404-DE10-4A24-8FA4-5FD165FE3A81}" destId="{545B89A8-F55E-4D9E-BBD1-4FA6AE0962EA}" srcOrd="1" destOrd="0" presId="urn:microsoft.com/office/officeart/2005/8/layout/orgChart1"/>
    <dgm:cxn modelId="{8126EE34-5BEF-493E-B3B7-94A5FB3D0B7A}" type="presOf" srcId="{9703FFD7-CE78-4F44-B5C5-DD9490465F4C}" destId="{9D25DFC8-1C2D-46D7-8EE1-297664307516}" srcOrd="0" destOrd="0" presId="urn:microsoft.com/office/officeart/2005/8/layout/orgChart1"/>
    <dgm:cxn modelId="{550AA235-56EC-4244-B19A-E217C3A7290A}" type="presOf" srcId="{EAF3DDBD-8ED4-4C7E-A10B-D10FDD2A6311}" destId="{57F21623-3C3B-48A7-B435-E039EDBAAE01}" srcOrd="0" destOrd="0" presId="urn:microsoft.com/office/officeart/2005/8/layout/orgChart1"/>
    <dgm:cxn modelId="{528CCF35-A82F-4FD5-BA15-5375C8B87E47}" type="presOf" srcId="{B36466B2-5925-4A52-9A1E-AA6909A3BA82}" destId="{AD25D188-BEEE-403E-8932-BA85AA82BBD8}" srcOrd="0" destOrd="0" presId="urn:microsoft.com/office/officeart/2005/8/layout/orgChart1"/>
    <dgm:cxn modelId="{99506E37-3A66-441A-BD8F-4102CA57E908}" type="presOf" srcId="{8A8AEDA6-0C58-40EA-8A2F-59D06F10566B}" destId="{A98D0153-A3B7-4231-A214-A8F7D24648FE}" srcOrd="0" destOrd="0" presId="urn:microsoft.com/office/officeart/2005/8/layout/orgChart1"/>
    <dgm:cxn modelId="{AD07763B-AE67-45CF-B2CB-5C090C54F39F}" srcId="{EAF3DDBD-8ED4-4C7E-A10B-D10FDD2A6311}" destId="{99E831E2-9D35-49DA-81CB-3A0A9713B26D}" srcOrd="0" destOrd="0" parTransId="{9B0771C8-41E5-4064-BFF5-1C4982CD7F57}" sibTransId="{D910BA4C-E3D9-4825-9CB2-01F9551C5935}"/>
    <dgm:cxn modelId="{15E7FE3B-0826-4D57-8563-859DD4B307C5}" type="presOf" srcId="{0264B28E-336B-4AA5-BD9A-672DF2CBA94B}" destId="{9C8C5718-CBD9-4ACF-85D3-AC2FB061B442}" srcOrd="1" destOrd="0" presId="urn:microsoft.com/office/officeart/2005/8/layout/orgChart1"/>
    <dgm:cxn modelId="{2CFA365D-E084-4FA9-B738-298AB0DF46C8}" type="presOf" srcId="{E6CC56BE-2FBA-4982-B532-060936580893}" destId="{BEB5D158-35AC-40BB-A9C5-6854FC6C257C}" srcOrd="0" destOrd="0" presId="urn:microsoft.com/office/officeart/2005/8/layout/orgChart1"/>
    <dgm:cxn modelId="{E5E3AA60-2875-459F-8E3C-73BD4A5AE183}" srcId="{F9D9A1F9-10F1-4C36-B745-363E10DF8EDE}" destId="{45D5D8E4-6F2F-4B6D-A32F-0C1BDBD91110}" srcOrd="2" destOrd="0" parTransId="{B36466B2-5925-4A52-9A1E-AA6909A3BA82}" sibTransId="{7696D766-DEDA-406A-9CE6-B0112217BB40}"/>
    <dgm:cxn modelId="{45353B61-A436-4BDA-9B5F-F98ABB057B1A}" srcId="{EAF3DDBD-8ED4-4C7E-A10B-D10FDD2A6311}" destId="{92EC5770-CE86-4ED0-B55A-9C7F0F661AD6}" srcOrd="1" destOrd="0" parTransId="{CE29585B-9793-4294-9B9B-77ADEAC27460}" sibTransId="{D057FCB6-E33F-419F-A400-CFBB2DFFD0E9}"/>
    <dgm:cxn modelId="{D0AE4D62-41A4-4FE1-B7B2-CDBD74FC5615}" type="presOf" srcId="{083586EB-FFD0-40F8-8A16-3F73FA53D7D8}" destId="{68DA929D-9F36-4C45-A8EA-30D7CB032AB4}" srcOrd="0" destOrd="0" presId="urn:microsoft.com/office/officeart/2005/8/layout/orgChart1"/>
    <dgm:cxn modelId="{98ADB363-CF34-4C55-862C-E29ABD0F6B60}" srcId="{F9D9A1F9-10F1-4C36-B745-363E10DF8EDE}" destId="{84E71DDD-6523-45F2-9A7A-F4AA5EF9A3BA}" srcOrd="1" destOrd="0" parTransId="{33CE642C-B9D1-4114-B0F9-FEC86080DD8A}" sibTransId="{E5CA538D-AF82-442B-BB9F-6E3B75D0B366}"/>
    <dgm:cxn modelId="{1136BC43-2163-442E-9484-ACF1BDD76F98}" srcId="{EAF3DDBD-8ED4-4C7E-A10B-D10FDD2A6311}" destId="{7D35C657-AB8E-47D5-A01E-1DE543E6F818}" srcOrd="3" destOrd="0" parTransId="{A89F2B20-04C5-40B4-A053-C94A3B19A4E3}" sibTransId="{0FD8D6B1-4678-4D5C-882D-6B989BC4C9B6}"/>
    <dgm:cxn modelId="{91398864-657A-496B-800B-D53ACC9A550F}" type="presOf" srcId="{45D5D8E4-6F2F-4B6D-A32F-0C1BDBD91110}" destId="{F264474E-78CD-4040-B54C-C2419F939638}" srcOrd="0" destOrd="0" presId="urn:microsoft.com/office/officeart/2005/8/layout/orgChart1"/>
    <dgm:cxn modelId="{A54B9844-F832-4CF4-954E-475E97D931FA}" type="presOf" srcId="{105F4A62-0680-489E-9CA5-7C9E23448863}" destId="{096BB059-69FB-4056-9D61-493464B1A9EC}" srcOrd="1" destOrd="0" presId="urn:microsoft.com/office/officeart/2005/8/layout/orgChart1"/>
    <dgm:cxn modelId="{7A164645-262F-4916-B2C3-E246F0404D94}" type="presOf" srcId="{083586EB-FFD0-40F8-8A16-3F73FA53D7D8}" destId="{C2F3C6A1-4C68-46F7-B88E-F52CFD5DC594}" srcOrd="1" destOrd="0" presId="urn:microsoft.com/office/officeart/2005/8/layout/orgChart1"/>
    <dgm:cxn modelId="{9AC94A47-21B6-4F22-8D36-879BCB93C79A}" type="presOf" srcId="{7D35C657-AB8E-47D5-A01E-1DE543E6F818}" destId="{2E6DD3AD-8B18-45DC-90B2-C035EB264341}" srcOrd="0" destOrd="0" presId="urn:microsoft.com/office/officeart/2005/8/layout/orgChart1"/>
    <dgm:cxn modelId="{6FCCCF4A-DBDA-4C09-BD61-EA7D5AA3C7C7}" type="presOf" srcId="{FCB07A8B-D536-4CEB-A47F-C494C53B18A1}" destId="{B2C41380-71B1-4C08-BB4A-4C9B14992385}" srcOrd="0" destOrd="0" presId="urn:microsoft.com/office/officeart/2005/8/layout/orgChart1"/>
    <dgm:cxn modelId="{03847F4C-4538-4889-A6A4-6254503F8475}" srcId="{92EC5770-CE86-4ED0-B55A-9C7F0F661AD6}" destId="{10506218-2825-4D10-A796-6139011434AC}" srcOrd="1" destOrd="0" parTransId="{A189C4C6-0007-4E57-B3CA-2DFEFEF38B7D}" sibTransId="{9237427A-0D1D-40AC-90A7-2EAF57096693}"/>
    <dgm:cxn modelId="{1F0E0B6D-2516-497F-A31D-F5C53CAE334E}" srcId="{99E831E2-9D35-49DA-81CB-3A0A9713B26D}" destId="{24DF98BE-C24F-4181-99B2-19DB2A7EFC0D}" srcOrd="2" destOrd="0" parTransId="{9A65DF6D-CC51-4B3B-BFA2-727918E84C1B}" sibTransId="{8F6044F7-FFF2-4C60-8C2E-0D16A9967BEF}"/>
    <dgm:cxn modelId="{011E066F-3FB2-4350-86B6-891E74DF8F76}" type="presOf" srcId="{D5073762-45D8-497C-B446-99DF46CCF177}" destId="{821590CB-3F8E-4B65-83B3-3714169F1D49}" srcOrd="0" destOrd="0" presId="urn:microsoft.com/office/officeart/2005/8/layout/orgChart1"/>
    <dgm:cxn modelId="{8C500A50-E81E-487A-B170-A7045D9FD602}" type="presOf" srcId="{F0309AA0-6043-4FF4-A325-63B48522701E}" destId="{FECBD47F-E343-44B9-85FD-04B204AAF97B}" srcOrd="1" destOrd="0" presId="urn:microsoft.com/office/officeart/2005/8/layout/orgChart1"/>
    <dgm:cxn modelId="{74F56052-56B6-484E-9EFC-554162578FAB}" type="presOf" srcId="{9B0771C8-41E5-4064-BFF5-1C4982CD7F57}" destId="{059F9A68-1525-42FE-953D-7802CCAE82F3}" srcOrd="0" destOrd="0" presId="urn:microsoft.com/office/officeart/2005/8/layout/orgChart1"/>
    <dgm:cxn modelId="{EC01E752-881F-4308-8D36-6921320D66A3}" type="presOf" srcId="{84E71DDD-6523-45F2-9A7A-F4AA5EF9A3BA}" destId="{AFAC57D4-8CA1-470A-A861-D9FEE3D18492}" srcOrd="0" destOrd="0" presId="urn:microsoft.com/office/officeart/2005/8/layout/orgChart1"/>
    <dgm:cxn modelId="{651FBE7F-CA62-43B1-9A8A-204173AAA48E}" type="presOf" srcId="{CE29585B-9793-4294-9B9B-77ADEAC27460}" destId="{F4D4F966-BFB6-4A68-AED7-8E6CB6F2A6B9}" srcOrd="0" destOrd="0" presId="urn:microsoft.com/office/officeart/2005/8/layout/orgChart1"/>
    <dgm:cxn modelId="{8470FD7F-04CD-4F8E-984F-2BFD967886FF}" srcId="{99E831E2-9D35-49DA-81CB-3A0A9713B26D}" destId="{0264B28E-336B-4AA5-BD9A-672DF2CBA94B}" srcOrd="0" destOrd="0" parTransId="{B8ECBEA1-44CC-4660-B5F5-598F442A59E0}" sibTransId="{E891217E-BF96-4A13-9872-180167916461}"/>
    <dgm:cxn modelId="{626D1680-25A4-413C-996E-65BB5E834BE6}" type="presOf" srcId="{803AB8D0-EE82-42BE-B5D8-53942336B1AA}" destId="{FBA81799-E561-4398-A79A-9D90E4890B4E}" srcOrd="1" destOrd="0" presId="urn:microsoft.com/office/officeart/2005/8/layout/orgChart1"/>
    <dgm:cxn modelId="{21606398-3000-476F-A130-A3BC9F4CF4F4}" type="presOf" srcId="{8ACFDEF1-5BDF-453C-BFE8-87E443600BD3}" destId="{7703F435-C943-4D0D-B8DF-CFCAE5E7A82F}" srcOrd="0" destOrd="0" presId="urn:microsoft.com/office/officeart/2005/8/layout/orgChart1"/>
    <dgm:cxn modelId="{D74EA598-730B-4C8B-99DF-2DB3990E76B8}" type="presOf" srcId="{99E831E2-9D35-49DA-81CB-3A0A9713B26D}" destId="{9C158B12-6E14-475F-A75E-204D1000162A}" srcOrd="1" destOrd="0" presId="urn:microsoft.com/office/officeart/2005/8/layout/orgChart1"/>
    <dgm:cxn modelId="{BE45A59B-DED9-4E79-B0D9-427D3D7FD89F}" srcId="{92EC5770-CE86-4ED0-B55A-9C7F0F661AD6}" destId="{803AB8D0-EE82-42BE-B5D8-53942336B1AA}" srcOrd="0" destOrd="0" parTransId="{26361A47-71A6-49AE-916E-DB97DF6DEEFC}" sibTransId="{205D2428-EF00-4DF1-A9BD-5B8A396B731A}"/>
    <dgm:cxn modelId="{AF36BF9B-1327-4F86-B4F4-64ACA917A940}" type="presOf" srcId="{0264B28E-336B-4AA5-BD9A-672DF2CBA94B}" destId="{EB997B29-162E-4C1F-BAE7-F23132846EB9}" srcOrd="0" destOrd="0" presId="urn:microsoft.com/office/officeart/2005/8/layout/orgChart1"/>
    <dgm:cxn modelId="{0769E99B-FE94-4B03-B6ED-F4E83F46C062}" type="presOf" srcId="{84332BC2-D3D2-4AC5-8D73-58BBFADAE898}" destId="{71352A2B-A9C8-4858-89F8-904BCB812C90}" srcOrd="0" destOrd="0" presId="urn:microsoft.com/office/officeart/2005/8/layout/orgChart1"/>
    <dgm:cxn modelId="{0325D39D-83C8-495C-81B7-E8879FCE91DB}" type="presOf" srcId="{F0309AA0-6043-4FF4-A325-63B48522701E}" destId="{055CB886-6D0F-4CC6-9CDF-C4B374E52D2B}" srcOrd="0" destOrd="0" presId="urn:microsoft.com/office/officeart/2005/8/layout/orgChart1"/>
    <dgm:cxn modelId="{13EA1D9E-5F73-405E-B54B-125ABC0E0387}" type="presOf" srcId="{7D9FEB09-5879-4F99-B358-E1F0DB2299B4}" destId="{CAA3A5B5-E66F-4012-9BCC-83071745E5AF}" srcOrd="0" destOrd="0" presId="urn:microsoft.com/office/officeart/2005/8/layout/orgChart1"/>
    <dgm:cxn modelId="{DEB2D1A1-AB06-449A-BE63-B982F7E60BAA}" type="presOf" srcId="{01A99092-6EA5-415F-B3FA-F622B8393007}" destId="{28954DBA-5BF9-4692-BCA1-84F0FD567AD6}" srcOrd="1" destOrd="0" presId="urn:microsoft.com/office/officeart/2005/8/layout/orgChart1"/>
    <dgm:cxn modelId="{572335A5-7918-4D1F-B879-D7BDFB1995A1}" srcId="{7D35C657-AB8E-47D5-A01E-1DE543E6F818}" destId="{8ACFDEF1-5BDF-453C-BFE8-87E443600BD3}" srcOrd="1" destOrd="0" parTransId="{0C6086F4-86B1-40E5-BD1E-7060D0247E9F}" sibTransId="{AEC116F1-99DC-4112-B74F-05DC31BBD15A}"/>
    <dgm:cxn modelId="{5C7F2BA6-B0B3-4BC8-9DE2-755FD76E91B8}" type="presOf" srcId="{99E831E2-9D35-49DA-81CB-3A0A9713B26D}" destId="{A8B5F733-78ED-4CC2-A96C-82590A283204}" srcOrd="0" destOrd="0" presId="urn:microsoft.com/office/officeart/2005/8/layout/orgChart1"/>
    <dgm:cxn modelId="{C3BF30A8-9BA3-4DEE-9353-09BC61016B89}" type="presOf" srcId="{105F4A62-0680-489E-9CA5-7C9E23448863}" destId="{0D3664FE-6068-41EC-A5FA-A85A6CD2419A}" srcOrd="0" destOrd="0" presId="urn:microsoft.com/office/officeart/2005/8/layout/orgChart1"/>
    <dgm:cxn modelId="{7F215AAA-4503-45A9-B7FF-84450FE4ECC5}" type="presOf" srcId="{26361A47-71A6-49AE-916E-DB97DF6DEEFC}" destId="{D6D2A617-72F6-4E5B-91BE-0487A2F01923}" srcOrd="0" destOrd="0" presId="urn:microsoft.com/office/officeart/2005/8/layout/orgChart1"/>
    <dgm:cxn modelId="{485563AE-726D-4BAF-8064-451AA3B55A1A}" type="presOf" srcId="{B8ECBEA1-44CC-4660-B5F5-598F442A59E0}" destId="{EA242FEF-E200-4E61-81CF-4CBC38D194D0}" srcOrd="0" destOrd="0" presId="urn:microsoft.com/office/officeart/2005/8/layout/orgChart1"/>
    <dgm:cxn modelId="{024A4CAE-8007-4F53-8663-35338C5C8316}" type="presOf" srcId="{EAF3DDBD-8ED4-4C7E-A10B-D10FDD2A6311}" destId="{2F0AAE00-FA46-4B03-B886-761E21DB64C4}" srcOrd="1" destOrd="0" presId="urn:microsoft.com/office/officeart/2005/8/layout/orgChart1"/>
    <dgm:cxn modelId="{5ACE76AF-2B37-4689-AD6A-CAFB6850E12A}" type="presOf" srcId="{10506218-2825-4D10-A796-6139011434AC}" destId="{84549890-095E-4E8C-A76F-6BACEF71D77D}" srcOrd="1" destOrd="0" presId="urn:microsoft.com/office/officeart/2005/8/layout/orgChart1"/>
    <dgm:cxn modelId="{1B506DBC-3D68-49EB-86D0-BFF2F2EDBB98}" srcId="{99E831E2-9D35-49DA-81CB-3A0A9713B26D}" destId="{083586EB-FFD0-40F8-8A16-3F73FA53D7D8}" srcOrd="1" destOrd="0" parTransId="{BD6046EC-1336-47F2-8A80-BEFADE518596}" sibTransId="{7EE5A61C-1456-4530-969B-A55B72512862}"/>
    <dgm:cxn modelId="{E076ACBC-359D-4413-BED4-4A6B143CBB3C}" type="presOf" srcId="{01A99092-6EA5-415F-B3FA-F622B8393007}" destId="{C42D1D86-63CD-4A89-8E61-4A863A71216C}" srcOrd="0" destOrd="0" presId="urn:microsoft.com/office/officeart/2005/8/layout/orgChart1"/>
    <dgm:cxn modelId="{41F197C3-8BA3-4B3A-A804-14755DFC9917}" srcId="{F9D9A1F9-10F1-4C36-B745-363E10DF8EDE}" destId="{105F4A62-0680-489E-9CA5-7C9E23448863}" srcOrd="0" destOrd="0" parTransId="{D5073762-45D8-497C-B446-99DF46CCF177}" sibTransId="{4C802DE3-2638-4A1E-AC7C-36F6CFDC6034}"/>
    <dgm:cxn modelId="{0F3B32C8-0A3C-4465-8E7D-EE77E803E057}" srcId="{EAF3DDBD-8ED4-4C7E-A10B-D10FDD2A6311}" destId="{F9D9A1F9-10F1-4C36-B745-363E10DF8EDE}" srcOrd="2" destOrd="0" parTransId="{82C91AE9-196A-4048-8406-97EE49E20A61}" sibTransId="{76B8F6D7-ED89-4B52-A2B6-4313B99BFDF0}"/>
    <dgm:cxn modelId="{063EEACB-03FA-4FAB-A75A-61F6415EF0F7}" type="presOf" srcId="{67C242A0-76F5-4ECF-8492-64BF77C0D69A}" destId="{E6B2EA67-FA44-42A5-89C9-769E9753A7DE}" srcOrd="1" destOrd="0" presId="urn:microsoft.com/office/officeart/2005/8/layout/orgChart1"/>
    <dgm:cxn modelId="{30AC19CC-3AD3-4174-AE1A-539D3D8DE657}" type="presOf" srcId="{92EC5770-CE86-4ED0-B55A-9C7F0F661AD6}" destId="{D9093C5E-396B-455F-86A7-19F1EB10511F}" srcOrd="1" destOrd="0" presId="urn:microsoft.com/office/officeart/2005/8/layout/orgChart1"/>
    <dgm:cxn modelId="{01554ECF-3248-4F39-9442-E1EE732E0070}" type="presOf" srcId="{10506218-2825-4D10-A796-6139011434AC}" destId="{E6003E41-87CD-44B2-98C1-AA7F22F8329C}" srcOrd="0" destOrd="0" presId="urn:microsoft.com/office/officeart/2005/8/layout/orgChart1"/>
    <dgm:cxn modelId="{7FC778D0-C2FC-4ECC-BA63-A05E765B1135}" type="presOf" srcId="{F9D9A1F9-10F1-4C36-B745-363E10DF8EDE}" destId="{23CAC0EC-ACFB-4DE0-ACFA-DEB1205A9804}" srcOrd="0" destOrd="0" presId="urn:microsoft.com/office/officeart/2005/8/layout/orgChart1"/>
    <dgm:cxn modelId="{690933D3-1DD2-410F-A9BA-E7CF1F63E66C}" type="presOf" srcId="{BD6046EC-1336-47F2-8A80-BEFADE518596}" destId="{73F32B4A-F883-44B0-AF31-C96A201605D7}" srcOrd="0" destOrd="0" presId="urn:microsoft.com/office/officeart/2005/8/layout/orgChart1"/>
    <dgm:cxn modelId="{80C53CD4-27B7-49E6-8F83-72CEB6793C37}" srcId="{24DF98BE-C24F-4181-99B2-19DB2A7EFC0D}" destId="{F0309AA0-6043-4FF4-A325-63B48522701E}" srcOrd="0" destOrd="0" parTransId="{84332BC2-D3D2-4AC5-8D73-58BBFADAE898}" sibTransId="{595B3084-BF2F-44BF-AA95-6BC62D7CD10B}"/>
    <dgm:cxn modelId="{7E8A3DD4-0964-4797-96C0-466C84DFF5D1}" type="presOf" srcId="{9A65DF6D-CC51-4B3B-BFA2-727918E84C1B}" destId="{CA1155FF-0659-4297-B521-D1A2B26D9194}" srcOrd="0" destOrd="0" presId="urn:microsoft.com/office/officeart/2005/8/layout/orgChart1"/>
    <dgm:cxn modelId="{E8C5B6D6-6012-41E2-967B-7001C3B01138}" srcId="{7D35C657-AB8E-47D5-A01E-1DE543E6F818}" destId="{67C242A0-76F5-4ECF-8492-64BF77C0D69A}" srcOrd="2" destOrd="0" parTransId="{0FBC4701-B068-4BFF-8F0B-89EA35566206}" sibTransId="{0B30231D-8866-4A2E-B54F-A21A38C1F71B}"/>
    <dgm:cxn modelId="{02D74EDA-0C12-4580-A09D-D149C72556BA}" type="presOf" srcId="{8ACFDEF1-5BDF-453C-BFE8-87E443600BD3}" destId="{C29F4884-F7B3-4EF3-8EFA-E9137F6A42BE}" srcOrd="1" destOrd="0" presId="urn:microsoft.com/office/officeart/2005/8/layout/orgChart1"/>
    <dgm:cxn modelId="{A084AEDA-CFE8-4B3B-AB21-5FCD01FD1866}" type="presOf" srcId="{803AB8D0-EE82-42BE-B5D8-53942336B1AA}" destId="{2B8566D1-CC91-4D9C-B0D6-1F88BA15CC0F}" srcOrd="0" destOrd="0" presId="urn:microsoft.com/office/officeart/2005/8/layout/orgChart1"/>
    <dgm:cxn modelId="{BD4A00E7-4DFE-4BBB-BCDB-BB6B797DF3C7}" type="presOf" srcId="{24DF98BE-C24F-4181-99B2-19DB2A7EFC0D}" destId="{6BE1E16A-4B52-4BD5-998F-8EDAF3F9A2B0}" srcOrd="1" destOrd="0" presId="urn:microsoft.com/office/officeart/2005/8/layout/orgChart1"/>
    <dgm:cxn modelId="{BE5406EB-23F2-4A1C-A573-EBD731FC8C71}" type="presOf" srcId="{33CE642C-B9D1-4114-B0F9-FEC86080DD8A}" destId="{41249B37-8CC0-4DAD-BFA1-9E0EA7FC68B3}" srcOrd="0" destOrd="0" presId="urn:microsoft.com/office/officeart/2005/8/layout/orgChart1"/>
    <dgm:cxn modelId="{D67C2EEC-4A67-4745-BF6E-C42578635813}" srcId="{F9D9A1F9-10F1-4C36-B745-363E10DF8EDE}" destId="{F4A5E404-DE10-4A24-8FA4-5FD165FE3A81}" srcOrd="3" destOrd="0" parTransId="{E6CC56BE-2FBA-4982-B532-060936580893}" sibTransId="{DDC24E49-31E4-4D04-9E96-E08F31E6CF3B}"/>
    <dgm:cxn modelId="{858A92ED-95D6-4FC2-859B-609110F5D038}" srcId="{083586EB-FFD0-40F8-8A16-3F73FA53D7D8}" destId="{01A99092-6EA5-415F-B3FA-F622B8393007}" srcOrd="0" destOrd="0" parTransId="{8A8AEDA6-0C58-40EA-8A2F-59D06F10566B}" sibTransId="{2817822F-3BCC-4738-AA06-2D4FE2B49489}"/>
    <dgm:cxn modelId="{673F26EF-BBA4-491A-9D07-0183C5DFFFA3}" type="presOf" srcId="{A189C4C6-0007-4E57-B3CA-2DFEFEF38B7D}" destId="{5DBC6A85-CC55-4619-9D47-CD429F392B1E}" srcOrd="0" destOrd="0" presId="urn:microsoft.com/office/officeart/2005/8/layout/orgChart1"/>
    <dgm:cxn modelId="{3944EBF3-A77A-4FEA-973F-833CFB2E9FFB}" type="presOf" srcId="{F4A5E404-DE10-4A24-8FA4-5FD165FE3A81}" destId="{F4625491-034D-4422-ABF4-5066F0CDE86A}" srcOrd="0" destOrd="0" presId="urn:microsoft.com/office/officeart/2005/8/layout/orgChart1"/>
    <dgm:cxn modelId="{24B5D0FB-C0C9-48ED-BC19-1C440002DB90}" srcId="{9703FFD7-CE78-4F44-B5C5-DD9490465F4C}" destId="{EAF3DDBD-8ED4-4C7E-A10B-D10FDD2A6311}" srcOrd="0" destOrd="0" parTransId="{82696EB8-73F7-4237-B256-F82E09A2ACE4}" sibTransId="{B6AA598F-148B-439C-989D-91F75B0AEA45}"/>
    <dgm:cxn modelId="{59C1061D-0DA3-4E2E-BB66-89EB408E5357}" type="presParOf" srcId="{9D25DFC8-1C2D-46D7-8EE1-297664307516}" destId="{807B2CE0-58E6-439D-9BA9-4F9F791F4F2F}" srcOrd="0" destOrd="0" presId="urn:microsoft.com/office/officeart/2005/8/layout/orgChart1"/>
    <dgm:cxn modelId="{3743BE2C-25A2-435F-9331-BA2E15B4161F}" type="presParOf" srcId="{807B2CE0-58E6-439D-9BA9-4F9F791F4F2F}" destId="{FC651100-0FEC-4450-9841-DC26344ED8EB}" srcOrd="0" destOrd="0" presId="urn:microsoft.com/office/officeart/2005/8/layout/orgChart1"/>
    <dgm:cxn modelId="{F46AFA39-0CCC-475A-B38F-6CB7CA72C195}" type="presParOf" srcId="{FC651100-0FEC-4450-9841-DC26344ED8EB}" destId="{57F21623-3C3B-48A7-B435-E039EDBAAE01}" srcOrd="0" destOrd="0" presId="urn:microsoft.com/office/officeart/2005/8/layout/orgChart1"/>
    <dgm:cxn modelId="{7703AE2C-8ED4-4002-AAEA-F9D462091EF8}" type="presParOf" srcId="{FC651100-0FEC-4450-9841-DC26344ED8EB}" destId="{2F0AAE00-FA46-4B03-B886-761E21DB64C4}" srcOrd="1" destOrd="0" presId="urn:microsoft.com/office/officeart/2005/8/layout/orgChart1"/>
    <dgm:cxn modelId="{2B711988-D6CD-44F6-BFFB-F4385C06A2EB}" type="presParOf" srcId="{807B2CE0-58E6-439D-9BA9-4F9F791F4F2F}" destId="{A55CBA51-39D3-4AD9-952C-A61D57390BB5}" srcOrd="1" destOrd="0" presId="urn:microsoft.com/office/officeart/2005/8/layout/orgChart1"/>
    <dgm:cxn modelId="{F01DB30D-EFBF-4882-BAE1-08AA607A599A}" type="presParOf" srcId="{A55CBA51-39D3-4AD9-952C-A61D57390BB5}" destId="{059F9A68-1525-42FE-953D-7802CCAE82F3}" srcOrd="0" destOrd="0" presId="urn:microsoft.com/office/officeart/2005/8/layout/orgChart1"/>
    <dgm:cxn modelId="{1C7E3065-70A1-4B61-A586-B06857AF90DC}" type="presParOf" srcId="{A55CBA51-39D3-4AD9-952C-A61D57390BB5}" destId="{DBACBAAB-CA48-4A15-90D4-CD553D213C3A}" srcOrd="1" destOrd="0" presId="urn:microsoft.com/office/officeart/2005/8/layout/orgChart1"/>
    <dgm:cxn modelId="{C04F430B-F3A6-468C-B723-7935E7D1A6FD}" type="presParOf" srcId="{DBACBAAB-CA48-4A15-90D4-CD553D213C3A}" destId="{F970AAFE-9344-4312-9F85-A6A6E38DD500}" srcOrd="0" destOrd="0" presId="urn:microsoft.com/office/officeart/2005/8/layout/orgChart1"/>
    <dgm:cxn modelId="{B94F9196-A12D-4292-8828-5F897A38A1DF}" type="presParOf" srcId="{F970AAFE-9344-4312-9F85-A6A6E38DD500}" destId="{A8B5F733-78ED-4CC2-A96C-82590A283204}" srcOrd="0" destOrd="0" presId="urn:microsoft.com/office/officeart/2005/8/layout/orgChart1"/>
    <dgm:cxn modelId="{425EF279-DD03-4B21-A271-B9E95394A4CA}" type="presParOf" srcId="{F970AAFE-9344-4312-9F85-A6A6E38DD500}" destId="{9C158B12-6E14-475F-A75E-204D1000162A}" srcOrd="1" destOrd="0" presId="urn:microsoft.com/office/officeart/2005/8/layout/orgChart1"/>
    <dgm:cxn modelId="{AB3E40C3-9820-4F1B-AED3-075B62B34E29}" type="presParOf" srcId="{DBACBAAB-CA48-4A15-90D4-CD553D213C3A}" destId="{AFAC521E-FB3C-457B-AE1A-9A6BDED97781}" srcOrd="1" destOrd="0" presId="urn:microsoft.com/office/officeart/2005/8/layout/orgChart1"/>
    <dgm:cxn modelId="{C5C46CDE-4A17-47B0-B664-110F5C1201A1}" type="presParOf" srcId="{AFAC521E-FB3C-457B-AE1A-9A6BDED97781}" destId="{EA242FEF-E200-4E61-81CF-4CBC38D194D0}" srcOrd="0" destOrd="0" presId="urn:microsoft.com/office/officeart/2005/8/layout/orgChart1"/>
    <dgm:cxn modelId="{072B2ECA-95E7-4727-9217-A6966E1B76FE}" type="presParOf" srcId="{AFAC521E-FB3C-457B-AE1A-9A6BDED97781}" destId="{627E77BD-A7A6-4475-8F91-E5E6BDCCA3D6}" srcOrd="1" destOrd="0" presId="urn:microsoft.com/office/officeart/2005/8/layout/orgChart1"/>
    <dgm:cxn modelId="{AAF80EF4-9EF2-400B-998D-C0F3BA20A00B}" type="presParOf" srcId="{627E77BD-A7A6-4475-8F91-E5E6BDCCA3D6}" destId="{1F141C29-1C73-48C5-A561-F770D8FC8E90}" srcOrd="0" destOrd="0" presId="urn:microsoft.com/office/officeart/2005/8/layout/orgChart1"/>
    <dgm:cxn modelId="{2D5E604D-A0B5-4893-AF10-5112DA237D8A}" type="presParOf" srcId="{1F141C29-1C73-48C5-A561-F770D8FC8E90}" destId="{EB997B29-162E-4C1F-BAE7-F23132846EB9}" srcOrd="0" destOrd="0" presId="urn:microsoft.com/office/officeart/2005/8/layout/orgChart1"/>
    <dgm:cxn modelId="{A1B773AC-47BA-42CF-A6C4-CBA07D4CF810}" type="presParOf" srcId="{1F141C29-1C73-48C5-A561-F770D8FC8E90}" destId="{9C8C5718-CBD9-4ACF-85D3-AC2FB061B442}" srcOrd="1" destOrd="0" presId="urn:microsoft.com/office/officeart/2005/8/layout/orgChart1"/>
    <dgm:cxn modelId="{A4B73279-552F-4899-9FF8-D1133EC82A7A}" type="presParOf" srcId="{627E77BD-A7A6-4475-8F91-E5E6BDCCA3D6}" destId="{C18CCCD4-BECC-467D-B476-3EC80B2967F3}" srcOrd="1" destOrd="0" presId="urn:microsoft.com/office/officeart/2005/8/layout/orgChart1"/>
    <dgm:cxn modelId="{0D1849F9-0C1A-4159-A5DA-1382E3D85547}" type="presParOf" srcId="{627E77BD-A7A6-4475-8F91-E5E6BDCCA3D6}" destId="{D6F90655-22C4-46ED-BC54-46A2B063D6C8}" srcOrd="2" destOrd="0" presId="urn:microsoft.com/office/officeart/2005/8/layout/orgChart1"/>
    <dgm:cxn modelId="{A48A2594-5E8C-44F4-9F86-0834587335B9}" type="presParOf" srcId="{AFAC521E-FB3C-457B-AE1A-9A6BDED97781}" destId="{73F32B4A-F883-44B0-AF31-C96A201605D7}" srcOrd="2" destOrd="0" presId="urn:microsoft.com/office/officeart/2005/8/layout/orgChart1"/>
    <dgm:cxn modelId="{C42E009A-4CEF-4ECE-9856-66A2F4C54532}" type="presParOf" srcId="{AFAC521E-FB3C-457B-AE1A-9A6BDED97781}" destId="{2A374BB4-ED33-4F82-9783-84142CF2030C}" srcOrd="3" destOrd="0" presId="urn:microsoft.com/office/officeart/2005/8/layout/orgChart1"/>
    <dgm:cxn modelId="{3BFEF8FF-B93A-4B26-A45A-04239D6D30D2}" type="presParOf" srcId="{2A374BB4-ED33-4F82-9783-84142CF2030C}" destId="{8EF4EC22-D09C-4F64-B8B2-16373A153B47}" srcOrd="0" destOrd="0" presId="urn:microsoft.com/office/officeart/2005/8/layout/orgChart1"/>
    <dgm:cxn modelId="{D8376512-E6DE-4F2A-8AE0-6CE973599070}" type="presParOf" srcId="{8EF4EC22-D09C-4F64-B8B2-16373A153B47}" destId="{68DA929D-9F36-4C45-A8EA-30D7CB032AB4}" srcOrd="0" destOrd="0" presId="urn:microsoft.com/office/officeart/2005/8/layout/orgChart1"/>
    <dgm:cxn modelId="{5618B87F-3F6A-45FE-B7B9-7540AB9F74B2}" type="presParOf" srcId="{8EF4EC22-D09C-4F64-B8B2-16373A153B47}" destId="{C2F3C6A1-4C68-46F7-B88E-F52CFD5DC594}" srcOrd="1" destOrd="0" presId="urn:microsoft.com/office/officeart/2005/8/layout/orgChart1"/>
    <dgm:cxn modelId="{1C38EB44-6B6E-46B1-B314-680CA31A76F9}" type="presParOf" srcId="{2A374BB4-ED33-4F82-9783-84142CF2030C}" destId="{94537A1C-D41D-489F-931A-5800489C61EF}" srcOrd="1" destOrd="0" presId="urn:microsoft.com/office/officeart/2005/8/layout/orgChart1"/>
    <dgm:cxn modelId="{2BD1B564-7C77-4EC2-A382-5A82E1AD3720}" type="presParOf" srcId="{94537A1C-D41D-489F-931A-5800489C61EF}" destId="{A98D0153-A3B7-4231-A214-A8F7D24648FE}" srcOrd="0" destOrd="0" presId="urn:microsoft.com/office/officeart/2005/8/layout/orgChart1"/>
    <dgm:cxn modelId="{47E3A1DD-0B39-483E-B91E-DC5438799860}" type="presParOf" srcId="{94537A1C-D41D-489F-931A-5800489C61EF}" destId="{73780223-3EC9-42F8-936D-CD50FF26E04C}" srcOrd="1" destOrd="0" presId="urn:microsoft.com/office/officeart/2005/8/layout/orgChart1"/>
    <dgm:cxn modelId="{2260343A-3716-4151-AD95-472A40C1B0CD}" type="presParOf" srcId="{73780223-3EC9-42F8-936D-CD50FF26E04C}" destId="{CFB1E4B2-2A61-40C1-9835-60D92EBD7091}" srcOrd="0" destOrd="0" presId="urn:microsoft.com/office/officeart/2005/8/layout/orgChart1"/>
    <dgm:cxn modelId="{944A8233-952A-44E0-8E69-E09F895BBB0D}" type="presParOf" srcId="{CFB1E4B2-2A61-40C1-9835-60D92EBD7091}" destId="{C42D1D86-63CD-4A89-8E61-4A863A71216C}" srcOrd="0" destOrd="0" presId="urn:microsoft.com/office/officeart/2005/8/layout/orgChart1"/>
    <dgm:cxn modelId="{742207D4-A081-4E06-AB25-0DC1CE625FD9}" type="presParOf" srcId="{CFB1E4B2-2A61-40C1-9835-60D92EBD7091}" destId="{28954DBA-5BF9-4692-BCA1-84F0FD567AD6}" srcOrd="1" destOrd="0" presId="urn:microsoft.com/office/officeart/2005/8/layout/orgChart1"/>
    <dgm:cxn modelId="{21998B43-52B7-4271-9B6A-15BEA7FA4A4E}" type="presParOf" srcId="{73780223-3EC9-42F8-936D-CD50FF26E04C}" destId="{CF47D32B-7F94-4DD6-A2E4-AEEC6552678E}" srcOrd="1" destOrd="0" presId="urn:microsoft.com/office/officeart/2005/8/layout/orgChart1"/>
    <dgm:cxn modelId="{F5DC8377-273D-477E-A30A-5501A5D76E23}" type="presParOf" srcId="{73780223-3EC9-42F8-936D-CD50FF26E04C}" destId="{B8F48C91-2ADD-49E2-A09C-CEF8C8259BBF}" srcOrd="2" destOrd="0" presId="urn:microsoft.com/office/officeart/2005/8/layout/orgChart1"/>
    <dgm:cxn modelId="{39425965-34A3-4E0E-BFF2-A862C6869F5C}" type="presParOf" srcId="{2A374BB4-ED33-4F82-9783-84142CF2030C}" destId="{2080C35A-9F39-4DAB-ADD0-AF7CF892F2F1}" srcOrd="2" destOrd="0" presId="urn:microsoft.com/office/officeart/2005/8/layout/orgChart1"/>
    <dgm:cxn modelId="{74990CB5-D29E-4794-8741-B0AA9F8F2781}" type="presParOf" srcId="{AFAC521E-FB3C-457B-AE1A-9A6BDED97781}" destId="{CA1155FF-0659-4297-B521-D1A2B26D9194}" srcOrd="4" destOrd="0" presId="urn:microsoft.com/office/officeart/2005/8/layout/orgChart1"/>
    <dgm:cxn modelId="{E9379736-2D64-476D-ADAB-0FDF0642FAFE}" type="presParOf" srcId="{AFAC521E-FB3C-457B-AE1A-9A6BDED97781}" destId="{89A9552E-FB57-41DD-8FD9-D980B3139B41}" srcOrd="5" destOrd="0" presId="urn:microsoft.com/office/officeart/2005/8/layout/orgChart1"/>
    <dgm:cxn modelId="{2F817CBA-903E-4F89-B70C-5A6286BC74A5}" type="presParOf" srcId="{89A9552E-FB57-41DD-8FD9-D980B3139B41}" destId="{A568F799-3076-47E6-A0A5-7F249F314D77}" srcOrd="0" destOrd="0" presId="urn:microsoft.com/office/officeart/2005/8/layout/orgChart1"/>
    <dgm:cxn modelId="{237E3D90-9842-404C-9CA8-BBCAC33C6B61}" type="presParOf" srcId="{A568F799-3076-47E6-A0A5-7F249F314D77}" destId="{4F7FBE61-171F-4622-B75A-760C2CBA41C5}" srcOrd="0" destOrd="0" presId="urn:microsoft.com/office/officeart/2005/8/layout/orgChart1"/>
    <dgm:cxn modelId="{7BCEA974-BF12-4F8F-B443-A8E5787D6659}" type="presParOf" srcId="{A568F799-3076-47E6-A0A5-7F249F314D77}" destId="{6BE1E16A-4B52-4BD5-998F-8EDAF3F9A2B0}" srcOrd="1" destOrd="0" presId="urn:microsoft.com/office/officeart/2005/8/layout/orgChart1"/>
    <dgm:cxn modelId="{136F85F0-6583-40B2-ABFF-F12F1DD6C485}" type="presParOf" srcId="{89A9552E-FB57-41DD-8FD9-D980B3139B41}" destId="{49EFEEA0-990A-4D54-B45F-7C9874451DE2}" srcOrd="1" destOrd="0" presId="urn:microsoft.com/office/officeart/2005/8/layout/orgChart1"/>
    <dgm:cxn modelId="{9E640541-3ACF-4AA5-90E6-FAFED6034DDE}" type="presParOf" srcId="{49EFEEA0-990A-4D54-B45F-7C9874451DE2}" destId="{71352A2B-A9C8-4858-89F8-904BCB812C90}" srcOrd="0" destOrd="0" presId="urn:microsoft.com/office/officeart/2005/8/layout/orgChart1"/>
    <dgm:cxn modelId="{26E70F09-06E3-44E8-88E4-CE67A4734491}" type="presParOf" srcId="{49EFEEA0-990A-4D54-B45F-7C9874451DE2}" destId="{E94610FA-7859-4807-A518-889A83326242}" srcOrd="1" destOrd="0" presId="urn:microsoft.com/office/officeart/2005/8/layout/orgChart1"/>
    <dgm:cxn modelId="{405AD294-A7FE-419F-AE54-5839BF09621C}" type="presParOf" srcId="{E94610FA-7859-4807-A518-889A83326242}" destId="{F58C1F3A-6519-4074-88E0-48DD9B6EEB4A}" srcOrd="0" destOrd="0" presId="urn:microsoft.com/office/officeart/2005/8/layout/orgChart1"/>
    <dgm:cxn modelId="{16BE127D-2571-4638-A2B7-24880BECD84F}" type="presParOf" srcId="{F58C1F3A-6519-4074-88E0-48DD9B6EEB4A}" destId="{055CB886-6D0F-4CC6-9CDF-C4B374E52D2B}" srcOrd="0" destOrd="0" presId="urn:microsoft.com/office/officeart/2005/8/layout/orgChart1"/>
    <dgm:cxn modelId="{0FF937C9-3172-490E-99D6-665A42AB2533}" type="presParOf" srcId="{F58C1F3A-6519-4074-88E0-48DD9B6EEB4A}" destId="{FECBD47F-E343-44B9-85FD-04B204AAF97B}" srcOrd="1" destOrd="0" presId="urn:microsoft.com/office/officeart/2005/8/layout/orgChart1"/>
    <dgm:cxn modelId="{3B191929-4024-4790-A142-FF7D68D8E718}" type="presParOf" srcId="{E94610FA-7859-4807-A518-889A83326242}" destId="{AC1EF61B-9904-4978-970D-7D4E6306F5AB}" srcOrd="1" destOrd="0" presId="urn:microsoft.com/office/officeart/2005/8/layout/orgChart1"/>
    <dgm:cxn modelId="{AD6BF512-14F8-458C-B025-8FCA236F668B}" type="presParOf" srcId="{E94610FA-7859-4807-A518-889A83326242}" destId="{27B6E6CB-C195-49BA-8E56-FCDA54FDB042}" srcOrd="2" destOrd="0" presId="urn:microsoft.com/office/officeart/2005/8/layout/orgChart1"/>
    <dgm:cxn modelId="{B7303961-7C39-40E8-AC37-FD598D9567C6}" type="presParOf" srcId="{89A9552E-FB57-41DD-8FD9-D980B3139B41}" destId="{96125540-F2DA-4D3B-BE2A-5BE71B3FD795}" srcOrd="2" destOrd="0" presId="urn:microsoft.com/office/officeart/2005/8/layout/orgChart1"/>
    <dgm:cxn modelId="{91C01F91-BE90-4C3F-BF49-62334582E788}" type="presParOf" srcId="{DBACBAAB-CA48-4A15-90D4-CD553D213C3A}" destId="{4D16CF8F-D332-468C-ACF9-3FE2917AD4AA}" srcOrd="2" destOrd="0" presId="urn:microsoft.com/office/officeart/2005/8/layout/orgChart1"/>
    <dgm:cxn modelId="{D141D628-198F-4E0C-8DB7-9439F9A115C3}" type="presParOf" srcId="{A55CBA51-39D3-4AD9-952C-A61D57390BB5}" destId="{F4D4F966-BFB6-4A68-AED7-8E6CB6F2A6B9}" srcOrd="2" destOrd="0" presId="urn:microsoft.com/office/officeart/2005/8/layout/orgChart1"/>
    <dgm:cxn modelId="{84F10870-4B33-485A-A828-D1D7A0C5587D}" type="presParOf" srcId="{A55CBA51-39D3-4AD9-952C-A61D57390BB5}" destId="{A75C54D7-5F38-4E55-9342-373AAF686241}" srcOrd="3" destOrd="0" presId="urn:microsoft.com/office/officeart/2005/8/layout/orgChart1"/>
    <dgm:cxn modelId="{22724B3E-38C7-4204-9B0F-167779FFF7B9}" type="presParOf" srcId="{A75C54D7-5F38-4E55-9342-373AAF686241}" destId="{792922DB-963B-4F50-9614-89A9B25FD98A}" srcOrd="0" destOrd="0" presId="urn:microsoft.com/office/officeart/2005/8/layout/orgChart1"/>
    <dgm:cxn modelId="{C7CDD7B5-9208-48B0-8C67-4D4C2AEB5DAB}" type="presParOf" srcId="{792922DB-963B-4F50-9614-89A9B25FD98A}" destId="{2F29E829-FBD7-4A92-ACA7-7BA66D2DBE30}" srcOrd="0" destOrd="0" presId="urn:microsoft.com/office/officeart/2005/8/layout/orgChart1"/>
    <dgm:cxn modelId="{38D92A31-6FC7-40D0-91E1-84F06CFC847F}" type="presParOf" srcId="{792922DB-963B-4F50-9614-89A9B25FD98A}" destId="{D9093C5E-396B-455F-86A7-19F1EB10511F}" srcOrd="1" destOrd="0" presId="urn:microsoft.com/office/officeart/2005/8/layout/orgChart1"/>
    <dgm:cxn modelId="{2BFB837B-6CE6-49D8-AEFC-4D00DF5399ED}" type="presParOf" srcId="{A75C54D7-5F38-4E55-9342-373AAF686241}" destId="{1CB402E4-1CE4-4CD2-BD56-E94C68552351}" srcOrd="1" destOrd="0" presId="urn:microsoft.com/office/officeart/2005/8/layout/orgChart1"/>
    <dgm:cxn modelId="{97340D07-E9AE-4EAE-A575-82A6DE5140DA}" type="presParOf" srcId="{1CB402E4-1CE4-4CD2-BD56-E94C68552351}" destId="{D6D2A617-72F6-4E5B-91BE-0487A2F01923}" srcOrd="0" destOrd="0" presId="urn:microsoft.com/office/officeart/2005/8/layout/orgChart1"/>
    <dgm:cxn modelId="{DE6F4773-597C-45F9-9F34-AEFBC8A16C5D}" type="presParOf" srcId="{1CB402E4-1CE4-4CD2-BD56-E94C68552351}" destId="{426329C1-987D-4FED-9157-E52EB5B3374F}" srcOrd="1" destOrd="0" presId="urn:microsoft.com/office/officeart/2005/8/layout/orgChart1"/>
    <dgm:cxn modelId="{640856E2-CDC9-42AB-91DF-CB84568B3475}" type="presParOf" srcId="{426329C1-987D-4FED-9157-E52EB5B3374F}" destId="{E3D9D7AF-5D5A-4953-A034-87D552D635EC}" srcOrd="0" destOrd="0" presId="urn:microsoft.com/office/officeart/2005/8/layout/orgChart1"/>
    <dgm:cxn modelId="{16C6840A-B3CF-4C32-B287-EA581D80115B}" type="presParOf" srcId="{E3D9D7AF-5D5A-4953-A034-87D552D635EC}" destId="{2B8566D1-CC91-4D9C-B0D6-1F88BA15CC0F}" srcOrd="0" destOrd="0" presId="urn:microsoft.com/office/officeart/2005/8/layout/orgChart1"/>
    <dgm:cxn modelId="{54814AF0-6A04-4696-B689-C830469EF5D3}" type="presParOf" srcId="{E3D9D7AF-5D5A-4953-A034-87D552D635EC}" destId="{FBA81799-E561-4398-A79A-9D90E4890B4E}" srcOrd="1" destOrd="0" presId="urn:microsoft.com/office/officeart/2005/8/layout/orgChart1"/>
    <dgm:cxn modelId="{E9881291-2883-4CE9-8287-04CF177D64AB}" type="presParOf" srcId="{426329C1-987D-4FED-9157-E52EB5B3374F}" destId="{97239870-D049-43E3-8BFD-8917C3A0C9B9}" srcOrd="1" destOrd="0" presId="urn:microsoft.com/office/officeart/2005/8/layout/orgChart1"/>
    <dgm:cxn modelId="{327F0E64-D6A9-429E-BBD8-478AE81D3732}" type="presParOf" srcId="{426329C1-987D-4FED-9157-E52EB5B3374F}" destId="{EAD83393-F278-4577-950D-F32D9D496E8A}" srcOrd="2" destOrd="0" presId="urn:microsoft.com/office/officeart/2005/8/layout/orgChart1"/>
    <dgm:cxn modelId="{0C1E7DDF-09E9-458D-A516-41D2053CB139}" type="presParOf" srcId="{1CB402E4-1CE4-4CD2-BD56-E94C68552351}" destId="{5DBC6A85-CC55-4619-9D47-CD429F392B1E}" srcOrd="2" destOrd="0" presId="urn:microsoft.com/office/officeart/2005/8/layout/orgChart1"/>
    <dgm:cxn modelId="{76C17C83-99D2-429E-8BD8-E417A656DFE8}" type="presParOf" srcId="{1CB402E4-1CE4-4CD2-BD56-E94C68552351}" destId="{A4BAD8F4-6A74-4CF3-A5DC-5550CD8AA407}" srcOrd="3" destOrd="0" presId="urn:microsoft.com/office/officeart/2005/8/layout/orgChart1"/>
    <dgm:cxn modelId="{4D5A9FB2-4B11-4E2B-B4E0-089DEA15CE4F}" type="presParOf" srcId="{A4BAD8F4-6A74-4CF3-A5DC-5550CD8AA407}" destId="{B884B5AC-669C-4B3E-9655-5F078D2F8733}" srcOrd="0" destOrd="0" presId="urn:microsoft.com/office/officeart/2005/8/layout/orgChart1"/>
    <dgm:cxn modelId="{4654C2D6-7B3C-4BC9-A8F5-0B3A742ADDF6}" type="presParOf" srcId="{B884B5AC-669C-4B3E-9655-5F078D2F8733}" destId="{E6003E41-87CD-44B2-98C1-AA7F22F8329C}" srcOrd="0" destOrd="0" presId="urn:microsoft.com/office/officeart/2005/8/layout/orgChart1"/>
    <dgm:cxn modelId="{4BE2B674-D180-4644-A6C0-913BCB81F7B1}" type="presParOf" srcId="{B884B5AC-669C-4B3E-9655-5F078D2F8733}" destId="{84549890-095E-4E8C-A76F-6BACEF71D77D}" srcOrd="1" destOrd="0" presId="urn:microsoft.com/office/officeart/2005/8/layout/orgChart1"/>
    <dgm:cxn modelId="{E1111C72-97EF-424B-AE94-60C52C5FDB18}" type="presParOf" srcId="{A4BAD8F4-6A74-4CF3-A5DC-5550CD8AA407}" destId="{27FE5766-4D49-4424-8495-10B88DC96793}" srcOrd="1" destOrd="0" presId="urn:microsoft.com/office/officeart/2005/8/layout/orgChart1"/>
    <dgm:cxn modelId="{26597569-F0A7-47FE-8CD5-F79056BDB2D1}" type="presParOf" srcId="{A4BAD8F4-6A74-4CF3-A5DC-5550CD8AA407}" destId="{AEFC4E48-EDD3-4E1E-85ED-90517227BD51}" srcOrd="2" destOrd="0" presId="urn:microsoft.com/office/officeart/2005/8/layout/orgChart1"/>
    <dgm:cxn modelId="{10E0F159-48D8-40D3-ABE7-AE419A0FA1BD}" type="presParOf" srcId="{A75C54D7-5F38-4E55-9342-373AAF686241}" destId="{8A63F1CB-E5A8-4F53-822D-F093D82C9751}" srcOrd="2" destOrd="0" presId="urn:microsoft.com/office/officeart/2005/8/layout/orgChart1"/>
    <dgm:cxn modelId="{04A15F42-351B-45AB-9968-9CF1C862B8A3}" type="presParOf" srcId="{A55CBA51-39D3-4AD9-952C-A61D57390BB5}" destId="{F3B8855E-2777-43BB-A165-97AD16304238}" srcOrd="4" destOrd="0" presId="urn:microsoft.com/office/officeart/2005/8/layout/orgChart1"/>
    <dgm:cxn modelId="{A8ABE3DF-28BE-48BC-8C60-A33F07D1C1EA}" type="presParOf" srcId="{A55CBA51-39D3-4AD9-952C-A61D57390BB5}" destId="{F06797FA-30B2-41B9-ACE5-EB139BA02723}" srcOrd="5" destOrd="0" presId="urn:microsoft.com/office/officeart/2005/8/layout/orgChart1"/>
    <dgm:cxn modelId="{58D4D423-A73E-435A-A775-95EF335413F7}" type="presParOf" srcId="{F06797FA-30B2-41B9-ACE5-EB139BA02723}" destId="{D290FB8C-C92E-4F5C-B130-6D70DF05F3E2}" srcOrd="0" destOrd="0" presId="urn:microsoft.com/office/officeart/2005/8/layout/orgChart1"/>
    <dgm:cxn modelId="{7434E2DA-E200-407D-8A1C-180ED1B3AE6A}" type="presParOf" srcId="{D290FB8C-C92E-4F5C-B130-6D70DF05F3E2}" destId="{23CAC0EC-ACFB-4DE0-ACFA-DEB1205A9804}" srcOrd="0" destOrd="0" presId="urn:microsoft.com/office/officeart/2005/8/layout/orgChart1"/>
    <dgm:cxn modelId="{B4C3772B-0619-470F-8014-B795482C13BD}" type="presParOf" srcId="{D290FB8C-C92E-4F5C-B130-6D70DF05F3E2}" destId="{ECF62C4B-FC79-440F-A277-76D5ED8C5AEC}" srcOrd="1" destOrd="0" presId="urn:microsoft.com/office/officeart/2005/8/layout/orgChart1"/>
    <dgm:cxn modelId="{A5BE8BBD-EDA6-44B5-940B-809C95A7EE7F}" type="presParOf" srcId="{F06797FA-30B2-41B9-ACE5-EB139BA02723}" destId="{5816D337-E218-4512-B1D4-B785F46FFC08}" srcOrd="1" destOrd="0" presId="urn:microsoft.com/office/officeart/2005/8/layout/orgChart1"/>
    <dgm:cxn modelId="{312E2B30-A672-40DD-8C20-3425DF8E48DF}" type="presParOf" srcId="{5816D337-E218-4512-B1D4-B785F46FFC08}" destId="{821590CB-3F8E-4B65-83B3-3714169F1D49}" srcOrd="0" destOrd="0" presId="urn:microsoft.com/office/officeart/2005/8/layout/orgChart1"/>
    <dgm:cxn modelId="{741E79C7-F4A8-48E1-91CF-E6AC35F03248}" type="presParOf" srcId="{5816D337-E218-4512-B1D4-B785F46FFC08}" destId="{953C82AA-93F0-453A-A38E-41C7B288530E}" srcOrd="1" destOrd="0" presId="urn:microsoft.com/office/officeart/2005/8/layout/orgChart1"/>
    <dgm:cxn modelId="{3881DFB7-8E65-4E83-BC7B-C08AAD147347}" type="presParOf" srcId="{953C82AA-93F0-453A-A38E-41C7B288530E}" destId="{E82DB6C3-EF04-4D26-BE47-B5506E54C465}" srcOrd="0" destOrd="0" presId="urn:microsoft.com/office/officeart/2005/8/layout/orgChart1"/>
    <dgm:cxn modelId="{FD2FA2F0-4EB4-43E7-8190-39F59B09DE65}" type="presParOf" srcId="{E82DB6C3-EF04-4D26-BE47-B5506E54C465}" destId="{0D3664FE-6068-41EC-A5FA-A85A6CD2419A}" srcOrd="0" destOrd="0" presId="urn:microsoft.com/office/officeart/2005/8/layout/orgChart1"/>
    <dgm:cxn modelId="{66B5281C-F622-42AA-86C6-7E7156B1D91F}" type="presParOf" srcId="{E82DB6C3-EF04-4D26-BE47-B5506E54C465}" destId="{096BB059-69FB-4056-9D61-493464B1A9EC}" srcOrd="1" destOrd="0" presId="urn:microsoft.com/office/officeart/2005/8/layout/orgChart1"/>
    <dgm:cxn modelId="{17257E6B-EA6E-41F2-9983-4419D61AFAA2}" type="presParOf" srcId="{953C82AA-93F0-453A-A38E-41C7B288530E}" destId="{73C3C1BD-EF8D-4492-805C-7C8142DAC773}" srcOrd="1" destOrd="0" presId="urn:microsoft.com/office/officeart/2005/8/layout/orgChart1"/>
    <dgm:cxn modelId="{A20664F3-BD17-469F-AFF4-ECEFC9214AD2}" type="presParOf" srcId="{953C82AA-93F0-453A-A38E-41C7B288530E}" destId="{0D11B2E0-0C72-43A5-8CE8-C1D8045F3D46}" srcOrd="2" destOrd="0" presId="urn:microsoft.com/office/officeart/2005/8/layout/orgChart1"/>
    <dgm:cxn modelId="{46E02C82-B15D-4287-BD70-86D694029B69}" type="presParOf" srcId="{5816D337-E218-4512-B1D4-B785F46FFC08}" destId="{41249B37-8CC0-4DAD-BFA1-9E0EA7FC68B3}" srcOrd="2" destOrd="0" presId="urn:microsoft.com/office/officeart/2005/8/layout/orgChart1"/>
    <dgm:cxn modelId="{BFAADC36-681F-47DE-9C4F-268672286DB6}" type="presParOf" srcId="{5816D337-E218-4512-B1D4-B785F46FFC08}" destId="{62995ADB-0B86-4F83-8A3E-8C4DBAEEFBDF}" srcOrd="3" destOrd="0" presId="urn:microsoft.com/office/officeart/2005/8/layout/orgChart1"/>
    <dgm:cxn modelId="{E2F0C57F-FE69-42CF-8C02-632F370E3599}" type="presParOf" srcId="{62995ADB-0B86-4F83-8A3E-8C4DBAEEFBDF}" destId="{7A305BBB-4D30-4C6E-A8B0-28CDB1BC7F58}" srcOrd="0" destOrd="0" presId="urn:microsoft.com/office/officeart/2005/8/layout/orgChart1"/>
    <dgm:cxn modelId="{218D8CF8-8792-4C77-979A-B2C97AF2D5CE}" type="presParOf" srcId="{7A305BBB-4D30-4C6E-A8B0-28CDB1BC7F58}" destId="{AFAC57D4-8CA1-470A-A861-D9FEE3D18492}" srcOrd="0" destOrd="0" presId="urn:microsoft.com/office/officeart/2005/8/layout/orgChart1"/>
    <dgm:cxn modelId="{3FF3FD35-CB8E-448B-81EC-860DC6C23BCD}" type="presParOf" srcId="{7A305BBB-4D30-4C6E-A8B0-28CDB1BC7F58}" destId="{EF4946A9-2885-4C7B-A2DB-50920E249DE5}" srcOrd="1" destOrd="0" presId="urn:microsoft.com/office/officeart/2005/8/layout/orgChart1"/>
    <dgm:cxn modelId="{F7B2A242-5F9E-47E1-9E45-D3104854EC26}" type="presParOf" srcId="{62995ADB-0B86-4F83-8A3E-8C4DBAEEFBDF}" destId="{15888F90-9BAE-46E3-9A14-B1ABDD69CCA6}" srcOrd="1" destOrd="0" presId="urn:microsoft.com/office/officeart/2005/8/layout/orgChart1"/>
    <dgm:cxn modelId="{AD071CCE-2F08-477A-8D1E-B9940B0CDAC0}" type="presParOf" srcId="{62995ADB-0B86-4F83-8A3E-8C4DBAEEFBDF}" destId="{D006CEA7-E096-4654-B51B-5866E0B60C6D}" srcOrd="2" destOrd="0" presId="urn:microsoft.com/office/officeart/2005/8/layout/orgChart1"/>
    <dgm:cxn modelId="{F790D279-6127-4CB6-B33D-DADA6D85ACCB}" type="presParOf" srcId="{5816D337-E218-4512-B1D4-B785F46FFC08}" destId="{AD25D188-BEEE-403E-8932-BA85AA82BBD8}" srcOrd="4" destOrd="0" presId="urn:microsoft.com/office/officeart/2005/8/layout/orgChart1"/>
    <dgm:cxn modelId="{FECC0CF0-F781-43EC-A69E-36DAFE52636D}" type="presParOf" srcId="{5816D337-E218-4512-B1D4-B785F46FFC08}" destId="{5C16E2FC-C1A3-4BC4-AC11-56FDB17B7E58}" srcOrd="5" destOrd="0" presId="urn:microsoft.com/office/officeart/2005/8/layout/orgChart1"/>
    <dgm:cxn modelId="{02C90ED4-EE45-4E03-AE7A-69C62F8B10DE}" type="presParOf" srcId="{5C16E2FC-C1A3-4BC4-AC11-56FDB17B7E58}" destId="{54A46236-C091-44FC-9173-7C7A1C691031}" srcOrd="0" destOrd="0" presId="urn:microsoft.com/office/officeart/2005/8/layout/orgChart1"/>
    <dgm:cxn modelId="{4BF141B2-517C-4E2F-8D3A-3B12E9A61BD9}" type="presParOf" srcId="{54A46236-C091-44FC-9173-7C7A1C691031}" destId="{F264474E-78CD-4040-B54C-C2419F939638}" srcOrd="0" destOrd="0" presId="urn:microsoft.com/office/officeart/2005/8/layout/orgChart1"/>
    <dgm:cxn modelId="{A7FFB407-1708-4898-990E-9630984037BC}" type="presParOf" srcId="{54A46236-C091-44FC-9173-7C7A1C691031}" destId="{622031B7-982C-45A8-A7EC-F8715E8E31C9}" srcOrd="1" destOrd="0" presId="urn:microsoft.com/office/officeart/2005/8/layout/orgChart1"/>
    <dgm:cxn modelId="{A55280FC-2539-4B44-97D5-3A6E7284F8F8}" type="presParOf" srcId="{5C16E2FC-C1A3-4BC4-AC11-56FDB17B7E58}" destId="{5760D174-4C8D-4B05-9278-85E479CABF17}" srcOrd="1" destOrd="0" presId="urn:microsoft.com/office/officeart/2005/8/layout/orgChart1"/>
    <dgm:cxn modelId="{892BA4CA-A89C-4A99-A35C-083543736D0F}" type="presParOf" srcId="{5C16E2FC-C1A3-4BC4-AC11-56FDB17B7E58}" destId="{B4467A8F-A9B3-4691-BD01-81CC75322FF1}" srcOrd="2" destOrd="0" presId="urn:microsoft.com/office/officeart/2005/8/layout/orgChart1"/>
    <dgm:cxn modelId="{1182E7BD-D519-4228-97CB-FC481710E9D9}" type="presParOf" srcId="{5816D337-E218-4512-B1D4-B785F46FFC08}" destId="{BEB5D158-35AC-40BB-A9C5-6854FC6C257C}" srcOrd="6" destOrd="0" presId="urn:microsoft.com/office/officeart/2005/8/layout/orgChart1"/>
    <dgm:cxn modelId="{8886CDA9-9C2E-4F0B-9185-15CAA3D7297C}" type="presParOf" srcId="{5816D337-E218-4512-B1D4-B785F46FFC08}" destId="{77B25080-95CD-4B5C-89A7-AD77FC51350D}" srcOrd="7" destOrd="0" presId="urn:microsoft.com/office/officeart/2005/8/layout/orgChart1"/>
    <dgm:cxn modelId="{71803FF3-64D2-4731-B8D7-177749A30620}" type="presParOf" srcId="{77B25080-95CD-4B5C-89A7-AD77FC51350D}" destId="{D5467EB5-580A-443C-B10B-953AD2CE358D}" srcOrd="0" destOrd="0" presId="urn:microsoft.com/office/officeart/2005/8/layout/orgChart1"/>
    <dgm:cxn modelId="{DCE90924-BB65-4B41-8C14-3DAC41C9B4B1}" type="presParOf" srcId="{D5467EB5-580A-443C-B10B-953AD2CE358D}" destId="{F4625491-034D-4422-ABF4-5066F0CDE86A}" srcOrd="0" destOrd="0" presId="urn:microsoft.com/office/officeart/2005/8/layout/orgChart1"/>
    <dgm:cxn modelId="{7D67E7EB-9470-4FF7-BED2-4A404408B955}" type="presParOf" srcId="{D5467EB5-580A-443C-B10B-953AD2CE358D}" destId="{545B89A8-F55E-4D9E-BBD1-4FA6AE0962EA}" srcOrd="1" destOrd="0" presId="urn:microsoft.com/office/officeart/2005/8/layout/orgChart1"/>
    <dgm:cxn modelId="{1D1D85EC-7C66-4A91-87D3-518E3B94D040}" type="presParOf" srcId="{77B25080-95CD-4B5C-89A7-AD77FC51350D}" destId="{92A492E9-4B28-4AEE-B23A-1F47DC2A2F33}" srcOrd="1" destOrd="0" presId="urn:microsoft.com/office/officeart/2005/8/layout/orgChart1"/>
    <dgm:cxn modelId="{8D2EDFF6-233F-495A-B079-576BE6243E52}" type="presParOf" srcId="{77B25080-95CD-4B5C-89A7-AD77FC51350D}" destId="{553BBB81-F51F-4745-A2A0-CC82F42737DD}" srcOrd="2" destOrd="0" presId="urn:microsoft.com/office/officeart/2005/8/layout/orgChart1"/>
    <dgm:cxn modelId="{E66FE068-A14B-4160-9E08-8D88847867D6}" type="presParOf" srcId="{F06797FA-30B2-41B9-ACE5-EB139BA02723}" destId="{E6FFB3E0-89C4-40F4-850A-3CB16D637153}" srcOrd="2" destOrd="0" presId="urn:microsoft.com/office/officeart/2005/8/layout/orgChart1"/>
    <dgm:cxn modelId="{F8D3EA98-5DE6-41A1-B8D9-9EB8371E9ACC}" type="presParOf" srcId="{A55CBA51-39D3-4AD9-952C-A61D57390BB5}" destId="{950203B5-3BA0-47BF-B45C-A9FCC21D1F83}" srcOrd="6" destOrd="0" presId="urn:microsoft.com/office/officeart/2005/8/layout/orgChart1"/>
    <dgm:cxn modelId="{B71EB5A8-FA49-49D5-A044-EEF7555028DA}" type="presParOf" srcId="{A55CBA51-39D3-4AD9-952C-A61D57390BB5}" destId="{9BC691CD-B1AE-40C7-87A2-FCB850EBAE8F}" srcOrd="7" destOrd="0" presId="urn:microsoft.com/office/officeart/2005/8/layout/orgChart1"/>
    <dgm:cxn modelId="{A7F368BF-F57D-4391-AEE4-BEEEBDFEEA37}" type="presParOf" srcId="{9BC691CD-B1AE-40C7-87A2-FCB850EBAE8F}" destId="{CE74E201-44AA-4639-923D-2CFC8EED4D73}" srcOrd="0" destOrd="0" presId="urn:microsoft.com/office/officeart/2005/8/layout/orgChart1"/>
    <dgm:cxn modelId="{81DEED0A-2F94-41DE-B7DE-2720313BEB6A}" type="presParOf" srcId="{CE74E201-44AA-4639-923D-2CFC8EED4D73}" destId="{2E6DD3AD-8B18-45DC-90B2-C035EB264341}" srcOrd="0" destOrd="0" presId="urn:microsoft.com/office/officeart/2005/8/layout/orgChart1"/>
    <dgm:cxn modelId="{4230B92D-866D-4C4F-9D5C-A4A573E3AB84}" type="presParOf" srcId="{CE74E201-44AA-4639-923D-2CFC8EED4D73}" destId="{A11AA65F-B583-47D6-BA12-3F45825792A8}" srcOrd="1" destOrd="0" presId="urn:microsoft.com/office/officeart/2005/8/layout/orgChart1"/>
    <dgm:cxn modelId="{2958B51C-EC46-40E6-991C-33F09D031B87}" type="presParOf" srcId="{9BC691CD-B1AE-40C7-87A2-FCB850EBAE8F}" destId="{08B8F4A5-3722-425E-9B5C-5098A5271292}" srcOrd="1" destOrd="0" presId="urn:microsoft.com/office/officeart/2005/8/layout/orgChart1"/>
    <dgm:cxn modelId="{1883D6C8-A585-4458-ADD5-CCD824C4C301}" type="presParOf" srcId="{08B8F4A5-3722-425E-9B5C-5098A5271292}" destId="{CAA3A5B5-E66F-4012-9BCC-83071745E5AF}" srcOrd="0" destOrd="0" presId="urn:microsoft.com/office/officeart/2005/8/layout/orgChart1"/>
    <dgm:cxn modelId="{945C1053-B08C-47B4-AE0C-D4116DCED961}" type="presParOf" srcId="{08B8F4A5-3722-425E-9B5C-5098A5271292}" destId="{255CF601-8929-4318-A26D-1C7FC0A52AE6}" srcOrd="1" destOrd="0" presId="urn:microsoft.com/office/officeart/2005/8/layout/orgChart1"/>
    <dgm:cxn modelId="{658ED305-3C24-4FE1-9458-0B31612140E8}" type="presParOf" srcId="{255CF601-8929-4318-A26D-1C7FC0A52AE6}" destId="{53348C72-077B-4F5C-A3FF-C496C47F0127}" srcOrd="0" destOrd="0" presId="urn:microsoft.com/office/officeart/2005/8/layout/orgChart1"/>
    <dgm:cxn modelId="{4A428181-9880-41EA-8FA8-01DBCF9D7798}" type="presParOf" srcId="{53348C72-077B-4F5C-A3FF-C496C47F0127}" destId="{B2C41380-71B1-4C08-BB4A-4C9B14992385}" srcOrd="0" destOrd="0" presId="urn:microsoft.com/office/officeart/2005/8/layout/orgChart1"/>
    <dgm:cxn modelId="{36ECA302-2DD6-4971-BD40-8265587AE81E}" type="presParOf" srcId="{53348C72-077B-4F5C-A3FF-C496C47F0127}" destId="{770DA993-0271-425B-A2AE-5C9DD4D5B80F}" srcOrd="1" destOrd="0" presId="urn:microsoft.com/office/officeart/2005/8/layout/orgChart1"/>
    <dgm:cxn modelId="{7F0111B9-9DA1-410A-A4BC-A6C0942D364B}" type="presParOf" srcId="{255CF601-8929-4318-A26D-1C7FC0A52AE6}" destId="{FAE67FD7-08C3-4FB5-8682-9023D898087C}" srcOrd="1" destOrd="0" presId="urn:microsoft.com/office/officeart/2005/8/layout/orgChart1"/>
    <dgm:cxn modelId="{C7B50463-CB63-4589-B115-9474E5E71734}" type="presParOf" srcId="{255CF601-8929-4318-A26D-1C7FC0A52AE6}" destId="{FA7038D9-77DC-4CD5-8445-CDB3B9A35A15}" srcOrd="2" destOrd="0" presId="urn:microsoft.com/office/officeart/2005/8/layout/orgChart1"/>
    <dgm:cxn modelId="{25C8F980-4C09-47D4-8288-1943B294E4AB}" type="presParOf" srcId="{08B8F4A5-3722-425E-9B5C-5098A5271292}" destId="{E9F27CBB-D4C5-425D-862B-A559C36989A9}" srcOrd="2" destOrd="0" presId="urn:microsoft.com/office/officeart/2005/8/layout/orgChart1"/>
    <dgm:cxn modelId="{2B00CF29-0008-42EA-9B50-80FFA1BCEA27}" type="presParOf" srcId="{08B8F4A5-3722-425E-9B5C-5098A5271292}" destId="{2B0625CC-10F0-4A6A-91E2-504165A1D3C5}" srcOrd="3" destOrd="0" presId="urn:microsoft.com/office/officeart/2005/8/layout/orgChart1"/>
    <dgm:cxn modelId="{861B618F-7B89-44AC-B912-8EE3C786D282}" type="presParOf" srcId="{2B0625CC-10F0-4A6A-91E2-504165A1D3C5}" destId="{7E59E66C-D915-46BF-81B4-F2331163D69B}" srcOrd="0" destOrd="0" presId="urn:microsoft.com/office/officeart/2005/8/layout/orgChart1"/>
    <dgm:cxn modelId="{D9261C49-727E-4E34-8B7B-F11118515A8C}" type="presParOf" srcId="{7E59E66C-D915-46BF-81B4-F2331163D69B}" destId="{7703F435-C943-4D0D-B8DF-CFCAE5E7A82F}" srcOrd="0" destOrd="0" presId="urn:microsoft.com/office/officeart/2005/8/layout/orgChart1"/>
    <dgm:cxn modelId="{F2F621B3-69D0-4B5A-8869-89F13F8FD405}" type="presParOf" srcId="{7E59E66C-D915-46BF-81B4-F2331163D69B}" destId="{C29F4884-F7B3-4EF3-8EFA-E9137F6A42BE}" srcOrd="1" destOrd="0" presId="urn:microsoft.com/office/officeart/2005/8/layout/orgChart1"/>
    <dgm:cxn modelId="{EF0A78C8-9F2B-470E-BF67-BFFD13193B60}" type="presParOf" srcId="{2B0625CC-10F0-4A6A-91E2-504165A1D3C5}" destId="{13CEBC10-FB8C-4FAA-92BF-D8846AB72AD8}" srcOrd="1" destOrd="0" presId="urn:microsoft.com/office/officeart/2005/8/layout/orgChart1"/>
    <dgm:cxn modelId="{8175389D-22A9-4681-8172-5C612201B635}" type="presParOf" srcId="{2B0625CC-10F0-4A6A-91E2-504165A1D3C5}" destId="{783F60A9-EC5A-4828-B6DF-0BFB7A1B64B6}" srcOrd="2" destOrd="0" presId="urn:microsoft.com/office/officeart/2005/8/layout/orgChart1"/>
    <dgm:cxn modelId="{354EF329-58D2-4AC8-8DAE-6F7BD743BFA5}" type="presParOf" srcId="{08B8F4A5-3722-425E-9B5C-5098A5271292}" destId="{96ECA19D-929A-45B5-AD50-1FD460C6E5ED}" srcOrd="4" destOrd="0" presId="urn:microsoft.com/office/officeart/2005/8/layout/orgChart1"/>
    <dgm:cxn modelId="{131DCA7C-E68E-4A41-84AB-CE62A907289D}" type="presParOf" srcId="{08B8F4A5-3722-425E-9B5C-5098A5271292}" destId="{251D640A-3C80-4550-8631-436ACDCA08C9}" srcOrd="5" destOrd="0" presId="urn:microsoft.com/office/officeart/2005/8/layout/orgChart1"/>
    <dgm:cxn modelId="{6205946A-380A-41CB-8EB8-BF8C3B643A5B}" type="presParOf" srcId="{251D640A-3C80-4550-8631-436ACDCA08C9}" destId="{58ABDDE3-5614-4B6A-B48A-E3686AB6F304}" srcOrd="0" destOrd="0" presId="urn:microsoft.com/office/officeart/2005/8/layout/orgChart1"/>
    <dgm:cxn modelId="{977CA015-1E93-4593-BB10-07C563B84BEC}" type="presParOf" srcId="{58ABDDE3-5614-4B6A-B48A-E3686AB6F304}" destId="{BC3B72C9-13C5-4AA0-812C-B539E6E3FA8A}" srcOrd="0" destOrd="0" presId="urn:microsoft.com/office/officeart/2005/8/layout/orgChart1"/>
    <dgm:cxn modelId="{BCC5CB64-16CE-405A-867A-0890415E574F}" type="presParOf" srcId="{58ABDDE3-5614-4B6A-B48A-E3686AB6F304}" destId="{E6B2EA67-FA44-42A5-89C9-769E9753A7DE}" srcOrd="1" destOrd="0" presId="urn:microsoft.com/office/officeart/2005/8/layout/orgChart1"/>
    <dgm:cxn modelId="{A5E30836-BCD3-4585-BA76-C24FEF748F42}" type="presParOf" srcId="{251D640A-3C80-4550-8631-436ACDCA08C9}" destId="{C399FE3D-068A-492C-B6C6-965BE264D392}" srcOrd="1" destOrd="0" presId="urn:microsoft.com/office/officeart/2005/8/layout/orgChart1"/>
    <dgm:cxn modelId="{90C362EA-8D7A-4E50-81E3-C7C65B0BD6C9}" type="presParOf" srcId="{251D640A-3C80-4550-8631-436ACDCA08C9}" destId="{0851B0EB-CAE4-485E-8BE3-10EFEDB55D1C}" srcOrd="2" destOrd="0" presId="urn:microsoft.com/office/officeart/2005/8/layout/orgChart1"/>
    <dgm:cxn modelId="{574DD015-F899-4778-83D9-4818A85986F1}" type="presParOf" srcId="{9BC691CD-B1AE-40C7-87A2-FCB850EBAE8F}" destId="{A95F5CAF-9286-480D-B092-EACC1ADF6DB0}" srcOrd="2" destOrd="0" presId="urn:microsoft.com/office/officeart/2005/8/layout/orgChart1"/>
    <dgm:cxn modelId="{2FFED6AA-90E7-430D-8819-633E736FD50F}" type="presParOf" srcId="{807B2CE0-58E6-439D-9BA9-4F9F791F4F2F}" destId="{83A5F610-301C-423B-9EEE-39D2D9ABAA9D}" srcOrd="2" destOrd="0" presId="urn:microsoft.com/office/officeart/2005/8/layout/orgChart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424172-5E2B-4BC3-B25D-F32D9EFD5CC5}">
      <dsp:nvSpPr>
        <dsp:cNvPr id="0" name=""/>
        <dsp:cNvSpPr/>
      </dsp:nvSpPr>
      <dsp:spPr>
        <a:xfrm>
          <a:off x="5487410" y="1650069"/>
          <a:ext cx="133772" cy="1043426"/>
        </a:xfrm>
        <a:custGeom>
          <a:avLst/>
          <a:gdLst/>
          <a:ahLst/>
          <a:cxnLst/>
          <a:rect l="0" t="0" r="0" b="0"/>
          <a:pathLst>
            <a:path>
              <a:moveTo>
                <a:pt x="0" y="0"/>
              </a:moveTo>
              <a:lnTo>
                <a:pt x="0" y="1043426"/>
              </a:lnTo>
              <a:lnTo>
                <a:pt x="133772" y="1043426"/>
              </a:lnTo>
            </a:path>
          </a:pathLst>
        </a:custGeom>
        <a:noFill/>
        <a:ln w="25400" cap="flat" cmpd="sng" algn="ctr">
          <a:solidFill>
            <a:schemeClr val="accent1">
              <a:tint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B410A9-8A60-40C1-A6B2-955A7A6AC982}">
      <dsp:nvSpPr>
        <dsp:cNvPr id="0" name=""/>
        <dsp:cNvSpPr/>
      </dsp:nvSpPr>
      <dsp:spPr>
        <a:xfrm>
          <a:off x="5487410" y="1650069"/>
          <a:ext cx="133772" cy="410235"/>
        </a:xfrm>
        <a:custGeom>
          <a:avLst/>
          <a:gdLst/>
          <a:ahLst/>
          <a:cxnLst/>
          <a:rect l="0" t="0" r="0" b="0"/>
          <a:pathLst>
            <a:path>
              <a:moveTo>
                <a:pt x="0" y="0"/>
              </a:moveTo>
              <a:lnTo>
                <a:pt x="0" y="410235"/>
              </a:lnTo>
              <a:lnTo>
                <a:pt x="133772" y="410235"/>
              </a:lnTo>
            </a:path>
          </a:pathLst>
        </a:custGeom>
        <a:noFill/>
        <a:ln w="25400" cap="flat" cmpd="sng" algn="ctr">
          <a:solidFill>
            <a:schemeClr val="accent1">
              <a:tint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CAB490-B463-4C5F-BCB8-D76D99691C37}">
      <dsp:nvSpPr>
        <dsp:cNvPr id="0" name=""/>
        <dsp:cNvSpPr/>
      </dsp:nvSpPr>
      <dsp:spPr>
        <a:xfrm>
          <a:off x="3416165" y="1016878"/>
          <a:ext cx="2427972" cy="187281"/>
        </a:xfrm>
        <a:custGeom>
          <a:avLst/>
          <a:gdLst/>
          <a:ahLst/>
          <a:cxnLst/>
          <a:rect l="0" t="0" r="0" b="0"/>
          <a:pathLst>
            <a:path>
              <a:moveTo>
                <a:pt x="0" y="0"/>
              </a:moveTo>
              <a:lnTo>
                <a:pt x="0" y="93640"/>
              </a:lnTo>
              <a:lnTo>
                <a:pt x="2427972" y="93640"/>
              </a:lnTo>
              <a:lnTo>
                <a:pt x="2427972" y="187281"/>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8369BA-9D10-4AC1-A2D4-B86A2C62B439}">
      <dsp:nvSpPr>
        <dsp:cNvPr id="0" name=""/>
        <dsp:cNvSpPr/>
      </dsp:nvSpPr>
      <dsp:spPr>
        <a:xfrm>
          <a:off x="4408311" y="1650069"/>
          <a:ext cx="133772" cy="1043426"/>
        </a:xfrm>
        <a:custGeom>
          <a:avLst/>
          <a:gdLst/>
          <a:ahLst/>
          <a:cxnLst/>
          <a:rect l="0" t="0" r="0" b="0"/>
          <a:pathLst>
            <a:path>
              <a:moveTo>
                <a:pt x="0" y="0"/>
              </a:moveTo>
              <a:lnTo>
                <a:pt x="0" y="1043426"/>
              </a:lnTo>
              <a:lnTo>
                <a:pt x="133772" y="1043426"/>
              </a:lnTo>
            </a:path>
          </a:pathLst>
        </a:custGeom>
        <a:noFill/>
        <a:ln w="25400" cap="flat" cmpd="sng" algn="ctr">
          <a:solidFill>
            <a:schemeClr val="accent1">
              <a:tint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937C88-30FE-468F-B76A-602081DB2D88}">
      <dsp:nvSpPr>
        <dsp:cNvPr id="0" name=""/>
        <dsp:cNvSpPr/>
      </dsp:nvSpPr>
      <dsp:spPr>
        <a:xfrm>
          <a:off x="4408311" y="1650069"/>
          <a:ext cx="133772" cy="410235"/>
        </a:xfrm>
        <a:custGeom>
          <a:avLst/>
          <a:gdLst/>
          <a:ahLst/>
          <a:cxnLst/>
          <a:rect l="0" t="0" r="0" b="0"/>
          <a:pathLst>
            <a:path>
              <a:moveTo>
                <a:pt x="0" y="0"/>
              </a:moveTo>
              <a:lnTo>
                <a:pt x="0" y="410235"/>
              </a:lnTo>
              <a:lnTo>
                <a:pt x="133772" y="410235"/>
              </a:lnTo>
            </a:path>
          </a:pathLst>
        </a:custGeom>
        <a:noFill/>
        <a:ln w="25400" cap="flat" cmpd="sng" algn="ctr">
          <a:solidFill>
            <a:schemeClr val="accent1">
              <a:tint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2C246A-A235-4D28-B8C8-B92B52B96613}">
      <dsp:nvSpPr>
        <dsp:cNvPr id="0" name=""/>
        <dsp:cNvSpPr/>
      </dsp:nvSpPr>
      <dsp:spPr>
        <a:xfrm>
          <a:off x="3416165" y="1016878"/>
          <a:ext cx="1348873" cy="187281"/>
        </a:xfrm>
        <a:custGeom>
          <a:avLst/>
          <a:gdLst/>
          <a:ahLst/>
          <a:cxnLst/>
          <a:rect l="0" t="0" r="0" b="0"/>
          <a:pathLst>
            <a:path>
              <a:moveTo>
                <a:pt x="0" y="0"/>
              </a:moveTo>
              <a:lnTo>
                <a:pt x="0" y="93640"/>
              </a:lnTo>
              <a:lnTo>
                <a:pt x="1348873" y="93640"/>
              </a:lnTo>
              <a:lnTo>
                <a:pt x="1348873" y="187281"/>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961A14-1788-4DD3-A93D-D0789E5A6E8C}">
      <dsp:nvSpPr>
        <dsp:cNvPr id="0" name=""/>
        <dsp:cNvSpPr/>
      </dsp:nvSpPr>
      <dsp:spPr>
        <a:xfrm>
          <a:off x="3329212" y="2283259"/>
          <a:ext cx="133772" cy="410235"/>
        </a:xfrm>
        <a:custGeom>
          <a:avLst/>
          <a:gdLst/>
          <a:ahLst/>
          <a:cxnLst/>
          <a:rect l="0" t="0" r="0" b="0"/>
          <a:pathLst>
            <a:path>
              <a:moveTo>
                <a:pt x="0" y="0"/>
              </a:moveTo>
              <a:lnTo>
                <a:pt x="0" y="410235"/>
              </a:lnTo>
              <a:lnTo>
                <a:pt x="133772" y="410235"/>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04470-BCE3-43F8-9DDC-CBB8BEA3D051}">
      <dsp:nvSpPr>
        <dsp:cNvPr id="0" name=""/>
        <dsp:cNvSpPr/>
      </dsp:nvSpPr>
      <dsp:spPr>
        <a:xfrm>
          <a:off x="3146390" y="1650069"/>
          <a:ext cx="539549" cy="187281"/>
        </a:xfrm>
        <a:custGeom>
          <a:avLst/>
          <a:gdLst/>
          <a:ahLst/>
          <a:cxnLst/>
          <a:rect l="0" t="0" r="0" b="0"/>
          <a:pathLst>
            <a:path>
              <a:moveTo>
                <a:pt x="0" y="0"/>
              </a:moveTo>
              <a:lnTo>
                <a:pt x="0" y="93640"/>
              </a:lnTo>
              <a:lnTo>
                <a:pt x="539549" y="93640"/>
              </a:lnTo>
              <a:lnTo>
                <a:pt x="539549" y="187281"/>
              </a:lnTo>
            </a:path>
          </a:pathLst>
        </a:custGeom>
        <a:noFill/>
        <a:ln w="25400" cap="flat" cmpd="sng" algn="ctr">
          <a:solidFill>
            <a:schemeClr val="accent1">
              <a:tint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A3922F-737B-49D2-998A-DCAE6ADADCF3}">
      <dsp:nvSpPr>
        <dsp:cNvPr id="0" name=""/>
        <dsp:cNvSpPr/>
      </dsp:nvSpPr>
      <dsp:spPr>
        <a:xfrm>
          <a:off x="2250113" y="2283259"/>
          <a:ext cx="133772" cy="410235"/>
        </a:xfrm>
        <a:custGeom>
          <a:avLst/>
          <a:gdLst/>
          <a:ahLst/>
          <a:cxnLst/>
          <a:rect l="0" t="0" r="0" b="0"/>
          <a:pathLst>
            <a:path>
              <a:moveTo>
                <a:pt x="0" y="0"/>
              </a:moveTo>
              <a:lnTo>
                <a:pt x="0" y="410235"/>
              </a:lnTo>
              <a:lnTo>
                <a:pt x="133772" y="410235"/>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3A928F-3200-46AA-B296-7E0A31B3375C}">
      <dsp:nvSpPr>
        <dsp:cNvPr id="0" name=""/>
        <dsp:cNvSpPr/>
      </dsp:nvSpPr>
      <dsp:spPr>
        <a:xfrm>
          <a:off x="2606840" y="1650069"/>
          <a:ext cx="539549" cy="187281"/>
        </a:xfrm>
        <a:custGeom>
          <a:avLst/>
          <a:gdLst/>
          <a:ahLst/>
          <a:cxnLst/>
          <a:rect l="0" t="0" r="0" b="0"/>
          <a:pathLst>
            <a:path>
              <a:moveTo>
                <a:pt x="539549" y="0"/>
              </a:moveTo>
              <a:lnTo>
                <a:pt x="539549" y="93640"/>
              </a:lnTo>
              <a:lnTo>
                <a:pt x="0" y="93640"/>
              </a:lnTo>
              <a:lnTo>
                <a:pt x="0" y="187281"/>
              </a:lnTo>
            </a:path>
          </a:pathLst>
        </a:custGeom>
        <a:noFill/>
        <a:ln w="25400" cap="flat" cmpd="sng" algn="ctr">
          <a:solidFill>
            <a:schemeClr val="accent1">
              <a:tint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973C44-F0ED-4461-8A85-D6D4FCD9AE22}">
      <dsp:nvSpPr>
        <dsp:cNvPr id="0" name=""/>
        <dsp:cNvSpPr/>
      </dsp:nvSpPr>
      <dsp:spPr>
        <a:xfrm>
          <a:off x="3146390" y="1016878"/>
          <a:ext cx="269774" cy="187281"/>
        </a:xfrm>
        <a:custGeom>
          <a:avLst/>
          <a:gdLst/>
          <a:ahLst/>
          <a:cxnLst/>
          <a:rect l="0" t="0" r="0" b="0"/>
          <a:pathLst>
            <a:path>
              <a:moveTo>
                <a:pt x="269774" y="0"/>
              </a:moveTo>
              <a:lnTo>
                <a:pt x="269774" y="93640"/>
              </a:lnTo>
              <a:lnTo>
                <a:pt x="0" y="93640"/>
              </a:lnTo>
              <a:lnTo>
                <a:pt x="0" y="187281"/>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F23B4B-78E8-47F8-841C-F3BD38B43CCC}">
      <dsp:nvSpPr>
        <dsp:cNvPr id="0" name=""/>
        <dsp:cNvSpPr/>
      </dsp:nvSpPr>
      <dsp:spPr>
        <a:xfrm>
          <a:off x="1171014" y="2283259"/>
          <a:ext cx="133772" cy="410235"/>
        </a:xfrm>
        <a:custGeom>
          <a:avLst/>
          <a:gdLst/>
          <a:ahLst/>
          <a:cxnLst/>
          <a:rect l="0" t="0" r="0" b="0"/>
          <a:pathLst>
            <a:path>
              <a:moveTo>
                <a:pt x="0" y="0"/>
              </a:moveTo>
              <a:lnTo>
                <a:pt x="0" y="410235"/>
              </a:lnTo>
              <a:lnTo>
                <a:pt x="133772" y="410235"/>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495E64-6826-4280-9B0C-57BFEDE1308D}">
      <dsp:nvSpPr>
        <dsp:cNvPr id="0" name=""/>
        <dsp:cNvSpPr/>
      </dsp:nvSpPr>
      <dsp:spPr>
        <a:xfrm>
          <a:off x="988192" y="1650069"/>
          <a:ext cx="539549" cy="187281"/>
        </a:xfrm>
        <a:custGeom>
          <a:avLst/>
          <a:gdLst/>
          <a:ahLst/>
          <a:cxnLst/>
          <a:rect l="0" t="0" r="0" b="0"/>
          <a:pathLst>
            <a:path>
              <a:moveTo>
                <a:pt x="0" y="0"/>
              </a:moveTo>
              <a:lnTo>
                <a:pt x="0" y="93640"/>
              </a:lnTo>
              <a:lnTo>
                <a:pt x="539549" y="93640"/>
              </a:lnTo>
              <a:lnTo>
                <a:pt x="539549" y="187281"/>
              </a:lnTo>
            </a:path>
          </a:pathLst>
        </a:custGeom>
        <a:noFill/>
        <a:ln w="25400" cap="flat" cmpd="sng" algn="ctr">
          <a:solidFill>
            <a:schemeClr val="accent1">
              <a:tint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0352D4-3892-4F7B-A0CD-0D30A97D1DFA}">
      <dsp:nvSpPr>
        <dsp:cNvPr id="0" name=""/>
        <dsp:cNvSpPr/>
      </dsp:nvSpPr>
      <dsp:spPr>
        <a:xfrm>
          <a:off x="91915" y="2283259"/>
          <a:ext cx="133772" cy="410235"/>
        </a:xfrm>
        <a:custGeom>
          <a:avLst/>
          <a:gdLst/>
          <a:ahLst/>
          <a:cxnLst/>
          <a:rect l="0" t="0" r="0" b="0"/>
          <a:pathLst>
            <a:path>
              <a:moveTo>
                <a:pt x="0" y="0"/>
              </a:moveTo>
              <a:lnTo>
                <a:pt x="0" y="410235"/>
              </a:lnTo>
              <a:lnTo>
                <a:pt x="133772" y="410235"/>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732234-CE42-4D6C-BD97-8B37754DFD80}">
      <dsp:nvSpPr>
        <dsp:cNvPr id="0" name=""/>
        <dsp:cNvSpPr/>
      </dsp:nvSpPr>
      <dsp:spPr>
        <a:xfrm>
          <a:off x="448642" y="1650069"/>
          <a:ext cx="539549" cy="187281"/>
        </a:xfrm>
        <a:custGeom>
          <a:avLst/>
          <a:gdLst/>
          <a:ahLst/>
          <a:cxnLst/>
          <a:rect l="0" t="0" r="0" b="0"/>
          <a:pathLst>
            <a:path>
              <a:moveTo>
                <a:pt x="539549" y="0"/>
              </a:moveTo>
              <a:lnTo>
                <a:pt x="539549" y="93640"/>
              </a:lnTo>
              <a:lnTo>
                <a:pt x="0" y="93640"/>
              </a:lnTo>
              <a:lnTo>
                <a:pt x="0" y="187281"/>
              </a:lnTo>
            </a:path>
          </a:pathLst>
        </a:custGeom>
        <a:noFill/>
        <a:ln w="25400" cap="flat" cmpd="sng" algn="ctr">
          <a:solidFill>
            <a:schemeClr val="accent1">
              <a:tint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D15BA8-EEED-43CB-AAEF-D6B3FEF7453D}">
      <dsp:nvSpPr>
        <dsp:cNvPr id="0" name=""/>
        <dsp:cNvSpPr/>
      </dsp:nvSpPr>
      <dsp:spPr>
        <a:xfrm>
          <a:off x="988192" y="1016878"/>
          <a:ext cx="2427972" cy="187281"/>
        </a:xfrm>
        <a:custGeom>
          <a:avLst/>
          <a:gdLst/>
          <a:ahLst/>
          <a:cxnLst/>
          <a:rect l="0" t="0" r="0" b="0"/>
          <a:pathLst>
            <a:path>
              <a:moveTo>
                <a:pt x="2427972" y="0"/>
              </a:moveTo>
              <a:lnTo>
                <a:pt x="2427972" y="93640"/>
              </a:lnTo>
              <a:lnTo>
                <a:pt x="0" y="93640"/>
              </a:lnTo>
              <a:lnTo>
                <a:pt x="0" y="187281"/>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92B73C-D1F2-4F52-91D7-429A4360B0C0}">
      <dsp:nvSpPr>
        <dsp:cNvPr id="0" name=""/>
        <dsp:cNvSpPr/>
      </dsp:nvSpPr>
      <dsp:spPr>
        <a:xfrm>
          <a:off x="2636609" y="570970"/>
          <a:ext cx="1559110" cy="445908"/>
        </a:xfrm>
        <a:prstGeom prst="rect">
          <a:avLst/>
        </a:prstGeom>
        <a:gradFill rotWithShape="0">
          <a:gsLst>
            <a:gs pos="0">
              <a:schemeClr val="accent1">
                <a:shade val="80000"/>
                <a:hueOff val="0"/>
                <a:satOff val="0"/>
                <a:lumOff val="0"/>
                <a:alphaOff val="0"/>
                <a:tint val="50000"/>
                <a:satMod val="300000"/>
              </a:schemeClr>
            </a:gs>
            <a:gs pos="35000">
              <a:schemeClr val="accent1">
                <a:shade val="80000"/>
                <a:hueOff val="0"/>
                <a:satOff val="0"/>
                <a:lumOff val="0"/>
                <a:alphaOff val="0"/>
                <a:tint val="37000"/>
                <a:satMod val="300000"/>
              </a:schemeClr>
            </a:gs>
            <a:gs pos="100000">
              <a:schemeClr val="accent1">
                <a:shade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a:t>
          </a:r>
        </a:p>
        <a:p>
          <a:pPr marL="0" lvl="0" indent="0" algn="ctr" defTabSz="266700">
            <a:lnSpc>
              <a:spcPct val="90000"/>
            </a:lnSpc>
            <a:spcBef>
              <a:spcPct val="0"/>
            </a:spcBef>
            <a:spcAft>
              <a:spcPct val="35000"/>
            </a:spcAft>
            <a:buNone/>
          </a:pPr>
          <a:r>
            <a:rPr lang="en-US" sz="600" kern="1200"/>
            <a:t>Analysis phase document</a:t>
          </a:r>
        </a:p>
      </dsp:txBody>
      <dsp:txXfrm>
        <a:off x="2636609" y="570970"/>
        <a:ext cx="1559110" cy="445908"/>
      </dsp:txXfrm>
    </dsp:sp>
    <dsp:sp modelId="{10D5357D-735F-4D3E-A5E0-ACB201022C06}">
      <dsp:nvSpPr>
        <dsp:cNvPr id="0" name=""/>
        <dsp:cNvSpPr/>
      </dsp:nvSpPr>
      <dsp:spPr>
        <a:xfrm>
          <a:off x="542283" y="1204160"/>
          <a:ext cx="891817" cy="445908"/>
        </a:xfrm>
        <a:prstGeom prst="rect">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1.1</a:t>
          </a:r>
        </a:p>
        <a:p>
          <a:pPr marL="0" lvl="0" indent="0" algn="ctr" defTabSz="266700">
            <a:lnSpc>
              <a:spcPct val="90000"/>
            </a:lnSpc>
            <a:spcBef>
              <a:spcPct val="0"/>
            </a:spcBef>
            <a:spcAft>
              <a:spcPct val="35000"/>
            </a:spcAft>
            <a:buNone/>
          </a:pPr>
          <a:r>
            <a:rPr lang="en-US" sz="600" kern="1200"/>
            <a:t>Requirements Gathering</a:t>
          </a:r>
        </a:p>
      </dsp:txBody>
      <dsp:txXfrm>
        <a:off x="542283" y="1204160"/>
        <a:ext cx="891817" cy="445908"/>
      </dsp:txXfrm>
    </dsp:sp>
    <dsp:sp modelId="{B9AC4652-92BD-4214-BACA-6C922F58280F}">
      <dsp:nvSpPr>
        <dsp:cNvPr id="0" name=""/>
        <dsp:cNvSpPr/>
      </dsp:nvSpPr>
      <dsp:spPr>
        <a:xfrm>
          <a:off x="2734" y="1837350"/>
          <a:ext cx="891817" cy="445908"/>
        </a:xfrm>
        <a:prstGeom prst="rect">
          <a:avLst/>
        </a:prstGeom>
        <a:gradFill rotWithShape="0">
          <a:gsLst>
            <a:gs pos="0">
              <a:schemeClr val="accent1">
                <a:tint val="80000"/>
                <a:hueOff val="0"/>
                <a:satOff val="0"/>
                <a:lumOff val="0"/>
                <a:alphaOff val="0"/>
                <a:tint val="50000"/>
                <a:satMod val="300000"/>
              </a:schemeClr>
            </a:gs>
            <a:gs pos="35000">
              <a:schemeClr val="accent1">
                <a:tint val="80000"/>
                <a:hueOff val="0"/>
                <a:satOff val="0"/>
                <a:lumOff val="0"/>
                <a:alphaOff val="0"/>
                <a:tint val="37000"/>
                <a:satMod val="300000"/>
              </a:schemeClr>
            </a:gs>
            <a:gs pos="100000">
              <a:schemeClr val="accent1">
                <a:tint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1.1.1</a:t>
          </a:r>
        </a:p>
        <a:p>
          <a:pPr marL="0" lvl="0" indent="0" algn="ctr" defTabSz="266700">
            <a:lnSpc>
              <a:spcPct val="90000"/>
            </a:lnSpc>
            <a:spcBef>
              <a:spcPct val="0"/>
            </a:spcBef>
            <a:spcAft>
              <a:spcPct val="35000"/>
            </a:spcAft>
            <a:buNone/>
          </a:pPr>
          <a:r>
            <a:rPr lang="en-US" sz="600" kern="1200"/>
            <a:t>Requirements Elicitation</a:t>
          </a:r>
        </a:p>
      </dsp:txBody>
      <dsp:txXfrm>
        <a:off x="2734" y="1837350"/>
        <a:ext cx="891817" cy="445908"/>
      </dsp:txXfrm>
    </dsp:sp>
    <dsp:sp modelId="{69CD6E62-AA19-4178-997A-3CAC215EC630}">
      <dsp:nvSpPr>
        <dsp:cNvPr id="0" name=""/>
        <dsp:cNvSpPr/>
      </dsp:nvSpPr>
      <dsp:spPr>
        <a:xfrm>
          <a:off x="225688" y="2470541"/>
          <a:ext cx="891817" cy="445908"/>
        </a:xfrm>
        <a:prstGeom prst="rect">
          <a:avLst/>
        </a:prstGeom>
        <a:gradFill rotWithShape="0">
          <a:gsLst>
            <a:gs pos="0">
              <a:schemeClr val="accent1">
                <a:tint val="70000"/>
                <a:hueOff val="0"/>
                <a:satOff val="0"/>
                <a:lumOff val="0"/>
                <a:alphaOff val="0"/>
                <a:tint val="50000"/>
                <a:satMod val="300000"/>
              </a:schemeClr>
            </a:gs>
            <a:gs pos="35000">
              <a:schemeClr val="accent1">
                <a:tint val="70000"/>
                <a:hueOff val="0"/>
                <a:satOff val="0"/>
                <a:lumOff val="0"/>
                <a:alphaOff val="0"/>
                <a:tint val="37000"/>
                <a:satMod val="300000"/>
              </a:schemeClr>
            </a:gs>
            <a:gs pos="100000">
              <a:schemeClr val="accent1">
                <a:tint val="7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1.1.1.1</a:t>
          </a:r>
        </a:p>
        <a:p>
          <a:pPr marL="0" lvl="0" indent="0" algn="ctr" defTabSz="266700">
            <a:lnSpc>
              <a:spcPct val="90000"/>
            </a:lnSpc>
            <a:spcBef>
              <a:spcPct val="0"/>
            </a:spcBef>
            <a:spcAft>
              <a:spcPct val="35000"/>
            </a:spcAft>
            <a:buNone/>
          </a:pPr>
          <a:r>
            <a:rPr lang="en-US" sz="600" kern="1200"/>
            <a:t>Interview</a:t>
          </a:r>
        </a:p>
      </dsp:txBody>
      <dsp:txXfrm>
        <a:off x="225688" y="2470541"/>
        <a:ext cx="891817" cy="445908"/>
      </dsp:txXfrm>
    </dsp:sp>
    <dsp:sp modelId="{EFC56256-2833-41EF-A217-B700C0310E54}">
      <dsp:nvSpPr>
        <dsp:cNvPr id="0" name=""/>
        <dsp:cNvSpPr/>
      </dsp:nvSpPr>
      <dsp:spPr>
        <a:xfrm>
          <a:off x="1081833" y="1837350"/>
          <a:ext cx="891817" cy="445908"/>
        </a:xfrm>
        <a:prstGeom prst="rect">
          <a:avLst/>
        </a:prstGeom>
        <a:gradFill rotWithShape="0">
          <a:gsLst>
            <a:gs pos="0">
              <a:schemeClr val="accent1">
                <a:tint val="80000"/>
                <a:hueOff val="0"/>
                <a:satOff val="0"/>
                <a:lumOff val="0"/>
                <a:alphaOff val="0"/>
                <a:tint val="50000"/>
                <a:satMod val="300000"/>
              </a:schemeClr>
            </a:gs>
            <a:gs pos="35000">
              <a:schemeClr val="accent1">
                <a:tint val="80000"/>
                <a:hueOff val="0"/>
                <a:satOff val="0"/>
                <a:lumOff val="0"/>
                <a:alphaOff val="0"/>
                <a:tint val="37000"/>
                <a:satMod val="300000"/>
              </a:schemeClr>
            </a:gs>
            <a:gs pos="100000">
              <a:schemeClr val="accent1">
                <a:tint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1.1.2</a:t>
          </a:r>
        </a:p>
        <a:p>
          <a:pPr marL="0" lvl="0" indent="0" algn="ctr" defTabSz="266700">
            <a:lnSpc>
              <a:spcPct val="90000"/>
            </a:lnSpc>
            <a:spcBef>
              <a:spcPct val="0"/>
            </a:spcBef>
            <a:spcAft>
              <a:spcPct val="35000"/>
            </a:spcAft>
            <a:buNone/>
          </a:pPr>
          <a:r>
            <a:rPr lang="en-US" sz="600" kern="1200"/>
            <a:t>Requirements Specification</a:t>
          </a:r>
        </a:p>
      </dsp:txBody>
      <dsp:txXfrm>
        <a:off x="1081833" y="1837350"/>
        <a:ext cx="891817" cy="445908"/>
      </dsp:txXfrm>
    </dsp:sp>
    <dsp:sp modelId="{035CB0C5-E455-448A-A885-F7578929F6F0}">
      <dsp:nvSpPr>
        <dsp:cNvPr id="0" name=""/>
        <dsp:cNvSpPr/>
      </dsp:nvSpPr>
      <dsp:spPr>
        <a:xfrm>
          <a:off x="1304787" y="2470541"/>
          <a:ext cx="891817" cy="445908"/>
        </a:xfrm>
        <a:prstGeom prst="rect">
          <a:avLst/>
        </a:prstGeom>
        <a:gradFill rotWithShape="0">
          <a:gsLst>
            <a:gs pos="0">
              <a:schemeClr val="accent1">
                <a:tint val="70000"/>
                <a:hueOff val="0"/>
                <a:satOff val="0"/>
                <a:lumOff val="0"/>
                <a:alphaOff val="0"/>
                <a:tint val="50000"/>
                <a:satMod val="300000"/>
              </a:schemeClr>
            </a:gs>
            <a:gs pos="35000">
              <a:schemeClr val="accent1">
                <a:tint val="70000"/>
                <a:hueOff val="0"/>
                <a:satOff val="0"/>
                <a:lumOff val="0"/>
                <a:alphaOff val="0"/>
                <a:tint val="37000"/>
                <a:satMod val="300000"/>
              </a:schemeClr>
            </a:gs>
            <a:gs pos="100000">
              <a:schemeClr val="accent1">
                <a:tint val="7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1.1.2.1</a:t>
          </a:r>
        </a:p>
        <a:p>
          <a:pPr marL="0" lvl="0" indent="0" algn="ctr" defTabSz="266700">
            <a:lnSpc>
              <a:spcPct val="90000"/>
            </a:lnSpc>
            <a:spcBef>
              <a:spcPct val="0"/>
            </a:spcBef>
            <a:spcAft>
              <a:spcPct val="35000"/>
            </a:spcAft>
            <a:buNone/>
          </a:pPr>
          <a:r>
            <a:rPr lang="en-US" sz="600" kern="1200"/>
            <a:t>flow diagram</a:t>
          </a:r>
        </a:p>
      </dsp:txBody>
      <dsp:txXfrm>
        <a:off x="1304787" y="2470541"/>
        <a:ext cx="891817" cy="445908"/>
      </dsp:txXfrm>
    </dsp:sp>
    <dsp:sp modelId="{315A4CCF-CD22-40DF-B7A9-EC992D8BF07D}">
      <dsp:nvSpPr>
        <dsp:cNvPr id="0" name=""/>
        <dsp:cNvSpPr/>
      </dsp:nvSpPr>
      <dsp:spPr>
        <a:xfrm>
          <a:off x="2700481" y="1204160"/>
          <a:ext cx="891817" cy="445908"/>
        </a:xfrm>
        <a:prstGeom prst="rect">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1.2</a:t>
          </a:r>
        </a:p>
        <a:p>
          <a:pPr marL="0" lvl="0" indent="0" algn="ctr" defTabSz="266700">
            <a:lnSpc>
              <a:spcPct val="90000"/>
            </a:lnSpc>
            <a:spcBef>
              <a:spcPct val="0"/>
            </a:spcBef>
            <a:spcAft>
              <a:spcPct val="35000"/>
            </a:spcAft>
            <a:buNone/>
          </a:pPr>
          <a:r>
            <a:rPr lang="en-US" sz="600" kern="1200"/>
            <a:t>Requirements Analysis</a:t>
          </a:r>
        </a:p>
      </dsp:txBody>
      <dsp:txXfrm>
        <a:off x="2700481" y="1204160"/>
        <a:ext cx="891817" cy="445908"/>
      </dsp:txXfrm>
    </dsp:sp>
    <dsp:sp modelId="{B0DFFAB4-9499-4FE6-A916-9F69FE988102}">
      <dsp:nvSpPr>
        <dsp:cNvPr id="0" name=""/>
        <dsp:cNvSpPr/>
      </dsp:nvSpPr>
      <dsp:spPr>
        <a:xfrm>
          <a:off x="2160932" y="1837350"/>
          <a:ext cx="891817" cy="445908"/>
        </a:xfrm>
        <a:prstGeom prst="rect">
          <a:avLst/>
        </a:prstGeom>
        <a:gradFill rotWithShape="0">
          <a:gsLst>
            <a:gs pos="0">
              <a:schemeClr val="accent1">
                <a:tint val="80000"/>
                <a:hueOff val="0"/>
                <a:satOff val="0"/>
                <a:lumOff val="0"/>
                <a:alphaOff val="0"/>
                <a:tint val="50000"/>
                <a:satMod val="300000"/>
              </a:schemeClr>
            </a:gs>
            <a:gs pos="35000">
              <a:schemeClr val="accent1">
                <a:tint val="80000"/>
                <a:hueOff val="0"/>
                <a:satOff val="0"/>
                <a:lumOff val="0"/>
                <a:alphaOff val="0"/>
                <a:tint val="37000"/>
                <a:satMod val="300000"/>
              </a:schemeClr>
            </a:gs>
            <a:gs pos="100000">
              <a:schemeClr val="accent1">
                <a:tint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1.2.1</a:t>
          </a:r>
        </a:p>
        <a:p>
          <a:pPr marL="0" lvl="0" indent="0" algn="ctr" defTabSz="266700">
            <a:lnSpc>
              <a:spcPct val="90000"/>
            </a:lnSpc>
            <a:spcBef>
              <a:spcPct val="0"/>
            </a:spcBef>
            <a:spcAft>
              <a:spcPct val="35000"/>
            </a:spcAft>
            <a:buNone/>
          </a:pPr>
          <a:r>
            <a:rPr lang="en-US" sz="600" kern="1200"/>
            <a:t>Database document</a:t>
          </a:r>
        </a:p>
      </dsp:txBody>
      <dsp:txXfrm>
        <a:off x="2160932" y="1837350"/>
        <a:ext cx="891817" cy="445908"/>
      </dsp:txXfrm>
    </dsp:sp>
    <dsp:sp modelId="{59EEA413-6E75-4AAB-86EB-09197BC628C7}">
      <dsp:nvSpPr>
        <dsp:cNvPr id="0" name=""/>
        <dsp:cNvSpPr/>
      </dsp:nvSpPr>
      <dsp:spPr>
        <a:xfrm>
          <a:off x="2383886" y="2470541"/>
          <a:ext cx="891817" cy="445908"/>
        </a:xfrm>
        <a:prstGeom prst="rect">
          <a:avLst/>
        </a:prstGeom>
        <a:gradFill rotWithShape="0">
          <a:gsLst>
            <a:gs pos="0">
              <a:schemeClr val="accent1">
                <a:tint val="70000"/>
                <a:hueOff val="0"/>
                <a:satOff val="0"/>
                <a:lumOff val="0"/>
                <a:alphaOff val="0"/>
                <a:tint val="50000"/>
                <a:satMod val="300000"/>
              </a:schemeClr>
            </a:gs>
            <a:gs pos="35000">
              <a:schemeClr val="accent1">
                <a:tint val="70000"/>
                <a:hueOff val="0"/>
                <a:satOff val="0"/>
                <a:lumOff val="0"/>
                <a:alphaOff val="0"/>
                <a:tint val="37000"/>
                <a:satMod val="300000"/>
              </a:schemeClr>
            </a:gs>
            <a:gs pos="100000">
              <a:schemeClr val="accent1">
                <a:tint val="7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1.2.1.1</a:t>
          </a:r>
        </a:p>
        <a:p>
          <a:pPr marL="0" lvl="0" indent="0" algn="ctr" defTabSz="266700">
            <a:lnSpc>
              <a:spcPct val="90000"/>
            </a:lnSpc>
            <a:spcBef>
              <a:spcPct val="0"/>
            </a:spcBef>
            <a:spcAft>
              <a:spcPct val="35000"/>
            </a:spcAft>
            <a:buNone/>
          </a:pPr>
          <a:r>
            <a:rPr lang="en-US" sz="600" kern="1200"/>
            <a:t>EERD</a:t>
          </a:r>
        </a:p>
      </dsp:txBody>
      <dsp:txXfrm>
        <a:off x="2383886" y="2470541"/>
        <a:ext cx="891817" cy="445908"/>
      </dsp:txXfrm>
    </dsp:sp>
    <dsp:sp modelId="{44185300-ED23-4697-8330-1AE80B37F9A0}">
      <dsp:nvSpPr>
        <dsp:cNvPr id="0" name=""/>
        <dsp:cNvSpPr/>
      </dsp:nvSpPr>
      <dsp:spPr>
        <a:xfrm>
          <a:off x="3240031" y="1837350"/>
          <a:ext cx="891817" cy="445908"/>
        </a:xfrm>
        <a:prstGeom prst="rect">
          <a:avLst/>
        </a:prstGeom>
        <a:gradFill rotWithShape="0">
          <a:gsLst>
            <a:gs pos="0">
              <a:schemeClr val="accent1">
                <a:tint val="80000"/>
                <a:hueOff val="0"/>
                <a:satOff val="0"/>
                <a:lumOff val="0"/>
                <a:alphaOff val="0"/>
                <a:tint val="50000"/>
                <a:satMod val="300000"/>
              </a:schemeClr>
            </a:gs>
            <a:gs pos="35000">
              <a:schemeClr val="accent1">
                <a:tint val="80000"/>
                <a:hueOff val="0"/>
                <a:satOff val="0"/>
                <a:lumOff val="0"/>
                <a:alphaOff val="0"/>
                <a:tint val="37000"/>
                <a:satMod val="300000"/>
              </a:schemeClr>
            </a:gs>
            <a:gs pos="100000">
              <a:schemeClr val="accent1">
                <a:tint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1.2.2</a:t>
          </a:r>
        </a:p>
        <a:p>
          <a:pPr marL="0" lvl="0" indent="0" algn="ctr" defTabSz="266700">
            <a:lnSpc>
              <a:spcPct val="90000"/>
            </a:lnSpc>
            <a:spcBef>
              <a:spcPct val="0"/>
            </a:spcBef>
            <a:spcAft>
              <a:spcPct val="35000"/>
            </a:spcAft>
            <a:buNone/>
          </a:pPr>
          <a:r>
            <a:rPr lang="en-US" sz="600" kern="1200"/>
            <a:t>UML diagram</a:t>
          </a:r>
        </a:p>
      </dsp:txBody>
      <dsp:txXfrm>
        <a:off x="3240031" y="1837350"/>
        <a:ext cx="891817" cy="445908"/>
      </dsp:txXfrm>
    </dsp:sp>
    <dsp:sp modelId="{75AE0D84-3BF3-400E-A2AA-61B794F26F62}">
      <dsp:nvSpPr>
        <dsp:cNvPr id="0" name=""/>
        <dsp:cNvSpPr/>
      </dsp:nvSpPr>
      <dsp:spPr>
        <a:xfrm>
          <a:off x="3462985" y="2470541"/>
          <a:ext cx="891817" cy="445908"/>
        </a:xfrm>
        <a:prstGeom prst="rect">
          <a:avLst/>
        </a:prstGeom>
        <a:gradFill rotWithShape="0">
          <a:gsLst>
            <a:gs pos="0">
              <a:schemeClr val="accent1">
                <a:tint val="70000"/>
                <a:hueOff val="0"/>
                <a:satOff val="0"/>
                <a:lumOff val="0"/>
                <a:alphaOff val="0"/>
                <a:tint val="50000"/>
                <a:satMod val="300000"/>
              </a:schemeClr>
            </a:gs>
            <a:gs pos="35000">
              <a:schemeClr val="accent1">
                <a:tint val="70000"/>
                <a:hueOff val="0"/>
                <a:satOff val="0"/>
                <a:lumOff val="0"/>
                <a:alphaOff val="0"/>
                <a:tint val="37000"/>
                <a:satMod val="300000"/>
              </a:schemeClr>
            </a:gs>
            <a:gs pos="100000">
              <a:schemeClr val="accent1">
                <a:tint val="7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1.2.2.2</a:t>
          </a:r>
        </a:p>
        <a:p>
          <a:pPr marL="0" lvl="0" indent="0" algn="ctr" defTabSz="266700">
            <a:lnSpc>
              <a:spcPct val="90000"/>
            </a:lnSpc>
            <a:spcBef>
              <a:spcPct val="0"/>
            </a:spcBef>
            <a:spcAft>
              <a:spcPct val="35000"/>
            </a:spcAft>
            <a:buNone/>
          </a:pPr>
          <a:r>
            <a:rPr lang="en-US" sz="600" kern="1200"/>
            <a:t>Statechart diagram</a:t>
          </a:r>
        </a:p>
        <a:p>
          <a:pPr marL="0" lvl="0" indent="0" algn="ctr" defTabSz="266700">
            <a:lnSpc>
              <a:spcPct val="90000"/>
            </a:lnSpc>
            <a:spcBef>
              <a:spcPct val="0"/>
            </a:spcBef>
            <a:spcAft>
              <a:spcPct val="35000"/>
            </a:spcAft>
            <a:buNone/>
          </a:pPr>
          <a:endParaRPr lang="en-US" sz="600" kern="1200"/>
        </a:p>
      </dsp:txBody>
      <dsp:txXfrm>
        <a:off x="3462985" y="2470541"/>
        <a:ext cx="891817" cy="445908"/>
      </dsp:txXfrm>
    </dsp:sp>
    <dsp:sp modelId="{8A05D503-828D-44AF-BA20-56A542111111}">
      <dsp:nvSpPr>
        <dsp:cNvPr id="0" name=""/>
        <dsp:cNvSpPr/>
      </dsp:nvSpPr>
      <dsp:spPr>
        <a:xfrm>
          <a:off x="4319130" y="1204160"/>
          <a:ext cx="891817" cy="445908"/>
        </a:xfrm>
        <a:prstGeom prst="rect">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1.3</a:t>
          </a:r>
        </a:p>
        <a:p>
          <a:pPr marL="0" lvl="0" indent="0" algn="ctr" defTabSz="266700">
            <a:lnSpc>
              <a:spcPct val="90000"/>
            </a:lnSpc>
            <a:spcBef>
              <a:spcPct val="0"/>
            </a:spcBef>
            <a:spcAft>
              <a:spcPct val="35000"/>
            </a:spcAft>
            <a:buNone/>
          </a:pPr>
          <a:r>
            <a:rPr lang="en-US" sz="600" kern="1200"/>
            <a:t>Requirements Validation</a:t>
          </a:r>
        </a:p>
      </dsp:txBody>
      <dsp:txXfrm>
        <a:off x="4319130" y="1204160"/>
        <a:ext cx="891817" cy="445908"/>
      </dsp:txXfrm>
    </dsp:sp>
    <dsp:sp modelId="{A72EAD03-742D-41BF-90DF-9002DA000033}">
      <dsp:nvSpPr>
        <dsp:cNvPr id="0" name=""/>
        <dsp:cNvSpPr/>
      </dsp:nvSpPr>
      <dsp:spPr>
        <a:xfrm>
          <a:off x="4542084" y="1837350"/>
          <a:ext cx="891817" cy="445908"/>
        </a:xfrm>
        <a:prstGeom prst="rect">
          <a:avLst/>
        </a:prstGeom>
        <a:gradFill rotWithShape="0">
          <a:gsLst>
            <a:gs pos="0">
              <a:schemeClr val="accent1">
                <a:tint val="80000"/>
                <a:hueOff val="0"/>
                <a:satOff val="0"/>
                <a:lumOff val="0"/>
                <a:alphaOff val="0"/>
                <a:tint val="50000"/>
                <a:satMod val="300000"/>
              </a:schemeClr>
            </a:gs>
            <a:gs pos="35000">
              <a:schemeClr val="accent1">
                <a:tint val="80000"/>
                <a:hueOff val="0"/>
                <a:satOff val="0"/>
                <a:lumOff val="0"/>
                <a:alphaOff val="0"/>
                <a:tint val="37000"/>
                <a:satMod val="300000"/>
              </a:schemeClr>
            </a:gs>
            <a:gs pos="100000">
              <a:schemeClr val="accent1">
                <a:tint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1.3.1</a:t>
          </a:r>
        </a:p>
        <a:p>
          <a:pPr marL="0" lvl="0" indent="0" algn="ctr" defTabSz="266700">
            <a:lnSpc>
              <a:spcPct val="90000"/>
            </a:lnSpc>
            <a:spcBef>
              <a:spcPct val="0"/>
            </a:spcBef>
            <a:spcAft>
              <a:spcPct val="35000"/>
            </a:spcAft>
            <a:buNone/>
          </a:pPr>
          <a:r>
            <a:rPr lang="en-US" sz="600" kern="1200"/>
            <a:t>Verifiable requirements</a:t>
          </a:r>
        </a:p>
      </dsp:txBody>
      <dsp:txXfrm>
        <a:off x="4542084" y="1837350"/>
        <a:ext cx="891817" cy="445908"/>
      </dsp:txXfrm>
    </dsp:sp>
    <dsp:sp modelId="{8195A5A4-2663-462A-964E-19DBA078A72B}">
      <dsp:nvSpPr>
        <dsp:cNvPr id="0" name=""/>
        <dsp:cNvSpPr/>
      </dsp:nvSpPr>
      <dsp:spPr>
        <a:xfrm>
          <a:off x="4542084" y="2470541"/>
          <a:ext cx="891817" cy="445908"/>
        </a:xfrm>
        <a:prstGeom prst="rect">
          <a:avLst/>
        </a:prstGeom>
        <a:gradFill rotWithShape="0">
          <a:gsLst>
            <a:gs pos="0">
              <a:schemeClr val="accent1">
                <a:tint val="80000"/>
                <a:hueOff val="0"/>
                <a:satOff val="0"/>
                <a:lumOff val="0"/>
                <a:alphaOff val="0"/>
                <a:tint val="50000"/>
                <a:satMod val="300000"/>
              </a:schemeClr>
            </a:gs>
            <a:gs pos="35000">
              <a:schemeClr val="accent1">
                <a:tint val="80000"/>
                <a:hueOff val="0"/>
                <a:satOff val="0"/>
                <a:lumOff val="0"/>
                <a:alphaOff val="0"/>
                <a:tint val="37000"/>
                <a:satMod val="300000"/>
              </a:schemeClr>
            </a:gs>
            <a:gs pos="100000">
              <a:schemeClr val="accent1">
                <a:tint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1.3.2</a:t>
          </a:r>
        </a:p>
        <a:p>
          <a:pPr marL="0" lvl="0" indent="0" algn="ctr" defTabSz="266700">
            <a:lnSpc>
              <a:spcPct val="90000"/>
            </a:lnSpc>
            <a:spcBef>
              <a:spcPct val="0"/>
            </a:spcBef>
            <a:spcAft>
              <a:spcPct val="35000"/>
            </a:spcAft>
            <a:buNone/>
          </a:pPr>
          <a:r>
            <a:rPr lang="en-US" sz="600" kern="1200"/>
            <a:t>Consistent requirements</a:t>
          </a:r>
        </a:p>
      </dsp:txBody>
      <dsp:txXfrm>
        <a:off x="4542084" y="2470541"/>
        <a:ext cx="891817" cy="445908"/>
      </dsp:txXfrm>
    </dsp:sp>
    <dsp:sp modelId="{D0EF47E3-1F7D-4B40-B3B4-F1295DDDFC55}">
      <dsp:nvSpPr>
        <dsp:cNvPr id="0" name=""/>
        <dsp:cNvSpPr/>
      </dsp:nvSpPr>
      <dsp:spPr>
        <a:xfrm>
          <a:off x="5398229" y="1204160"/>
          <a:ext cx="891817" cy="445908"/>
        </a:xfrm>
        <a:prstGeom prst="rect">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1.4</a:t>
          </a:r>
        </a:p>
        <a:p>
          <a:pPr marL="0" lvl="0" indent="0" algn="ctr" defTabSz="266700">
            <a:lnSpc>
              <a:spcPct val="90000"/>
            </a:lnSpc>
            <a:spcBef>
              <a:spcPct val="0"/>
            </a:spcBef>
            <a:spcAft>
              <a:spcPct val="35000"/>
            </a:spcAft>
            <a:buNone/>
          </a:pPr>
          <a:r>
            <a:rPr lang="en-US" sz="600" kern="1200"/>
            <a:t>Software Requirement Specification documents</a:t>
          </a:r>
        </a:p>
        <a:p>
          <a:pPr marL="0" lvl="0" indent="0" algn="ctr" defTabSz="266700">
            <a:lnSpc>
              <a:spcPct val="90000"/>
            </a:lnSpc>
            <a:spcBef>
              <a:spcPct val="0"/>
            </a:spcBef>
            <a:spcAft>
              <a:spcPct val="35000"/>
            </a:spcAft>
            <a:buNone/>
          </a:pPr>
          <a:r>
            <a:rPr lang="en-US" sz="600" kern="1200"/>
            <a:t>(SRS)</a:t>
          </a:r>
        </a:p>
      </dsp:txBody>
      <dsp:txXfrm>
        <a:off x="5398229" y="1204160"/>
        <a:ext cx="891817" cy="445908"/>
      </dsp:txXfrm>
    </dsp:sp>
    <dsp:sp modelId="{81CE3577-F49C-4C35-A66E-292A5A95C72C}">
      <dsp:nvSpPr>
        <dsp:cNvPr id="0" name=""/>
        <dsp:cNvSpPr/>
      </dsp:nvSpPr>
      <dsp:spPr>
        <a:xfrm>
          <a:off x="5621183" y="1837350"/>
          <a:ext cx="891817" cy="445908"/>
        </a:xfrm>
        <a:prstGeom prst="rect">
          <a:avLst/>
        </a:prstGeom>
        <a:gradFill rotWithShape="0">
          <a:gsLst>
            <a:gs pos="0">
              <a:schemeClr val="accent1">
                <a:tint val="80000"/>
                <a:hueOff val="0"/>
                <a:satOff val="0"/>
                <a:lumOff val="0"/>
                <a:alphaOff val="0"/>
                <a:tint val="50000"/>
                <a:satMod val="300000"/>
              </a:schemeClr>
            </a:gs>
            <a:gs pos="35000">
              <a:schemeClr val="accent1">
                <a:tint val="80000"/>
                <a:hueOff val="0"/>
                <a:satOff val="0"/>
                <a:lumOff val="0"/>
                <a:alphaOff val="0"/>
                <a:tint val="37000"/>
                <a:satMod val="300000"/>
              </a:schemeClr>
            </a:gs>
            <a:gs pos="100000">
              <a:schemeClr val="accent1">
                <a:tint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1.4.1</a:t>
          </a:r>
        </a:p>
        <a:p>
          <a:pPr marL="0" lvl="0" indent="0" algn="ctr" defTabSz="266700">
            <a:lnSpc>
              <a:spcPct val="90000"/>
            </a:lnSpc>
            <a:spcBef>
              <a:spcPct val="0"/>
            </a:spcBef>
            <a:spcAft>
              <a:spcPct val="35000"/>
            </a:spcAft>
            <a:buNone/>
          </a:pPr>
          <a:r>
            <a:rPr lang="en-US" sz="600" kern="1200"/>
            <a:t>User requirements definition</a:t>
          </a:r>
        </a:p>
      </dsp:txBody>
      <dsp:txXfrm>
        <a:off x="5621183" y="1837350"/>
        <a:ext cx="891817" cy="445908"/>
      </dsp:txXfrm>
    </dsp:sp>
    <dsp:sp modelId="{EC1D6406-B147-40F3-BD65-8BE346DEA8A4}">
      <dsp:nvSpPr>
        <dsp:cNvPr id="0" name=""/>
        <dsp:cNvSpPr/>
      </dsp:nvSpPr>
      <dsp:spPr>
        <a:xfrm>
          <a:off x="5621183" y="2470541"/>
          <a:ext cx="891817" cy="445908"/>
        </a:xfrm>
        <a:prstGeom prst="rect">
          <a:avLst/>
        </a:prstGeom>
        <a:gradFill rotWithShape="0">
          <a:gsLst>
            <a:gs pos="0">
              <a:schemeClr val="accent1">
                <a:tint val="80000"/>
                <a:hueOff val="0"/>
                <a:satOff val="0"/>
                <a:lumOff val="0"/>
                <a:alphaOff val="0"/>
                <a:tint val="50000"/>
                <a:satMod val="300000"/>
              </a:schemeClr>
            </a:gs>
            <a:gs pos="35000">
              <a:schemeClr val="accent1">
                <a:tint val="80000"/>
                <a:hueOff val="0"/>
                <a:satOff val="0"/>
                <a:lumOff val="0"/>
                <a:alphaOff val="0"/>
                <a:tint val="37000"/>
                <a:satMod val="300000"/>
              </a:schemeClr>
            </a:gs>
            <a:gs pos="100000">
              <a:schemeClr val="accent1">
                <a:tint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1.4.2</a:t>
          </a:r>
        </a:p>
        <a:p>
          <a:pPr marL="0" lvl="0" indent="0" algn="ctr" defTabSz="266700">
            <a:lnSpc>
              <a:spcPct val="90000"/>
            </a:lnSpc>
            <a:spcBef>
              <a:spcPct val="0"/>
            </a:spcBef>
            <a:spcAft>
              <a:spcPct val="35000"/>
            </a:spcAft>
            <a:buNone/>
          </a:pPr>
          <a:r>
            <a:rPr lang="en-US" sz="600" kern="1200"/>
            <a:t>System requirements specififaction</a:t>
          </a:r>
        </a:p>
      </dsp:txBody>
      <dsp:txXfrm>
        <a:off x="5621183" y="2470541"/>
        <a:ext cx="891817" cy="44590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A919E-4962-4B60-A6CE-13CB2E5AC2AE}">
      <dsp:nvSpPr>
        <dsp:cNvPr id="0" name=""/>
        <dsp:cNvSpPr/>
      </dsp:nvSpPr>
      <dsp:spPr>
        <a:xfrm>
          <a:off x="4560938" y="1271496"/>
          <a:ext cx="237299" cy="1711935"/>
        </a:xfrm>
        <a:custGeom>
          <a:avLst/>
          <a:gdLst/>
          <a:ahLst/>
          <a:cxnLst/>
          <a:rect l="0" t="0" r="0" b="0"/>
          <a:pathLst>
            <a:path>
              <a:moveTo>
                <a:pt x="0" y="0"/>
              </a:moveTo>
              <a:lnTo>
                <a:pt x="0" y="1711935"/>
              </a:lnTo>
              <a:lnTo>
                <a:pt x="237299" y="171193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207040-4B11-4D98-9DFA-6052D03B90DD}">
      <dsp:nvSpPr>
        <dsp:cNvPr id="0" name=""/>
        <dsp:cNvSpPr/>
      </dsp:nvSpPr>
      <dsp:spPr>
        <a:xfrm>
          <a:off x="4560938" y="1271496"/>
          <a:ext cx="237299" cy="1068716"/>
        </a:xfrm>
        <a:custGeom>
          <a:avLst/>
          <a:gdLst/>
          <a:ahLst/>
          <a:cxnLst/>
          <a:rect l="0" t="0" r="0" b="0"/>
          <a:pathLst>
            <a:path>
              <a:moveTo>
                <a:pt x="0" y="0"/>
              </a:moveTo>
              <a:lnTo>
                <a:pt x="0" y="1068716"/>
              </a:lnTo>
              <a:lnTo>
                <a:pt x="237299" y="10687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897FB3-1561-4685-8940-538A69284C10}">
      <dsp:nvSpPr>
        <dsp:cNvPr id="0" name=""/>
        <dsp:cNvSpPr/>
      </dsp:nvSpPr>
      <dsp:spPr>
        <a:xfrm>
          <a:off x="4560938" y="1271496"/>
          <a:ext cx="237299" cy="445363"/>
        </a:xfrm>
        <a:custGeom>
          <a:avLst/>
          <a:gdLst/>
          <a:ahLst/>
          <a:cxnLst/>
          <a:rect l="0" t="0" r="0" b="0"/>
          <a:pathLst>
            <a:path>
              <a:moveTo>
                <a:pt x="0" y="0"/>
              </a:moveTo>
              <a:lnTo>
                <a:pt x="0" y="445363"/>
              </a:lnTo>
              <a:lnTo>
                <a:pt x="237299" y="44536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12EBF5E-7FF4-4DDB-A52A-CADE1D852828}">
      <dsp:nvSpPr>
        <dsp:cNvPr id="0" name=""/>
        <dsp:cNvSpPr/>
      </dsp:nvSpPr>
      <dsp:spPr>
        <a:xfrm>
          <a:off x="3150484" y="656824"/>
          <a:ext cx="1969350" cy="161701"/>
        </a:xfrm>
        <a:custGeom>
          <a:avLst/>
          <a:gdLst/>
          <a:ahLst/>
          <a:cxnLst/>
          <a:rect l="0" t="0" r="0" b="0"/>
          <a:pathLst>
            <a:path>
              <a:moveTo>
                <a:pt x="0" y="0"/>
              </a:moveTo>
              <a:lnTo>
                <a:pt x="0" y="66577"/>
              </a:lnTo>
              <a:lnTo>
                <a:pt x="1969350" y="66577"/>
              </a:lnTo>
              <a:lnTo>
                <a:pt x="1969350" y="16170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668684-8242-45E9-B7ED-432322849286}">
      <dsp:nvSpPr>
        <dsp:cNvPr id="0" name=""/>
        <dsp:cNvSpPr/>
      </dsp:nvSpPr>
      <dsp:spPr>
        <a:xfrm>
          <a:off x="3278416" y="1322247"/>
          <a:ext cx="124195" cy="414477"/>
        </a:xfrm>
        <a:custGeom>
          <a:avLst/>
          <a:gdLst/>
          <a:ahLst/>
          <a:cxnLst/>
          <a:rect l="0" t="0" r="0" b="0"/>
          <a:pathLst>
            <a:path>
              <a:moveTo>
                <a:pt x="0" y="0"/>
              </a:moveTo>
              <a:lnTo>
                <a:pt x="0" y="414477"/>
              </a:lnTo>
              <a:lnTo>
                <a:pt x="124195" y="4144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6AA076-D3FC-4ADC-9BE1-A89BBB5CDA52}">
      <dsp:nvSpPr>
        <dsp:cNvPr id="0" name=""/>
        <dsp:cNvSpPr/>
      </dsp:nvSpPr>
      <dsp:spPr>
        <a:xfrm>
          <a:off x="3150484" y="656824"/>
          <a:ext cx="584501" cy="212452"/>
        </a:xfrm>
        <a:custGeom>
          <a:avLst/>
          <a:gdLst/>
          <a:ahLst/>
          <a:cxnLst/>
          <a:rect l="0" t="0" r="0" b="0"/>
          <a:pathLst>
            <a:path>
              <a:moveTo>
                <a:pt x="0" y="0"/>
              </a:moveTo>
              <a:lnTo>
                <a:pt x="0" y="117328"/>
              </a:lnTo>
              <a:lnTo>
                <a:pt x="584501" y="117328"/>
              </a:lnTo>
              <a:lnTo>
                <a:pt x="584501" y="21245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6A1CDF-46D2-4B7C-8D8F-5AD8AE40EA78}">
      <dsp:nvSpPr>
        <dsp:cNvPr id="0" name=""/>
        <dsp:cNvSpPr/>
      </dsp:nvSpPr>
      <dsp:spPr>
        <a:xfrm>
          <a:off x="1827202" y="1301872"/>
          <a:ext cx="91440" cy="1059951"/>
        </a:xfrm>
        <a:custGeom>
          <a:avLst/>
          <a:gdLst/>
          <a:ahLst/>
          <a:cxnLst/>
          <a:rect l="0" t="0" r="0" b="0"/>
          <a:pathLst>
            <a:path>
              <a:moveTo>
                <a:pt x="45720" y="0"/>
              </a:moveTo>
              <a:lnTo>
                <a:pt x="45720" y="1059951"/>
              </a:lnTo>
              <a:lnTo>
                <a:pt x="120743" y="10599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DC8503-6010-45D3-8591-9CB6E16CD82A}">
      <dsp:nvSpPr>
        <dsp:cNvPr id="0" name=""/>
        <dsp:cNvSpPr/>
      </dsp:nvSpPr>
      <dsp:spPr>
        <a:xfrm>
          <a:off x="1827202" y="1301872"/>
          <a:ext cx="91440" cy="416733"/>
        </a:xfrm>
        <a:custGeom>
          <a:avLst/>
          <a:gdLst/>
          <a:ahLst/>
          <a:cxnLst/>
          <a:rect l="0" t="0" r="0" b="0"/>
          <a:pathLst>
            <a:path>
              <a:moveTo>
                <a:pt x="45720" y="0"/>
              </a:moveTo>
              <a:lnTo>
                <a:pt x="45720" y="416733"/>
              </a:lnTo>
              <a:lnTo>
                <a:pt x="120743" y="4167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FD5368-88E9-41D0-8830-FC57FF6AD942}">
      <dsp:nvSpPr>
        <dsp:cNvPr id="0" name=""/>
        <dsp:cNvSpPr/>
      </dsp:nvSpPr>
      <dsp:spPr>
        <a:xfrm>
          <a:off x="2395089" y="656824"/>
          <a:ext cx="755395" cy="210196"/>
        </a:xfrm>
        <a:custGeom>
          <a:avLst/>
          <a:gdLst/>
          <a:ahLst/>
          <a:cxnLst/>
          <a:rect l="0" t="0" r="0" b="0"/>
          <a:pathLst>
            <a:path>
              <a:moveTo>
                <a:pt x="755395" y="0"/>
              </a:moveTo>
              <a:lnTo>
                <a:pt x="755395" y="115072"/>
              </a:lnTo>
              <a:lnTo>
                <a:pt x="0" y="115072"/>
              </a:lnTo>
              <a:lnTo>
                <a:pt x="0" y="21019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6058B8-8E7E-4FC2-B027-3F2C26BA0E04}">
      <dsp:nvSpPr>
        <dsp:cNvPr id="0" name=""/>
        <dsp:cNvSpPr/>
      </dsp:nvSpPr>
      <dsp:spPr>
        <a:xfrm>
          <a:off x="137656" y="1322668"/>
          <a:ext cx="209146" cy="1700493"/>
        </a:xfrm>
        <a:custGeom>
          <a:avLst/>
          <a:gdLst/>
          <a:ahLst/>
          <a:cxnLst/>
          <a:rect l="0" t="0" r="0" b="0"/>
          <a:pathLst>
            <a:path>
              <a:moveTo>
                <a:pt x="0" y="0"/>
              </a:moveTo>
              <a:lnTo>
                <a:pt x="0" y="1700493"/>
              </a:lnTo>
              <a:lnTo>
                <a:pt x="209146" y="170049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AF750E-710D-40A7-B266-0ED93CB1495F}">
      <dsp:nvSpPr>
        <dsp:cNvPr id="0" name=""/>
        <dsp:cNvSpPr/>
      </dsp:nvSpPr>
      <dsp:spPr>
        <a:xfrm>
          <a:off x="137656" y="1322668"/>
          <a:ext cx="209146" cy="1057274"/>
        </a:xfrm>
        <a:custGeom>
          <a:avLst/>
          <a:gdLst/>
          <a:ahLst/>
          <a:cxnLst/>
          <a:rect l="0" t="0" r="0" b="0"/>
          <a:pathLst>
            <a:path>
              <a:moveTo>
                <a:pt x="0" y="0"/>
              </a:moveTo>
              <a:lnTo>
                <a:pt x="0" y="1057274"/>
              </a:lnTo>
              <a:lnTo>
                <a:pt x="209146" y="10572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E0F4B6-B55C-46A6-94DF-DC5165612D07}">
      <dsp:nvSpPr>
        <dsp:cNvPr id="0" name=""/>
        <dsp:cNvSpPr/>
      </dsp:nvSpPr>
      <dsp:spPr>
        <a:xfrm>
          <a:off x="137656" y="1322668"/>
          <a:ext cx="209146" cy="430163"/>
        </a:xfrm>
        <a:custGeom>
          <a:avLst/>
          <a:gdLst/>
          <a:ahLst/>
          <a:cxnLst/>
          <a:rect l="0" t="0" r="0" b="0"/>
          <a:pathLst>
            <a:path>
              <a:moveTo>
                <a:pt x="0" y="0"/>
              </a:moveTo>
              <a:lnTo>
                <a:pt x="0" y="430163"/>
              </a:lnTo>
              <a:lnTo>
                <a:pt x="209146" y="43016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941AF1-5C1E-41CB-9AC4-BA8C4A57A8A4}">
      <dsp:nvSpPr>
        <dsp:cNvPr id="0" name=""/>
        <dsp:cNvSpPr/>
      </dsp:nvSpPr>
      <dsp:spPr>
        <a:xfrm>
          <a:off x="688280" y="656824"/>
          <a:ext cx="2462204" cy="212873"/>
        </a:xfrm>
        <a:custGeom>
          <a:avLst/>
          <a:gdLst/>
          <a:ahLst/>
          <a:cxnLst/>
          <a:rect l="0" t="0" r="0" b="0"/>
          <a:pathLst>
            <a:path>
              <a:moveTo>
                <a:pt x="2462204" y="0"/>
              </a:moveTo>
              <a:lnTo>
                <a:pt x="2462204" y="117749"/>
              </a:lnTo>
              <a:lnTo>
                <a:pt x="0" y="117749"/>
              </a:lnTo>
              <a:lnTo>
                <a:pt x="0" y="21287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EE2B8E-23CA-4A3A-A947-1A7F3244AFF8}">
      <dsp:nvSpPr>
        <dsp:cNvPr id="0" name=""/>
        <dsp:cNvSpPr/>
      </dsp:nvSpPr>
      <dsp:spPr>
        <a:xfrm>
          <a:off x="2491498" y="203853"/>
          <a:ext cx="1317973"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2.Design phase</a:t>
          </a:r>
        </a:p>
      </dsp:txBody>
      <dsp:txXfrm>
        <a:off x="2491498" y="203853"/>
        <a:ext cx="1317973" cy="452970"/>
      </dsp:txXfrm>
    </dsp:sp>
    <dsp:sp modelId="{032E7BD2-826B-41BA-BF1D-B8EC47870766}">
      <dsp:nvSpPr>
        <dsp:cNvPr id="0" name=""/>
        <dsp:cNvSpPr/>
      </dsp:nvSpPr>
      <dsp:spPr>
        <a:xfrm>
          <a:off x="0" y="869697"/>
          <a:ext cx="1376560"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2.1. Context Diagram </a:t>
          </a:r>
        </a:p>
      </dsp:txBody>
      <dsp:txXfrm>
        <a:off x="0" y="869697"/>
        <a:ext cx="1376560" cy="452970"/>
      </dsp:txXfrm>
    </dsp:sp>
    <dsp:sp modelId="{E11A6FE7-E210-451B-968E-629FCCDF4F79}">
      <dsp:nvSpPr>
        <dsp:cNvPr id="0" name=""/>
        <dsp:cNvSpPr/>
      </dsp:nvSpPr>
      <dsp:spPr>
        <a:xfrm>
          <a:off x="346802" y="1526347"/>
          <a:ext cx="1346465"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2.1.1.product </a:t>
          </a:r>
        </a:p>
      </dsp:txBody>
      <dsp:txXfrm>
        <a:off x="346802" y="1526347"/>
        <a:ext cx="1346465" cy="452970"/>
      </dsp:txXfrm>
    </dsp:sp>
    <dsp:sp modelId="{6F72DD0D-3256-4027-95F0-9D959A2C792B}">
      <dsp:nvSpPr>
        <dsp:cNvPr id="0" name=""/>
        <dsp:cNvSpPr/>
      </dsp:nvSpPr>
      <dsp:spPr>
        <a:xfrm>
          <a:off x="346802" y="2153458"/>
          <a:ext cx="1410895"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2.1.2.External agents</a:t>
          </a:r>
        </a:p>
      </dsp:txBody>
      <dsp:txXfrm>
        <a:off x="346802" y="2153458"/>
        <a:ext cx="1410895" cy="452970"/>
      </dsp:txXfrm>
    </dsp:sp>
    <dsp:sp modelId="{510A9342-5EBC-41AB-A377-305B12576EE0}">
      <dsp:nvSpPr>
        <dsp:cNvPr id="0" name=""/>
        <dsp:cNvSpPr/>
      </dsp:nvSpPr>
      <dsp:spPr>
        <a:xfrm>
          <a:off x="346802" y="2796676"/>
          <a:ext cx="1615366"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2.1.3.Data flows</a:t>
          </a:r>
        </a:p>
      </dsp:txBody>
      <dsp:txXfrm>
        <a:off x="346802" y="2796676"/>
        <a:ext cx="1615366" cy="452970"/>
      </dsp:txXfrm>
    </dsp:sp>
    <dsp:sp modelId="{105C9A6A-2DF3-4A0A-B21B-823C78BD8433}">
      <dsp:nvSpPr>
        <dsp:cNvPr id="0" name=""/>
        <dsp:cNvSpPr/>
      </dsp:nvSpPr>
      <dsp:spPr>
        <a:xfrm>
          <a:off x="1742380" y="867020"/>
          <a:ext cx="1305416" cy="434852"/>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2.2. Use Case Diagram</a:t>
          </a:r>
        </a:p>
      </dsp:txBody>
      <dsp:txXfrm>
        <a:off x="1742380" y="867020"/>
        <a:ext cx="1305416" cy="434852"/>
      </dsp:txXfrm>
    </dsp:sp>
    <dsp:sp modelId="{6C7790E1-C626-4B86-AF92-7B4568342D22}">
      <dsp:nvSpPr>
        <dsp:cNvPr id="0" name=""/>
        <dsp:cNvSpPr/>
      </dsp:nvSpPr>
      <dsp:spPr>
        <a:xfrm>
          <a:off x="1947945" y="1492120"/>
          <a:ext cx="1238975"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2.2.1.communication diagram </a:t>
          </a:r>
        </a:p>
      </dsp:txBody>
      <dsp:txXfrm>
        <a:off x="1947945" y="1492120"/>
        <a:ext cx="1238975" cy="452970"/>
      </dsp:txXfrm>
    </dsp:sp>
    <dsp:sp modelId="{3ABB8889-47AE-4213-81CA-59AD23FBFE94}">
      <dsp:nvSpPr>
        <dsp:cNvPr id="0" name=""/>
        <dsp:cNvSpPr/>
      </dsp:nvSpPr>
      <dsp:spPr>
        <a:xfrm>
          <a:off x="1947945" y="2135339"/>
          <a:ext cx="1331127"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2.2.2.timing diagram</a:t>
          </a:r>
        </a:p>
      </dsp:txBody>
      <dsp:txXfrm>
        <a:off x="1947945" y="2135339"/>
        <a:ext cx="1331127" cy="452970"/>
      </dsp:txXfrm>
    </dsp:sp>
    <dsp:sp modelId="{F2B82F76-9269-47E2-BDDE-26B9C9D313E8}">
      <dsp:nvSpPr>
        <dsp:cNvPr id="0" name=""/>
        <dsp:cNvSpPr/>
      </dsp:nvSpPr>
      <dsp:spPr>
        <a:xfrm>
          <a:off x="3164274" y="869276"/>
          <a:ext cx="1141423"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2.3. Class Diagram</a:t>
          </a:r>
        </a:p>
      </dsp:txBody>
      <dsp:txXfrm>
        <a:off x="3164274" y="869276"/>
        <a:ext cx="1141423" cy="452970"/>
      </dsp:txXfrm>
    </dsp:sp>
    <dsp:sp modelId="{AE3D8D3A-4B02-4F58-BD44-05B1AE470CF1}">
      <dsp:nvSpPr>
        <dsp:cNvPr id="0" name=""/>
        <dsp:cNvSpPr/>
      </dsp:nvSpPr>
      <dsp:spPr>
        <a:xfrm>
          <a:off x="3402611" y="1510239"/>
          <a:ext cx="905941"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2.3.1.classes</a:t>
          </a:r>
        </a:p>
      </dsp:txBody>
      <dsp:txXfrm>
        <a:off x="3402611" y="1510239"/>
        <a:ext cx="905941" cy="452970"/>
      </dsp:txXfrm>
    </dsp:sp>
    <dsp:sp modelId="{C1D9C2DD-3039-4003-A7E0-36609E2BAB65}">
      <dsp:nvSpPr>
        <dsp:cNvPr id="0" name=""/>
        <dsp:cNvSpPr/>
      </dsp:nvSpPr>
      <dsp:spPr>
        <a:xfrm>
          <a:off x="4421214" y="818525"/>
          <a:ext cx="1397243"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2.4.Wirerfames</a:t>
          </a:r>
        </a:p>
      </dsp:txBody>
      <dsp:txXfrm>
        <a:off x="4421214" y="818525"/>
        <a:ext cx="1397243" cy="452970"/>
      </dsp:txXfrm>
    </dsp:sp>
    <dsp:sp modelId="{D3889939-456B-4E65-9C40-D4EDB56757E1}">
      <dsp:nvSpPr>
        <dsp:cNvPr id="0" name=""/>
        <dsp:cNvSpPr/>
      </dsp:nvSpPr>
      <dsp:spPr>
        <a:xfrm>
          <a:off x="4798237" y="1510239"/>
          <a:ext cx="1403050" cy="41324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2.4.1.specify user requirment</a:t>
          </a:r>
        </a:p>
      </dsp:txBody>
      <dsp:txXfrm>
        <a:off x="4798237" y="1510239"/>
        <a:ext cx="1403050" cy="413240"/>
      </dsp:txXfrm>
    </dsp:sp>
    <dsp:sp modelId="{980752B6-EDB2-498A-8A41-40EAC60C1772}">
      <dsp:nvSpPr>
        <dsp:cNvPr id="0" name=""/>
        <dsp:cNvSpPr/>
      </dsp:nvSpPr>
      <dsp:spPr>
        <a:xfrm>
          <a:off x="4798237" y="2113728"/>
          <a:ext cx="1316659"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2.4.2.Design solution </a:t>
          </a:r>
        </a:p>
      </dsp:txBody>
      <dsp:txXfrm>
        <a:off x="4798237" y="2113728"/>
        <a:ext cx="1316659" cy="452970"/>
      </dsp:txXfrm>
    </dsp:sp>
    <dsp:sp modelId="{893494F9-DF69-4A17-BCB9-264780C0D0D7}">
      <dsp:nvSpPr>
        <dsp:cNvPr id="0" name=""/>
        <dsp:cNvSpPr/>
      </dsp:nvSpPr>
      <dsp:spPr>
        <a:xfrm>
          <a:off x="4798237" y="2756946"/>
          <a:ext cx="1319458" cy="452970"/>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2.4.3.Evaluate agamist requirment </a:t>
          </a:r>
        </a:p>
      </dsp:txBody>
      <dsp:txXfrm>
        <a:off x="4798237" y="2756946"/>
        <a:ext cx="1319458" cy="4529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B662CC-C9C3-4C46-A1C9-00AB1D3C7C08}">
      <dsp:nvSpPr>
        <dsp:cNvPr id="0" name=""/>
        <dsp:cNvSpPr/>
      </dsp:nvSpPr>
      <dsp:spPr>
        <a:xfrm>
          <a:off x="6100911" y="1674752"/>
          <a:ext cx="132177" cy="924427"/>
        </a:xfrm>
        <a:custGeom>
          <a:avLst/>
          <a:gdLst/>
          <a:ahLst/>
          <a:cxnLst/>
          <a:rect l="0" t="0" r="0" b="0"/>
          <a:pathLst>
            <a:path>
              <a:moveTo>
                <a:pt x="0" y="0"/>
              </a:moveTo>
              <a:lnTo>
                <a:pt x="0" y="924427"/>
              </a:lnTo>
              <a:lnTo>
                <a:pt x="132177" y="92442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A5C8CA-03AA-42A3-B458-4E8DE9BD7B1B}">
      <dsp:nvSpPr>
        <dsp:cNvPr id="0" name=""/>
        <dsp:cNvSpPr/>
      </dsp:nvSpPr>
      <dsp:spPr>
        <a:xfrm>
          <a:off x="6100911" y="1674752"/>
          <a:ext cx="216368" cy="415065"/>
        </a:xfrm>
        <a:custGeom>
          <a:avLst/>
          <a:gdLst/>
          <a:ahLst/>
          <a:cxnLst/>
          <a:rect l="0" t="0" r="0" b="0"/>
          <a:pathLst>
            <a:path>
              <a:moveTo>
                <a:pt x="0" y="0"/>
              </a:moveTo>
              <a:lnTo>
                <a:pt x="0" y="415065"/>
              </a:lnTo>
              <a:lnTo>
                <a:pt x="216368" y="4150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1DFFB9-418B-4E39-8E78-40F035748744}">
      <dsp:nvSpPr>
        <dsp:cNvPr id="0" name=""/>
        <dsp:cNvSpPr/>
      </dsp:nvSpPr>
      <dsp:spPr>
        <a:xfrm>
          <a:off x="3754183" y="1117089"/>
          <a:ext cx="2699199" cy="210494"/>
        </a:xfrm>
        <a:custGeom>
          <a:avLst/>
          <a:gdLst/>
          <a:ahLst/>
          <a:cxnLst/>
          <a:rect l="0" t="0" r="0" b="0"/>
          <a:pathLst>
            <a:path>
              <a:moveTo>
                <a:pt x="0" y="0"/>
              </a:moveTo>
              <a:lnTo>
                <a:pt x="0" y="137589"/>
              </a:lnTo>
              <a:lnTo>
                <a:pt x="2699199" y="137589"/>
              </a:lnTo>
              <a:lnTo>
                <a:pt x="2699199" y="2104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7C55E3-B5E1-48C1-8A9F-93F65681A515}">
      <dsp:nvSpPr>
        <dsp:cNvPr id="0" name=""/>
        <dsp:cNvSpPr/>
      </dsp:nvSpPr>
      <dsp:spPr>
        <a:xfrm>
          <a:off x="4101624" y="1809283"/>
          <a:ext cx="1633917" cy="177246"/>
        </a:xfrm>
        <a:custGeom>
          <a:avLst/>
          <a:gdLst/>
          <a:ahLst/>
          <a:cxnLst/>
          <a:rect l="0" t="0" r="0" b="0"/>
          <a:pathLst>
            <a:path>
              <a:moveTo>
                <a:pt x="0" y="0"/>
              </a:moveTo>
              <a:lnTo>
                <a:pt x="0" y="104341"/>
              </a:lnTo>
              <a:lnTo>
                <a:pt x="1633917" y="104341"/>
              </a:lnTo>
              <a:lnTo>
                <a:pt x="1633917" y="1772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FC1CA4-AAF6-4A83-B082-4ED7092FE879}">
      <dsp:nvSpPr>
        <dsp:cNvPr id="0" name=""/>
        <dsp:cNvSpPr/>
      </dsp:nvSpPr>
      <dsp:spPr>
        <a:xfrm>
          <a:off x="4101624" y="1809283"/>
          <a:ext cx="783762" cy="181818"/>
        </a:xfrm>
        <a:custGeom>
          <a:avLst/>
          <a:gdLst/>
          <a:ahLst/>
          <a:cxnLst/>
          <a:rect l="0" t="0" r="0" b="0"/>
          <a:pathLst>
            <a:path>
              <a:moveTo>
                <a:pt x="0" y="0"/>
              </a:moveTo>
              <a:lnTo>
                <a:pt x="0" y="108913"/>
              </a:lnTo>
              <a:lnTo>
                <a:pt x="783762" y="108913"/>
              </a:lnTo>
              <a:lnTo>
                <a:pt x="783762" y="1818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47561A-0989-447E-B992-C73A5648F620}">
      <dsp:nvSpPr>
        <dsp:cNvPr id="0" name=""/>
        <dsp:cNvSpPr/>
      </dsp:nvSpPr>
      <dsp:spPr>
        <a:xfrm>
          <a:off x="3523493" y="2462753"/>
          <a:ext cx="132476" cy="448591"/>
        </a:xfrm>
        <a:custGeom>
          <a:avLst/>
          <a:gdLst/>
          <a:ahLst/>
          <a:cxnLst/>
          <a:rect l="0" t="0" r="0" b="0"/>
          <a:pathLst>
            <a:path>
              <a:moveTo>
                <a:pt x="0" y="0"/>
              </a:moveTo>
              <a:lnTo>
                <a:pt x="0" y="448591"/>
              </a:lnTo>
              <a:lnTo>
                <a:pt x="132476" y="44859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310FC2-6FB5-464D-AC64-ABF1DDC90CB5}">
      <dsp:nvSpPr>
        <dsp:cNvPr id="0" name=""/>
        <dsp:cNvSpPr/>
      </dsp:nvSpPr>
      <dsp:spPr>
        <a:xfrm>
          <a:off x="3888966" y="1809283"/>
          <a:ext cx="212657" cy="172670"/>
        </a:xfrm>
        <a:custGeom>
          <a:avLst/>
          <a:gdLst/>
          <a:ahLst/>
          <a:cxnLst/>
          <a:rect l="0" t="0" r="0" b="0"/>
          <a:pathLst>
            <a:path>
              <a:moveTo>
                <a:pt x="212657" y="0"/>
              </a:moveTo>
              <a:lnTo>
                <a:pt x="212657" y="99765"/>
              </a:lnTo>
              <a:lnTo>
                <a:pt x="0" y="99765"/>
              </a:lnTo>
              <a:lnTo>
                <a:pt x="0" y="1726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2759357-99A7-4E78-81AF-D135AEFEBB8B}">
      <dsp:nvSpPr>
        <dsp:cNvPr id="0" name=""/>
        <dsp:cNvSpPr/>
      </dsp:nvSpPr>
      <dsp:spPr>
        <a:xfrm>
          <a:off x="3754183" y="1117089"/>
          <a:ext cx="347440" cy="316304"/>
        </a:xfrm>
        <a:custGeom>
          <a:avLst/>
          <a:gdLst/>
          <a:ahLst/>
          <a:cxnLst/>
          <a:rect l="0" t="0" r="0" b="0"/>
          <a:pathLst>
            <a:path>
              <a:moveTo>
                <a:pt x="0" y="0"/>
              </a:moveTo>
              <a:lnTo>
                <a:pt x="0" y="243399"/>
              </a:lnTo>
              <a:lnTo>
                <a:pt x="347440" y="243399"/>
              </a:lnTo>
              <a:lnTo>
                <a:pt x="347440" y="31630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DFEC8E-5710-4C59-BDF8-83ED888DA614}">
      <dsp:nvSpPr>
        <dsp:cNvPr id="0" name=""/>
        <dsp:cNvSpPr/>
      </dsp:nvSpPr>
      <dsp:spPr>
        <a:xfrm>
          <a:off x="1624821" y="1674752"/>
          <a:ext cx="1110707" cy="145810"/>
        </a:xfrm>
        <a:custGeom>
          <a:avLst/>
          <a:gdLst/>
          <a:ahLst/>
          <a:cxnLst/>
          <a:rect l="0" t="0" r="0" b="0"/>
          <a:pathLst>
            <a:path>
              <a:moveTo>
                <a:pt x="0" y="0"/>
              </a:moveTo>
              <a:lnTo>
                <a:pt x="0" y="72905"/>
              </a:lnTo>
              <a:lnTo>
                <a:pt x="1110707" y="72905"/>
              </a:lnTo>
              <a:lnTo>
                <a:pt x="1110707" y="1458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CB2563-E5C6-4DFD-B37B-571203CB5DDF}">
      <dsp:nvSpPr>
        <dsp:cNvPr id="0" name=""/>
        <dsp:cNvSpPr/>
      </dsp:nvSpPr>
      <dsp:spPr>
        <a:xfrm>
          <a:off x="1579101" y="1674752"/>
          <a:ext cx="91440" cy="145810"/>
        </a:xfrm>
        <a:custGeom>
          <a:avLst/>
          <a:gdLst/>
          <a:ahLst/>
          <a:cxnLst/>
          <a:rect l="0" t="0" r="0" b="0"/>
          <a:pathLst>
            <a:path>
              <a:moveTo>
                <a:pt x="45720" y="0"/>
              </a:moveTo>
              <a:lnTo>
                <a:pt x="45720" y="72905"/>
              </a:lnTo>
              <a:lnTo>
                <a:pt x="52607" y="72905"/>
              </a:lnTo>
              <a:lnTo>
                <a:pt x="52607" y="1458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8D0CAC-D5AB-4B86-8545-A17893C51376}">
      <dsp:nvSpPr>
        <dsp:cNvPr id="0" name=""/>
        <dsp:cNvSpPr/>
      </dsp:nvSpPr>
      <dsp:spPr>
        <a:xfrm>
          <a:off x="109841" y="2192504"/>
          <a:ext cx="132608" cy="547226"/>
        </a:xfrm>
        <a:custGeom>
          <a:avLst/>
          <a:gdLst/>
          <a:ahLst/>
          <a:cxnLst/>
          <a:rect l="0" t="0" r="0" b="0"/>
          <a:pathLst>
            <a:path>
              <a:moveTo>
                <a:pt x="0" y="0"/>
              </a:moveTo>
              <a:lnTo>
                <a:pt x="0" y="547226"/>
              </a:lnTo>
              <a:lnTo>
                <a:pt x="132608" y="54722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7B4845-43A5-4E04-BE46-5BE6913773BF}">
      <dsp:nvSpPr>
        <dsp:cNvPr id="0" name=""/>
        <dsp:cNvSpPr/>
      </dsp:nvSpPr>
      <dsp:spPr>
        <a:xfrm>
          <a:off x="531194" y="1674752"/>
          <a:ext cx="1093627" cy="145810"/>
        </a:xfrm>
        <a:custGeom>
          <a:avLst/>
          <a:gdLst/>
          <a:ahLst/>
          <a:cxnLst/>
          <a:rect l="0" t="0" r="0" b="0"/>
          <a:pathLst>
            <a:path>
              <a:moveTo>
                <a:pt x="1093627" y="0"/>
              </a:moveTo>
              <a:lnTo>
                <a:pt x="1093627" y="72905"/>
              </a:lnTo>
              <a:lnTo>
                <a:pt x="0" y="72905"/>
              </a:lnTo>
              <a:lnTo>
                <a:pt x="0" y="14581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44BD92-7850-4EA7-92E8-A4DF066DDF01}">
      <dsp:nvSpPr>
        <dsp:cNvPr id="0" name=""/>
        <dsp:cNvSpPr/>
      </dsp:nvSpPr>
      <dsp:spPr>
        <a:xfrm>
          <a:off x="1624821" y="1117089"/>
          <a:ext cx="2129362" cy="210494"/>
        </a:xfrm>
        <a:custGeom>
          <a:avLst/>
          <a:gdLst/>
          <a:ahLst/>
          <a:cxnLst/>
          <a:rect l="0" t="0" r="0" b="0"/>
          <a:pathLst>
            <a:path>
              <a:moveTo>
                <a:pt x="2129362" y="0"/>
              </a:moveTo>
              <a:lnTo>
                <a:pt x="2129362" y="137589"/>
              </a:lnTo>
              <a:lnTo>
                <a:pt x="0" y="137589"/>
              </a:lnTo>
              <a:lnTo>
                <a:pt x="0" y="21049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AFD5F2-D959-45D1-905D-EC32EBC36801}">
      <dsp:nvSpPr>
        <dsp:cNvPr id="0" name=""/>
        <dsp:cNvSpPr/>
      </dsp:nvSpPr>
      <dsp:spPr>
        <a:xfrm>
          <a:off x="2867114" y="551091"/>
          <a:ext cx="1774138" cy="56599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3. Implementation phase</a:t>
          </a:r>
        </a:p>
      </dsp:txBody>
      <dsp:txXfrm>
        <a:off x="2867114" y="551091"/>
        <a:ext cx="1774138" cy="565998"/>
      </dsp:txXfrm>
    </dsp:sp>
    <dsp:sp modelId="{B3296544-D100-416E-A9AF-F97CD507A8C6}">
      <dsp:nvSpPr>
        <dsp:cNvPr id="0" name=""/>
        <dsp:cNvSpPr/>
      </dsp:nvSpPr>
      <dsp:spPr>
        <a:xfrm>
          <a:off x="1170694" y="1327584"/>
          <a:ext cx="908253" cy="34716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3.1.Execution</a:t>
          </a:r>
        </a:p>
      </dsp:txBody>
      <dsp:txXfrm>
        <a:off x="1170694" y="1327584"/>
        <a:ext cx="908253" cy="347167"/>
      </dsp:txXfrm>
    </dsp:sp>
    <dsp:sp modelId="{98FCE2F1-3A0B-4C77-A983-82A2E07D741F}">
      <dsp:nvSpPr>
        <dsp:cNvPr id="0" name=""/>
        <dsp:cNvSpPr/>
      </dsp:nvSpPr>
      <dsp:spPr>
        <a:xfrm>
          <a:off x="4502" y="1820562"/>
          <a:ext cx="1053383" cy="371941"/>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3.1.1 execution functions </a:t>
          </a:r>
        </a:p>
      </dsp:txBody>
      <dsp:txXfrm>
        <a:off x="4502" y="1820562"/>
        <a:ext cx="1053383" cy="371941"/>
      </dsp:txXfrm>
    </dsp:sp>
    <dsp:sp modelId="{A0A418FF-BD3D-4B09-B119-5460EC753919}">
      <dsp:nvSpPr>
        <dsp:cNvPr id="0" name=""/>
        <dsp:cNvSpPr/>
      </dsp:nvSpPr>
      <dsp:spPr>
        <a:xfrm>
          <a:off x="242449" y="2490714"/>
          <a:ext cx="1222898" cy="498032"/>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3.1.1.1</a:t>
          </a:r>
        </a:p>
        <a:p>
          <a:pPr marL="0" lvl="0" indent="0" algn="ctr" defTabSz="444500">
            <a:lnSpc>
              <a:spcPct val="90000"/>
            </a:lnSpc>
            <a:spcBef>
              <a:spcPct val="0"/>
            </a:spcBef>
            <a:spcAft>
              <a:spcPct val="35000"/>
            </a:spcAft>
            <a:buNone/>
          </a:pPr>
          <a:r>
            <a:rPr lang="en-US" sz="1000" kern="1200"/>
            <a:t>measurement of system activities</a:t>
          </a:r>
        </a:p>
      </dsp:txBody>
      <dsp:txXfrm>
        <a:off x="242449" y="2490714"/>
        <a:ext cx="1222898" cy="498032"/>
      </dsp:txXfrm>
    </dsp:sp>
    <dsp:sp modelId="{2D2002DA-F9B8-4C20-A3D8-0535B5F1BC98}">
      <dsp:nvSpPr>
        <dsp:cNvPr id="0" name=""/>
        <dsp:cNvSpPr/>
      </dsp:nvSpPr>
      <dsp:spPr>
        <a:xfrm>
          <a:off x="1193503" y="1820562"/>
          <a:ext cx="876411" cy="50710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3.1.2 execution bugs</a:t>
          </a:r>
        </a:p>
      </dsp:txBody>
      <dsp:txXfrm>
        <a:off x="1193503" y="1820562"/>
        <a:ext cx="876411" cy="507107"/>
      </dsp:txXfrm>
    </dsp:sp>
    <dsp:sp modelId="{7E6FF71E-3753-4963-8EF2-CB8F378ED338}">
      <dsp:nvSpPr>
        <dsp:cNvPr id="0" name=""/>
        <dsp:cNvSpPr/>
      </dsp:nvSpPr>
      <dsp:spPr>
        <a:xfrm>
          <a:off x="2225918" y="1820562"/>
          <a:ext cx="1019222" cy="51967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3.1.3 performing required tasks for system </a:t>
          </a:r>
        </a:p>
      </dsp:txBody>
      <dsp:txXfrm>
        <a:off x="2225918" y="1820562"/>
        <a:ext cx="1019222" cy="519675"/>
      </dsp:txXfrm>
    </dsp:sp>
    <dsp:sp modelId="{8EE21DE4-6875-4D13-84DF-DF7B56CCC3A7}">
      <dsp:nvSpPr>
        <dsp:cNvPr id="0" name=""/>
        <dsp:cNvSpPr/>
      </dsp:nvSpPr>
      <dsp:spPr>
        <a:xfrm>
          <a:off x="3550338" y="1433394"/>
          <a:ext cx="1102570" cy="375888"/>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3.2.monitoring and control </a:t>
          </a:r>
        </a:p>
      </dsp:txBody>
      <dsp:txXfrm>
        <a:off x="3550338" y="1433394"/>
        <a:ext cx="1102570" cy="375888"/>
      </dsp:txXfrm>
    </dsp:sp>
    <dsp:sp modelId="{6CB2D620-DBDC-4E4B-97F7-E2A544035A26}">
      <dsp:nvSpPr>
        <dsp:cNvPr id="0" name=""/>
        <dsp:cNvSpPr/>
      </dsp:nvSpPr>
      <dsp:spPr>
        <a:xfrm>
          <a:off x="3432124" y="1981954"/>
          <a:ext cx="913683" cy="48079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3.2.1</a:t>
          </a:r>
        </a:p>
        <a:p>
          <a:pPr marL="0" lvl="0" indent="0" algn="ctr" defTabSz="444500">
            <a:lnSpc>
              <a:spcPct val="90000"/>
            </a:lnSpc>
            <a:spcBef>
              <a:spcPct val="0"/>
            </a:spcBef>
            <a:spcAft>
              <a:spcPct val="35000"/>
            </a:spcAft>
            <a:buNone/>
          </a:pPr>
          <a:r>
            <a:rPr lang="en-US" sz="1000" kern="1200"/>
            <a:t>monitor percent of internal error</a:t>
          </a:r>
        </a:p>
      </dsp:txBody>
      <dsp:txXfrm>
        <a:off x="3432124" y="1981954"/>
        <a:ext cx="913683" cy="480799"/>
      </dsp:txXfrm>
    </dsp:sp>
    <dsp:sp modelId="{7B103872-FE6C-487C-BCDE-DD530893A91E}">
      <dsp:nvSpPr>
        <dsp:cNvPr id="0" name=""/>
        <dsp:cNvSpPr/>
      </dsp:nvSpPr>
      <dsp:spPr>
        <a:xfrm>
          <a:off x="3655969" y="2613139"/>
          <a:ext cx="1011452" cy="59640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3.2.1.1 control size of data base</a:t>
          </a:r>
        </a:p>
      </dsp:txBody>
      <dsp:txXfrm>
        <a:off x="3655969" y="2613139"/>
        <a:ext cx="1011452" cy="596409"/>
      </dsp:txXfrm>
    </dsp:sp>
    <dsp:sp modelId="{384613FF-A091-4BAB-9CCB-00E6830ECB20}">
      <dsp:nvSpPr>
        <dsp:cNvPr id="0" name=""/>
        <dsp:cNvSpPr/>
      </dsp:nvSpPr>
      <dsp:spPr>
        <a:xfrm>
          <a:off x="4487042" y="1991102"/>
          <a:ext cx="796687" cy="52441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3.2.2 product behivor </a:t>
          </a:r>
        </a:p>
      </dsp:txBody>
      <dsp:txXfrm>
        <a:off x="4487042" y="1991102"/>
        <a:ext cx="796687" cy="524417"/>
      </dsp:txXfrm>
    </dsp:sp>
    <dsp:sp modelId="{B7A1E8BE-8F43-411F-A194-5DF40342C820}">
      <dsp:nvSpPr>
        <dsp:cNvPr id="0" name=""/>
        <dsp:cNvSpPr/>
      </dsp:nvSpPr>
      <dsp:spPr>
        <a:xfrm>
          <a:off x="5388373" y="1986529"/>
          <a:ext cx="694335" cy="609216"/>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3.2.3 control speed of the system </a:t>
          </a:r>
        </a:p>
      </dsp:txBody>
      <dsp:txXfrm>
        <a:off x="5388373" y="1986529"/>
        <a:ext cx="694335" cy="609216"/>
      </dsp:txXfrm>
    </dsp:sp>
    <dsp:sp modelId="{BA073900-5925-4D08-88A7-4DC6BC02863E}">
      <dsp:nvSpPr>
        <dsp:cNvPr id="0" name=""/>
        <dsp:cNvSpPr/>
      </dsp:nvSpPr>
      <dsp:spPr>
        <a:xfrm>
          <a:off x="6012792" y="1327584"/>
          <a:ext cx="881181" cy="34716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3.3.production</a:t>
          </a:r>
        </a:p>
      </dsp:txBody>
      <dsp:txXfrm>
        <a:off x="6012792" y="1327584"/>
        <a:ext cx="881181" cy="347167"/>
      </dsp:txXfrm>
    </dsp:sp>
    <dsp:sp modelId="{38851A52-41C4-4B2F-A1AF-3A9F683BAEA2}">
      <dsp:nvSpPr>
        <dsp:cNvPr id="0" name=""/>
        <dsp:cNvSpPr/>
      </dsp:nvSpPr>
      <dsp:spPr>
        <a:xfrm>
          <a:off x="6317279" y="1860205"/>
          <a:ext cx="1081740" cy="459223"/>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3.3.1. check system compatibility</a:t>
          </a:r>
          <a:endParaRPr lang="en-US" sz="1000" kern="1200"/>
        </a:p>
      </dsp:txBody>
      <dsp:txXfrm>
        <a:off x="6317279" y="1860205"/>
        <a:ext cx="1081740" cy="459223"/>
      </dsp:txXfrm>
    </dsp:sp>
    <dsp:sp modelId="{348260A6-E003-4B46-B4FA-EE9DDDC2E4D4}">
      <dsp:nvSpPr>
        <dsp:cNvPr id="0" name=""/>
        <dsp:cNvSpPr/>
      </dsp:nvSpPr>
      <dsp:spPr>
        <a:xfrm>
          <a:off x="6233088" y="2425596"/>
          <a:ext cx="1161428" cy="34716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3.3.2. check system network</a:t>
          </a:r>
          <a:endParaRPr lang="en-US" sz="1000" kern="1200"/>
        </a:p>
      </dsp:txBody>
      <dsp:txXfrm>
        <a:off x="6233088" y="2425596"/>
        <a:ext cx="1161428" cy="34716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ECA19D-929A-45B5-AD50-1FD460C6E5ED}">
      <dsp:nvSpPr>
        <dsp:cNvPr id="0" name=""/>
        <dsp:cNvSpPr/>
      </dsp:nvSpPr>
      <dsp:spPr>
        <a:xfrm>
          <a:off x="5158388" y="956927"/>
          <a:ext cx="118393" cy="1483867"/>
        </a:xfrm>
        <a:custGeom>
          <a:avLst/>
          <a:gdLst/>
          <a:ahLst/>
          <a:cxnLst/>
          <a:rect l="0" t="0" r="0" b="0"/>
          <a:pathLst>
            <a:path>
              <a:moveTo>
                <a:pt x="0" y="0"/>
              </a:moveTo>
              <a:lnTo>
                <a:pt x="0" y="1483867"/>
              </a:lnTo>
              <a:lnTo>
                <a:pt x="118393" y="14838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F27CBB-D4C5-425D-862B-A559C36989A9}">
      <dsp:nvSpPr>
        <dsp:cNvPr id="0" name=""/>
        <dsp:cNvSpPr/>
      </dsp:nvSpPr>
      <dsp:spPr>
        <a:xfrm>
          <a:off x="5158388" y="956927"/>
          <a:ext cx="118393" cy="923470"/>
        </a:xfrm>
        <a:custGeom>
          <a:avLst/>
          <a:gdLst/>
          <a:ahLst/>
          <a:cxnLst/>
          <a:rect l="0" t="0" r="0" b="0"/>
          <a:pathLst>
            <a:path>
              <a:moveTo>
                <a:pt x="0" y="0"/>
              </a:moveTo>
              <a:lnTo>
                <a:pt x="0" y="923470"/>
              </a:lnTo>
              <a:lnTo>
                <a:pt x="118393" y="9234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AA3A5B5-E66F-4012-9BCC-83071745E5AF}">
      <dsp:nvSpPr>
        <dsp:cNvPr id="0" name=""/>
        <dsp:cNvSpPr/>
      </dsp:nvSpPr>
      <dsp:spPr>
        <a:xfrm>
          <a:off x="5158388" y="956927"/>
          <a:ext cx="118393" cy="363074"/>
        </a:xfrm>
        <a:custGeom>
          <a:avLst/>
          <a:gdLst/>
          <a:ahLst/>
          <a:cxnLst/>
          <a:rect l="0" t="0" r="0" b="0"/>
          <a:pathLst>
            <a:path>
              <a:moveTo>
                <a:pt x="0" y="0"/>
              </a:moveTo>
              <a:lnTo>
                <a:pt x="0" y="363074"/>
              </a:lnTo>
              <a:lnTo>
                <a:pt x="118393" y="3630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0203B5-3BA0-47BF-B45C-A9FCC21D1F83}">
      <dsp:nvSpPr>
        <dsp:cNvPr id="0" name=""/>
        <dsp:cNvSpPr/>
      </dsp:nvSpPr>
      <dsp:spPr>
        <a:xfrm>
          <a:off x="3564019" y="396530"/>
          <a:ext cx="1910085" cy="165751"/>
        </a:xfrm>
        <a:custGeom>
          <a:avLst/>
          <a:gdLst/>
          <a:ahLst/>
          <a:cxnLst/>
          <a:rect l="0" t="0" r="0" b="0"/>
          <a:pathLst>
            <a:path>
              <a:moveTo>
                <a:pt x="0" y="0"/>
              </a:moveTo>
              <a:lnTo>
                <a:pt x="0" y="82875"/>
              </a:lnTo>
              <a:lnTo>
                <a:pt x="1910085" y="82875"/>
              </a:lnTo>
              <a:lnTo>
                <a:pt x="1910085" y="1657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B5D158-35AC-40BB-A9C5-6854FC6C257C}">
      <dsp:nvSpPr>
        <dsp:cNvPr id="0" name=""/>
        <dsp:cNvSpPr/>
      </dsp:nvSpPr>
      <dsp:spPr>
        <a:xfrm>
          <a:off x="4203345" y="956927"/>
          <a:ext cx="118393" cy="2044264"/>
        </a:xfrm>
        <a:custGeom>
          <a:avLst/>
          <a:gdLst/>
          <a:ahLst/>
          <a:cxnLst/>
          <a:rect l="0" t="0" r="0" b="0"/>
          <a:pathLst>
            <a:path>
              <a:moveTo>
                <a:pt x="0" y="0"/>
              </a:moveTo>
              <a:lnTo>
                <a:pt x="0" y="2044264"/>
              </a:lnTo>
              <a:lnTo>
                <a:pt x="118393" y="204426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25D188-BEEE-403E-8932-BA85AA82BBD8}">
      <dsp:nvSpPr>
        <dsp:cNvPr id="0" name=""/>
        <dsp:cNvSpPr/>
      </dsp:nvSpPr>
      <dsp:spPr>
        <a:xfrm>
          <a:off x="4203345" y="956927"/>
          <a:ext cx="118393" cy="1483867"/>
        </a:xfrm>
        <a:custGeom>
          <a:avLst/>
          <a:gdLst/>
          <a:ahLst/>
          <a:cxnLst/>
          <a:rect l="0" t="0" r="0" b="0"/>
          <a:pathLst>
            <a:path>
              <a:moveTo>
                <a:pt x="0" y="0"/>
              </a:moveTo>
              <a:lnTo>
                <a:pt x="0" y="1483867"/>
              </a:lnTo>
              <a:lnTo>
                <a:pt x="118393" y="148386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249B37-8CC0-4DAD-BFA1-9E0EA7FC68B3}">
      <dsp:nvSpPr>
        <dsp:cNvPr id="0" name=""/>
        <dsp:cNvSpPr/>
      </dsp:nvSpPr>
      <dsp:spPr>
        <a:xfrm>
          <a:off x="4203345" y="956927"/>
          <a:ext cx="118393" cy="923470"/>
        </a:xfrm>
        <a:custGeom>
          <a:avLst/>
          <a:gdLst/>
          <a:ahLst/>
          <a:cxnLst/>
          <a:rect l="0" t="0" r="0" b="0"/>
          <a:pathLst>
            <a:path>
              <a:moveTo>
                <a:pt x="0" y="0"/>
              </a:moveTo>
              <a:lnTo>
                <a:pt x="0" y="923470"/>
              </a:lnTo>
              <a:lnTo>
                <a:pt x="118393" y="9234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1590CB-3F8E-4B65-83B3-3714169F1D49}">
      <dsp:nvSpPr>
        <dsp:cNvPr id="0" name=""/>
        <dsp:cNvSpPr/>
      </dsp:nvSpPr>
      <dsp:spPr>
        <a:xfrm>
          <a:off x="4203345" y="956927"/>
          <a:ext cx="118393" cy="363074"/>
        </a:xfrm>
        <a:custGeom>
          <a:avLst/>
          <a:gdLst/>
          <a:ahLst/>
          <a:cxnLst/>
          <a:rect l="0" t="0" r="0" b="0"/>
          <a:pathLst>
            <a:path>
              <a:moveTo>
                <a:pt x="0" y="0"/>
              </a:moveTo>
              <a:lnTo>
                <a:pt x="0" y="363074"/>
              </a:lnTo>
              <a:lnTo>
                <a:pt x="118393" y="3630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B8855E-2777-43BB-A165-97AD16304238}">
      <dsp:nvSpPr>
        <dsp:cNvPr id="0" name=""/>
        <dsp:cNvSpPr/>
      </dsp:nvSpPr>
      <dsp:spPr>
        <a:xfrm>
          <a:off x="3564019" y="396530"/>
          <a:ext cx="955042" cy="165751"/>
        </a:xfrm>
        <a:custGeom>
          <a:avLst/>
          <a:gdLst/>
          <a:ahLst/>
          <a:cxnLst/>
          <a:rect l="0" t="0" r="0" b="0"/>
          <a:pathLst>
            <a:path>
              <a:moveTo>
                <a:pt x="0" y="0"/>
              </a:moveTo>
              <a:lnTo>
                <a:pt x="0" y="82875"/>
              </a:lnTo>
              <a:lnTo>
                <a:pt x="955042" y="82875"/>
              </a:lnTo>
              <a:lnTo>
                <a:pt x="955042" y="1657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BC6A85-CC55-4619-9D47-CD429F392B1E}">
      <dsp:nvSpPr>
        <dsp:cNvPr id="0" name=""/>
        <dsp:cNvSpPr/>
      </dsp:nvSpPr>
      <dsp:spPr>
        <a:xfrm>
          <a:off x="3248303" y="956927"/>
          <a:ext cx="118393" cy="923470"/>
        </a:xfrm>
        <a:custGeom>
          <a:avLst/>
          <a:gdLst/>
          <a:ahLst/>
          <a:cxnLst/>
          <a:rect l="0" t="0" r="0" b="0"/>
          <a:pathLst>
            <a:path>
              <a:moveTo>
                <a:pt x="0" y="0"/>
              </a:moveTo>
              <a:lnTo>
                <a:pt x="0" y="923470"/>
              </a:lnTo>
              <a:lnTo>
                <a:pt x="118393" y="92347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D2A617-72F6-4E5B-91BE-0487A2F01923}">
      <dsp:nvSpPr>
        <dsp:cNvPr id="0" name=""/>
        <dsp:cNvSpPr/>
      </dsp:nvSpPr>
      <dsp:spPr>
        <a:xfrm>
          <a:off x="3248303" y="956927"/>
          <a:ext cx="118393" cy="363074"/>
        </a:xfrm>
        <a:custGeom>
          <a:avLst/>
          <a:gdLst/>
          <a:ahLst/>
          <a:cxnLst/>
          <a:rect l="0" t="0" r="0" b="0"/>
          <a:pathLst>
            <a:path>
              <a:moveTo>
                <a:pt x="0" y="0"/>
              </a:moveTo>
              <a:lnTo>
                <a:pt x="0" y="363074"/>
              </a:lnTo>
              <a:lnTo>
                <a:pt x="118393" y="3630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D4F966-BFB6-4A68-AED7-8E6CB6F2A6B9}">
      <dsp:nvSpPr>
        <dsp:cNvPr id="0" name=""/>
        <dsp:cNvSpPr/>
      </dsp:nvSpPr>
      <dsp:spPr>
        <a:xfrm>
          <a:off x="3518299" y="396530"/>
          <a:ext cx="91440" cy="165751"/>
        </a:xfrm>
        <a:custGeom>
          <a:avLst/>
          <a:gdLst/>
          <a:ahLst/>
          <a:cxnLst/>
          <a:rect l="0" t="0" r="0" b="0"/>
          <a:pathLst>
            <a:path>
              <a:moveTo>
                <a:pt x="45720" y="0"/>
              </a:moveTo>
              <a:lnTo>
                <a:pt x="45720" y="1657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352A2B-A9C8-4858-89F8-904BCB812C90}">
      <dsp:nvSpPr>
        <dsp:cNvPr id="0" name=""/>
        <dsp:cNvSpPr/>
      </dsp:nvSpPr>
      <dsp:spPr>
        <a:xfrm>
          <a:off x="2293260" y="1517324"/>
          <a:ext cx="118393" cy="363074"/>
        </a:xfrm>
        <a:custGeom>
          <a:avLst/>
          <a:gdLst/>
          <a:ahLst/>
          <a:cxnLst/>
          <a:rect l="0" t="0" r="0" b="0"/>
          <a:pathLst>
            <a:path>
              <a:moveTo>
                <a:pt x="0" y="0"/>
              </a:moveTo>
              <a:lnTo>
                <a:pt x="0" y="363074"/>
              </a:lnTo>
              <a:lnTo>
                <a:pt x="118393" y="3630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A1155FF-0659-4297-B521-D1A2B26D9194}">
      <dsp:nvSpPr>
        <dsp:cNvPr id="0" name=""/>
        <dsp:cNvSpPr/>
      </dsp:nvSpPr>
      <dsp:spPr>
        <a:xfrm>
          <a:off x="1653934" y="956927"/>
          <a:ext cx="955042" cy="165751"/>
        </a:xfrm>
        <a:custGeom>
          <a:avLst/>
          <a:gdLst/>
          <a:ahLst/>
          <a:cxnLst/>
          <a:rect l="0" t="0" r="0" b="0"/>
          <a:pathLst>
            <a:path>
              <a:moveTo>
                <a:pt x="0" y="0"/>
              </a:moveTo>
              <a:lnTo>
                <a:pt x="0" y="82875"/>
              </a:lnTo>
              <a:lnTo>
                <a:pt x="955042" y="82875"/>
              </a:lnTo>
              <a:lnTo>
                <a:pt x="955042" y="165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8D0153-A3B7-4231-A214-A8F7D24648FE}">
      <dsp:nvSpPr>
        <dsp:cNvPr id="0" name=""/>
        <dsp:cNvSpPr/>
      </dsp:nvSpPr>
      <dsp:spPr>
        <a:xfrm>
          <a:off x="1338218" y="1517324"/>
          <a:ext cx="118393" cy="363074"/>
        </a:xfrm>
        <a:custGeom>
          <a:avLst/>
          <a:gdLst/>
          <a:ahLst/>
          <a:cxnLst/>
          <a:rect l="0" t="0" r="0" b="0"/>
          <a:pathLst>
            <a:path>
              <a:moveTo>
                <a:pt x="0" y="0"/>
              </a:moveTo>
              <a:lnTo>
                <a:pt x="0" y="363074"/>
              </a:lnTo>
              <a:lnTo>
                <a:pt x="118393" y="3630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F32B4A-F883-44B0-AF31-C96A201605D7}">
      <dsp:nvSpPr>
        <dsp:cNvPr id="0" name=""/>
        <dsp:cNvSpPr/>
      </dsp:nvSpPr>
      <dsp:spPr>
        <a:xfrm>
          <a:off x="1608214" y="956927"/>
          <a:ext cx="91440" cy="165751"/>
        </a:xfrm>
        <a:custGeom>
          <a:avLst/>
          <a:gdLst/>
          <a:ahLst/>
          <a:cxnLst/>
          <a:rect l="0" t="0" r="0" b="0"/>
          <a:pathLst>
            <a:path>
              <a:moveTo>
                <a:pt x="45720" y="0"/>
              </a:moveTo>
              <a:lnTo>
                <a:pt x="45720" y="165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242FEF-E200-4E61-81CF-4CBC38D194D0}">
      <dsp:nvSpPr>
        <dsp:cNvPr id="0" name=""/>
        <dsp:cNvSpPr/>
      </dsp:nvSpPr>
      <dsp:spPr>
        <a:xfrm>
          <a:off x="698892" y="956927"/>
          <a:ext cx="955042" cy="165751"/>
        </a:xfrm>
        <a:custGeom>
          <a:avLst/>
          <a:gdLst/>
          <a:ahLst/>
          <a:cxnLst/>
          <a:rect l="0" t="0" r="0" b="0"/>
          <a:pathLst>
            <a:path>
              <a:moveTo>
                <a:pt x="955042" y="0"/>
              </a:moveTo>
              <a:lnTo>
                <a:pt x="955042" y="82875"/>
              </a:lnTo>
              <a:lnTo>
                <a:pt x="0" y="82875"/>
              </a:lnTo>
              <a:lnTo>
                <a:pt x="0" y="16575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59F9A68-1525-42FE-953D-7802CCAE82F3}">
      <dsp:nvSpPr>
        <dsp:cNvPr id="0" name=""/>
        <dsp:cNvSpPr/>
      </dsp:nvSpPr>
      <dsp:spPr>
        <a:xfrm>
          <a:off x="1653934" y="396530"/>
          <a:ext cx="1910085" cy="165751"/>
        </a:xfrm>
        <a:custGeom>
          <a:avLst/>
          <a:gdLst/>
          <a:ahLst/>
          <a:cxnLst/>
          <a:rect l="0" t="0" r="0" b="0"/>
          <a:pathLst>
            <a:path>
              <a:moveTo>
                <a:pt x="1910085" y="0"/>
              </a:moveTo>
              <a:lnTo>
                <a:pt x="1910085" y="82875"/>
              </a:lnTo>
              <a:lnTo>
                <a:pt x="0" y="82875"/>
              </a:lnTo>
              <a:lnTo>
                <a:pt x="0" y="1657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F21623-3C3B-48A7-B435-E039EDBAAE01}">
      <dsp:nvSpPr>
        <dsp:cNvPr id="0" name=""/>
        <dsp:cNvSpPr/>
      </dsp:nvSpPr>
      <dsp:spPr>
        <a:xfrm>
          <a:off x="2779349" y="1885"/>
          <a:ext cx="1569340"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4. Testing Report  </a:t>
          </a:r>
        </a:p>
      </dsp:txBody>
      <dsp:txXfrm>
        <a:off x="2779349" y="1885"/>
        <a:ext cx="1569340" cy="394645"/>
      </dsp:txXfrm>
    </dsp:sp>
    <dsp:sp modelId="{A8B5F733-78ED-4CC2-A96C-82590A283204}">
      <dsp:nvSpPr>
        <dsp:cNvPr id="0" name=""/>
        <dsp:cNvSpPr/>
      </dsp:nvSpPr>
      <dsp:spPr>
        <a:xfrm>
          <a:off x="1259289" y="562281"/>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4.1 Test Plan</a:t>
          </a:r>
        </a:p>
      </dsp:txBody>
      <dsp:txXfrm>
        <a:off x="1259289" y="562281"/>
        <a:ext cx="789291" cy="394645"/>
      </dsp:txXfrm>
    </dsp:sp>
    <dsp:sp modelId="{EB997B29-162E-4C1F-BAE7-F23132846EB9}">
      <dsp:nvSpPr>
        <dsp:cNvPr id="0" name=""/>
        <dsp:cNvSpPr/>
      </dsp:nvSpPr>
      <dsp:spPr>
        <a:xfrm>
          <a:off x="304246" y="1122678"/>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4.1.1 Unit testing</a:t>
          </a:r>
        </a:p>
      </dsp:txBody>
      <dsp:txXfrm>
        <a:off x="304246" y="1122678"/>
        <a:ext cx="789291" cy="394645"/>
      </dsp:txXfrm>
    </dsp:sp>
    <dsp:sp modelId="{68DA929D-9F36-4C45-A8EA-30D7CB032AB4}">
      <dsp:nvSpPr>
        <dsp:cNvPr id="0" name=""/>
        <dsp:cNvSpPr/>
      </dsp:nvSpPr>
      <dsp:spPr>
        <a:xfrm>
          <a:off x="1259289" y="1122678"/>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4.1.2 Integration testing</a:t>
          </a:r>
        </a:p>
      </dsp:txBody>
      <dsp:txXfrm>
        <a:off x="1259289" y="1122678"/>
        <a:ext cx="789291" cy="394645"/>
      </dsp:txXfrm>
    </dsp:sp>
    <dsp:sp modelId="{C42D1D86-63CD-4A89-8E61-4A863A71216C}">
      <dsp:nvSpPr>
        <dsp:cNvPr id="0" name=""/>
        <dsp:cNvSpPr/>
      </dsp:nvSpPr>
      <dsp:spPr>
        <a:xfrm>
          <a:off x="1456611" y="1683075"/>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4.1.2.1 System testing</a:t>
          </a:r>
        </a:p>
      </dsp:txBody>
      <dsp:txXfrm>
        <a:off x="1456611" y="1683075"/>
        <a:ext cx="789291" cy="394645"/>
      </dsp:txXfrm>
    </dsp:sp>
    <dsp:sp modelId="{4F7FBE61-171F-4622-B75A-760C2CBA41C5}">
      <dsp:nvSpPr>
        <dsp:cNvPr id="0" name=""/>
        <dsp:cNvSpPr/>
      </dsp:nvSpPr>
      <dsp:spPr>
        <a:xfrm>
          <a:off x="2214331" y="1122678"/>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4.1.3Performance testing</a:t>
          </a:r>
        </a:p>
      </dsp:txBody>
      <dsp:txXfrm>
        <a:off x="2214331" y="1122678"/>
        <a:ext cx="789291" cy="394645"/>
      </dsp:txXfrm>
    </dsp:sp>
    <dsp:sp modelId="{055CB886-6D0F-4CC6-9CDF-C4B374E52D2B}">
      <dsp:nvSpPr>
        <dsp:cNvPr id="0" name=""/>
        <dsp:cNvSpPr/>
      </dsp:nvSpPr>
      <dsp:spPr>
        <a:xfrm>
          <a:off x="2411654" y="1683075"/>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4.1.3.1 Stress testing</a:t>
          </a:r>
        </a:p>
      </dsp:txBody>
      <dsp:txXfrm>
        <a:off x="2411654" y="1683075"/>
        <a:ext cx="789291" cy="394645"/>
      </dsp:txXfrm>
    </dsp:sp>
    <dsp:sp modelId="{2F29E829-FBD7-4A92-ACA7-7BA66D2DBE30}">
      <dsp:nvSpPr>
        <dsp:cNvPr id="0" name=""/>
        <dsp:cNvSpPr/>
      </dsp:nvSpPr>
      <dsp:spPr>
        <a:xfrm>
          <a:off x="3169374" y="562281"/>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4.2 Test execution report</a:t>
          </a:r>
        </a:p>
      </dsp:txBody>
      <dsp:txXfrm>
        <a:off x="3169374" y="562281"/>
        <a:ext cx="789291" cy="394645"/>
      </dsp:txXfrm>
    </dsp:sp>
    <dsp:sp modelId="{2B8566D1-CC91-4D9C-B0D6-1F88BA15CC0F}">
      <dsp:nvSpPr>
        <dsp:cNvPr id="0" name=""/>
        <dsp:cNvSpPr/>
      </dsp:nvSpPr>
      <dsp:spPr>
        <a:xfrm>
          <a:off x="3366697" y="1122678"/>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4.2.1 Execution test cases </a:t>
          </a:r>
        </a:p>
      </dsp:txBody>
      <dsp:txXfrm>
        <a:off x="3366697" y="1122678"/>
        <a:ext cx="789291" cy="394645"/>
      </dsp:txXfrm>
    </dsp:sp>
    <dsp:sp modelId="{E6003E41-87CD-44B2-98C1-AA7F22F8329C}">
      <dsp:nvSpPr>
        <dsp:cNvPr id="0" name=""/>
        <dsp:cNvSpPr/>
      </dsp:nvSpPr>
      <dsp:spPr>
        <a:xfrm>
          <a:off x="3366697" y="1683075"/>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4.2.2 Defects encountered</a:t>
          </a:r>
        </a:p>
      </dsp:txBody>
      <dsp:txXfrm>
        <a:off x="3366697" y="1683075"/>
        <a:ext cx="789291" cy="394645"/>
      </dsp:txXfrm>
    </dsp:sp>
    <dsp:sp modelId="{23CAC0EC-ACFB-4DE0-ACFA-DEB1205A9804}">
      <dsp:nvSpPr>
        <dsp:cNvPr id="0" name=""/>
        <dsp:cNvSpPr/>
      </dsp:nvSpPr>
      <dsp:spPr>
        <a:xfrm>
          <a:off x="4124416" y="562281"/>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4.3 Analyzing results</a:t>
          </a:r>
        </a:p>
      </dsp:txBody>
      <dsp:txXfrm>
        <a:off x="4124416" y="562281"/>
        <a:ext cx="789291" cy="394645"/>
      </dsp:txXfrm>
    </dsp:sp>
    <dsp:sp modelId="{0D3664FE-6068-41EC-A5FA-A85A6CD2419A}">
      <dsp:nvSpPr>
        <dsp:cNvPr id="0" name=""/>
        <dsp:cNvSpPr/>
      </dsp:nvSpPr>
      <dsp:spPr>
        <a:xfrm>
          <a:off x="4321739" y="1122678"/>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4.3.1 Execution results</a:t>
          </a:r>
        </a:p>
      </dsp:txBody>
      <dsp:txXfrm>
        <a:off x="4321739" y="1122678"/>
        <a:ext cx="789291" cy="394645"/>
      </dsp:txXfrm>
    </dsp:sp>
    <dsp:sp modelId="{AFAC57D4-8CA1-470A-A861-D9FEE3D18492}">
      <dsp:nvSpPr>
        <dsp:cNvPr id="0" name=""/>
        <dsp:cNvSpPr/>
      </dsp:nvSpPr>
      <dsp:spPr>
        <a:xfrm>
          <a:off x="4321739" y="1683075"/>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4.3.2 Responce results</a:t>
          </a:r>
        </a:p>
      </dsp:txBody>
      <dsp:txXfrm>
        <a:off x="4321739" y="1683075"/>
        <a:ext cx="789291" cy="394645"/>
      </dsp:txXfrm>
    </dsp:sp>
    <dsp:sp modelId="{F264474E-78CD-4040-B54C-C2419F939638}">
      <dsp:nvSpPr>
        <dsp:cNvPr id="0" name=""/>
        <dsp:cNvSpPr/>
      </dsp:nvSpPr>
      <dsp:spPr>
        <a:xfrm>
          <a:off x="4321739" y="2243472"/>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4.3.3 Product result</a:t>
          </a:r>
        </a:p>
      </dsp:txBody>
      <dsp:txXfrm>
        <a:off x="4321739" y="2243472"/>
        <a:ext cx="789291" cy="394645"/>
      </dsp:txXfrm>
    </dsp:sp>
    <dsp:sp modelId="{F4625491-034D-4422-ABF4-5066F0CDE86A}">
      <dsp:nvSpPr>
        <dsp:cNvPr id="0" name=""/>
        <dsp:cNvSpPr/>
      </dsp:nvSpPr>
      <dsp:spPr>
        <a:xfrm>
          <a:off x="4321739" y="2803869"/>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4.3.4 Cost estimation</a:t>
          </a:r>
        </a:p>
      </dsp:txBody>
      <dsp:txXfrm>
        <a:off x="4321739" y="2803869"/>
        <a:ext cx="789291" cy="394645"/>
      </dsp:txXfrm>
    </dsp:sp>
    <dsp:sp modelId="{2E6DD3AD-8B18-45DC-90B2-C035EB264341}">
      <dsp:nvSpPr>
        <dsp:cNvPr id="0" name=""/>
        <dsp:cNvSpPr/>
      </dsp:nvSpPr>
      <dsp:spPr>
        <a:xfrm>
          <a:off x="5079459" y="562281"/>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4.4 Time estimation report</a:t>
          </a:r>
        </a:p>
      </dsp:txBody>
      <dsp:txXfrm>
        <a:off x="5079459" y="562281"/>
        <a:ext cx="789291" cy="394645"/>
      </dsp:txXfrm>
    </dsp:sp>
    <dsp:sp modelId="{B2C41380-71B1-4C08-BB4A-4C9B14992385}">
      <dsp:nvSpPr>
        <dsp:cNvPr id="0" name=""/>
        <dsp:cNvSpPr/>
      </dsp:nvSpPr>
      <dsp:spPr>
        <a:xfrm>
          <a:off x="5276782" y="1122678"/>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4.4.1 Response time</a:t>
          </a:r>
        </a:p>
      </dsp:txBody>
      <dsp:txXfrm>
        <a:off x="5276782" y="1122678"/>
        <a:ext cx="789291" cy="394645"/>
      </dsp:txXfrm>
    </dsp:sp>
    <dsp:sp modelId="{7703F435-C943-4D0D-B8DF-CFCAE5E7A82F}">
      <dsp:nvSpPr>
        <dsp:cNvPr id="0" name=""/>
        <dsp:cNvSpPr/>
      </dsp:nvSpPr>
      <dsp:spPr>
        <a:xfrm>
          <a:off x="5276782" y="1683075"/>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4.4.2 Execution time</a:t>
          </a:r>
        </a:p>
      </dsp:txBody>
      <dsp:txXfrm>
        <a:off x="5276782" y="1683075"/>
        <a:ext cx="789291" cy="394645"/>
      </dsp:txXfrm>
    </dsp:sp>
    <dsp:sp modelId="{BC3B72C9-13C5-4AA0-812C-B539E6E3FA8A}">
      <dsp:nvSpPr>
        <dsp:cNvPr id="0" name=""/>
        <dsp:cNvSpPr/>
      </dsp:nvSpPr>
      <dsp:spPr>
        <a:xfrm>
          <a:off x="5276782" y="2243472"/>
          <a:ext cx="789291" cy="394645"/>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4.4.3 Time</a:t>
          </a:r>
          <a:r>
            <a:rPr lang="en-US" sz="800" kern="1200" baseline="0"/>
            <a:t> frame</a:t>
          </a:r>
          <a:endParaRPr lang="en-US" sz="800" kern="1200"/>
        </a:p>
      </dsp:txBody>
      <dsp:txXfrm>
        <a:off x="5276782" y="2243472"/>
        <a:ext cx="789291" cy="3946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518A9525026E43A7EC029D1DF35988" ma:contentTypeVersion="14" ma:contentTypeDescription="Create a new document." ma:contentTypeScope="" ma:versionID="6eabfbc5d908c057ef369435170d6508">
  <xsd:schema xmlns:xsd="http://www.w3.org/2001/XMLSchema" xmlns:xs="http://www.w3.org/2001/XMLSchema" xmlns:p="http://schemas.microsoft.com/office/2006/metadata/properties" xmlns:ns3="f0e3e1e2-0669-420a-9753-d3b295c5e214" xmlns:ns4="e48b10a6-6ed9-4f9d-adde-e0b6dc2f1398" targetNamespace="http://schemas.microsoft.com/office/2006/metadata/properties" ma:root="true" ma:fieldsID="23f280c67f0c4cd0250a00c8662c0965" ns3:_="" ns4:_="">
    <xsd:import namespace="f0e3e1e2-0669-420a-9753-d3b295c5e214"/>
    <xsd:import namespace="e48b10a6-6ed9-4f9d-adde-e0b6dc2f139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3e1e2-0669-420a-9753-d3b295c5e2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8b10a6-6ed9-4f9d-adde-e0b6dc2f139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17DB821-7396-45E9-8156-AE5C050270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e3e1e2-0669-420a-9753-d3b295c5e214"/>
    <ds:schemaRef ds:uri="e48b10a6-6ed9-4f9d-adde-e0b6dc2f13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F86F64-C38B-4711-AF5F-D7BD5803AA18}">
  <ds:schemaRefs>
    <ds:schemaRef ds:uri="f0e3e1e2-0669-420a-9753-d3b295c5e214"/>
    <ds:schemaRef ds:uri="http://schemas.openxmlformats.org/package/2006/metadata/core-properties"/>
    <ds:schemaRef ds:uri="http://www.w3.org/XML/1998/namespace"/>
    <ds:schemaRef ds:uri="http://schemas.microsoft.com/office/2006/documentManagement/types"/>
    <ds:schemaRef ds:uri="http://purl.org/dc/elements/1.1/"/>
    <ds:schemaRef ds:uri="http://purl.org/dc/terms/"/>
    <ds:schemaRef ds:uri="http://purl.org/dc/dcmitype/"/>
    <ds:schemaRef ds:uri="http://schemas.microsoft.com/office/infopath/2007/PartnerControls"/>
    <ds:schemaRef ds:uri="e48b10a6-6ed9-4f9d-adde-e0b6dc2f1398"/>
    <ds:schemaRef ds:uri="http://schemas.microsoft.com/office/2006/metadata/properties"/>
  </ds:schemaRefs>
</ds:datastoreItem>
</file>

<file path=customXml/itemProps3.xml><?xml version="1.0" encoding="utf-8"?>
<ds:datastoreItem xmlns:ds="http://schemas.openxmlformats.org/officeDocument/2006/customXml" ds:itemID="{D5EF3C37-DB80-4EE5-B28A-2EC7D77D97A0}">
  <ds:schemaRefs>
    <ds:schemaRef ds:uri="http://schemas.microsoft.com/sharepoint/v3/contenttype/forms"/>
  </ds:schemaRefs>
</ds:datastoreItem>
</file>

<file path=customXml/itemProps4.xml><?xml version="1.0" encoding="utf-8"?>
<ds:datastoreItem xmlns:ds="http://schemas.openxmlformats.org/officeDocument/2006/customXml" ds:itemID="{FF9C34E7-0326-4E67-BFE2-319EF00E1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SEPO</Template>
  <TotalTime>544</TotalTime>
  <Pages>54</Pages>
  <Words>7627</Words>
  <Characters>43478</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Blank Project Management Plan Template</vt:lpstr>
    </vt:vector>
  </TitlesOfParts>
  <Company>SSC Pacific, SEPO</Company>
  <LinksUpToDate>false</LinksUpToDate>
  <CharactersWithSpaces>51003</CharactersWithSpaces>
  <SharedDoc>false</SharedDoc>
  <HLinks>
    <vt:vector size="384" baseType="variant">
      <vt:variant>
        <vt:i4>6553719</vt:i4>
      </vt:variant>
      <vt:variant>
        <vt:i4>384</vt:i4>
      </vt:variant>
      <vt:variant>
        <vt:i4>0</vt:i4>
      </vt:variant>
      <vt:variant>
        <vt:i4>5</vt:i4>
      </vt:variant>
      <vt:variant>
        <vt:lpwstr>http://sepo.spawar.navy.mil/Department_Project_Training_Plan_Template.doc</vt:lpwstr>
      </vt:variant>
      <vt:variant>
        <vt:lpwstr/>
      </vt:variant>
      <vt:variant>
        <vt:i4>1507382</vt:i4>
      </vt:variant>
      <vt:variant>
        <vt:i4>377</vt:i4>
      </vt:variant>
      <vt:variant>
        <vt:i4>0</vt:i4>
      </vt:variant>
      <vt:variant>
        <vt:i4>5</vt:i4>
      </vt:variant>
      <vt:variant>
        <vt:lpwstr/>
      </vt:variant>
      <vt:variant>
        <vt:lpwstr>_Toc115065445</vt:lpwstr>
      </vt:variant>
      <vt:variant>
        <vt:i4>1769530</vt:i4>
      </vt:variant>
      <vt:variant>
        <vt:i4>368</vt:i4>
      </vt:variant>
      <vt:variant>
        <vt:i4>0</vt:i4>
      </vt:variant>
      <vt:variant>
        <vt:i4>5</vt:i4>
      </vt:variant>
      <vt:variant>
        <vt:lpwstr/>
      </vt:variant>
      <vt:variant>
        <vt:lpwstr>_Toc257388726</vt:lpwstr>
      </vt:variant>
      <vt:variant>
        <vt:i4>1769530</vt:i4>
      </vt:variant>
      <vt:variant>
        <vt:i4>362</vt:i4>
      </vt:variant>
      <vt:variant>
        <vt:i4>0</vt:i4>
      </vt:variant>
      <vt:variant>
        <vt:i4>5</vt:i4>
      </vt:variant>
      <vt:variant>
        <vt:lpwstr/>
      </vt:variant>
      <vt:variant>
        <vt:lpwstr>_Toc257388725</vt:lpwstr>
      </vt:variant>
      <vt:variant>
        <vt:i4>1769530</vt:i4>
      </vt:variant>
      <vt:variant>
        <vt:i4>356</vt:i4>
      </vt:variant>
      <vt:variant>
        <vt:i4>0</vt:i4>
      </vt:variant>
      <vt:variant>
        <vt:i4>5</vt:i4>
      </vt:variant>
      <vt:variant>
        <vt:lpwstr/>
      </vt:variant>
      <vt:variant>
        <vt:lpwstr>_Toc257388724</vt:lpwstr>
      </vt:variant>
      <vt:variant>
        <vt:i4>1769530</vt:i4>
      </vt:variant>
      <vt:variant>
        <vt:i4>350</vt:i4>
      </vt:variant>
      <vt:variant>
        <vt:i4>0</vt:i4>
      </vt:variant>
      <vt:variant>
        <vt:i4>5</vt:i4>
      </vt:variant>
      <vt:variant>
        <vt:lpwstr/>
      </vt:variant>
      <vt:variant>
        <vt:lpwstr>_Toc257388723</vt:lpwstr>
      </vt:variant>
      <vt:variant>
        <vt:i4>1769530</vt:i4>
      </vt:variant>
      <vt:variant>
        <vt:i4>344</vt:i4>
      </vt:variant>
      <vt:variant>
        <vt:i4>0</vt:i4>
      </vt:variant>
      <vt:variant>
        <vt:i4>5</vt:i4>
      </vt:variant>
      <vt:variant>
        <vt:lpwstr/>
      </vt:variant>
      <vt:variant>
        <vt:lpwstr>_Toc257388722</vt:lpwstr>
      </vt:variant>
      <vt:variant>
        <vt:i4>1769530</vt:i4>
      </vt:variant>
      <vt:variant>
        <vt:i4>338</vt:i4>
      </vt:variant>
      <vt:variant>
        <vt:i4>0</vt:i4>
      </vt:variant>
      <vt:variant>
        <vt:i4>5</vt:i4>
      </vt:variant>
      <vt:variant>
        <vt:lpwstr/>
      </vt:variant>
      <vt:variant>
        <vt:lpwstr>_Toc257388721</vt:lpwstr>
      </vt:variant>
      <vt:variant>
        <vt:i4>1769530</vt:i4>
      </vt:variant>
      <vt:variant>
        <vt:i4>332</vt:i4>
      </vt:variant>
      <vt:variant>
        <vt:i4>0</vt:i4>
      </vt:variant>
      <vt:variant>
        <vt:i4>5</vt:i4>
      </vt:variant>
      <vt:variant>
        <vt:lpwstr/>
      </vt:variant>
      <vt:variant>
        <vt:lpwstr>_Toc257388720</vt:lpwstr>
      </vt:variant>
      <vt:variant>
        <vt:i4>1572922</vt:i4>
      </vt:variant>
      <vt:variant>
        <vt:i4>326</vt:i4>
      </vt:variant>
      <vt:variant>
        <vt:i4>0</vt:i4>
      </vt:variant>
      <vt:variant>
        <vt:i4>5</vt:i4>
      </vt:variant>
      <vt:variant>
        <vt:lpwstr/>
      </vt:variant>
      <vt:variant>
        <vt:lpwstr>_Toc257388719</vt:lpwstr>
      </vt:variant>
      <vt:variant>
        <vt:i4>1572922</vt:i4>
      </vt:variant>
      <vt:variant>
        <vt:i4>320</vt:i4>
      </vt:variant>
      <vt:variant>
        <vt:i4>0</vt:i4>
      </vt:variant>
      <vt:variant>
        <vt:i4>5</vt:i4>
      </vt:variant>
      <vt:variant>
        <vt:lpwstr/>
      </vt:variant>
      <vt:variant>
        <vt:lpwstr>_Toc257388718</vt:lpwstr>
      </vt:variant>
      <vt:variant>
        <vt:i4>1572922</vt:i4>
      </vt:variant>
      <vt:variant>
        <vt:i4>314</vt:i4>
      </vt:variant>
      <vt:variant>
        <vt:i4>0</vt:i4>
      </vt:variant>
      <vt:variant>
        <vt:i4>5</vt:i4>
      </vt:variant>
      <vt:variant>
        <vt:lpwstr/>
      </vt:variant>
      <vt:variant>
        <vt:lpwstr>_Toc257388717</vt:lpwstr>
      </vt:variant>
      <vt:variant>
        <vt:i4>1572922</vt:i4>
      </vt:variant>
      <vt:variant>
        <vt:i4>308</vt:i4>
      </vt:variant>
      <vt:variant>
        <vt:i4>0</vt:i4>
      </vt:variant>
      <vt:variant>
        <vt:i4>5</vt:i4>
      </vt:variant>
      <vt:variant>
        <vt:lpwstr/>
      </vt:variant>
      <vt:variant>
        <vt:lpwstr>_Toc257388716</vt:lpwstr>
      </vt:variant>
      <vt:variant>
        <vt:i4>1572922</vt:i4>
      </vt:variant>
      <vt:variant>
        <vt:i4>302</vt:i4>
      </vt:variant>
      <vt:variant>
        <vt:i4>0</vt:i4>
      </vt:variant>
      <vt:variant>
        <vt:i4>5</vt:i4>
      </vt:variant>
      <vt:variant>
        <vt:lpwstr/>
      </vt:variant>
      <vt:variant>
        <vt:lpwstr>_Toc257388715</vt:lpwstr>
      </vt:variant>
      <vt:variant>
        <vt:i4>1572922</vt:i4>
      </vt:variant>
      <vt:variant>
        <vt:i4>296</vt:i4>
      </vt:variant>
      <vt:variant>
        <vt:i4>0</vt:i4>
      </vt:variant>
      <vt:variant>
        <vt:i4>5</vt:i4>
      </vt:variant>
      <vt:variant>
        <vt:lpwstr/>
      </vt:variant>
      <vt:variant>
        <vt:lpwstr>_Toc257388714</vt:lpwstr>
      </vt:variant>
      <vt:variant>
        <vt:i4>1572922</vt:i4>
      </vt:variant>
      <vt:variant>
        <vt:i4>290</vt:i4>
      </vt:variant>
      <vt:variant>
        <vt:i4>0</vt:i4>
      </vt:variant>
      <vt:variant>
        <vt:i4>5</vt:i4>
      </vt:variant>
      <vt:variant>
        <vt:lpwstr/>
      </vt:variant>
      <vt:variant>
        <vt:lpwstr>_Toc257388713</vt:lpwstr>
      </vt:variant>
      <vt:variant>
        <vt:i4>1572922</vt:i4>
      </vt:variant>
      <vt:variant>
        <vt:i4>284</vt:i4>
      </vt:variant>
      <vt:variant>
        <vt:i4>0</vt:i4>
      </vt:variant>
      <vt:variant>
        <vt:i4>5</vt:i4>
      </vt:variant>
      <vt:variant>
        <vt:lpwstr/>
      </vt:variant>
      <vt:variant>
        <vt:lpwstr>_Toc257388712</vt:lpwstr>
      </vt:variant>
      <vt:variant>
        <vt:i4>1572922</vt:i4>
      </vt:variant>
      <vt:variant>
        <vt:i4>278</vt:i4>
      </vt:variant>
      <vt:variant>
        <vt:i4>0</vt:i4>
      </vt:variant>
      <vt:variant>
        <vt:i4>5</vt:i4>
      </vt:variant>
      <vt:variant>
        <vt:lpwstr/>
      </vt:variant>
      <vt:variant>
        <vt:lpwstr>_Toc257388711</vt:lpwstr>
      </vt:variant>
      <vt:variant>
        <vt:i4>1572922</vt:i4>
      </vt:variant>
      <vt:variant>
        <vt:i4>272</vt:i4>
      </vt:variant>
      <vt:variant>
        <vt:i4>0</vt:i4>
      </vt:variant>
      <vt:variant>
        <vt:i4>5</vt:i4>
      </vt:variant>
      <vt:variant>
        <vt:lpwstr/>
      </vt:variant>
      <vt:variant>
        <vt:lpwstr>_Toc257388710</vt:lpwstr>
      </vt:variant>
      <vt:variant>
        <vt:i4>1638458</vt:i4>
      </vt:variant>
      <vt:variant>
        <vt:i4>266</vt:i4>
      </vt:variant>
      <vt:variant>
        <vt:i4>0</vt:i4>
      </vt:variant>
      <vt:variant>
        <vt:i4>5</vt:i4>
      </vt:variant>
      <vt:variant>
        <vt:lpwstr/>
      </vt:variant>
      <vt:variant>
        <vt:lpwstr>_Toc257388709</vt:lpwstr>
      </vt:variant>
      <vt:variant>
        <vt:i4>1638458</vt:i4>
      </vt:variant>
      <vt:variant>
        <vt:i4>260</vt:i4>
      </vt:variant>
      <vt:variant>
        <vt:i4>0</vt:i4>
      </vt:variant>
      <vt:variant>
        <vt:i4>5</vt:i4>
      </vt:variant>
      <vt:variant>
        <vt:lpwstr/>
      </vt:variant>
      <vt:variant>
        <vt:lpwstr>_Toc257388708</vt:lpwstr>
      </vt:variant>
      <vt:variant>
        <vt:i4>1638458</vt:i4>
      </vt:variant>
      <vt:variant>
        <vt:i4>254</vt:i4>
      </vt:variant>
      <vt:variant>
        <vt:i4>0</vt:i4>
      </vt:variant>
      <vt:variant>
        <vt:i4>5</vt:i4>
      </vt:variant>
      <vt:variant>
        <vt:lpwstr/>
      </vt:variant>
      <vt:variant>
        <vt:lpwstr>_Toc257388707</vt:lpwstr>
      </vt:variant>
      <vt:variant>
        <vt:i4>1638458</vt:i4>
      </vt:variant>
      <vt:variant>
        <vt:i4>248</vt:i4>
      </vt:variant>
      <vt:variant>
        <vt:i4>0</vt:i4>
      </vt:variant>
      <vt:variant>
        <vt:i4>5</vt:i4>
      </vt:variant>
      <vt:variant>
        <vt:lpwstr/>
      </vt:variant>
      <vt:variant>
        <vt:lpwstr>_Toc257388706</vt:lpwstr>
      </vt:variant>
      <vt:variant>
        <vt:i4>1638458</vt:i4>
      </vt:variant>
      <vt:variant>
        <vt:i4>242</vt:i4>
      </vt:variant>
      <vt:variant>
        <vt:i4>0</vt:i4>
      </vt:variant>
      <vt:variant>
        <vt:i4>5</vt:i4>
      </vt:variant>
      <vt:variant>
        <vt:lpwstr/>
      </vt:variant>
      <vt:variant>
        <vt:lpwstr>_Toc257388705</vt:lpwstr>
      </vt:variant>
      <vt:variant>
        <vt:i4>1638458</vt:i4>
      </vt:variant>
      <vt:variant>
        <vt:i4>236</vt:i4>
      </vt:variant>
      <vt:variant>
        <vt:i4>0</vt:i4>
      </vt:variant>
      <vt:variant>
        <vt:i4>5</vt:i4>
      </vt:variant>
      <vt:variant>
        <vt:lpwstr/>
      </vt:variant>
      <vt:variant>
        <vt:lpwstr>_Toc257388704</vt:lpwstr>
      </vt:variant>
      <vt:variant>
        <vt:i4>1638458</vt:i4>
      </vt:variant>
      <vt:variant>
        <vt:i4>230</vt:i4>
      </vt:variant>
      <vt:variant>
        <vt:i4>0</vt:i4>
      </vt:variant>
      <vt:variant>
        <vt:i4>5</vt:i4>
      </vt:variant>
      <vt:variant>
        <vt:lpwstr/>
      </vt:variant>
      <vt:variant>
        <vt:lpwstr>_Toc257388703</vt:lpwstr>
      </vt:variant>
      <vt:variant>
        <vt:i4>1638458</vt:i4>
      </vt:variant>
      <vt:variant>
        <vt:i4>224</vt:i4>
      </vt:variant>
      <vt:variant>
        <vt:i4>0</vt:i4>
      </vt:variant>
      <vt:variant>
        <vt:i4>5</vt:i4>
      </vt:variant>
      <vt:variant>
        <vt:lpwstr/>
      </vt:variant>
      <vt:variant>
        <vt:lpwstr>_Toc257388702</vt:lpwstr>
      </vt:variant>
      <vt:variant>
        <vt:i4>1638458</vt:i4>
      </vt:variant>
      <vt:variant>
        <vt:i4>218</vt:i4>
      </vt:variant>
      <vt:variant>
        <vt:i4>0</vt:i4>
      </vt:variant>
      <vt:variant>
        <vt:i4>5</vt:i4>
      </vt:variant>
      <vt:variant>
        <vt:lpwstr/>
      </vt:variant>
      <vt:variant>
        <vt:lpwstr>_Toc257388701</vt:lpwstr>
      </vt:variant>
      <vt:variant>
        <vt:i4>1638458</vt:i4>
      </vt:variant>
      <vt:variant>
        <vt:i4>212</vt:i4>
      </vt:variant>
      <vt:variant>
        <vt:i4>0</vt:i4>
      </vt:variant>
      <vt:variant>
        <vt:i4>5</vt:i4>
      </vt:variant>
      <vt:variant>
        <vt:lpwstr/>
      </vt:variant>
      <vt:variant>
        <vt:lpwstr>_Toc257388700</vt:lpwstr>
      </vt:variant>
      <vt:variant>
        <vt:i4>1048635</vt:i4>
      </vt:variant>
      <vt:variant>
        <vt:i4>206</vt:i4>
      </vt:variant>
      <vt:variant>
        <vt:i4>0</vt:i4>
      </vt:variant>
      <vt:variant>
        <vt:i4>5</vt:i4>
      </vt:variant>
      <vt:variant>
        <vt:lpwstr/>
      </vt:variant>
      <vt:variant>
        <vt:lpwstr>_Toc257388699</vt:lpwstr>
      </vt:variant>
      <vt:variant>
        <vt:i4>1048635</vt:i4>
      </vt:variant>
      <vt:variant>
        <vt:i4>200</vt:i4>
      </vt:variant>
      <vt:variant>
        <vt:i4>0</vt:i4>
      </vt:variant>
      <vt:variant>
        <vt:i4>5</vt:i4>
      </vt:variant>
      <vt:variant>
        <vt:lpwstr/>
      </vt:variant>
      <vt:variant>
        <vt:lpwstr>_Toc257388698</vt:lpwstr>
      </vt:variant>
      <vt:variant>
        <vt:i4>1048635</vt:i4>
      </vt:variant>
      <vt:variant>
        <vt:i4>194</vt:i4>
      </vt:variant>
      <vt:variant>
        <vt:i4>0</vt:i4>
      </vt:variant>
      <vt:variant>
        <vt:i4>5</vt:i4>
      </vt:variant>
      <vt:variant>
        <vt:lpwstr/>
      </vt:variant>
      <vt:variant>
        <vt:lpwstr>_Toc257388697</vt:lpwstr>
      </vt:variant>
      <vt:variant>
        <vt:i4>1048635</vt:i4>
      </vt:variant>
      <vt:variant>
        <vt:i4>188</vt:i4>
      </vt:variant>
      <vt:variant>
        <vt:i4>0</vt:i4>
      </vt:variant>
      <vt:variant>
        <vt:i4>5</vt:i4>
      </vt:variant>
      <vt:variant>
        <vt:lpwstr/>
      </vt:variant>
      <vt:variant>
        <vt:lpwstr>_Toc257388696</vt:lpwstr>
      </vt:variant>
      <vt:variant>
        <vt:i4>1048635</vt:i4>
      </vt:variant>
      <vt:variant>
        <vt:i4>182</vt:i4>
      </vt:variant>
      <vt:variant>
        <vt:i4>0</vt:i4>
      </vt:variant>
      <vt:variant>
        <vt:i4>5</vt:i4>
      </vt:variant>
      <vt:variant>
        <vt:lpwstr/>
      </vt:variant>
      <vt:variant>
        <vt:lpwstr>_Toc257388695</vt:lpwstr>
      </vt:variant>
      <vt:variant>
        <vt:i4>1048635</vt:i4>
      </vt:variant>
      <vt:variant>
        <vt:i4>176</vt:i4>
      </vt:variant>
      <vt:variant>
        <vt:i4>0</vt:i4>
      </vt:variant>
      <vt:variant>
        <vt:i4>5</vt:i4>
      </vt:variant>
      <vt:variant>
        <vt:lpwstr/>
      </vt:variant>
      <vt:variant>
        <vt:lpwstr>_Toc257388694</vt:lpwstr>
      </vt:variant>
      <vt:variant>
        <vt:i4>1048635</vt:i4>
      </vt:variant>
      <vt:variant>
        <vt:i4>170</vt:i4>
      </vt:variant>
      <vt:variant>
        <vt:i4>0</vt:i4>
      </vt:variant>
      <vt:variant>
        <vt:i4>5</vt:i4>
      </vt:variant>
      <vt:variant>
        <vt:lpwstr/>
      </vt:variant>
      <vt:variant>
        <vt:lpwstr>_Toc257388693</vt:lpwstr>
      </vt:variant>
      <vt:variant>
        <vt:i4>1048635</vt:i4>
      </vt:variant>
      <vt:variant>
        <vt:i4>164</vt:i4>
      </vt:variant>
      <vt:variant>
        <vt:i4>0</vt:i4>
      </vt:variant>
      <vt:variant>
        <vt:i4>5</vt:i4>
      </vt:variant>
      <vt:variant>
        <vt:lpwstr/>
      </vt:variant>
      <vt:variant>
        <vt:lpwstr>_Toc257388692</vt:lpwstr>
      </vt:variant>
      <vt:variant>
        <vt:i4>1048635</vt:i4>
      </vt:variant>
      <vt:variant>
        <vt:i4>158</vt:i4>
      </vt:variant>
      <vt:variant>
        <vt:i4>0</vt:i4>
      </vt:variant>
      <vt:variant>
        <vt:i4>5</vt:i4>
      </vt:variant>
      <vt:variant>
        <vt:lpwstr/>
      </vt:variant>
      <vt:variant>
        <vt:lpwstr>_Toc257388691</vt:lpwstr>
      </vt:variant>
      <vt:variant>
        <vt:i4>1048635</vt:i4>
      </vt:variant>
      <vt:variant>
        <vt:i4>152</vt:i4>
      </vt:variant>
      <vt:variant>
        <vt:i4>0</vt:i4>
      </vt:variant>
      <vt:variant>
        <vt:i4>5</vt:i4>
      </vt:variant>
      <vt:variant>
        <vt:lpwstr/>
      </vt:variant>
      <vt:variant>
        <vt:lpwstr>_Toc257388690</vt:lpwstr>
      </vt:variant>
      <vt:variant>
        <vt:i4>1114171</vt:i4>
      </vt:variant>
      <vt:variant>
        <vt:i4>146</vt:i4>
      </vt:variant>
      <vt:variant>
        <vt:i4>0</vt:i4>
      </vt:variant>
      <vt:variant>
        <vt:i4>5</vt:i4>
      </vt:variant>
      <vt:variant>
        <vt:lpwstr/>
      </vt:variant>
      <vt:variant>
        <vt:lpwstr>_Toc257388689</vt:lpwstr>
      </vt:variant>
      <vt:variant>
        <vt:i4>1114171</vt:i4>
      </vt:variant>
      <vt:variant>
        <vt:i4>140</vt:i4>
      </vt:variant>
      <vt:variant>
        <vt:i4>0</vt:i4>
      </vt:variant>
      <vt:variant>
        <vt:i4>5</vt:i4>
      </vt:variant>
      <vt:variant>
        <vt:lpwstr/>
      </vt:variant>
      <vt:variant>
        <vt:lpwstr>_Toc257388688</vt:lpwstr>
      </vt:variant>
      <vt:variant>
        <vt:i4>1114171</vt:i4>
      </vt:variant>
      <vt:variant>
        <vt:i4>134</vt:i4>
      </vt:variant>
      <vt:variant>
        <vt:i4>0</vt:i4>
      </vt:variant>
      <vt:variant>
        <vt:i4>5</vt:i4>
      </vt:variant>
      <vt:variant>
        <vt:lpwstr/>
      </vt:variant>
      <vt:variant>
        <vt:lpwstr>_Toc257388687</vt:lpwstr>
      </vt:variant>
      <vt:variant>
        <vt:i4>1114171</vt:i4>
      </vt:variant>
      <vt:variant>
        <vt:i4>128</vt:i4>
      </vt:variant>
      <vt:variant>
        <vt:i4>0</vt:i4>
      </vt:variant>
      <vt:variant>
        <vt:i4>5</vt:i4>
      </vt:variant>
      <vt:variant>
        <vt:lpwstr/>
      </vt:variant>
      <vt:variant>
        <vt:lpwstr>_Toc257388686</vt:lpwstr>
      </vt:variant>
      <vt:variant>
        <vt:i4>1114171</vt:i4>
      </vt:variant>
      <vt:variant>
        <vt:i4>122</vt:i4>
      </vt:variant>
      <vt:variant>
        <vt:i4>0</vt:i4>
      </vt:variant>
      <vt:variant>
        <vt:i4>5</vt:i4>
      </vt:variant>
      <vt:variant>
        <vt:lpwstr/>
      </vt:variant>
      <vt:variant>
        <vt:lpwstr>_Toc257388685</vt:lpwstr>
      </vt:variant>
      <vt:variant>
        <vt:i4>1114171</vt:i4>
      </vt:variant>
      <vt:variant>
        <vt:i4>116</vt:i4>
      </vt:variant>
      <vt:variant>
        <vt:i4>0</vt:i4>
      </vt:variant>
      <vt:variant>
        <vt:i4>5</vt:i4>
      </vt:variant>
      <vt:variant>
        <vt:lpwstr/>
      </vt:variant>
      <vt:variant>
        <vt:lpwstr>_Toc257388684</vt:lpwstr>
      </vt:variant>
      <vt:variant>
        <vt:i4>1114171</vt:i4>
      </vt:variant>
      <vt:variant>
        <vt:i4>110</vt:i4>
      </vt:variant>
      <vt:variant>
        <vt:i4>0</vt:i4>
      </vt:variant>
      <vt:variant>
        <vt:i4>5</vt:i4>
      </vt:variant>
      <vt:variant>
        <vt:lpwstr/>
      </vt:variant>
      <vt:variant>
        <vt:lpwstr>_Toc257388683</vt:lpwstr>
      </vt:variant>
      <vt:variant>
        <vt:i4>1114171</vt:i4>
      </vt:variant>
      <vt:variant>
        <vt:i4>104</vt:i4>
      </vt:variant>
      <vt:variant>
        <vt:i4>0</vt:i4>
      </vt:variant>
      <vt:variant>
        <vt:i4>5</vt:i4>
      </vt:variant>
      <vt:variant>
        <vt:lpwstr/>
      </vt:variant>
      <vt:variant>
        <vt:lpwstr>_Toc257388682</vt:lpwstr>
      </vt:variant>
      <vt:variant>
        <vt:i4>1114171</vt:i4>
      </vt:variant>
      <vt:variant>
        <vt:i4>98</vt:i4>
      </vt:variant>
      <vt:variant>
        <vt:i4>0</vt:i4>
      </vt:variant>
      <vt:variant>
        <vt:i4>5</vt:i4>
      </vt:variant>
      <vt:variant>
        <vt:lpwstr/>
      </vt:variant>
      <vt:variant>
        <vt:lpwstr>_Toc257388681</vt:lpwstr>
      </vt:variant>
      <vt:variant>
        <vt:i4>1114171</vt:i4>
      </vt:variant>
      <vt:variant>
        <vt:i4>92</vt:i4>
      </vt:variant>
      <vt:variant>
        <vt:i4>0</vt:i4>
      </vt:variant>
      <vt:variant>
        <vt:i4>5</vt:i4>
      </vt:variant>
      <vt:variant>
        <vt:lpwstr/>
      </vt:variant>
      <vt:variant>
        <vt:lpwstr>_Toc257388680</vt:lpwstr>
      </vt:variant>
      <vt:variant>
        <vt:i4>1966139</vt:i4>
      </vt:variant>
      <vt:variant>
        <vt:i4>86</vt:i4>
      </vt:variant>
      <vt:variant>
        <vt:i4>0</vt:i4>
      </vt:variant>
      <vt:variant>
        <vt:i4>5</vt:i4>
      </vt:variant>
      <vt:variant>
        <vt:lpwstr/>
      </vt:variant>
      <vt:variant>
        <vt:lpwstr>_Toc257388679</vt:lpwstr>
      </vt:variant>
      <vt:variant>
        <vt:i4>1966139</vt:i4>
      </vt:variant>
      <vt:variant>
        <vt:i4>80</vt:i4>
      </vt:variant>
      <vt:variant>
        <vt:i4>0</vt:i4>
      </vt:variant>
      <vt:variant>
        <vt:i4>5</vt:i4>
      </vt:variant>
      <vt:variant>
        <vt:lpwstr/>
      </vt:variant>
      <vt:variant>
        <vt:lpwstr>_Toc257388678</vt:lpwstr>
      </vt:variant>
      <vt:variant>
        <vt:i4>1966139</vt:i4>
      </vt:variant>
      <vt:variant>
        <vt:i4>74</vt:i4>
      </vt:variant>
      <vt:variant>
        <vt:i4>0</vt:i4>
      </vt:variant>
      <vt:variant>
        <vt:i4>5</vt:i4>
      </vt:variant>
      <vt:variant>
        <vt:lpwstr/>
      </vt:variant>
      <vt:variant>
        <vt:lpwstr>_Toc257388677</vt:lpwstr>
      </vt:variant>
      <vt:variant>
        <vt:i4>1966139</vt:i4>
      </vt:variant>
      <vt:variant>
        <vt:i4>68</vt:i4>
      </vt:variant>
      <vt:variant>
        <vt:i4>0</vt:i4>
      </vt:variant>
      <vt:variant>
        <vt:i4>5</vt:i4>
      </vt:variant>
      <vt:variant>
        <vt:lpwstr/>
      </vt:variant>
      <vt:variant>
        <vt:lpwstr>_Toc257388676</vt:lpwstr>
      </vt:variant>
      <vt:variant>
        <vt:i4>1966139</vt:i4>
      </vt:variant>
      <vt:variant>
        <vt:i4>62</vt:i4>
      </vt:variant>
      <vt:variant>
        <vt:i4>0</vt:i4>
      </vt:variant>
      <vt:variant>
        <vt:i4>5</vt:i4>
      </vt:variant>
      <vt:variant>
        <vt:lpwstr/>
      </vt:variant>
      <vt:variant>
        <vt:lpwstr>_Toc257388675</vt:lpwstr>
      </vt:variant>
      <vt:variant>
        <vt:i4>1966139</vt:i4>
      </vt:variant>
      <vt:variant>
        <vt:i4>56</vt:i4>
      </vt:variant>
      <vt:variant>
        <vt:i4>0</vt:i4>
      </vt:variant>
      <vt:variant>
        <vt:i4>5</vt:i4>
      </vt:variant>
      <vt:variant>
        <vt:lpwstr/>
      </vt:variant>
      <vt:variant>
        <vt:lpwstr>_Toc257388674</vt:lpwstr>
      </vt:variant>
      <vt:variant>
        <vt:i4>1966139</vt:i4>
      </vt:variant>
      <vt:variant>
        <vt:i4>50</vt:i4>
      </vt:variant>
      <vt:variant>
        <vt:i4>0</vt:i4>
      </vt:variant>
      <vt:variant>
        <vt:i4>5</vt:i4>
      </vt:variant>
      <vt:variant>
        <vt:lpwstr/>
      </vt:variant>
      <vt:variant>
        <vt:lpwstr>_Toc257388673</vt:lpwstr>
      </vt:variant>
      <vt:variant>
        <vt:i4>1966139</vt:i4>
      </vt:variant>
      <vt:variant>
        <vt:i4>44</vt:i4>
      </vt:variant>
      <vt:variant>
        <vt:i4>0</vt:i4>
      </vt:variant>
      <vt:variant>
        <vt:i4>5</vt:i4>
      </vt:variant>
      <vt:variant>
        <vt:lpwstr/>
      </vt:variant>
      <vt:variant>
        <vt:lpwstr>_Toc257388672</vt:lpwstr>
      </vt:variant>
      <vt:variant>
        <vt:i4>1966139</vt:i4>
      </vt:variant>
      <vt:variant>
        <vt:i4>38</vt:i4>
      </vt:variant>
      <vt:variant>
        <vt:i4>0</vt:i4>
      </vt:variant>
      <vt:variant>
        <vt:i4>5</vt:i4>
      </vt:variant>
      <vt:variant>
        <vt:lpwstr/>
      </vt:variant>
      <vt:variant>
        <vt:lpwstr>_Toc257388671</vt:lpwstr>
      </vt:variant>
      <vt:variant>
        <vt:i4>1966139</vt:i4>
      </vt:variant>
      <vt:variant>
        <vt:i4>32</vt:i4>
      </vt:variant>
      <vt:variant>
        <vt:i4>0</vt:i4>
      </vt:variant>
      <vt:variant>
        <vt:i4>5</vt:i4>
      </vt:variant>
      <vt:variant>
        <vt:lpwstr/>
      </vt:variant>
      <vt:variant>
        <vt:lpwstr>_Toc257388670</vt:lpwstr>
      </vt:variant>
      <vt:variant>
        <vt:i4>2031675</vt:i4>
      </vt:variant>
      <vt:variant>
        <vt:i4>26</vt:i4>
      </vt:variant>
      <vt:variant>
        <vt:i4>0</vt:i4>
      </vt:variant>
      <vt:variant>
        <vt:i4>5</vt:i4>
      </vt:variant>
      <vt:variant>
        <vt:lpwstr/>
      </vt:variant>
      <vt:variant>
        <vt:lpwstr>_Toc257388669</vt:lpwstr>
      </vt:variant>
      <vt:variant>
        <vt:i4>2031675</vt:i4>
      </vt:variant>
      <vt:variant>
        <vt:i4>20</vt:i4>
      </vt:variant>
      <vt:variant>
        <vt:i4>0</vt:i4>
      </vt:variant>
      <vt:variant>
        <vt:i4>5</vt:i4>
      </vt:variant>
      <vt:variant>
        <vt:lpwstr/>
      </vt:variant>
      <vt:variant>
        <vt:lpwstr>_Toc257388668</vt:lpwstr>
      </vt:variant>
      <vt:variant>
        <vt:i4>2031675</vt:i4>
      </vt:variant>
      <vt:variant>
        <vt:i4>14</vt:i4>
      </vt:variant>
      <vt:variant>
        <vt:i4>0</vt:i4>
      </vt:variant>
      <vt:variant>
        <vt:i4>5</vt:i4>
      </vt:variant>
      <vt:variant>
        <vt:lpwstr/>
      </vt:variant>
      <vt:variant>
        <vt:lpwstr>_Toc257388667</vt:lpwstr>
      </vt:variant>
      <vt:variant>
        <vt:i4>2031675</vt:i4>
      </vt:variant>
      <vt:variant>
        <vt:i4>8</vt:i4>
      </vt:variant>
      <vt:variant>
        <vt:i4>0</vt:i4>
      </vt:variant>
      <vt:variant>
        <vt:i4>5</vt:i4>
      </vt:variant>
      <vt:variant>
        <vt:lpwstr/>
      </vt:variant>
      <vt:variant>
        <vt:lpwstr>_Toc257388666</vt:lpwstr>
      </vt:variant>
      <vt:variant>
        <vt:i4>2031675</vt:i4>
      </vt:variant>
      <vt:variant>
        <vt:i4>2</vt:i4>
      </vt:variant>
      <vt:variant>
        <vt:i4>0</vt:i4>
      </vt:variant>
      <vt:variant>
        <vt:i4>5</vt:i4>
      </vt:variant>
      <vt:variant>
        <vt:lpwstr/>
      </vt:variant>
      <vt:variant>
        <vt:lpwstr>_Toc257388665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Project Management Plan Template</dc:title>
  <dc:creator>Callie Leef</dc:creator>
  <dc:description>TM-PP-07 v1.1b 083109 - includes DCR# PP-0014 and 0021</dc:description>
  <cp:lastModifiedBy>Mayar192785</cp:lastModifiedBy>
  <cp:revision>207</cp:revision>
  <cp:lastPrinted>2009-09-09T07:10:00Z</cp:lastPrinted>
  <dcterms:created xsi:type="dcterms:W3CDTF">2022-01-13T09:43:00Z</dcterms:created>
  <dcterms:modified xsi:type="dcterms:W3CDTF">2022-01-13T21:40:00Z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0x010100DE518A9525026E43A7EC029D1DF35988</vt:lpwstr>
  </property>
</Properties>
</file>